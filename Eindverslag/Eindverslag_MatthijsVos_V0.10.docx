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A5A5A" w:themeColor="text1" w:themeTint="A5"/>
          <w:spacing w:val="10"/>
        </w:rPr>
        <w:id w:val="-640353572"/>
        <w:docPartObj>
          <w:docPartGallery w:val="Cover Pages"/>
          <w:docPartUnique/>
        </w:docPartObj>
      </w:sdtPr>
      <w:sdtContent>
        <w:p w14:paraId="79EF227A" w14:textId="77777777" w:rsidR="00A60D96" w:rsidRDefault="00A60D96"/>
        <w:p w14:paraId="660A9269" w14:textId="77777777" w:rsidR="00A60D96" w:rsidRDefault="00A60D96"/>
        <w:p w14:paraId="3E9FBC28" w14:textId="77777777" w:rsidR="00A60D96" w:rsidRDefault="00A60D96"/>
        <w:p w14:paraId="11022798" w14:textId="77777777" w:rsidR="00A60D96" w:rsidRDefault="00A60D96"/>
        <w:p w14:paraId="1AB5BCA0" w14:textId="3ADEE95B" w:rsidR="00A60D96" w:rsidRPr="003E7B53" w:rsidRDefault="005E7A62">
          <w:pPr>
            <w:rPr>
              <w:rStyle w:val="TitelChar"/>
              <w:sz w:val="96"/>
              <w:szCs w:val="96"/>
              <w:lang w:val="en-GB"/>
            </w:rPr>
          </w:pPr>
          <w:sdt>
            <w:sdtPr>
              <w:rPr>
                <w:rStyle w:val="TitelChar"/>
                <w:sz w:val="96"/>
                <w:szCs w:val="96"/>
              </w:rPr>
              <w:alias w:val="Titel"/>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sidR="003E7B53" w:rsidRPr="003E7B53">
                <w:rPr>
                  <w:rStyle w:val="TitelChar"/>
                  <w:sz w:val="96"/>
                  <w:szCs w:val="96"/>
                  <w:lang w:val="en-GB"/>
                </w:rPr>
                <w:t xml:space="preserve">     </w:t>
              </w:r>
            </w:sdtContent>
          </w:sdt>
        </w:p>
        <w:sdt>
          <w:sdtPr>
            <w:rPr>
              <w:rStyle w:val="Intensievebenadrukking"/>
              <w:b w:val="0"/>
              <w:i w:val="0"/>
              <w:sz w:val="32"/>
              <w:szCs w:val="32"/>
              <w:lang w:val="en-GB"/>
            </w:rPr>
            <w:alias w:val="Ondertitel"/>
            <w:tag w:val=""/>
            <w:id w:val="328029620"/>
            <w:placeholder>
              <w:docPart w:val="C69247DD30F04CD390BA32ACE87E1C1B"/>
            </w:placeholder>
            <w:dataBinding w:prefixMappings="xmlns:ns0='http://purl.org/dc/elements/1.1/' xmlns:ns1='http://schemas.openxmlformats.org/package/2006/metadata/core-properties' " w:xpath="/ns1:coreProperties[1]/ns0:subject[1]" w:storeItemID="{6C3C8BC8-F283-45AE-878A-BAB7291924A1}"/>
            <w:text/>
          </w:sdtPr>
          <w:sdtContent>
            <w:p w14:paraId="491207C3" w14:textId="3E5D4747" w:rsidR="00FF07C9" w:rsidRPr="00FF07C9" w:rsidRDefault="00FA2C84" w:rsidP="00FF07C9">
              <w:pPr>
                <w:rPr>
                  <w:rStyle w:val="Intensievebenadrukking"/>
                  <w:b w:val="0"/>
                  <w:i w:val="0"/>
                  <w:sz w:val="32"/>
                  <w:szCs w:val="32"/>
                  <w:lang w:val="en-GB"/>
                </w:rPr>
              </w:pPr>
              <w:r>
                <w:rPr>
                  <w:rStyle w:val="Intensievebenadrukking"/>
                  <w:b w:val="0"/>
                  <w:i w:val="0"/>
                  <w:sz w:val="32"/>
                  <w:szCs w:val="32"/>
                  <w:lang w:val="en-GB"/>
                </w:rPr>
                <w:t>MOTORS CAPS EN ROCK’N ROLL</w:t>
              </w:r>
            </w:p>
          </w:sdtContent>
        </w:sdt>
        <w:p w14:paraId="53C0A22C" w14:textId="1B8453A6" w:rsidR="00A60D96" w:rsidRPr="00D93497" w:rsidRDefault="00FF07C9" w:rsidP="00FF07C9">
          <w:pPr>
            <w:pStyle w:val="Ondertitel"/>
          </w:pPr>
          <w:r w:rsidRPr="00FF07C9">
            <w:rPr>
              <w:noProof/>
              <w:lang w:val="en-GB"/>
            </w:rPr>
            <w:t xml:space="preserve"> </w:t>
          </w:r>
          <w:r>
            <w:rPr>
              <w:noProof/>
            </w:rPr>
            <w:drawing>
              <wp:anchor distT="0" distB="0" distL="114300" distR="114300" simplePos="0" relativeHeight="251661312" behindDoc="1" locked="0" layoutInCell="1" allowOverlap="1" wp14:anchorId="74E46A97" wp14:editId="79DA2AEC">
                <wp:simplePos x="0" y="0"/>
                <wp:positionH relativeFrom="margin">
                  <wp:align>right</wp:align>
                </wp:positionH>
                <wp:positionV relativeFrom="paragraph">
                  <wp:posOffset>5016500</wp:posOffset>
                </wp:positionV>
                <wp:extent cx="790575" cy="790575"/>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790575" cy="790575"/>
                        </a:xfrm>
                        <a:prstGeom prst="rect">
                          <a:avLst/>
                        </a:prstGeom>
                        <a:noFill/>
                        <a:ln>
                          <a:noFill/>
                        </a:ln>
                      </pic:spPr>
                    </pic:pic>
                  </a:graphicData>
                </a:graphic>
              </wp:anchor>
            </w:drawing>
          </w:r>
          <w:r>
            <w:rPr>
              <w:noProof/>
              <w:color w:val="4472C4" w:themeColor="accent1"/>
            </w:rPr>
            <mc:AlternateContent>
              <mc:Choice Requires="wps">
                <w:drawing>
                  <wp:anchor distT="0" distB="0" distL="114300" distR="114300" simplePos="0" relativeHeight="251659264" behindDoc="0" locked="0" layoutInCell="1" allowOverlap="1" wp14:anchorId="41AD9A8B" wp14:editId="3C0E953F">
                    <wp:simplePos x="0" y="0"/>
                    <wp:positionH relativeFrom="margin">
                      <wp:align>left</wp:align>
                    </wp:positionH>
                    <wp:positionV relativeFrom="margin">
                      <wp:align>bottom</wp:align>
                    </wp:positionV>
                    <wp:extent cx="5019675" cy="891540"/>
                    <wp:effectExtent l="0" t="0" r="9525" b="3810"/>
                    <wp:wrapNone/>
                    <wp:docPr id="142" name="Tekstvak 142"/>
                    <wp:cNvGraphicFramePr/>
                    <a:graphic xmlns:a="http://schemas.openxmlformats.org/drawingml/2006/main">
                      <a:graphicData uri="http://schemas.microsoft.com/office/word/2010/wordprocessingShape">
                        <wps:wsp>
                          <wps:cNvSpPr txBox="1"/>
                          <wps:spPr>
                            <a:xfrm>
                              <a:off x="0" y="0"/>
                              <a:ext cx="5019675" cy="89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423D7" w14:textId="77777777" w:rsidR="005E7A62" w:rsidRPr="00E53D8D" w:rsidRDefault="005E7A62" w:rsidP="00FF07C9">
                                <w:pPr>
                                  <w:pStyle w:val="Ondertitel"/>
                                </w:pPr>
                                <w:r w:rsidRPr="00E53D8D">
                                  <w:t xml:space="preserve">Student: </w:t>
                                </w:r>
                                <w:r>
                                  <w:tab/>
                                </w:r>
                                <w:r>
                                  <w:tab/>
                                </w:r>
                                <w:r w:rsidRPr="00E53D8D">
                                  <w:t>Matthijs Vos</w:t>
                                </w:r>
                                <w:r w:rsidRPr="00E53D8D">
                                  <w:tab/>
                                </w:r>
                                <w:r>
                                  <w:t>(</w:t>
                                </w:r>
                                <w:r w:rsidRPr="00E53D8D">
                                  <w:t>1651350</w:t>
                                </w:r>
                                <w:r>
                                  <w:t>)</w:t>
                                </w:r>
                              </w:p>
                              <w:p w14:paraId="6A4F99F6" w14:textId="77777777" w:rsidR="005E7A62" w:rsidRPr="00E53D8D" w:rsidRDefault="005E7A62" w:rsidP="00FF07C9">
                                <w:pPr>
                                  <w:pStyle w:val="Ondertitel"/>
                                </w:pPr>
                                <w:r>
                                  <w:t>Stagedocent:</w:t>
                                </w:r>
                                <w:r w:rsidRPr="00E53D8D">
                                  <w:tab/>
                                </w:r>
                                <w:r>
                                  <w:tab/>
                                </w:r>
                                <w:r w:rsidRPr="00E53D8D">
                                  <w:t>Jorn Bunk</w:t>
                                </w:r>
                              </w:p>
                              <w:p w14:paraId="0AD26EAD" w14:textId="77777777" w:rsidR="005E7A62" w:rsidRDefault="005E7A62" w:rsidP="00FF07C9">
                                <w:pPr>
                                  <w:pStyle w:val="Ondertitel"/>
                                </w:pPr>
                                <w:r>
                                  <w:t>Stagebegeleider:</w:t>
                                </w:r>
                                <w:r>
                                  <w:tab/>
                                  <w:t>Sjoerd Radstok</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D9A8B" id="_x0000_t202" coordsize="21600,21600" o:spt="202" path="m,l,21600r21600,l21600,xe">
                    <v:stroke joinstyle="miter"/>
                    <v:path gradientshapeok="t" o:connecttype="rect"/>
                  </v:shapetype>
                  <v:shape id="Tekstvak 142" o:spid="_x0000_s1026" type="#_x0000_t202" style="position:absolute;margin-left:0;margin-top:0;width:395.25pt;height:70.2pt;z-index:25165926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" filled="f" stroked="f" strokeweight=".5pt">
                    <v:textbox inset="0,0,0,0">
                      <w:txbxContent>
                        <w:p w14:paraId="0B3423D7" w14:textId="77777777" w:rsidR="005E7A62" w:rsidRPr="00E53D8D" w:rsidRDefault="005E7A62" w:rsidP="00FF07C9">
                          <w:pPr>
                            <w:pStyle w:val="Ondertitel"/>
                          </w:pPr>
                          <w:r w:rsidRPr="00E53D8D">
                            <w:t xml:space="preserve">Student: </w:t>
                          </w:r>
                          <w:r>
                            <w:tab/>
                          </w:r>
                          <w:r>
                            <w:tab/>
                          </w:r>
                          <w:r w:rsidRPr="00E53D8D">
                            <w:t>Matthijs Vos</w:t>
                          </w:r>
                          <w:r w:rsidRPr="00E53D8D">
                            <w:tab/>
                          </w:r>
                          <w:r>
                            <w:t>(</w:t>
                          </w:r>
                          <w:r w:rsidRPr="00E53D8D">
                            <w:t>1651350</w:t>
                          </w:r>
                          <w:r>
                            <w:t>)</w:t>
                          </w:r>
                        </w:p>
                        <w:p w14:paraId="6A4F99F6" w14:textId="77777777" w:rsidR="005E7A62" w:rsidRPr="00E53D8D" w:rsidRDefault="005E7A62" w:rsidP="00FF07C9">
                          <w:pPr>
                            <w:pStyle w:val="Ondertitel"/>
                          </w:pPr>
                          <w:r>
                            <w:t>Stagedocent:</w:t>
                          </w:r>
                          <w:r w:rsidRPr="00E53D8D">
                            <w:tab/>
                          </w:r>
                          <w:r>
                            <w:tab/>
                          </w:r>
                          <w:r w:rsidRPr="00E53D8D">
                            <w:t>Jorn Bunk</w:t>
                          </w:r>
                        </w:p>
                        <w:p w14:paraId="0AD26EAD" w14:textId="77777777" w:rsidR="005E7A62" w:rsidRDefault="005E7A62" w:rsidP="00FF07C9">
                          <w:pPr>
                            <w:pStyle w:val="Ondertitel"/>
                          </w:pPr>
                          <w:r>
                            <w:t>Stagebegeleider:</w:t>
                          </w:r>
                          <w:r>
                            <w:tab/>
                            <w:t>Sjoerd Radstok</w:t>
                          </w:r>
                        </w:p>
                      </w:txbxContent>
                    </v:textbox>
                    <w10:wrap anchorx="margin" anchory="margin"/>
                  </v:shape>
                </w:pict>
              </mc:Fallback>
            </mc:AlternateContent>
          </w:r>
          <w:r w:rsidR="00A60D96" w:rsidRPr="00FF07C9">
            <w:rPr>
              <w:lang w:val="en-GB"/>
            </w:rPr>
            <w:t xml:space="preserve"> </w:t>
          </w:r>
          <w:r w:rsidR="00A60D96" w:rsidRPr="00FF07C9">
            <w:t xml:space="preserve">Versie </w:t>
          </w:r>
          <w:r w:rsidR="00E05686">
            <w:t>0.</w:t>
          </w:r>
          <w:r w:rsidR="00FA2C84">
            <w:t>10</w:t>
          </w:r>
          <w:r w:rsidR="00A60D96" w:rsidRPr="00FF07C9">
            <w:br w:type="page"/>
          </w:r>
        </w:p>
      </w:sdtContent>
    </w:sdt>
    <w:p w14:paraId="201A6620" w14:textId="77777777" w:rsidR="00EC106D" w:rsidRDefault="00FF07C9" w:rsidP="00FF07C9">
      <w:pPr>
        <w:pStyle w:val="Kop1"/>
      </w:pPr>
      <w:bookmarkStart w:id="0" w:name="_Toc22214054"/>
      <w:r>
        <w:lastRenderedPageBreak/>
        <w:t>Managementsamenvatting</w:t>
      </w:r>
      <w:bookmarkEnd w:id="0"/>
    </w:p>
    <w:p w14:paraId="586D0C2A" w14:textId="77777777" w:rsidR="00FF07C9" w:rsidRDefault="00FF07C9" w:rsidP="00FF07C9">
      <w:pPr>
        <w:pStyle w:val="Lijstalinea"/>
        <w:numPr>
          <w:ilvl w:val="0"/>
          <w:numId w:val="27"/>
        </w:numPr>
      </w:pPr>
      <w:r>
        <w:t>De samenvatting moet een op zichzelf staand onderdeel zijn</w:t>
      </w:r>
    </w:p>
    <w:p w14:paraId="6A7885E4" w14:textId="77777777" w:rsidR="00FF07C9" w:rsidRDefault="00FF07C9" w:rsidP="00FF07C9">
      <w:pPr>
        <w:pStyle w:val="Lijstalinea"/>
        <w:numPr>
          <w:ilvl w:val="0"/>
          <w:numId w:val="27"/>
        </w:numPr>
      </w:pPr>
      <w:r>
        <w:t>Ga er in de samenvatting niet vanuit dat de lezer bekend is met de rest van het rapport. Of omgekeerd</w:t>
      </w:r>
    </w:p>
    <w:p w14:paraId="2CB5657B" w14:textId="77777777" w:rsidR="00FF07C9" w:rsidRDefault="00FF07C9" w:rsidP="00FF07C9">
      <w:pPr>
        <w:pStyle w:val="Lijstalinea"/>
        <w:numPr>
          <w:ilvl w:val="0"/>
          <w:numId w:val="27"/>
        </w:numPr>
      </w:pPr>
      <w:r>
        <w:t>Richtlijn omvang: 1 a 1.5 A</w:t>
      </w:r>
    </w:p>
    <w:p w14:paraId="4602D781" w14:textId="77777777" w:rsidR="00C8340F" w:rsidRDefault="00C8340F" w:rsidP="00C8340F">
      <w:r>
        <w:br/>
      </w:r>
      <w:r>
        <w:br/>
      </w:r>
      <w:r>
        <w:br/>
      </w:r>
    </w:p>
    <w:p w14:paraId="76125610" w14:textId="77777777" w:rsidR="00C8340F" w:rsidRDefault="00C8340F">
      <w:r>
        <w:br w:type="page"/>
      </w:r>
    </w:p>
    <w:bookmarkStart w:id="1" w:name="_Toc22214055" w:displacedByCustomXml="next"/>
    <w:sdt>
      <w:sdtPr>
        <w:rPr>
          <w:rFonts w:asciiTheme="minorHAnsi" w:eastAsiaTheme="minorEastAsia" w:hAnsiTheme="minorHAnsi" w:cstheme="minorBidi"/>
          <w:b w:val="0"/>
          <w:bCs w:val="0"/>
          <w:smallCaps w:val="0"/>
          <w:color w:val="auto"/>
          <w:sz w:val="22"/>
          <w:szCs w:val="22"/>
        </w:rPr>
        <w:id w:val="-90403059"/>
        <w:docPartObj>
          <w:docPartGallery w:val="Table of Contents"/>
          <w:docPartUnique/>
        </w:docPartObj>
      </w:sdtPr>
      <w:sdtContent>
        <w:p w14:paraId="387C9AB9" w14:textId="77777777" w:rsidR="00C8340F" w:rsidRDefault="00C8340F">
          <w:pPr>
            <w:pStyle w:val="Kopvaninhoudsopgave"/>
          </w:pPr>
          <w:r>
            <w:t>Inhoud</w:t>
          </w:r>
          <w:bookmarkEnd w:id="1"/>
        </w:p>
        <w:p w14:paraId="6486CDB3" w14:textId="0A4D4AD3" w:rsidR="000C700E" w:rsidRDefault="00C8340F">
          <w:pPr>
            <w:pStyle w:val="Inhopg1"/>
            <w:tabs>
              <w:tab w:val="left" w:pos="440"/>
              <w:tab w:val="right" w:leader="dot" w:pos="9350"/>
            </w:tabs>
            <w:rPr>
              <w:noProof/>
              <w:lang w:val="en-GB" w:eastAsia="en-GB"/>
            </w:rPr>
          </w:pPr>
          <w:r>
            <w:fldChar w:fldCharType="begin"/>
          </w:r>
          <w:r>
            <w:instrText xml:space="preserve"> TOC \o "1-3" \h \z \u </w:instrText>
          </w:r>
          <w:r>
            <w:fldChar w:fldCharType="separate"/>
          </w:r>
          <w:hyperlink w:anchor="_Toc22214054" w:history="1">
            <w:r w:rsidR="000C700E" w:rsidRPr="009A7DF8">
              <w:rPr>
                <w:rStyle w:val="Hyperlink"/>
                <w:noProof/>
              </w:rPr>
              <w:t>1</w:t>
            </w:r>
            <w:r w:rsidR="000C700E">
              <w:rPr>
                <w:noProof/>
                <w:lang w:val="en-GB" w:eastAsia="en-GB"/>
              </w:rPr>
              <w:tab/>
            </w:r>
            <w:r w:rsidR="000C700E" w:rsidRPr="009A7DF8">
              <w:rPr>
                <w:rStyle w:val="Hyperlink"/>
                <w:noProof/>
              </w:rPr>
              <w:t>Managementsamenvatting</w:t>
            </w:r>
            <w:r w:rsidR="000C700E">
              <w:rPr>
                <w:noProof/>
                <w:webHidden/>
              </w:rPr>
              <w:tab/>
            </w:r>
            <w:r w:rsidR="000C700E">
              <w:rPr>
                <w:noProof/>
                <w:webHidden/>
              </w:rPr>
              <w:fldChar w:fldCharType="begin"/>
            </w:r>
            <w:r w:rsidR="000C700E">
              <w:rPr>
                <w:noProof/>
                <w:webHidden/>
              </w:rPr>
              <w:instrText xml:space="preserve"> PAGEREF _Toc22214054 \h </w:instrText>
            </w:r>
            <w:r w:rsidR="000C700E">
              <w:rPr>
                <w:noProof/>
                <w:webHidden/>
              </w:rPr>
            </w:r>
            <w:r w:rsidR="000C700E">
              <w:rPr>
                <w:noProof/>
                <w:webHidden/>
              </w:rPr>
              <w:fldChar w:fldCharType="separate"/>
            </w:r>
            <w:r w:rsidR="000C700E">
              <w:rPr>
                <w:noProof/>
                <w:webHidden/>
              </w:rPr>
              <w:t>1</w:t>
            </w:r>
            <w:r w:rsidR="000C700E">
              <w:rPr>
                <w:noProof/>
                <w:webHidden/>
              </w:rPr>
              <w:fldChar w:fldCharType="end"/>
            </w:r>
          </w:hyperlink>
        </w:p>
        <w:p w14:paraId="228E4710" w14:textId="7DA2BBB7" w:rsidR="000C700E" w:rsidRDefault="005E7A62">
          <w:pPr>
            <w:pStyle w:val="Inhopg1"/>
            <w:tabs>
              <w:tab w:val="left" w:pos="440"/>
              <w:tab w:val="right" w:leader="dot" w:pos="9350"/>
            </w:tabs>
            <w:rPr>
              <w:noProof/>
              <w:lang w:val="en-GB" w:eastAsia="en-GB"/>
            </w:rPr>
          </w:pPr>
          <w:hyperlink w:anchor="_Toc22214055" w:history="1">
            <w:r w:rsidR="000C700E" w:rsidRPr="009A7DF8">
              <w:rPr>
                <w:rStyle w:val="Hyperlink"/>
                <w:noProof/>
              </w:rPr>
              <w:t>2</w:t>
            </w:r>
            <w:r w:rsidR="000C700E">
              <w:rPr>
                <w:noProof/>
                <w:lang w:val="en-GB" w:eastAsia="en-GB"/>
              </w:rPr>
              <w:tab/>
            </w:r>
            <w:r w:rsidR="000C700E" w:rsidRPr="009A7DF8">
              <w:rPr>
                <w:rStyle w:val="Hyperlink"/>
                <w:noProof/>
              </w:rPr>
              <w:t>Inhoud</w:t>
            </w:r>
            <w:r w:rsidR="000C700E">
              <w:rPr>
                <w:noProof/>
                <w:webHidden/>
              </w:rPr>
              <w:tab/>
            </w:r>
            <w:r w:rsidR="000C700E">
              <w:rPr>
                <w:noProof/>
                <w:webHidden/>
              </w:rPr>
              <w:fldChar w:fldCharType="begin"/>
            </w:r>
            <w:r w:rsidR="000C700E">
              <w:rPr>
                <w:noProof/>
                <w:webHidden/>
              </w:rPr>
              <w:instrText xml:space="preserve"> PAGEREF _Toc22214055 \h </w:instrText>
            </w:r>
            <w:r w:rsidR="000C700E">
              <w:rPr>
                <w:noProof/>
                <w:webHidden/>
              </w:rPr>
            </w:r>
            <w:r w:rsidR="000C700E">
              <w:rPr>
                <w:noProof/>
                <w:webHidden/>
              </w:rPr>
              <w:fldChar w:fldCharType="separate"/>
            </w:r>
            <w:r w:rsidR="000C700E">
              <w:rPr>
                <w:noProof/>
                <w:webHidden/>
              </w:rPr>
              <w:t>2</w:t>
            </w:r>
            <w:r w:rsidR="000C700E">
              <w:rPr>
                <w:noProof/>
                <w:webHidden/>
              </w:rPr>
              <w:fldChar w:fldCharType="end"/>
            </w:r>
          </w:hyperlink>
        </w:p>
        <w:p w14:paraId="4748EE07" w14:textId="5D495402" w:rsidR="000C700E" w:rsidRDefault="005E7A62">
          <w:pPr>
            <w:pStyle w:val="Inhopg1"/>
            <w:tabs>
              <w:tab w:val="left" w:pos="440"/>
              <w:tab w:val="right" w:leader="dot" w:pos="9350"/>
            </w:tabs>
            <w:rPr>
              <w:noProof/>
              <w:lang w:val="en-GB" w:eastAsia="en-GB"/>
            </w:rPr>
          </w:pPr>
          <w:hyperlink w:anchor="_Toc22214056" w:history="1">
            <w:r w:rsidR="000C700E" w:rsidRPr="009A7DF8">
              <w:rPr>
                <w:rStyle w:val="Hyperlink"/>
                <w:noProof/>
              </w:rPr>
              <w:t>3</w:t>
            </w:r>
            <w:r w:rsidR="000C700E">
              <w:rPr>
                <w:noProof/>
                <w:lang w:val="en-GB" w:eastAsia="en-GB"/>
              </w:rPr>
              <w:tab/>
            </w:r>
            <w:r w:rsidR="000C700E" w:rsidRPr="009A7DF8">
              <w:rPr>
                <w:rStyle w:val="Hyperlink"/>
                <w:noProof/>
              </w:rPr>
              <w:t>Inleiding</w:t>
            </w:r>
            <w:r w:rsidR="000C700E">
              <w:rPr>
                <w:noProof/>
                <w:webHidden/>
              </w:rPr>
              <w:tab/>
            </w:r>
            <w:r w:rsidR="000C700E">
              <w:rPr>
                <w:noProof/>
                <w:webHidden/>
              </w:rPr>
              <w:fldChar w:fldCharType="begin"/>
            </w:r>
            <w:r w:rsidR="000C700E">
              <w:rPr>
                <w:noProof/>
                <w:webHidden/>
              </w:rPr>
              <w:instrText xml:space="preserve"> PAGEREF _Toc22214056 \h </w:instrText>
            </w:r>
            <w:r w:rsidR="000C700E">
              <w:rPr>
                <w:noProof/>
                <w:webHidden/>
              </w:rPr>
            </w:r>
            <w:r w:rsidR="000C700E">
              <w:rPr>
                <w:noProof/>
                <w:webHidden/>
              </w:rPr>
              <w:fldChar w:fldCharType="separate"/>
            </w:r>
            <w:r w:rsidR="000C700E">
              <w:rPr>
                <w:noProof/>
                <w:webHidden/>
              </w:rPr>
              <w:t>5</w:t>
            </w:r>
            <w:r w:rsidR="000C700E">
              <w:rPr>
                <w:noProof/>
                <w:webHidden/>
              </w:rPr>
              <w:fldChar w:fldCharType="end"/>
            </w:r>
          </w:hyperlink>
        </w:p>
        <w:p w14:paraId="53E06BBE" w14:textId="394F707F" w:rsidR="000C700E" w:rsidRDefault="005E7A62">
          <w:pPr>
            <w:pStyle w:val="Inhopg1"/>
            <w:tabs>
              <w:tab w:val="left" w:pos="440"/>
              <w:tab w:val="right" w:leader="dot" w:pos="9350"/>
            </w:tabs>
            <w:rPr>
              <w:noProof/>
              <w:lang w:val="en-GB" w:eastAsia="en-GB"/>
            </w:rPr>
          </w:pPr>
          <w:hyperlink w:anchor="_Toc22214057" w:history="1">
            <w:r w:rsidR="000C700E" w:rsidRPr="009A7DF8">
              <w:rPr>
                <w:rStyle w:val="Hyperlink"/>
                <w:noProof/>
              </w:rPr>
              <w:t>4</w:t>
            </w:r>
            <w:r w:rsidR="000C700E">
              <w:rPr>
                <w:noProof/>
                <w:lang w:val="en-GB" w:eastAsia="en-GB"/>
              </w:rPr>
              <w:tab/>
            </w:r>
            <w:r w:rsidR="000C700E" w:rsidRPr="009A7DF8">
              <w:rPr>
                <w:rStyle w:val="Hyperlink"/>
                <w:noProof/>
              </w:rPr>
              <w:t>Organisatorische Context</w:t>
            </w:r>
            <w:r w:rsidR="000C700E">
              <w:rPr>
                <w:noProof/>
                <w:webHidden/>
              </w:rPr>
              <w:tab/>
            </w:r>
            <w:r w:rsidR="000C700E">
              <w:rPr>
                <w:noProof/>
                <w:webHidden/>
              </w:rPr>
              <w:fldChar w:fldCharType="begin"/>
            </w:r>
            <w:r w:rsidR="000C700E">
              <w:rPr>
                <w:noProof/>
                <w:webHidden/>
              </w:rPr>
              <w:instrText xml:space="preserve"> PAGEREF _Toc22214057 \h </w:instrText>
            </w:r>
            <w:r w:rsidR="000C700E">
              <w:rPr>
                <w:noProof/>
                <w:webHidden/>
              </w:rPr>
            </w:r>
            <w:r w:rsidR="000C700E">
              <w:rPr>
                <w:noProof/>
                <w:webHidden/>
              </w:rPr>
              <w:fldChar w:fldCharType="separate"/>
            </w:r>
            <w:r w:rsidR="000C700E">
              <w:rPr>
                <w:noProof/>
                <w:webHidden/>
              </w:rPr>
              <w:t>6</w:t>
            </w:r>
            <w:r w:rsidR="000C700E">
              <w:rPr>
                <w:noProof/>
                <w:webHidden/>
              </w:rPr>
              <w:fldChar w:fldCharType="end"/>
            </w:r>
          </w:hyperlink>
        </w:p>
        <w:p w14:paraId="639232C2" w14:textId="329C5A19" w:rsidR="000C700E" w:rsidRDefault="005E7A62">
          <w:pPr>
            <w:pStyle w:val="Inhopg2"/>
            <w:tabs>
              <w:tab w:val="left" w:pos="880"/>
              <w:tab w:val="right" w:leader="dot" w:pos="9350"/>
            </w:tabs>
            <w:rPr>
              <w:noProof/>
              <w:lang w:val="en-GB" w:eastAsia="en-GB"/>
            </w:rPr>
          </w:pPr>
          <w:hyperlink w:anchor="_Toc22214058" w:history="1">
            <w:r w:rsidR="000C700E" w:rsidRPr="009A7DF8">
              <w:rPr>
                <w:rStyle w:val="Hyperlink"/>
                <w:noProof/>
                <w14:scene3d>
                  <w14:camera w14:prst="orthographicFront"/>
                  <w14:lightRig w14:rig="threePt" w14:dir="t">
                    <w14:rot w14:lat="0" w14:lon="0" w14:rev="0"/>
                  </w14:lightRig>
                </w14:scene3d>
              </w:rPr>
              <w:t>4.1</w:t>
            </w:r>
            <w:r w:rsidR="000C700E">
              <w:rPr>
                <w:noProof/>
                <w:lang w:val="en-GB" w:eastAsia="en-GB"/>
              </w:rPr>
              <w:tab/>
            </w:r>
            <w:r w:rsidR="000C700E" w:rsidRPr="009A7DF8">
              <w:rPr>
                <w:rStyle w:val="Hyperlink"/>
                <w:noProof/>
              </w:rPr>
              <w:t>Gibas Automation</w:t>
            </w:r>
            <w:r w:rsidR="000C700E">
              <w:rPr>
                <w:noProof/>
                <w:webHidden/>
              </w:rPr>
              <w:tab/>
            </w:r>
            <w:r w:rsidR="000C700E">
              <w:rPr>
                <w:noProof/>
                <w:webHidden/>
              </w:rPr>
              <w:fldChar w:fldCharType="begin"/>
            </w:r>
            <w:r w:rsidR="000C700E">
              <w:rPr>
                <w:noProof/>
                <w:webHidden/>
              </w:rPr>
              <w:instrText xml:space="preserve"> PAGEREF _Toc22214058 \h </w:instrText>
            </w:r>
            <w:r w:rsidR="000C700E">
              <w:rPr>
                <w:noProof/>
                <w:webHidden/>
              </w:rPr>
            </w:r>
            <w:r w:rsidR="000C700E">
              <w:rPr>
                <w:noProof/>
                <w:webHidden/>
              </w:rPr>
              <w:fldChar w:fldCharType="separate"/>
            </w:r>
            <w:r w:rsidR="000C700E">
              <w:rPr>
                <w:noProof/>
                <w:webHidden/>
              </w:rPr>
              <w:t>7</w:t>
            </w:r>
            <w:r w:rsidR="000C700E">
              <w:rPr>
                <w:noProof/>
                <w:webHidden/>
              </w:rPr>
              <w:fldChar w:fldCharType="end"/>
            </w:r>
          </w:hyperlink>
        </w:p>
        <w:p w14:paraId="7AB23B67" w14:textId="5D8A850E" w:rsidR="000C700E" w:rsidRDefault="005E7A62">
          <w:pPr>
            <w:pStyle w:val="Inhopg2"/>
            <w:tabs>
              <w:tab w:val="left" w:pos="880"/>
              <w:tab w:val="right" w:leader="dot" w:pos="9350"/>
            </w:tabs>
            <w:rPr>
              <w:noProof/>
              <w:lang w:val="en-GB" w:eastAsia="en-GB"/>
            </w:rPr>
          </w:pPr>
          <w:hyperlink w:anchor="_Toc22214059" w:history="1">
            <w:r w:rsidR="000C700E" w:rsidRPr="009A7DF8">
              <w:rPr>
                <w:rStyle w:val="Hyperlink"/>
                <w:noProof/>
                <w14:scene3d>
                  <w14:camera w14:prst="orthographicFront"/>
                  <w14:lightRig w14:rig="threePt" w14:dir="t">
                    <w14:rot w14:lat="0" w14:lon="0" w14:rev="0"/>
                  </w14:lightRig>
                </w14:scene3d>
              </w:rPr>
              <w:t>4.2</w:t>
            </w:r>
            <w:r w:rsidR="000C700E">
              <w:rPr>
                <w:noProof/>
                <w:lang w:val="en-GB" w:eastAsia="en-GB"/>
              </w:rPr>
              <w:tab/>
            </w:r>
            <w:r w:rsidR="000C700E" w:rsidRPr="009A7DF8">
              <w:rPr>
                <w:rStyle w:val="Hyperlink"/>
                <w:noProof/>
              </w:rPr>
              <w:t>Bedrijfs- en Informatiesystemen</w:t>
            </w:r>
            <w:r w:rsidR="000C700E">
              <w:rPr>
                <w:noProof/>
                <w:webHidden/>
              </w:rPr>
              <w:tab/>
            </w:r>
            <w:r w:rsidR="000C700E">
              <w:rPr>
                <w:noProof/>
                <w:webHidden/>
              </w:rPr>
              <w:fldChar w:fldCharType="begin"/>
            </w:r>
            <w:r w:rsidR="000C700E">
              <w:rPr>
                <w:noProof/>
                <w:webHidden/>
              </w:rPr>
              <w:instrText xml:space="preserve"> PAGEREF _Toc22214059 \h </w:instrText>
            </w:r>
            <w:r w:rsidR="000C700E">
              <w:rPr>
                <w:noProof/>
                <w:webHidden/>
              </w:rPr>
            </w:r>
            <w:r w:rsidR="000C700E">
              <w:rPr>
                <w:noProof/>
                <w:webHidden/>
              </w:rPr>
              <w:fldChar w:fldCharType="separate"/>
            </w:r>
            <w:r w:rsidR="000C700E">
              <w:rPr>
                <w:noProof/>
                <w:webHidden/>
              </w:rPr>
              <w:t>7</w:t>
            </w:r>
            <w:r w:rsidR="000C700E">
              <w:rPr>
                <w:noProof/>
                <w:webHidden/>
              </w:rPr>
              <w:fldChar w:fldCharType="end"/>
            </w:r>
          </w:hyperlink>
        </w:p>
        <w:p w14:paraId="229DD315" w14:textId="5FBFA9C3" w:rsidR="000C700E" w:rsidRDefault="005E7A62">
          <w:pPr>
            <w:pStyle w:val="Inhopg3"/>
            <w:tabs>
              <w:tab w:val="left" w:pos="1320"/>
              <w:tab w:val="right" w:leader="dot" w:pos="9350"/>
            </w:tabs>
            <w:rPr>
              <w:noProof/>
              <w:lang w:val="en-GB" w:eastAsia="en-GB"/>
            </w:rPr>
          </w:pPr>
          <w:hyperlink w:anchor="_Toc22214060" w:history="1">
            <w:r w:rsidR="000C700E" w:rsidRPr="009A7DF8">
              <w:rPr>
                <w:rStyle w:val="Hyperlink"/>
                <w:noProof/>
              </w:rPr>
              <w:t>4.2.1</w:t>
            </w:r>
            <w:r w:rsidR="000C700E">
              <w:rPr>
                <w:noProof/>
                <w:lang w:val="en-GB" w:eastAsia="en-GB"/>
              </w:rPr>
              <w:tab/>
            </w:r>
            <w:r w:rsidR="000C700E" w:rsidRPr="009A7DF8">
              <w:rPr>
                <w:rStyle w:val="Hyperlink"/>
                <w:noProof/>
              </w:rPr>
              <w:t>Universal Robots</w:t>
            </w:r>
            <w:r w:rsidR="000C700E">
              <w:rPr>
                <w:noProof/>
                <w:webHidden/>
              </w:rPr>
              <w:tab/>
            </w:r>
            <w:r w:rsidR="000C700E">
              <w:rPr>
                <w:noProof/>
                <w:webHidden/>
              </w:rPr>
              <w:fldChar w:fldCharType="begin"/>
            </w:r>
            <w:r w:rsidR="000C700E">
              <w:rPr>
                <w:noProof/>
                <w:webHidden/>
              </w:rPr>
              <w:instrText xml:space="preserve"> PAGEREF _Toc22214060 \h </w:instrText>
            </w:r>
            <w:r w:rsidR="000C700E">
              <w:rPr>
                <w:noProof/>
                <w:webHidden/>
              </w:rPr>
            </w:r>
            <w:r w:rsidR="000C700E">
              <w:rPr>
                <w:noProof/>
                <w:webHidden/>
              </w:rPr>
              <w:fldChar w:fldCharType="separate"/>
            </w:r>
            <w:r w:rsidR="000C700E">
              <w:rPr>
                <w:noProof/>
                <w:webHidden/>
              </w:rPr>
              <w:t>7</w:t>
            </w:r>
            <w:r w:rsidR="000C700E">
              <w:rPr>
                <w:noProof/>
                <w:webHidden/>
              </w:rPr>
              <w:fldChar w:fldCharType="end"/>
            </w:r>
          </w:hyperlink>
        </w:p>
        <w:p w14:paraId="1BB79F6D" w14:textId="327B1B3D" w:rsidR="000C700E" w:rsidRDefault="005E7A62">
          <w:pPr>
            <w:pStyle w:val="Inhopg3"/>
            <w:tabs>
              <w:tab w:val="left" w:pos="1320"/>
              <w:tab w:val="right" w:leader="dot" w:pos="9350"/>
            </w:tabs>
            <w:rPr>
              <w:noProof/>
              <w:lang w:val="en-GB" w:eastAsia="en-GB"/>
            </w:rPr>
          </w:pPr>
          <w:hyperlink w:anchor="_Toc22214061" w:history="1">
            <w:r w:rsidR="000C700E" w:rsidRPr="009A7DF8">
              <w:rPr>
                <w:rStyle w:val="Hyperlink"/>
                <w:noProof/>
              </w:rPr>
              <w:t>4.2.2</w:t>
            </w:r>
            <w:r w:rsidR="000C700E">
              <w:rPr>
                <w:noProof/>
                <w:lang w:val="en-GB" w:eastAsia="en-GB"/>
              </w:rPr>
              <w:tab/>
            </w:r>
            <w:r w:rsidR="000C700E" w:rsidRPr="009A7DF8">
              <w:rPr>
                <w:rStyle w:val="Hyperlink"/>
                <w:noProof/>
              </w:rPr>
              <w:t>Product Transportation System</w:t>
            </w:r>
            <w:r w:rsidR="000C700E">
              <w:rPr>
                <w:noProof/>
                <w:webHidden/>
              </w:rPr>
              <w:tab/>
            </w:r>
            <w:r w:rsidR="000C700E">
              <w:rPr>
                <w:noProof/>
                <w:webHidden/>
              </w:rPr>
              <w:fldChar w:fldCharType="begin"/>
            </w:r>
            <w:r w:rsidR="000C700E">
              <w:rPr>
                <w:noProof/>
                <w:webHidden/>
              </w:rPr>
              <w:instrText xml:space="preserve"> PAGEREF _Toc22214061 \h </w:instrText>
            </w:r>
            <w:r w:rsidR="000C700E">
              <w:rPr>
                <w:noProof/>
                <w:webHidden/>
              </w:rPr>
            </w:r>
            <w:r w:rsidR="000C700E">
              <w:rPr>
                <w:noProof/>
                <w:webHidden/>
              </w:rPr>
              <w:fldChar w:fldCharType="separate"/>
            </w:r>
            <w:r w:rsidR="000C700E">
              <w:rPr>
                <w:noProof/>
                <w:webHidden/>
              </w:rPr>
              <w:t>7</w:t>
            </w:r>
            <w:r w:rsidR="000C700E">
              <w:rPr>
                <w:noProof/>
                <w:webHidden/>
              </w:rPr>
              <w:fldChar w:fldCharType="end"/>
            </w:r>
          </w:hyperlink>
        </w:p>
        <w:p w14:paraId="6E6BE76B" w14:textId="311272DD" w:rsidR="000C700E" w:rsidRDefault="005E7A62">
          <w:pPr>
            <w:pStyle w:val="Inhopg3"/>
            <w:tabs>
              <w:tab w:val="left" w:pos="1320"/>
              <w:tab w:val="right" w:leader="dot" w:pos="9350"/>
            </w:tabs>
            <w:rPr>
              <w:noProof/>
              <w:lang w:val="en-GB" w:eastAsia="en-GB"/>
            </w:rPr>
          </w:pPr>
          <w:hyperlink w:anchor="_Toc22214062" w:history="1">
            <w:r w:rsidR="000C700E" w:rsidRPr="009A7DF8">
              <w:rPr>
                <w:rStyle w:val="Hyperlink"/>
                <w:noProof/>
              </w:rPr>
              <w:t>4.2.3</w:t>
            </w:r>
            <w:r w:rsidR="000C700E">
              <w:rPr>
                <w:noProof/>
                <w:lang w:val="en-GB" w:eastAsia="en-GB"/>
              </w:rPr>
              <w:tab/>
            </w:r>
            <w:r w:rsidR="000C700E" w:rsidRPr="009A7DF8">
              <w:rPr>
                <w:rStyle w:val="Hyperlink"/>
                <w:noProof/>
              </w:rPr>
              <w:t>Festo Drive</w:t>
            </w:r>
            <w:r w:rsidR="000C700E">
              <w:rPr>
                <w:noProof/>
                <w:webHidden/>
              </w:rPr>
              <w:tab/>
            </w:r>
            <w:r w:rsidR="000C700E">
              <w:rPr>
                <w:noProof/>
                <w:webHidden/>
              </w:rPr>
              <w:fldChar w:fldCharType="begin"/>
            </w:r>
            <w:r w:rsidR="000C700E">
              <w:rPr>
                <w:noProof/>
                <w:webHidden/>
              </w:rPr>
              <w:instrText xml:space="preserve"> PAGEREF _Toc22214062 \h </w:instrText>
            </w:r>
            <w:r w:rsidR="000C700E">
              <w:rPr>
                <w:noProof/>
                <w:webHidden/>
              </w:rPr>
            </w:r>
            <w:r w:rsidR="000C700E">
              <w:rPr>
                <w:noProof/>
                <w:webHidden/>
              </w:rPr>
              <w:fldChar w:fldCharType="separate"/>
            </w:r>
            <w:r w:rsidR="000C700E">
              <w:rPr>
                <w:noProof/>
                <w:webHidden/>
              </w:rPr>
              <w:t>7</w:t>
            </w:r>
            <w:r w:rsidR="000C700E">
              <w:rPr>
                <w:noProof/>
                <w:webHidden/>
              </w:rPr>
              <w:fldChar w:fldCharType="end"/>
            </w:r>
          </w:hyperlink>
        </w:p>
        <w:p w14:paraId="3C99F75F" w14:textId="6DCFB355" w:rsidR="000C700E" w:rsidRDefault="005E7A62">
          <w:pPr>
            <w:pStyle w:val="Inhopg2"/>
            <w:tabs>
              <w:tab w:val="left" w:pos="880"/>
              <w:tab w:val="right" w:leader="dot" w:pos="9350"/>
            </w:tabs>
            <w:rPr>
              <w:noProof/>
              <w:lang w:val="en-GB" w:eastAsia="en-GB"/>
            </w:rPr>
          </w:pPr>
          <w:hyperlink w:anchor="_Toc22214063" w:history="1">
            <w:r w:rsidR="000C700E" w:rsidRPr="009A7DF8">
              <w:rPr>
                <w:rStyle w:val="Hyperlink"/>
                <w:noProof/>
                <w14:scene3d>
                  <w14:camera w14:prst="orthographicFront"/>
                  <w14:lightRig w14:rig="threePt" w14:dir="t">
                    <w14:rot w14:lat="0" w14:lon="0" w14:rev="0"/>
                  </w14:lightRig>
                </w14:scene3d>
              </w:rPr>
              <w:t>4.3</w:t>
            </w:r>
            <w:r w:rsidR="000C700E">
              <w:rPr>
                <w:noProof/>
                <w:lang w:val="en-GB" w:eastAsia="en-GB"/>
              </w:rPr>
              <w:tab/>
            </w:r>
            <w:r w:rsidR="000C700E" w:rsidRPr="009A7DF8">
              <w:rPr>
                <w:rStyle w:val="Hyperlink"/>
                <w:noProof/>
              </w:rPr>
              <w:t>Bedrijfscultuur</w:t>
            </w:r>
            <w:r w:rsidR="000C700E">
              <w:rPr>
                <w:noProof/>
                <w:webHidden/>
              </w:rPr>
              <w:tab/>
            </w:r>
            <w:r w:rsidR="000C700E">
              <w:rPr>
                <w:noProof/>
                <w:webHidden/>
              </w:rPr>
              <w:fldChar w:fldCharType="begin"/>
            </w:r>
            <w:r w:rsidR="000C700E">
              <w:rPr>
                <w:noProof/>
                <w:webHidden/>
              </w:rPr>
              <w:instrText xml:space="preserve"> PAGEREF _Toc22214063 \h </w:instrText>
            </w:r>
            <w:r w:rsidR="000C700E">
              <w:rPr>
                <w:noProof/>
                <w:webHidden/>
              </w:rPr>
            </w:r>
            <w:r w:rsidR="000C700E">
              <w:rPr>
                <w:noProof/>
                <w:webHidden/>
              </w:rPr>
              <w:fldChar w:fldCharType="separate"/>
            </w:r>
            <w:r w:rsidR="000C700E">
              <w:rPr>
                <w:noProof/>
                <w:webHidden/>
              </w:rPr>
              <w:t>8</w:t>
            </w:r>
            <w:r w:rsidR="000C700E">
              <w:rPr>
                <w:noProof/>
                <w:webHidden/>
              </w:rPr>
              <w:fldChar w:fldCharType="end"/>
            </w:r>
          </w:hyperlink>
        </w:p>
        <w:p w14:paraId="79B3C8F5" w14:textId="57A4D3FC" w:rsidR="000C700E" w:rsidRDefault="005E7A62">
          <w:pPr>
            <w:pStyle w:val="Inhopg2"/>
            <w:tabs>
              <w:tab w:val="left" w:pos="880"/>
              <w:tab w:val="right" w:leader="dot" w:pos="9350"/>
            </w:tabs>
            <w:rPr>
              <w:noProof/>
              <w:lang w:val="en-GB" w:eastAsia="en-GB"/>
            </w:rPr>
          </w:pPr>
          <w:hyperlink w:anchor="_Toc22214064" w:history="1">
            <w:r w:rsidR="000C700E" w:rsidRPr="009A7DF8">
              <w:rPr>
                <w:rStyle w:val="Hyperlink"/>
                <w:noProof/>
                <w14:scene3d>
                  <w14:camera w14:prst="orthographicFront"/>
                  <w14:lightRig w14:rig="threePt" w14:dir="t">
                    <w14:rot w14:lat="0" w14:lon="0" w14:rev="0"/>
                  </w14:lightRig>
                </w14:scene3d>
              </w:rPr>
              <w:t>4.4</w:t>
            </w:r>
            <w:r w:rsidR="000C700E">
              <w:rPr>
                <w:noProof/>
                <w:lang w:val="en-GB" w:eastAsia="en-GB"/>
              </w:rPr>
              <w:tab/>
            </w:r>
            <w:r w:rsidR="000C700E" w:rsidRPr="009A7DF8">
              <w:rPr>
                <w:rStyle w:val="Hyperlink"/>
                <w:noProof/>
              </w:rPr>
              <w:t>Taken en Positie van Stagiair</w:t>
            </w:r>
            <w:r w:rsidR="000C700E">
              <w:rPr>
                <w:noProof/>
                <w:webHidden/>
              </w:rPr>
              <w:tab/>
            </w:r>
            <w:r w:rsidR="000C700E">
              <w:rPr>
                <w:noProof/>
                <w:webHidden/>
              </w:rPr>
              <w:fldChar w:fldCharType="begin"/>
            </w:r>
            <w:r w:rsidR="000C700E">
              <w:rPr>
                <w:noProof/>
                <w:webHidden/>
              </w:rPr>
              <w:instrText xml:space="preserve"> PAGEREF _Toc22214064 \h </w:instrText>
            </w:r>
            <w:r w:rsidR="000C700E">
              <w:rPr>
                <w:noProof/>
                <w:webHidden/>
              </w:rPr>
            </w:r>
            <w:r w:rsidR="000C700E">
              <w:rPr>
                <w:noProof/>
                <w:webHidden/>
              </w:rPr>
              <w:fldChar w:fldCharType="separate"/>
            </w:r>
            <w:r w:rsidR="000C700E">
              <w:rPr>
                <w:noProof/>
                <w:webHidden/>
              </w:rPr>
              <w:t>8</w:t>
            </w:r>
            <w:r w:rsidR="000C700E">
              <w:rPr>
                <w:noProof/>
                <w:webHidden/>
              </w:rPr>
              <w:fldChar w:fldCharType="end"/>
            </w:r>
          </w:hyperlink>
        </w:p>
        <w:p w14:paraId="013149DB" w14:textId="0E9A7273" w:rsidR="000C700E" w:rsidRDefault="005E7A62">
          <w:pPr>
            <w:pStyle w:val="Inhopg1"/>
            <w:tabs>
              <w:tab w:val="left" w:pos="440"/>
              <w:tab w:val="right" w:leader="dot" w:pos="9350"/>
            </w:tabs>
            <w:rPr>
              <w:noProof/>
              <w:lang w:val="en-GB" w:eastAsia="en-GB"/>
            </w:rPr>
          </w:pPr>
          <w:hyperlink w:anchor="_Toc22214065" w:history="1">
            <w:r w:rsidR="000C700E" w:rsidRPr="009A7DF8">
              <w:rPr>
                <w:rStyle w:val="Hyperlink"/>
                <w:noProof/>
              </w:rPr>
              <w:t>5</w:t>
            </w:r>
            <w:r w:rsidR="000C700E">
              <w:rPr>
                <w:noProof/>
                <w:lang w:val="en-GB" w:eastAsia="en-GB"/>
              </w:rPr>
              <w:tab/>
            </w:r>
            <w:r w:rsidR="000C700E" w:rsidRPr="009A7DF8">
              <w:rPr>
                <w:rStyle w:val="Hyperlink"/>
                <w:noProof/>
              </w:rPr>
              <w:t>De Opdracht</w:t>
            </w:r>
            <w:r w:rsidR="000C700E">
              <w:rPr>
                <w:noProof/>
                <w:webHidden/>
              </w:rPr>
              <w:tab/>
            </w:r>
            <w:r w:rsidR="000C700E">
              <w:rPr>
                <w:noProof/>
                <w:webHidden/>
              </w:rPr>
              <w:fldChar w:fldCharType="begin"/>
            </w:r>
            <w:r w:rsidR="000C700E">
              <w:rPr>
                <w:noProof/>
                <w:webHidden/>
              </w:rPr>
              <w:instrText xml:space="preserve"> PAGEREF _Toc22214065 \h </w:instrText>
            </w:r>
            <w:r w:rsidR="000C700E">
              <w:rPr>
                <w:noProof/>
                <w:webHidden/>
              </w:rPr>
            </w:r>
            <w:r w:rsidR="000C700E">
              <w:rPr>
                <w:noProof/>
                <w:webHidden/>
              </w:rPr>
              <w:fldChar w:fldCharType="separate"/>
            </w:r>
            <w:r w:rsidR="000C700E">
              <w:rPr>
                <w:noProof/>
                <w:webHidden/>
              </w:rPr>
              <w:t>9</w:t>
            </w:r>
            <w:r w:rsidR="000C700E">
              <w:rPr>
                <w:noProof/>
                <w:webHidden/>
              </w:rPr>
              <w:fldChar w:fldCharType="end"/>
            </w:r>
          </w:hyperlink>
        </w:p>
        <w:p w14:paraId="5AEB0AEF" w14:textId="22C6A54E" w:rsidR="000C700E" w:rsidRDefault="005E7A62">
          <w:pPr>
            <w:pStyle w:val="Inhopg2"/>
            <w:tabs>
              <w:tab w:val="left" w:pos="880"/>
              <w:tab w:val="right" w:leader="dot" w:pos="9350"/>
            </w:tabs>
            <w:rPr>
              <w:noProof/>
              <w:lang w:val="en-GB" w:eastAsia="en-GB"/>
            </w:rPr>
          </w:pPr>
          <w:hyperlink w:anchor="_Toc22214066" w:history="1">
            <w:r w:rsidR="000C700E" w:rsidRPr="009A7DF8">
              <w:rPr>
                <w:rStyle w:val="Hyperlink"/>
                <w:noProof/>
                <w14:scene3d>
                  <w14:camera w14:prst="orthographicFront"/>
                  <w14:lightRig w14:rig="threePt" w14:dir="t">
                    <w14:rot w14:lat="0" w14:lon="0" w14:rev="0"/>
                  </w14:lightRig>
                </w14:scene3d>
              </w:rPr>
              <w:t>5.1</w:t>
            </w:r>
            <w:r w:rsidR="000C700E">
              <w:rPr>
                <w:noProof/>
                <w:lang w:val="en-GB" w:eastAsia="en-GB"/>
              </w:rPr>
              <w:tab/>
            </w:r>
            <w:r w:rsidR="000C700E" w:rsidRPr="009A7DF8">
              <w:rPr>
                <w:rStyle w:val="Hyperlink"/>
                <w:noProof/>
              </w:rPr>
              <w:t>Stageopdracht</w:t>
            </w:r>
            <w:r w:rsidR="000C700E">
              <w:rPr>
                <w:noProof/>
                <w:webHidden/>
              </w:rPr>
              <w:tab/>
            </w:r>
            <w:r w:rsidR="000C700E">
              <w:rPr>
                <w:noProof/>
                <w:webHidden/>
              </w:rPr>
              <w:fldChar w:fldCharType="begin"/>
            </w:r>
            <w:r w:rsidR="000C700E">
              <w:rPr>
                <w:noProof/>
                <w:webHidden/>
              </w:rPr>
              <w:instrText xml:space="preserve"> PAGEREF _Toc22214066 \h </w:instrText>
            </w:r>
            <w:r w:rsidR="000C700E">
              <w:rPr>
                <w:noProof/>
                <w:webHidden/>
              </w:rPr>
            </w:r>
            <w:r w:rsidR="000C700E">
              <w:rPr>
                <w:noProof/>
                <w:webHidden/>
              </w:rPr>
              <w:fldChar w:fldCharType="separate"/>
            </w:r>
            <w:r w:rsidR="000C700E">
              <w:rPr>
                <w:noProof/>
                <w:webHidden/>
              </w:rPr>
              <w:t>9</w:t>
            </w:r>
            <w:r w:rsidR="000C700E">
              <w:rPr>
                <w:noProof/>
                <w:webHidden/>
              </w:rPr>
              <w:fldChar w:fldCharType="end"/>
            </w:r>
          </w:hyperlink>
        </w:p>
        <w:p w14:paraId="060F4B65" w14:textId="39EEE442" w:rsidR="000C700E" w:rsidRDefault="005E7A62">
          <w:pPr>
            <w:pStyle w:val="Inhopg2"/>
            <w:tabs>
              <w:tab w:val="left" w:pos="880"/>
              <w:tab w:val="right" w:leader="dot" w:pos="9350"/>
            </w:tabs>
            <w:rPr>
              <w:noProof/>
              <w:lang w:val="en-GB" w:eastAsia="en-GB"/>
            </w:rPr>
          </w:pPr>
          <w:hyperlink w:anchor="_Toc22214067" w:history="1">
            <w:r w:rsidR="000C700E" w:rsidRPr="009A7DF8">
              <w:rPr>
                <w:rStyle w:val="Hyperlink"/>
                <w:noProof/>
                <w14:scene3d>
                  <w14:camera w14:prst="orthographicFront"/>
                  <w14:lightRig w14:rig="threePt" w14:dir="t">
                    <w14:rot w14:lat="0" w14:lon="0" w14:rev="0"/>
                  </w14:lightRig>
                </w14:scene3d>
              </w:rPr>
              <w:t>5.2</w:t>
            </w:r>
            <w:r w:rsidR="000C700E">
              <w:rPr>
                <w:noProof/>
                <w:lang w:val="en-GB" w:eastAsia="en-GB"/>
              </w:rPr>
              <w:tab/>
            </w:r>
            <w:r w:rsidR="000C700E" w:rsidRPr="009A7DF8">
              <w:rPr>
                <w:rStyle w:val="Hyperlink"/>
                <w:noProof/>
              </w:rPr>
              <w:t>Businessdoel</w:t>
            </w:r>
            <w:r w:rsidR="000C700E">
              <w:rPr>
                <w:noProof/>
                <w:webHidden/>
              </w:rPr>
              <w:tab/>
            </w:r>
            <w:r w:rsidR="000C700E">
              <w:rPr>
                <w:noProof/>
                <w:webHidden/>
              </w:rPr>
              <w:fldChar w:fldCharType="begin"/>
            </w:r>
            <w:r w:rsidR="000C700E">
              <w:rPr>
                <w:noProof/>
                <w:webHidden/>
              </w:rPr>
              <w:instrText xml:space="preserve"> PAGEREF _Toc22214067 \h </w:instrText>
            </w:r>
            <w:r w:rsidR="000C700E">
              <w:rPr>
                <w:noProof/>
                <w:webHidden/>
              </w:rPr>
            </w:r>
            <w:r w:rsidR="000C700E">
              <w:rPr>
                <w:noProof/>
                <w:webHidden/>
              </w:rPr>
              <w:fldChar w:fldCharType="separate"/>
            </w:r>
            <w:r w:rsidR="000C700E">
              <w:rPr>
                <w:noProof/>
                <w:webHidden/>
              </w:rPr>
              <w:t>9</w:t>
            </w:r>
            <w:r w:rsidR="000C700E">
              <w:rPr>
                <w:noProof/>
                <w:webHidden/>
              </w:rPr>
              <w:fldChar w:fldCharType="end"/>
            </w:r>
          </w:hyperlink>
        </w:p>
        <w:p w14:paraId="13CC1518" w14:textId="0B087910" w:rsidR="000C700E" w:rsidRDefault="005E7A62">
          <w:pPr>
            <w:pStyle w:val="Inhopg2"/>
            <w:tabs>
              <w:tab w:val="left" w:pos="880"/>
              <w:tab w:val="right" w:leader="dot" w:pos="9350"/>
            </w:tabs>
            <w:rPr>
              <w:noProof/>
              <w:lang w:val="en-GB" w:eastAsia="en-GB"/>
            </w:rPr>
          </w:pPr>
          <w:hyperlink w:anchor="_Toc22214068" w:history="1">
            <w:r w:rsidR="000C700E" w:rsidRPr="009A7DF8">
              <w:rPr>
                <w:rStyle w:val="Hyperlink"/>
                <w:noProof/>
                <w14:scene3d>
                  <w14:camera w14:prst="orthographicFront"/>
                  <w14:lightRig w14:rig="threePt" w14:dir="t">
                    <w14:rot w14:lat="0" w14:lon="0" w14:rev="0"/>
                  </w14:lightRig>
                </w14:scene3d>
              </w:rPr>
              <w:t>5.3</w:t>
            </w:r>
            <w:r w:rsidR="000C700E">
              <w:rPr>
                <w:noProof/>
                <w:lang w:val="en-GB" w:eastAsia="en-GB"/>
              </w:rPr>
              <w:tab/>
            </w:r>
            <w:r w:rsidR="000C700E" w:rsidRPr="009A7DF8">
              <w:rPr>
                <w:rStyle w:val="Hyperlink"/>
                <w:noProof/>
              </w:rPr>
              <w:t>Doelstelling Opdracht</w:t>
            </w:r>
            <w:r w:rsidR="000C700E">
              <w:rPr>
                <w:noProof/>
                <w:webHidden/>
              </w:rPr>
              <w:tab/>
            </w:r>
            <w:r w:rsidR="000C700E">
              <w:rPr>
                <w:noProof/>
                <w:webHidden/>
              </w:rPr>
              <w:fldChar w:fldCharType="begin"/>
            </w:r>
            <w:r w:rsidR="000C700E">
              <w:rPr>
                <w:noProof/>
                <w:webHidden/>
              </w:rPr>
              <w:instrText xml:space="preserve"> PAGEREF _Toc22214068 \h </w:instrText>
            </w:r>
            <w:r w:rsidR="000C700E">
              <w:rPr>
                <w:noProof/>
                <w:webHidden/>
              </w:rPr>
            </w:r>
            <w:r w:rsidR="000C700E">
              <w:rPr>
                <w:noProof/>
                <w:webHidden/>
              </w:rPr>
              <w:fldChar w:fldCharType="separate"/>
            </w:r>
            <w:r w:rsidR="000C700E">
              <w:rPr>
                <w:noProof/>
                <w:webHidden/>
              </w:rPr>
              <w:t>9</w:t>
            </w:r>
            <w:r w:rsidR="000C700E">
              <w:rPr>
                <w:noProof/>
                <w:webHidden/>
              </w:rPr>
              <w:fldChar w:fldCharType="end"/>
            </w:r>
          </w:hyperlink>
        </w:p>
        <w:p w14:paraId="1752046D" w14:textId="4399A273" w:rsidR="000C700E" w:rsidRDefault="005E7A62">
          <w:pPr>
            <w:pStyle w:val="Inhopg2"/>
            <w:tabs>
              <w:tab w:val="left" w:pos="880"/>
              <w:tab w:val="right" w:leader="dot" w:pos="9350"/>
            </w:tabs>
            <w:rPr>
              <w:noProof/>
              <w:lang w:val="en-GB" w:eastAsia="en-GB"/>
            </w:rPr>
          </w:pPr>
          <w:hyperlink w:anchor="_Toc22214069" w:history="1">
            <w:r w:rsidR="000C700E" w:rsidRPr="009A7DF8">
              <w:rPr>
                <w:rStyle w:val="Hyperlink"/>
                <w:noProof/>
                <w14:scene3d>
                  <w14:camera w14:prst="orthographicFront"/>
                  <w14:lightRig w14:rig="threePt" w14:dir="t">
                    <w14:rot w14:lat="0" w14:lon="0" w14:rev="0"/>
                  </w14:lightRig>
                </w14:scene3d>
              </w:rPr>
              <w:t>5.4</w:t>
            </w:r>
            <w:r w:rsidR="000C700E">
              <w:rPr>
                <w:noProof/>
                <w:lang w:val="en-GB" w:eastAsia="en-GB"/>
              </w:rPr>
              <w:tab/>
            </w:r>
            <w:r w:rsidR="000C700E" w:rsidRPr="009A7DF8">
              <w:rPr>
                <w:rStyle w:val="Hyperlink"/>
                <w:noProof/>
              </w:rPr>
              <w:t>Eindproduct</w:t>
            </w:r>
            <w:r w:rsidR="000C700E">
              <w:rPr>
                <w:noProof/>
                <w:webHidden/>
              </w:rPr>
              <w:tab/>
            </w:r>
            <w:r w:rsidR="000C700E">
              <w:rPr>
                <w:noProof/>
                <w:webHidden/>
              </w:rPr>
              <w:fldChar w:fldCharType="begin"/>
            </w:r>
            <w:r w:rsidR="000C700E">
              <w:rPr>
                <w:noProof/>
                <w:webHidden/>
              </w:rPr>
              <w:instrText xml:space="preserve"> PAGEREF _Toc22214069 \h </w:instrText>
            </w:r>
            <w:r w:rsidR="000C700E">
              <w:rPr>
                <w:noProof/>
                <w:webHidden/>
              </w:rPr>
            </w:r>
            <w:r w:rsidR="000C700E">
              <w:rPr>
                <w:noProof/>
                <w:webHidden/>
              </w:rPr>
              <w:fldChar w:fldCharType="separate"/>
            </w:r>
            <w:r w:rsidR="000C700E">
              <w:rPr>
                <w:noProof/>
                <w:webHidden/>
              </w:rPr>
              <w:t>9</w:t>
            </w:r>
            <w:r w:rsidR="000C700E">
              <w:rPr>
                <w:noProof/>
                <w:webHidden/>
              </w:rPr>
              <w:fldChar w:fldCharType="end"/>
            </w:r>
          </w:hyperlink>
        </w:p>
        <w:p w14:paraId="408080BF" w14:textId="62B5EE13" w:rsidR="000C700E" w:rsidRDefault="005E7A62">
          <w:pPr>
            <w:pStyle w:val="Inhopg2"/>
            <w:tabs>
              <w:tab w:val="left" w:pos="880"/>
              <w:tab w:val="right" w:leader="dot" w:pos="9350"/>
            </w:tabs>
            <w:rPr>
              <w:noProof/>
              <w:lang w:val="en-GB" w:eastAsia="en-GB"/>
            </w:rPr>
          </w:pPr>
          <w:hyperlink w:anchor="_Toc22214070" w:history="1">
            <w:r w:rsidR="000C700E" w:rsidRPr="009A7DF8">
              <w:rPr>
                <w:rStyle w:val="Hyperlink"/>
                <w:noProof/>
                <w14:scene3d>
                  <w14:camera w14:prst="orthographicFront"/>
                  <w14:lightRig w14:rig="threePt" w14:dir="t">
                    <w14:rot w14:lat="0" w14:lon="0" w14:rev="0"/>
                  </w14:lightRig>
                </w14:scene3d>
              </w:rPr>
              <w:t>5.5</w:t>
            </w:r>
            <w:r w:rsidR="000C700E">
              <w:rPr>
                <w:noProof/>
                <w:lang w:val="en-GB" w:eastAsia="en-GB"/>
              </w:rPr>
              <w:tab/>
            </w:r>
            <w:r w:rsidR="000C700E" w:rsidRPr="009A7DF8">
              <w:rPr>
                <w:rStyle w:val="Hyperlink"/>
                <w:noProof/>
              </w:rPr>
              <w:t>Tussenproducten</w:t>
            </w:r>
            <w:r w:rsidR="000C700E">
              <w:rPr>
                <w:noProof/>
                <w:webHidden/>
              </w:rPr>
              <w:tab/>
            </w:r>
            <w:r w:rsidR="000C700E">
              <w:rPr>
                <w:noProof/>
                <w:webHidden/>
              </w:rPr>
              <w:fldChar w:fldCharType="begin"/>
            </w:r>
            <w:r w:rsidR="000C700E">
              <w:rPr>
                <w:noProof/>
                <w:webHidden/>
              </w:rPr>
              <w:instrText xml:space="preserve"> PAGEREF _Toc22214070 \h </w:instrText>
            </w:r>
            <w:r w:rsidR="000C700E">
              <w:rPr>
                <w:noProof/>
                <w:webHidden/>
              </w:rPr>
            </w:r>
            <w:r w:rsidR="000C700E">
              <w:rPr>
                <w:noProof/>
                <w:webHidden/>
              </w:rPr>
              <w:fldChar w:fldCharType="separate"/>
            </w:r>
            <w:r w:rsidR="000C700E">
              <w:rPr>
                <w:noProof/>
                <w:webHidden/>
              </w:rPr>
              <w:t>9</w:t>
            </w:r>
            <w:r w:rsidR="000C700E">
              <w:rPr>
                <w:noProof/>
                <w:webHidden/>
              </w:rPr>
              <w:fldChar w:fldCharType="end"/>
            </w:r>
          </w:hyperlink>
        </w:p>
        <w:p w14:paraId="1CD7ED3D" w14:textId="3876ABF7" w:rsidR="000C700E" w:rsidRDefault="005E7A62">
          <w:pPr>
            <w:pStyle w:val="Inhopg3"/>
            <w:tabs>
              <w:tab w:val="left" w:pos="1320"/>
              <w:tab w:val="right" w:leader="dot" w:pos="9350"/>
            </w:tabs>
            <w:rPr>
              <w:noProof/>
              <w:lang w:val="en-GB" w:eastAsia="en-GB"/>
            </w:rPr>
          </w:pPr>
          <w:hyperlink w:anchor="_Toc22214071" w:history="1">
            <w:r w:rsidR="000C700E" w:rsidRPr="009A7DF8">
              <w:rPr>
                <w:rStyle w:val="Hyperlink"/>
                <w:noProof/>
              </w:rPr>
              <w:t>5.5.1</w:t>
            </w:r>
            <w:r w:rsidR="000C700E">
              <w:rPr>
                <w:noProof/>
                <w:lang w:val="en-GB" w:eastAsia="en-GB"/>
              </w:rPr>
              <w:tab/>
            </w:r>
            <w:r w:rsidR="000C700E" w:rsidRPr="009A7DF8">
              <w:rPr>
                <w:rStyle w:val="Hyperlink"/>
                <w:noProof/>
              </w:rPr>
              <w:t>Gemaakte keuzes en onderbouwing</w:t>
            </w:r>
            <w:r w:rsidR="000C700E">
              <w:rPr>
                <w:noProof/>
                <w:webHidden/>
              </w:rPr>
              <w:tab/>
            </w:r>
            <w:r w:rsidR="000C700E">
              <w:rPr>
                <w:noProof/>
                <w:webHidden/>
              </w:rPr>
              <w:fldChar w:fldCharType="begin"/>
            </w:r>
            <w:r w:rsidR="000C700E">
              <w:rPr>
                <w:noProof/>
                <w:webHidden/>
              </w:rPr>
              <w:instrText xml:space="preserve"> PAGEREF _Toc22214071 \h </w:instrText>
            </w:r>
            <w:r w:rsidR="000C700E">
              <w:rPr>
                <w:noProof/>
                <w:webHidden/>
              </w:rPr>
            </w:r>
            <w:r w:rsidR="000C700E">
              <w:rPr>
                <w:noProof/>
                <w:webHidden/>
              </w:rPr>
              <w:fldChar w:fldCharType="separate"/>
            </w:r>
            <w:r w:rsidR="000C700E">
              <w:rPr>
                <w:noProof/>
                <w:webHidden/>
              </w:rPr>
              <w:t>9</w:t>
            </w:r>
            <w:r w:rsidR="000C700E">
              <w:rPr>
                <w:noProof/>
                <w:webHidden/>
              </w:rPr>
              <w:fldChar w:fldCharType="end"/>
            </w:r>
          </w:hyperlink>
        </w:p>
        <w:p w14:paraId="22B50C70" w14:textId="6EC4A49B" w:rsidR="000C700E" w:rsidRDefault="005E7A62">
          <w:pPr>
            <w:pStyle w:val="Inhopg2"/>
            <w:tabs>
              <w:tab w:val="left" w:pos="880"/>
              <w:tab w:val="right" w:leader="dot" w:pos="9350"/>
            </w:tabs>
            <w:rPr>
              <w:noProof/>
              <w:lang w:val="en-GB" w:eastAsia="en-GB"/>
            </w:rPr>
          </w:pPr>
          <w:hyperlink w:anchor="_Toc22214072" w:history="1">
            <w:r w:rsidR="000C700E" w:rsidRPr="009A7DF8">
              <w:rPr>
                <w:rStyle w:val="Hyperlink"/>
                <w:noProof/>
                <w14:scene3d>
                  <w14:camera w14:prst="orthographicFront"/>
                  <w14:lightRig w14:rig="threePt" w14:dir="t">
                    <w14:rot w14:lat="0" w14:lon="0" w14:rev="0"/>
                  </w14:lightRig>
                </w14:scene3d>
              </w:rPr>
              <w:t>5.6</w:t>
            </w:r>
            <w:r w:rsidR="000C700E">
              <w:rPr>
                <w:noProof/>
                <w:lang w:val="en-GB" w:eastAsia="en-GB"/>
              </w:rPr>
              <w:tab/>
            </w:r>
            <w:r w:rsidR="000C700E" w:rsidRPr="009A7DF8">
              <w:rPr>
                <w:rStyle w:val="Hyperlink"/>
                <w:noProof/>
              </w:rPr>
              <w:t>Projectmethode</w:t>
            </w:r>
            <w:r w:rsidR="000C700E">
              <w:rPr>
                <w:noProof/>
                <w:webHidden/>
              </w:rPr>
              <w:tab/>
            </w:r>
            <w:r w:rsidR="000C700E">
              <w:rPr>
                <w:noProof/>
                <w:webHidden/>
              </w:rPr>
              <w:fldChar w:fldCharType="begin"/>
            </w:r>
            <w:r w:rsidR="000C700E">
              <w:rPr>
                <w:noProof/>
                <w:webHidden/>
              </w:rPr>
              <w:instrText xml:space="preserve"> PAGEREF _Toc22214072 \h </w:instrText>
            </w:r>
            <w:r w:rsidR="000C700E">
              <w:rPr>
                <w:noProof/>
                <w:webHidden/>
              </w:rPr>
            </w:r>
            <w:r w:rsidR="000C700E">
              <w:rPr>
                <w:noProof/>
                <w:webHidden/>
              </w:rPr>
              <w:fldChar w:fldCharType="separate"/>
            </w:r>
            <w:r w:rsidR="000C700E">
              <w:rPr>
                <w:noProof/>
                <w:webHidden/>
              </w:rPr>
              <w:t>10</w:t>
            </w:r>
            <w:r w:rsidR="000C700E">
              <w:rPr>
                <w:noProof/>
                <w:webHidden/>
              </w:rPr>
              <w:fldChar w:fldCharType="end"/>
            </w:r>
          </w:hyperlink>
        </w:p>
        <w:p w14:paraId="16AADEE9" w14:textId="619E8A26" w:rsidR="000C700E" w:rsidRDefault="005E7A62">
          <w:pPr>
            <w:pStyle w:val="Inhopg2"/>
            <w:tabs>
              <w:tab w:val="left" w:pos="880"/>
              <w:tab w:val="right" w:leader="dot" w:pos="9350"/>
            </w:tabs>
            <w:rPr>
              <w:noProof/>
              <w:lang w:val="en-GB" w:eastAsia="en-GB"/>
            </w:rPr>
          </w:pPr>
          <w:hyperlink w:anchor="_Toc22214073" w:history="1">
            <w:r w:rsidR="000C700E" w:rsidRPr="009A7DF8">
              <w:rPr>
                <w:rStyle w:val="Hyperlink"/>
                <w:noProof/>
                <w14:scene3d>
                  <w14:camera w14:prst="orthographicFront"/>
                  <w14:lightRig w14:rig="threePt" w14:dir="t">
                    <w14:rot w14:lat="0" w14:lon="0" w14:rev="0"/>
                  </w14:lightRig>
                </w14:scene3d>
              </w:rPr>
              <w:t>5.7</w:t>
            </w:r>
            <w:r w:rsidR="000C700E">
              <w:rPr>
                <w:noProof/>
                <w:lang w:val="en-GB" w:eastAsia="en-GB"/>
              </w:rPr>
              <w:tab/>
            </w:r>
            <w:r w:rsidR="000C700E" w:rsidRPr="009A7DF8">
              <w:rPr>
                <w:rStyle w:val="Hyperlink"/>
                <w:noProof/>
              </w:rPr>
              <w:t>Hoofd en Deelvragen</w:t>
            </w:r>
            <w:r w:rsidR="000C700E">
              <w:rPr>
                <w:noProof/>
                <w:webHidden/>
              </w:rPr>
              <w:tab/>
            </w:r>
            <w:r w:rsidR="000C700E">
              <w:rPr>
                <w:noProof/>
                <w:webHidden/>
              </w:rPr>
              <w:fldChar w:fldCharType="begin"/>
            </w:r>
            <w:r w:rsidR="000C700E">
              <w:rPr>
                <w:noProof/>
                <w:webHidden/>
              </w:rPr>
              <w:instrText xml:space="preserve"> PAGEREF _Toc22214073 \h </w:instrText>
            </w:r>
            <w:r w:rsidR="000C700E">
              <w:rPr>
                <w:noProof/>
                <w:webHidden/>
              </w:rPr>
            </w:r>
            <w:r w:rsidR="000C700E">
              <w:rPr>
                <w:noProof/>
                <w:webHidden/>
              </w:rPr>
              <w:fldChar w:fldCharType="separate"/>
            </w:r>
            <w:r w:rsidR="000C700E">
              <w:rPr>
                <w:noProof/>
                <w:webHidden/>
              </w:rPr>
              <w:t>11</w:t>
            </w:r>
            <w:r w:rsidR="000C700E">
              <w:rPr>
                <w:noProof/>
                <w:webHidden/>
              </w:rPr>
              <w:fldChar w:fldCharType="end"/>
            </w:r>
          </w:hyperlink>
        </w:p>
        <w:p w14:paraId="3436494B" w14:textId="0B8A39D2" w:rsidR="000C700E" w:rsidRDefault="005E7A62">
          <w:pPr>
            <w:pStyle w:val="Inhopg1"/>
            <w:tabs>
              <w:tab w:val="left" w:pos="440"/>
              <w:tab w:val="right" w:leader="dot" w:pos="9350"/>
            </w:tabs>
            <w:rPr>
              <w:noProof/>
              <w:lang w:val="en-GB" w:eastAsia="en-GB"/>
            </w:rPr>
          </w:pPr>
          <w:hyperlink w:anchor="_Toc22214074" w:history="1">
            <w:r w:rsidR="000C700E" w:rsidRPr="009A7DF8">
              <w:rPr>
                <w:rStyle w:val="Hyperlink"/>
                <w:noProof/>
              </w:rPr>
              <w:t>6</w:t>
            </w:r>
            <w:r w:rsidR="000C700E">
              <w:rPr>
                <w:noProof/>
                <w:lang w:val="en-GB" w:eastAsia="en-GB"/>
              </w:rPr>
              <w:tab/>
            </w:r>
            <w:r w:rsidR="000C700E" w:rsidRPr="009A7DF8">
              <w:rPr>
                <w:rStyle w:val="Hyperlink"/>
                <w:noProof/>
              </w:rPr>
              <w:t>Theoretisch Kader</w:t>
            </w:r>
            <w:r w:rsidR="000C700E">
              <w:rPr>
                <w:noProof/>
                <w:webHidden/>
              </w:rPr>
              <w:tab/>
            </w:r>
            <w:r w:rsidR="000C700E">
              <w:rPr>
                <w:noProof/>
                <w:webHidden/>
              </w:rPr>
              <w:fldChar w:fldCharType="begin"/>
            </w:r>
            <w:r w:rsidR="000C700E">
              <w:rPr>
                <w:noProof/>
                <w:webHidden/>
              </w:rPr>
              <w:instrText xml:space="preserve"> PAGEREF _Toc22214074 \h </w:instrText>
            </w:r>
            <w:r w:rsidR="000C700E">
              <w:rPr>
                <w:noProof/>
                <w:webHidden/>
              </w:rPr>
            </w:r>
            <w:r w:rsidR="000C700E">
              <w:rPr>
                <w:noProof/>
                <w:webHidden/>
              </w:rPr>
              <w:fldChar w:fldCharType="separate"/>
            </w:r>
            <w:r w:rsidR="000C700E">
              <w:rPr>
                <w:noProof/>
                <w:webHidden/>
              </w:rPr>
              <w:t>12</w:t>
            </w:r>
            <w:r w:rsidR="000C700E">
              <w:rPr>
                <w:noProof/>
                <w:webHidden/>
              </w:rPr>
              <w:fldChar w:fldCharType="end"/>
            </w:r>
          </w:hyperlink>
        </w:p>
        <w:p w14:paraId="21A68203" w14:textId="17BC0BB0" w:rsidR="000C700E" w:rsidRDefault="005E7A62">
          <w:pPr>
            <w:pStyle w:val="Inhopg2"/>
            <w:tabs>
              <w:tab w:val="left" w:pos="880"/>
              <w:tab w:val="right" w:leader="dot" w:pos="9350"/>
            </w:tabs>
            <w:rPr>
              <w:noProof/>
              <w:lang w:val="en-GB" w:eastAsia="en-GB"/>
            </w:rPr>
          </w:pPr>
          <w:hyperlink w:anchor="_Toc22214075" w:history="1">
            <w:r w:rsidR="000C700E" w:rsidRPr="009A7DF8">
              <w:rPr>
                <w:rStyle w:val="Hyperlink"/>
                <w:noProof/>
                <w14:scene3d>
                  <w14:camera w14:prst="orthographicFront"/>
                  <w14:lightRig w14:rig="threePt" w14:dir="t">
                    <w14:rot w14:lat="0" w14:lon="0" w14:rev="0"/>
                  </w14:lightRig>
                </w14:scene3d>
              </w:rPr>
              <w:t>6.1</w:t>
            </w:r>
            <w:r w:rsidR="000C700E">
              <w:rPr>
                <w:noProof/>
                <w:lang w:val="en-GB" w:eastAsia="en-GB"/>
              </w:rPr>
              <w:tab/>
            </w:r>
            <w:r w:rsidR="000C700E" w:rsidRPr="009A7DF8">
              <w:rPr>
                <w:rStyle w:val="Hyperlink"/>
                <w:noProof/>
              </w:rPr>
              <w:t>Universal Robots</w:t>
            </w:r>
            <w:r w:rsidR="000C700E">
              <w:rPr>
                <w:noProof/>
                <w:webHidden/>
              </w:rPr>
              <w:tab/>
            </w:r>
            <w:r w:rsidR="000C700E">
              <w:rPr>
                <w:noProof/>
                <w:webHidden/>
              </w:rPr>
              <w:fldChar w:fldCharType="begin"/>
            </w:r>
            <w:r w:rsidR="000C700E">
              <w:rPr>
                <w:noProof/>
                <w:webHidden/>
              </w:rPr>
              <w:instrText xml:space="preserve"> PAGEREF _Toc22214075 \h </w:instrText>
            </w:r>
            <w:r w:rsidR="000C700E">
              <w:rPr>
                <w:noProof/>
                <w:webHidden/>
              </w:rPr>
            </w:r>
            <w:r w:rsidR="000C700E">
              <w:rPr>
                <w:noProof/>
                <w:webHidden/>
              </w:rPr>
              <w:fldChar w:fldCharType="separate"/>
            </w:r>
            <w:r w:rsidR="000C700E">
              <w:rPr>
                <w:noProof/>
                <w:webHidden/>
              </w:rPr>
              <w:t>12</w:t>
            </w:r>
            <w:r w:rsidR="000C700E">
              <w:rPr>
                <w:noProof/>
                <w:webHidden/>
              </w:rPr>
              <w:fldChar w:fldCharType="end"/>
            </w:r>
          </w:hyperlink>
        </w:p>
        <w:p w14:paraId="0BD676AC" w14:textId="1A1963F5" w:rsidR="000C700E" w:rsidRDefault="005E7A62">
          <w:pPr>
            <w:pStyle w:val="Inhopg3"/>
            <w:tabs>
              <w:tab w:val="left" w:pos="1320"/>
              <w:tab w:val="right" w:leader="dot" w:pos="9350"/>
            </w:tabs>
            <w:rPr>
              <w:noProof/>
              <w:lang w:val="en-GB" w:eastAsia="en-GB"/>
            </w:rPr>
          </w:pPr>
          <w:hyperlink w:anchor="_Toc22214076" w:history="1">
            <w:r w:rsidR="000C700E" w:rsidRPr="009A7DF8">
              <w:rPr>
                <w:rStyle w:val="Hyperlink"/>
                <w:noProof/>
              </w:rPr>
              <w:t>6.1.1</w:t>
            </w:r>
            <w:r w:rsidR="000C700E">
              <w:rPr>
                <w:noProof/>
                <w:lang w:val="en-GB" w:eastAsia="en-GB"/>
              </w:rPr>
              <w:tab/>
            </w:r>
            <w:r w:rsidR="000C700E" w:rsidRPr="009A7DF8">
              <w:rPr>
                <w:rStyle w:val="Hyperlink"/>
                <w:noProof/>
              </w:rPr>
              <w:t>PolyScope</w:t>
            </w:r>
            <w:r w:rsidR="000C700E">
              <w:rPr>
                <w:noProof/>
                <w:webHidden/>
              </w:rPr>
              <w:tab/>
            </w:r>
            <w:r w:rsidR="000C700E">
              <w:rPr>
                <w:noProof/>
                <w:webHidden/>
              </w:rPr>
              <w:fldChar w:fldCharType="begin"/>
            </w:r>
            <w:r w:rsidR="000C700E">
              <w:rPr>
                <w:noProof/>
                <w:webHidden/>
              </w:rPr>
              <w:instrText xml:space="preserve"> PAGEREF _Toc22214076 \h </w:instrText>
            </w:r>
            <w:r w:rsidR="000C700E">
              <w:rPr>
                <w:noProof/>
                <w:webHidden/>
              </w:rPr>
            </w:r>
            <w:r w:rsidR="000C700E">
              <w:rPr>
                <w:noProof/>
                <w:webHidden/>
              </w:rPr>
              <w:fldChar w:fldCharType="separate"/>
            </w:r>
            <w:r w:rsidR="000C700E">
              <w:rPr>
                <w:noProof/>
                <w:webHidden/>
              </w:rPr>
              <w:t>13</w:t>
            </w:r>
            <w:r w:rsidR="000C700E">
              <w:rPr>
                <w:noProof/>
                <w:webHidden/>
              </w:rPr>
              <w:fldChar w:fldCharType="end"/>
            </w:r>
          </w:hyperlink>
        </w:p>
        <w:p w14:paraId="3D936632" w14:textId="454A3DBD" w:rsidR="000C700E" w:rsidRDefault="005E7A62">
          <w:pPr>
            <w:pStyle w:val="Inhopg3"/>
            <w:tabs>
              <w:tab w:val="left" w:pos="1320"/>
              <w:tab w:val="right" w:leader="dot" w:pos="9350"/>
            </w:tabs>
            <w:rPr>
              <w:noProof/>
              <w:lang w:val="en-GB" w:eastAsia="en-GB"/>
            </w:rPr>
          </w:pPr>
          <w:hyperlink w:anchor="_Toc22214077" w:history="1">
            <w:r w:rsidR="000C700E" w:rsidRPr="009A7DF8">
              <w:rPr>
                <w:rStyle w:val="Hyperlink"/>
                <w:noProof/>
              </w:rPr>
              <w:t>6.1.2</w:t>
            </w:r>
            <w:r w:rsidR="000C700E">
              <w:rPr>
                <w:noProof/>
                <w:lang w:val="en-GB" w:eastAsia="en-GB"/>
              </w:rPr>
              <w:tab/>
            </w:r>
            <w:r w:rsidR="000C700E" w:rsidRPr="009A7DF8">
              <w:rPr>
                <w:rStyle w:val="Hyperlink"/>
                <w:noProof/>
              </w:rPr>
              <w:t>URScript</w:t>
            </w:r>
            <w:r w:rsidR="000C700E">
              <w:rPr>
                <w:noProof/>
                <w:webHidden/>
              </w:rPr>
              <w:tab/>
            </w:r>
            <w:r w:rsidR="000C700E">
              <w:rPr>
                <w:noProof/>
                <w:webHidden/>
              </w:rPr>
              <w:fldChar w:fldCharType="begin"/>
            </w:r>
            <w:r w:rsidR="000C700E">
              <w:rPr>
                <w:noProof/>
                <w:webHidden/>
              </w:rPr>
              <w:instrText xml:space="preserve"> PAGEREF _Toc22214077 \h </w:instrText>
            </w:r>
            <w:r w:rsidR="000C700E">
              <w:rPr>
                <w:noProof/>
                <w:webHidden/>
              </w:rPr>
            </w:r>
            <w:r w:rsidR="000C700E">
              <w:rPr>
                <w:noProof/>
                <w:webHidden/>
              </w:rPr>
              <w:fldChar w:fldCharType="separate"/>
            </w:r>
            <w:r w:rsidR="000C700E">
              <w:rPr>
                <w:noProof/>
                <w:webHidden/>
              </w:rPr>
              <w:t>13</w:t>
            </w:r>
            <w:r w:rsidR="000C700E">
              <w:rPr>
                <w:noProof/>
                <w:webHidden/>
              </w:rPr>
              <w:fldChar w:fldCharType="end"/>
            </w:r>
          </w:hyperlink>
        </w:p>
        <w:p w14:paraId="5AC47177" w14:textId="520ED8C6" w:rsidR="000C700E" w:rsidRDefault="005E7A62">
          <w:pPr>
            <w:pStyle w:val="Inhopg3"/>
            <w:tabs>
              <w:tab w:val="left" w:pos="1320"/>
              <w:tab w:val="right" w:leader="dot" w:pos="9350"/>
            </w:tabs>
            <w:rPr>
              <w:noProof/>
              <w:lang w:val="en-GB" w:eastAsia="en-GB"/>
            </w:rPr>
          </w:pPr>
          <w:hyperlink w:anchor="_Toc22214078" w:history="1">
            <w:r w:rsidR="000C700E" w:rsidRPr="009A7DF8">
              <w:rPr>
                <w:rStyle w:val="Hyperlink"/>
                <w:noProof/>
              </w:rPr>
              <w:t>6.1.3</w:t>
            </w:r>
            <w:r w:rsidR="000C700E">
              <w:rPr>
                <w:noProof/>
                <w:lang w:val="en-GB" w:eastAsia="en-GB"/>
              </w:rPr>
              <w:tab/>
            </w:r>
            <w:r w:rsidR="000C700E" w:rsidRPr="009A7DF8">
              <w:rPr>
                <w:rStyle w:val="Hyperlink"/>
                <w:noProof/>
              </w:rPr>
              <w:t>URCaps</w:t>
            </w:r>
            <w:r w:rsidR="000C700E">
              <w:rPr>
                <w:noProof/>
                <w:webHidden/>
              </w:rPr>
              <w:tab/>
            </w:r>
            <w:r w:rsidR="000C700E">
              <w:rPr>
                <w:noProof/>
                <w:webHidden/>
              </w:rPr>
              <w:fldChar w:fldCharType="begin"/>
            </w:r>
            <w:r w:rsidR="000C700E">
              <w:rPr>
                <w:noProof/>
                <w:webHidden/>
              </w:rPr>
              <w:instrText xml:space="preserve"> PAGEREF _Toc22214078 \h </w:instrText>
            </w:r>
            <w:r w:rsidR="000C700E">
              <w:rPr>
                <w:noProof/>
                <w:webHidden/>
              </w:rPr>
            </w:r>
            <w:r w:rsidR="000C700E">
              <w:rPr>
                <w:noProof/>
                <w:webHidden/>
              </w:rPr>
              <w:fldChar w:fldCharType="separate"/>
            </w:r>
            <w:r w:rsidR="000C700E">
              <w:rPr>
                <w:noProof/>
                <w:webHidden/>
              </w:rPr>
              <w:t>13</w:t>
            </w:r>
            <w:r w:rsidR="000C700E">
              <w:rPr>
                <w:noProof/>
                <w:webHidden/>
              </w:rPr>
              <w:fldChar w:fldCharType="end"/>
            </w:r>
          </w:hyperlink>
        </w:p>
        <w:p w14:paraId="3D41D240" w14:textId="56126689" w:rsidR="000C700E" w:rsidRDefault="005E7A62">
          <w:pPr>
            <w:pStyle w:val="Inhopg3"/>
            <w:tabs>
              <w:tab w:val="left" w:pos="1320"/>
              <w:tab w:val="right" w:leader="dot" w:pos="9350"/>
            </w:tabs>
            <w:rPr>
              <w:noProof/>
              <w:lang w:val="en-GB" w:eastAsia="en-GB"/>
            </w:rPr>
          </w:pPr>
          <w:hyperlink w:anchor="_Toc22214079" w:history="1">
            <w:r w:rsidR="000C700E" w:rsidRPr="009A7DF8">
              <w:rPr>
                <w:rStyle w:val="Hyperlink"/>
                <w:noProof/>
              </w:rPr>
              <w:t>6.1.4</w:t>
            </w:r>
            <w:r w:rsidR="000C700E">
              <w:rPr>
                <w:noProof/>
                <w:lang w:val="en-GB" w:eastAsia="en-GB"/>
              </w:rPr>
              <w:tab/>
            </w:r>
            <w:r w:rsidR="000C700E" w:rsidRPr="009A7DF8">
              <w:rPr>
                <w:rStyle w:val="Hyperlink"/>
                <w:noProof/>
              </w:rPr>
              <w:t>URControl</w:t>
            </w:r>
            <w:r w:rsidR="000C700E">
              <w:rPr>
                <w:noProof/>
                <w:webHidden/>
              </w:rPr>
              <w:tab/>
            </w:r>
            <w:r w:rsidR="000C700E">
              <w:rPr>
                <w:noProof/>
                <w:webHidden/>
              </w:rPr>
              <w:fldChar w:fldCharType="begin"/>
            </w:r>
            <w:r w:rsidR="000C700E">
              <w:rPr>
                <w:noProof/>
                <w:webHidden/>
              </w:rPr>
              <w:instrText xml:space="preserve"> PAGEREF _Toc22214079 \h </w:instrText>
            </w:r>
            <w:r w:rsidR="000C700E">
              <w:rPr>
                <w:noProof/>
                <w:webHidden/>
              </w:rPr>
            </w:r>
            <w:r w:rsidR="000C700E">
              <w:rPr>
                <w:noProof/>
                <w:webHidden/>
              </w:rPr>
              <w:fldChar w:fldCharType="separate"/>
            </w:r>
            <w:r w:rsidR="000C700E">
              <w:rPr>
                <w:noProof/>
                <w:webHidden/>
              </w:rPr>
              <w:t>13</w:t>
            </w:r>
            <w:r w:rsidR="000C700E">
              <w:rPr>
                <w:noProof/>
                <w:webHidden/>
              </w:rPr>
              <w:fldChar w:fldCharType="end"/>
            </w:r>
          </w:hyperlink>
        </w:p>
        <w:p w14:paraId="212BA9EF" w14:textId="0E137AD6" w:rsidR="000C700E" w:rsidRDefault="005E7A62">
          <w:pPr>
            <w:pStyle w:val="Inhopg2"/>
            <w:tabs>
              <w:tab w:val="left" w:pos="880"/>
              <w:tab w:val="right" w:leader="dot" w:pos="9350"/>
            </w:tabs>
            <w:rPr>
              <w:noProof/>
              <w:lang w:val="en-GB" w:eastAsia="en-GB"/>
            </w:rPr>
          </w:pPr>
          <w:hyperlink w:anchor="_Toc22214080" w:history="1">
            <w:r w:rsidR="000C700E" w:rsidRPr="009A7DF8">
              <w:rPr>
                <w:rStyle w:val="Hyperlink"/>
                <w:noProof/>
                <w14:scene3d>
                  <w14:camera w14:prst="orthographicFront"/>
                  <w14:lightRig w14:rig="threePt" w14:dir="t">
                    <w14:rot w14:lat="0" w14:lon="0" w14:rev="0"/>
                  </w14:lightRig>
                </w14:scene3d>
              </w:rPr>
              <w:t>6.2</w:t>
            </w:r>
            <w:r w:rsidR="000C700E">
              <w:rPr>
                <w:noProof/>
                <w:lang w:val="en-GB" w:eastAsia="en-GB"/>
              </w:rPr>
              <w:tab/>
            </w:r>
            <w:r w:rsidR="000C700E" w:rsidRPr="009A7DF8">
              <w:rPr>
                <w:rStyle w:val="Hyperlink"/>
                <w:noProof/>
              </w:rPr>
              <w:t>Festo Drive</w:t>
            </w:r>
            <w:r w:rsidR="000C700E">
              <w:rPr>
                <w:noProof/>
                <w:webHidden/>
              </w:rPr>
              <w:tab/>
            </w:r>
            <w:r w:rsidR="000C700E">
              <w:rPr>
                <w:noProof/>
                <w:webHidden/>
              </w:rPr>
              <w:fldChar w:fldCharType="begin"/>
            </w:r>
            <w:r w:rsidR="000C700E">
              <w:rPr>
                <w:noProof/>
                <w:webHidden/>
              </w:rPr>
              <w:instrText xml:space="preserve"> PAGEREF _Toc22214080 \h </w:instrText>
            </w:r>
            <w:r w:rsidR="000C700E">
              <w:rPr>
                <w:noProof/>
                <w:webHidden/>
              </w:rPr>
            </w:r>
            <w:r w:rsidR="000C700E">
              <w:rPr>
                <w:noProof/>
                <w:webHidden/>
              </w:rPr>
              <w:fldChar w:fldCharType="separate"/>
            </w:r>
            <w:r w:rsidR="000C700E">
              <w:rPr>
                <w:noProof/>
                <w:webHidden/>
              </w:rPr>
              <w:t>14</w:t>
            </w:r>
            <w:r w:rsidR="000C700E">
              <w:rPr>
                <w:noProof/>
                <w:webHidden/>
              </w:rPr>
              <w:fldChar w:fldCharType="end"/>
            </w:r>
          </w:hyperlink>
        </w:p>
        <w:p w14:paraId="2322F0A5" w14:textId="6788D8DD" w:rsidR="000C700E" w:rsidRDefault="005E7A62">
          <w:pPr>
            <w:pStyle w:val="Inhopg2"/>
            <w:tabs>
              <w:tab w:val="left" w:pos="880"/>
              <w:tab w:val="right" w:leader="dot" w:pos="9350"/>
            </w:tabs>
            <w:rPr>
              <w:noProof/>
              <w:lang w:val="en-GB" w:eastAsia="en-GB"/>
            </w:rPr>
          </w:pPr>
          <w:hyperlink w:anchor="_Toc22214081" w:history="1">
            <w:r w:rsidR="000C700E" w:rsidRPr="009A7DF8">
              <w:rPr>
                <w:rStyle w:val="Hyperlink"/>
                <w:noProof/>
                <w14:scene3d>
                  <w14:camera w14:prst="orthographicFront"/>
                  <w14:lightRig w14:rig="threePt" w14:dir="t">
                    <w14:rot w14:lat="0" w14:lon="0" w14:rev="0"/>
                  </w14:lightRig>
                </w14:scene3d>
              </w:rPr>
              <w:t>6.3</w:t>
            </w:r>
            <w:r w:rsidR="000C700E">
              <w:rPr>
                <w:noProof/>
                <w:lang w:val="en-GB" w:eastAsia="en-GB"/>
              </w:rPr>
              <w:tab/>
            </w:r>
            <w:r w:rsidR="000C700E" w:rsidRPr="009A7DF8">
              <w:rPr>
                <w:rStyle w:val="Hyperlink"/>
                <w:noProof/>
              </w:rPr>
              <w:t>Modbus</w:t>
            </w:r>
            <w:r w:rsidR="000C700E">
              <w:rPr>
                <w:noProof/>
                <w:webHidden/>
              </w:rPr>
              <w:tab/>
            </w:r>
            <w:r w:rsidR="000C700E">
              <w:rPr>
                <w:noProof/>
                <w:webHidden/>
              </w:rPr>
              <w:fldChar w:fldCharType="begin"/>
            </w:r>
            <w:r w:rsidR="000C700E">
              <w:rPr>
                <w:noProof/>
                <w:webHidden/>
              </w:rPr>
              <w:instrText xml:space="preserve"> PAGEREF _Toc22214081 \h </w:instrText>
            </w:r>
            <w:r w:rsidR="000C700E">
              <w:rPr>
                <w:noProof/>
                <w:webHidden/>
              </w:rPr>
            </w:r>
            <w:r w:rsidR="000C700E">
              <w:rPr>
                <w:noProof/>
                <w:webHidden/>
              </w:rPr>
              <w:fldChar w:fldCharType="separate"/>
            </w:r>
            <w:r w:rsidR="000C700E">
              <w:rPr>
                <w:noProof/>
                <w:webHidden/>
              </w:rPr>
              <w:t>14</w:t>
            </w:r>
            <w:r w:rsidR="000C700E">
              <w:rPr>
                <w:noProof/>
                <w:webHidden/>
              </w:rPr>
              <w:fldChar w:fldCharType="end"/>
            </w:r>
          </w:hyperlink>
        </w:p>
        <w:p w14:paraId="0E76B3F9" w14:textId="0CE24FA1" w:rsidR="000C700E" w:rsidRDefault="005E7A62">
          <w:pPr>
            <w:pStyle w:val="Inhopg2"/>
            <w:tabs>
              <w:tab w:val="left" w:pos="880"/>
              <w:tab w:val="right" w:leader="dot" w:pos="9350"/>
            </w:tabs>
            <w:rPr>
              <w:noProof/>
              <w:lang w:val="en-GB" w:eastAsia="en-GB"/>
            </w:rPr>
          </w:pPr>
          <w:hyperlink w:anchor="_Toc22214082" w:history="1">
            <w:r w:rsidR="000C700E" w:rsidRPr="009A7DF8">
              <w:rPr>
                <w:rStyle w:val="Hyperlink"/>
                <w:noProof/>
                <w14:scene3d>
                  <w14:camera w14:prst="orthographicFront"/>
                  <w14:lightRig w14:rig="threePt" w14:dir="t">
                    <w14:rot w14:lat="0" w14:lon="0" w14:rev="0"/>
                  </w14:lightRig>
                </w14:scene3d>
              </w:rPr>
              <w:t>6.4</w:t>
            </w:r>
            <w:r w:rsidR="000C700E">
              <w:rPr>
                <w:noProof/>
                <w:lang w:val="en-GB" w:eastAsia="en-GB"/>
              </w:rPr>
              <w:tab/>
            </w:r>
            <w:r w:rsidR="000C700E" w:rsidRPr="009A7DF8">
              <w:rPr>
                <w:rStyle w:val="Hyperlink"/>
                <w:noProof/>
              </w:rPr>
              <w:t>Festo Configuratie Tool</w:t>
            </w:r>
            <w:r w:rsidR="000C700E">
              <w:rPr>
                <w:noProof/>
                <w:webHidden/>
              </w:rPr>
              <w:tab/>
            </w:r>
            <w:r w:rsidR="000C700E">
              <w:rPr>
                <w:noProof/>
                <w:webHidden/>
              </w:rPr>
              <w:fldChar w:fldCharType="begin"/>
            </w:r>
            <w:r w:rsidR="000C700E">
              <w:rPr>
                <w:noProof/>
                <w:webHidden/>
              </w:rPr>
              <w:instrText xml:space="preserve"> PAGEREF _Toc22214082 \h </w:instrText>
            </w:r>
            <w:r w:rsidR="000C700E">
              <w:rPr>
                <w:noProof/>
                <w:webHidden/>
              </w:rPr>
            </w:r>
            <w:r w:rsidR="000C700E">
              <w:rPr>
                <w:noProof/>
                <w:webHidden/>
              </w:rPr>
              <w:fldChar w:fldCharType="separate"/>
            </w:r>
            <w:r w:rsidR="000C700E">
              <w:rPr>
                <w:noProof/>
                <w:webHidden/>
              </w:rPr>
              <w:t>14</w:t>
            </w:r>
            <w:r w:rsidR="000C700E">
              <w:rPr>
                <w:noProof/>
                <w:webHidden/>
              </w:rPr>
              <w:fldChar w:fldCharType="end"/>
            </w:r>
          </w:hyperlink>
        </w:p>
        <w:p w14:paraId="7AE31C9D" w14:textId="7C04BB72" w:rsidR="000C700E" w:rsidRDefault="005E7A62">
          <w:pPr>
            <w:pStyle w:val="Inhopg1"/>
            <w:tabs>
              <w:tab w:val="left" w:pos="440"/>
              <w:tab w:val="right" w:leader="dot" w:pos="9350"/>
            </w:tabs>
            <w:rPr>
              <w:noProof/>
              <w:lang w:val="en-GB" w:eastAsia="en-GB"/>
            </w:rPr>
          </w:pPr>
          <w:hyperlink w:anchor="_Toc22214083" w:history="1">
            <w:r w:rsidR="000C700E" w:rsidRPr="009A7DF8">
              <w:rPr>
                <w:rStyle w:val="Hyperlink"/>
                <w:noProof/>
              </w:rPr>
              <w:t>7</w:t>
            </w:r>
            <w:r w:rsidR="000C700E">
              <w:rPr>
                <w:noProof/>
                <w:lang w:val="en-GB" w:eastAsia="en-GB"/>
              </w:rPr>
              <w:tab/>
            </w:r>
            <w:r w:rsidR="000C700E" w:rsidRPr="009A7DF8">
              <w:rPr>
                <w:rStyle w:val="Hyperlink"/>
                <w:noProof/>
              </w:rPr>
              <w:t>Requirements FestoCap</w:t>
            </w:r>
            <w:r w:rsidR="000C700E">
              <w:rPr>
                <w:noProof/>
                <w:webHidden/>
              </w:rPr>
              <w:tab/>
            </w:r>
            <w:r w:rsidR="000C700E">
              <w:rPr>
                <w:noProof/>
                <w:webHidden/>
              </w:rPr>
              <w:fldChar w:fldCharType="begin"/>
            </w:r>
            <w:r w:rsidR="000C700E">
              <w:rPr>
                <w:noProof/>
                <w:webHidden/>
              </w:rPr>
              <w:instrText xml:space="preserve"> PAGEREF _Toc22214083 \h </w:instrText>
            </w:r>
            <w:r w:rsidR="000C700E">
              <w:rPr>
                <w:noProof/>
                <w:webHidden/>
              </w:rPr>
            </w:r>
            <w:r w:rsidR="000C700E">
              <w:rPr>
                <w:noProof/>
                <w:webHidden/>
              </w:rPr>
              <w:fldChar w:fldCharType="separate"/>
            </w:r>
            <w:r w:rsidR="000C700E">
              <w:rPr>
                <w:noProof/>
                <w:webHidden/>
              </w:rPr>
              <w:t>15</w:t>
            </w:r>
            <w:r w:rsidR="000C700E">
              <w:rPr>
                <w:noProof/>
                <w:webHidden/>
              </w:rPr>
              <w:fldChar w:fldCharType="end"/>
            </w:r>
          </w:hyperlink>
        </w:p>
        <w:p w14:paraId="75CDA5F9" w14:textId="59BEC8C7" w:rsidR="000C700E" w:rsidRDefault="005E7A62">
          <w:pPr>
            <w:pStyle w:val="Inhopg2"/>
            <w:tabs>
              <w:tab w:val="left" w:pos="880"/>
              <w:tab w:val="right" w:leader="dot" w:pos="9350"/>
            </w:tabs>
            <w:rPr>
              <w:noProof/>
              <w:lang w:val="en-GB" w:eastAsia="en-GB"/>
            </w:rPr>
          </w:pPr>
          <w:hyperlink w:anchor="_Toc22214084" w:history="1">
            <w:r w:rsidR="000C700E" w:rsidRPr="009A7DF8">
              <w:rPr>
                <w:rStyle w:val="Hyperlink"/>
                <w:noProof/>
                <w14:scene3d>
                  <w14:camera w14:prst="orthographicFront"/>
                  <w14:lightRig w14:rig="threePt" w14:dir="t">
                    <w14:rot w14:lat="0" w14:lon="0" w14:rev="0"/>
                  </w14:lightRig>
                </w14:scene3d>
              </w:rPr>
              <w:t>7.1</w:t>
            </w:r>
            <w:r w:rsidR="000C700E">
              <w:rPr>
                <w:noProof/>
                <w:lang w:val="en-GB" w:eastAsia="en-GB"/>
              </w:rPr>
              <w:tab/>
            </w:r>
            <w:r w:rsidR="000C700E" w:rsidRPr="009A7DF8">
              <w:rPr>
                <w:rStyle w:val="Hyperlink"/>
                <w:noProof/>
              </w:rPr>
              <w:t>Requirements FestoCap</w:t>
            </w:r>
            <w:r w:rsidR="000C700E">
              <w:rPr>
                <w:noProof/>
                <w:webHidden/>
              </w:rPr>
              <w:tab/>
            </w:r>
            <w:r w:rsidR="000C700E">
              <w:rPr>
                <w:noProof/>
                <w:webHidden/>
              </w:rPr>
              <w:fldChar w:fldCharType="begin"/>
            </w:r>
            <w:r w:rsidR="000C700E">
              <w:rPr>
                <w:noProof/>
                <w:webHidden/>
              </w:rPr>
              <w:instrText xml:space="preserve"> PAGEREF _Toc22214084 \h </w:instrText>
            </w:r>
            <w:r w:rsidR="000C700E">
              <w:rPr>
                <w:noProof/>
                <w:webHidden/>
              </w:rPr>
            </w:r>
            <w:r w:rsidR="000C700E">
              <w:rPr>
                <w:noProof/>
                <w:webHidden/>
              </w:rPr>
              <w:fldChar w:fldCharType="separate"/>
            </w:r>
            <w:r w:rsidR="000C700E">
              <w:rPr>
                <w:noProof/>
                <w:webHidden/>
              </w:rPr>
              <w:t>15</w:t>
            </w:r>
            <w:r w:rsidR="000C700E">
              <w:rPr>
                <w:noProof/>
                <w:webHidden/>
              </w:rPr>
              <w:fldChar w:fldCharType="end"/>
            </w:r>
          </w:hyperlink>
        </w:p>
        <w:p w14:paraId="6D6533DF" w14:textId="3DBAA13B" w:rsidR="000C700E" w:rsidRDefault="005E7A62">
          <w:pPr>
            <w:pStyle w:val="Inhopg2"/>
            <w:tabs>
              <w:tab w:val="left" w:pos="880"/>
              <w:tab w:val="right" w:leader="dot" w:pos="9350"/>
            </w:tabs>
            <w:rPr>
              <w:noProof/>
              <w:lang w:val="en-GB" w:eastAsia="en-GB"/>
            </w:rPr>
          </w:pPr>
          <w:hyperlink w:anchor="_Toc22214085" w:history="1">
            <w:r w:rsidR="000C700E" w:rsidRPr="009A7DF8">
              <w:rPr>
                <w:rStyle w:val="Hyperlink"/>
                <w:noProof/>
                <w14:scene3d>
                  <w14:camera w14:prst="orthographicFront"/>
                  <w14:lightRig w14:rig="threePt" w14:dir="t">
                    <w14:rot w14:lat="0" w14:lon="0" w14:rev="0"/>
                  </w14:lightRig>
                </w14:scene3d>
              </w:rPr>
              <w:t>7.2</w:t>
            </w:r>
            <w:r w:rsidR="000C700E">
              <w:rPr>
                <w:noProof/>
                <w:lang w:val="en-GB" w:eastAsia="en-GB"/>
              </w:rPr>
              <w:tab/>
            </w:r>
            <w:r w:rsidR="000C700E" w:rsidRPr="009A7DF8">
              <w:rPr>
                <w:rStyle w:val="Hyperlink"/>
                <w:noProof/>
              </w:rPr>
              <w:t>FestoCap Program Interface</w:t>
            </w:r>
            <w:r w:rsidR="000C700E">
              <w:rPr>
                <w:noProof/>
                <w:webHidden/>
              </w:rPr>
              <w:tab/>
            </w:r>
            <w:r w:rsidR="000C700E">
              <w:rPr>
                <w:noProof/>
                <w:webHidden/>
              </w:rPr>
              <w:fldChar w:fldCharType="begin"/>
            </w:r>
            <w:r w:rsidR="000C700E">
              <w:rPr>
                <w:noProof/>
                <w:webHidden/>
              </w:rPr>
              <w:instrText xml:space="preserve"> PAGEREF _Toc22214085 \h </w:instrText>
            </w:r>
            <w:r w:rsidR="000C700E">
              <w:rPr>
                <w:noProof/>
                <w:webHidden/>
              </w:rPr>
            </w:r>
            <w:r w:rsidR="000C700E">
              <w:rPr>
                <w:noProof/>
                <w:webHidden/>
              </w:rPr>
              <w:fldChar w:fldCharType="separate"/>
            </w:r>
            <w:r w:rsidR="000C700E">
              <w:rPr>
                <w:noProof/>
                <w:webHidden/>
              </w:rPr>
              <w:t>16</w:t>
            </w:r>
            <w:r w:rsidR="000C700E">
              <w:rPr>
                <w:noProof/>
                <w:webHidden/>
              </w:rPr>
              <w:fldChar w:fldCharType="end"/>
            </w:r>
          </w:hyperlink>
        </w:p>
        <w:p w14:paraId="5E83D9F0" w14:textId="756D163A" w:rsidR="000C700E" w:rsidRDefault="005E7A62">
          <w:pPr>
            <w:pStyle w:val="Inhopg2"/>
            <w:tabs>
              <w:tab w:val="left" w:pos="880"/>
              <w:tab w:val="right" w:leader="dot" w:pos="9350"/>
            </w:tabs>
            <w:rPr>
              <w:noProof/>
              <w:lang w:val="en-GB" w:eastAsia="en-GB"/>
            </w:rPr>
          </w:pPr>
          <w:hyperlink w:anchor="_Toc22214086" w:history="1">
            <w:r w:rsidR="000C700E" w:rsidRPr="009A7DF8">
              <w:rPr>
                <w:rStyle w:val="Hyperlink"/>
                <w:noProof/>
                <w14:scene3d>
                  <w14:camera w14:prst="orthographicFront"/>
                  <w14:lightRig w14:rig="threePt" w14:dir="t">
                    <w14:rot w14:lat="0" w14:lon="0" w14:rev="0"/>
                  </w14:lightRig>
                </w14:scene3d>
              </w:rPr>
              <w:t>7.3</w:t>
            </w:r>
            <w:r w:rsidR="000C700E">
              <w:rPr>
                <w:noProof/>
                <w:lang w:val="en-GB" w:eastAsia="en-GB"/>
              </w:rPr>
              <w:tab/>
            </w:r>
            <w:r w:rsidR="000C700E" w:rsidRPr="009A7DF8">
              <w:rPr>
                <w:rStyle w:val="Hyperlink"/>
                <w:noProof/>
              </w:rPr>
              <w:t>Communicatie tussen de FestoCap en de Festo motor</w:t>
            </w:r>
            <w:r w:rsidR="000C700E">
              <w:rPr>
                <w:noProof/>
                <w:webHidden/>
              </w:rPr>
              <w:tab/>
            </w:r>
            <w:r w:rsidR="000C700E">
              <w:rPr>
                <w:noProof/>
                <w:webHidden/>
              </w:rPr>
              <w:fldChar w:fldCharType="begin"/>
            </w:r>
            <w:r w:rsidR="000C700E">
              <w:rPr>
                <w:noProof/>
                <w:webHidden/>
              </w:rPr>
              <w:instrText xml:space="preserve"> PAGEREF _Toc22214086 \h </w:instrText>
            </w:r>
            <w:r w:rsidR="000C700E">
              <w:rPr>
                <w:noProof/>
                <w:webHidden/>
              </w:rPr>
            </w:r>
            <w:r w:rsidR="000C700E">
              <w:rPr>
                <w:noProof/>
                <w:webHidden/>
              </w:rPr>
              <w:fldChar w:fldCharType="separate"/>
            </w:r>
            <w:r w:rsidR="000C700E">
              <w:rPr>
                <w:noProof/>
                <w:webHidden/>
              </w:rPr>
              <w:t>17</w:t>
            </w:r>
            <w:r w:rsidR="000C700E">
              <w:rPr>
                <w:noProof/>
                <w:webHidden/>
              </w:rPr>
              <w:fldChar w:fldCharType="end"/>
            </w:r>
          </w:hyperlink>
        </w:p>
        <w:p w14:paraId="034CA3A2" w14:textId="4AE9BB9F" w:rsidR="000C700E" w:rsidRDefault="005E7A62">
          <w:pPr>
            <w:pStyle w:val="Inhopg2"/>
            <w:tabs>
              <w:tab w:val="left" w:pos="880"/>
              <w:tab w:val="right" w:leader="dot" w:pos="9350"/>
            </w:tabs>
            <w:rPr>
              <w:noProof/>
              <w:lang w:val="en-GB" w:eastAsia="en-GB"/>
            </w:rPr>
          </w:pPr>
          <w:hyperlink w:anchor="_Toc22214087" w:history="1">
            <w:r w:rsidR="000C700E" w:rsidRPr="009A7DF8">
              <w:rPr>
                <w:rStyle w:val="Hyperlink"/>
                <w:noProof/>
                <w14:scene3d>
                  <w14:camera w14:prst="orthographicFront"/>
                  <w14:lightRig w14:rig="threePt" w14:dir="t">
                    <w14:rot w14:lat="0" w14:lon="0" w14:rev="0"/>
                  </w14:lightRig>
                </w14:scene3d>
              </w:rPr>
              <w:t>7.4</w:t>
            </w:r>
            <w:r w:rsidR="000C700E">
              <w:rPr>
                <w:noProof/>
                <w:lang w:val="en-GB" w:eastAsia="en-GB"/>
              </w:rPr>
              <w:tab/>
            </w:r>
            <w:r w:rsidR="000C700E" w:rsidRPr="009A7DF8">
              <w:rPr>
                <w:rStyle w:val="Hyperlink"/>
                <w:noProof/>
              </w:rPr>
              <w:t>User Interface</w:t>
            </w:r>
            <w:r w:rsidR="000C700E">
              <w:rPr>
                <w:noProof/>
                <w:webHidden/>
              </w:rPr>
              <w:tab/>
            </w:r>
            <w:r w:rsidR="000C700E">
              <w:rPr>
                <w:noProof/>
                <w:webHidden/>
              </w:rPr>
              <w:fldChar w:fldCharType="begin"/>
            </w:r>
            <w:r w:rsidR="000C700E">
              <w:rPr>
                <w:noProof/>
                <w:webHidden/>
              </w:rPr>
              <w:instrText xml:space="preserve"> PAGEREF _Toc22214087 \h </w:instrText>
            </w:r>
            <w:r w:rsidR="000C700E">
              <w:rPr>
                <w:noProof/>
                <w:webHidden/>
              </w:rPr>
            </w:r>
            <w:r w:rsidR="000C700E">
              <w:rPr>
                <w:noProof/>
                <w:webHidden/>
              </w:rPr>
              <w:fldChar w:fldCharType="separate"/>
            </w:r>
            <w:r w:rsidR="000C700E">
              <w:rPr>
                <w:noProof/>
                <w:webHidden/>
              </w:rPr>
              <w:t>17</w:t>
            </w:r>
            <w:r w:rsidR="000C700E">
              <w:rPr>
                <w:noProof/>
                <w:webHidden/>
              </w:rPr>
              <w:fldChar w:fldCharType="end"/>
            </w:r>
          </w:hyperlink>
        </w:p>
        <w:p w14:paraId="2E2E305B" w14:textId="621E6776" w:rsidR="000C700E" w:rsidRDefault="005E7A62">
          <w:pPr>
            <w:pStyle w:val="Inhopg2"/>
            <w:tabs>
              <w:tab w:val="left" w:pos="880"/>
              <w:tab w:val="right" w:leader="dot" w:pos="9350"/>
            </w:tabs>
            <w:rPr>
              <w:noProof/>
              <w:lang w:val="en-GB" w:eastAsia="en-GB"/>
            </w:rPr>
          </w:pPr>
          <w:hyperlink w:anchor="_Toc22214088" w:history="1">
            <w:r w:rsidR="000C700E" w:rsidRPr="009A7DF8">
              <w:rPr>
                <w:rStyle w:val="Hyperlink"/>
                <w:noProof/>
                <w14:scene3d>
                  <w14:camera w14:prst="orthographicFront"/>
                  <w14:lightRig w14:rig="threePt" w14:dir="t">
                    <w14:rot w14:lat="0" w14:lon="0" w14:rev="0"/>
                  </w14:lightRig>
                </w14:scene3d>
              </w:rPr>
              <w:t>7.5</w:t>
            </w:r>
            <w:r w:rsidR="000C700E">
              <w:rPr>
                <w:noProof/>
                <w:lang w:val="en-GB" w:eastAsia="en-GB"/>
              </w:rPr>
              <w:tab/>
            </w:r>
            <w:r w:rsidR="000C700E" w:rsidRPr="009A7DF8">
              <w:rPr>
                <w:rStyle w:val="Hyperlink"/>
                <w:noProof/>
              </w:rPr>
              <w:t>Toolbar URCap</w:t>
            </w:r>
            <w:r w:rsidR="000C700E">
              <w:rPr>
                <w:noProof/>
                <w:webHidden/>
              </w:rPr>
              <w:tab/>
            </w:r>
            <w:r w:rsidR="000C700E">
              <w:rPr>
                <w:noProof/>
                <w:webHidden/>
              </w:rPr>
              <w:fldChar w:fldCharType="begin"/>
            </w:r>
            <w:r w:rsidR="000C700E">
              <w:rPr>
                <w:noProof/>
                <w:webHidden/>
              </w:rPr>
              <w:instrText xml:space="preserve"> PAGEREF _Toc22214088 \h </w:instrText>
            </w:r>
            <w:r w:rsidR="000C700E">
              <w:rPr>
                <w:noProof/>
                <w:webHidden/>
              </w:rPr>
            </w:r>
            <w:r w:rsidR="000C700E">
              <w:rPr>
                <w:noProof/>
                <w:webHidden/>
              </w:rPr>
              <w:fldChar w:fldCharType="separate"/>
            </w:r>
            <w:r w:rsidR="000C700E">
              <w:rPr>
                <w:noProof/>
                <w:webHidden/>
              </w:rPr>
              <w:t>18</w:t>
            </w:r>
            <w:r w:rsidR="000C700E">
              <w:rPr>
                <w:noProof/>
                <w:webHidden/>
              </w:rPr>
              <w:fldChar w:fldCharType="end"/>
            </w:r>
          </w:hyperlink>
        </w:p>
        <w:p w14:paraId="3D01D6DF" w14:textId="7F68AB08" w:rsidR="000C700E" w:rsidRDefault="005E7A62">
          <w:pPr>
            <w:pStyle w:val="Inhopg2"/>
            <w:tabs>
              <w:tab w:val="left" w:pos="880"/>
              <w:tab w:val="right" w:leader="dot" w:pos="9350"/>
            </w:tabs>
            <w:rPr>
              <w:noProof/>
              <w:lang w:val="en-GB" w:eastAsia="en-GB"/>
            </w:rPr>
          </w:pPr>
          <w:hyperlink w:anchor="_Toc22214089" w:history="1">
            <w:r w:rsidR="000C700E" w:rsidRPr="009A7DF8">
              <w:rPr>
                <w:rStyle w:val="Hyperlink"/>
                <w:noProof/>
                <w14:scene3d>
                  <w14:camera w14:prst="orthographicFront"/>
                  <w14:lightRig w14:rig="threePt" w14:dir="t">
                    <w14:rot w14:lat="0" w14:lon="0" w14:rev="0"/>
                  </w14:lightRig>
                </w14:scene3d>
              </w:rPr>
              <w:t>7.6</w:t>
            </w:r>
            <w:r w:rsidR="000C700E">
              <w:rPr>
                <w:noProof/>
                <w:lang w:val="en-GB" w:eastAsia="en-GB"/>
              </w:rPr>
              <w:tab/>
            </w:r>
            <w:r w:rsidR="000C700E" w:rsidRPr="009A7DF8">
              <w:rPr>
                <w:rStyle w:val="Hyperlink"/>
                <w:noProof/>
              </w:rPr>
              <w:t>Ondersteuning meerdere Festo motoren</w:t>
            </w:r>
            <w:r w:rsidR="000C700E">
              <w:rPr>
                <w:noProof/>
                <w:webHidden/>
              </w:rPr>
              <w:tab/>
            </w:r>
            <w:r w:rsidR="000C700E">
              <w:rPr>
                <w:noProof/>
                <w:webHidden/>
              </w:rPr>
              <w:fldChar w:fldCharType="begin"/>
            </w:r>
            <w:r w:rsidR="000C700E">
              <w:rPr>
                <w:noProof/>
                <w:webHidden/>
              </w:rPr>
              <w:instrText xml:space="preserve"> PAGEREF _Toc22214089 \h </w:instrText>
            </w:r>
            <w:r w:rsidR="000C700E">
              <w:rPr>
                <w:noProof/>
                <w:webHidden/>
              </w:rPr>
            </w:r>
            <w:r w:rsidR="000C700E">
              <w:rPr>
                <w:noProof/>
                <w:webHidden/>
              </w:rPr>
              <w:fldChar w:fldCharType="separate"/>
            </w:r>
            <w:r w:rsidR="000C700E">
              <w:rPr>
                <w:noProof/>
                <w:webHidden/>
              </w:rPr>
              <w:t>18</w:t>
            </w:r>
            <w:r w:rsidR="000C700E">
              <w:rPr>
                <w:noProof/>
                <w:webHidden/>
              </w:rPr>
              <w:fldChar w:fldCharType="end"/>
            </w:r>
          </w:hyperlink>
        </w:p>
        <w:p w14:paraId="0A9D0241" w14:textId="0EAA3874" w:rsidR="000C700E" w:rsidRDefault="005E7A62">
          <w:pPr>
            <w:pStyle w:val="Inhopg2"/>
            <w:tabs>
              <w:tab w:val="left" w:pos="880"/>
              <w:tab w:val="right" w:leader="dot" w:pos="9350"/>
            </w:tabs>
            <w:rPr>
              <w:noProof/>
              <w:lang w:val="en-GB" w:eastAsia="en-GB"/>
            </w:rPr>
          </w:pPr>
          <w:hyperlink w:anchor="_Toc22214090" w:history="1">
            <w:r w:rsidR="000C700E" w:rsidRPr="009A7DF8">
              <w:rPr>
                <w:rStyle w:val="Hyperlink"/>
                <w:noProof/>
                <w14:scene3d>
                  <w14:camera w14:prst="orthographicFront"/>
                  <w14:lightRig w14:rig="threePt" w14:dir="t">
                    <w14:rot w14:lat="0" w14:lon="0" w14:rev="0"/>
                  </w14:lightRig>
                </w14:scene3d>
              </w:rPr>
              <w:t>7.7</w:t>
            </w:r>
            <w:r w:rsidR="000C700E">
              <w:rPr>
                <w:noProof/>
                <w:lang w:val="en-GB" w:eastAsia="en-GB"/>
              </w:rPr>
              <w:tab/>
            </w:r>
            <w:r w:rsidR="000C700E" w:rsidRPr="009A7DF8">
              <w:rPr>
                <w:rStyle w:val="Hyperlink"/>
                <w:noProof/>
              </w:rPr>
              <w:t>Requirements Ontwikkelomgeving</w:t>
            </w:r>
            <w:r w:rsidR="000C700E">
              <w:rPr>
                <w:noProof/>
                <w:webHidden/>
              </w:rPr>
              <w:tab/>
            </w:r>
            <w:r w:rsidR="000C700E">
              <w:rPr>
                <w:noProof/>
                <w:webHidden/>
              </w:rPr>
              <w:fldChar w:fldCharType="begin"/>
            </w:r>
            <w:r w:rsidR="000C700E">
              <w:rPr>
                <w:noProof/>
                <w:webHidden/>
              </w:rPr>
              <w:instrText xml:space="preserve"> PAGEREF _Toc22214090 \h </w:instrText>
            </w:r>
            <w:r w:rsidR="000C700E">
              <w:rPr>
                <w:noProof/>
                <w:webHidden/>
              </w:rPr>
            </w:r>
            <w:r w:rsidR="000C700E">
              <w:rPr>
                <w:noProof/>
                <w:webHidden/>
              </w:rPr>
              <w:fldChar w:fldCharType="separate"/>
            </w:r>
            <w:r w:rsidR="000C700E">
              <w:rPr>
                <w:noProof/>
                <w:webHidden/>
              </w:rPr>
              <w:t>19</w:t>
            </w:r>
            <w:r w:rsidR="000C700E">
              <w:rPr>
                <w:noProof/>
                <w:webHidden/>
              </w:rPr>
              <w:fldChar w:fldCharType="end"/>
            </w:r>
          </w:hyperlink>
        </w:p>
        <w:p w14:paraId="446C37E7" w14:textId="4F1EB0F0" w:rsidR="000C700E" w:rsidRDefault="005E7A62">
          <w:pPr>
            <w:pStyle w:val="Inhopg2"/>
            <w:tabs>
              <w:tab w:val="left" w:pos="880"/>
              <w:tab w:val="right" w:leader="dot" w:pos="9350"/>
            </w:tabs>
            <w:rPr>
              <w:noProof/>
              <w:lang w:val="en-GB" w:eastAsia="en-GB"/>
            </w:rPr>
          </w:pPr>
          <w:hyperlink w:anchor="_Toc22214091" w:history="1">
            <w:r w:rsidR="000C700E" w:rsidRPr="009A7DF8">
              <w:rPr>
                <w:rStyle w:val="Hyperlink"/>
                <w:noProof/>
                <w14:scene3d>
                  <w14:camera w14:prst="orthographicFront"/>
                  <w14:lightRig w14:rig="threePt" w14:dir="t">
                    <w14:rot w14:lat="0" w14:lon="0" w14:rev="0"/>
                  </w14:lightRig>
                </w14:scene3d>
              </w:rPr>
              <w:t>7.8</w:t>
            </w:r>
            <w:r w:rsidR="000C700E">
              <w:rPr>
                <w:noProof/>
                <w:lang w:val="en-GB" w:eastAsia="en-GB"/>
              </w:rPr>
              <w:tab/>
            </w:r>
            <w:r w:rsidR="000C700E" w:rsidRPr="009A7DF8">
              <w:rPr>
                <w:rStyle w:val="Hyperlink"/>
                <w:noProof/>
              </w:rPr>
              <w:t>Communicatie</w:t>
            </w:r>
            <w:r w:rsidR="000C700E">
              <w:rPr>
                <w:noProof/>
                <w:webHidden/>
              </w:rPr>
              <w:tab/>
            </w:r>
            <w:r w:rsidR="000C700E">
              <w:rPr>
                <w:noProof/>
                <w:webHidden/>
              </w:rPr>
              <w:fldChar w:fldCharType="begin"/>
            </w:r>
            <w:r w:rsidR="000C700E">
              <w:rPr>
                <w:noProof/>
                <w:webHidden/>
              </w:rPr>
              <w:instrText xml:space="preserve"> PAGEREF _Toc22214091 \h </w:instrText>
            </w:r>
            <w:r w:rsidR="000C700E">
              <w:rPr>
                <w:noProof/>
                <w:webHidden/>
              </w:rPr>
            </w:r>
            <w:r w:rsidR="000C700E">
              <w:rPr>
                <w:noProof/>
                <w:webHidden/>
              </w:rPr>
              <w:fldChar w:fldCharType="separate"/>
            </w:r>
            <w:r w:rsidR="000C700E">
              <w:rPr>
                <w:noProof/>
                <w:webHidden/>
              </w:rPr>
              <w:t>19</w:t>
            </w:r>
            <w:r w:rsidR="000C700E">
              <w:rPr>
                <w:noProof/>
                <w:webHidden/>
              </w:rPr>
              <w:fldChar w:fldCharType="end"/>
            </w:r>
          </w:hyperlink>
        </w:p>
        <w:p w14:paraId="06A96CEB" w14:textId="768D59AD" w:rsidR="000C700E" w:rsidRDefault="005E7A62">
          <w:pPr>
            <w:pStyle w:val="Inhopg2"/>
            <w:tabs>
              <w:tab w:val="left" w:pos="880"/>
              <w:tab w:val="right" w:leader="dot" w:pos="9350"/>
            </w:tabs>
            <w:rPr>
              <w:noProof/>
              <w:lang w:val="en-GB" w:eastAsia="en-GB"/>
            </w:rPr>
          </w:pPr>
          <w:hyperlink w:anchor="_Toc22214092" w:history="1">
            <w:r w:rsidR="000C700E" w:rsidRPr="009A7DF8">
              <w:rPr>
                <w:rStyle w:val="Hyperlink"/>
                <w:noProof/>
                <w14:scene3d>
                  <w14:camera w14:prst="orthographicFront"/>
                  <w14:lightRig w14:rig="threePt" w14:dir="t">
                    <w14:rot w14:lat="0" w14:lon="0" w14:rev="0"/>
                  </w14:lightRig>
                </w14:scene3d>
              </w:rPr>
              <w:t>7.9</w:t>
            </w:r>
            <w:r w:rsidR="000C700E">
              <w:rPr>
                <w:noProof/>
                <w:lang w:val="en-GB" w:eastAsia="en-GB"/>
              </w:rPr>
              <w:tab/>
            </w:r>
            <w:r w:rsidR="000C700E" w:rsidRPr="009A7DF8">
              <w:rPr>
                <w:rStyle w:val="Hyperlink"/>
                <w:noProof/>
              </w:rPr>
              <w:t>User Interface</w:t>
            </w:r>
            <w:r w:rsidR="000C700E">
              <w:rPr>
                <w:noProof/>
                <w:webHidden/>
              </w:rPr>
              <w:tab/>
            </w:r>
            <w:r w:rsidR="000C700E">
              <w:rPr>
                <w:noProof/>
                <w:webHidden/>
              </w:rPr>
              <w:fldChar w:fldCharType="begin"/>
            </w:r>
            <w:r w:rsidR="000C700E">
              <w:rPr>
                <w:noProof/>
                <w:webHidden/>
              </w:rPr>
              <w:instrText xml:space="preserve"> PAGEREF _Toc22214092 \h </w:instrText>
            </w:r>
            <w:r w:rsidR="000C700E">
              <w:rPr>
                <w:noProof/>
                <w:webHidden/>
              </w:rPr>
            </w:r>
            <w:r w:rsidR="000C700E">
              <w:rPr>
                <w:noProof/>
                <w:webHidden/>
              </w:rPr>
              <w:fldChar w:fldCharType="separate"/>
            </w:r>
            <w:r w:rsidR="000C700E">
              <w:rPr>
                <w:noProof/>
                <w:webHidden/>
              </w:rPr>
              <w:t>19</w:t>
            </w:r>
            <w:r w:rsidR="000C700E">
              <w:rPr>
                <w:noProof/>
                <w:webHidden/>
              </w:rPr>
              <w:fldChar w:fldCharType="end"/>
            </w:r>
          </w:hyperlink>
        </w:p>
        <w:p w14:paraId="2CC4183D" w14:textId="4266D13F" w:rsidR="000C700E" w:rsidRDefault="005E7A62">
          <w:pPr>
            <w:pStyle w:val="Inhopg2"/>
            <w:tabs>
              <w:tab w:val="left" w:pos="880"/>
              <w:tab w:val="right" w:leader="dot" w:pos="9350"/>
            </w:tabs>
            <w:rPr>
              <w:noProof/>
              <w:lang w:val="en-GB" w:eastAsia="en-GB"/>
            </w:rPr>
          </w:pPr>
          <w:hyperlink w:anchor="_Toc22214093" w:history="1">
            <w:r w:rsidR="000C700E" w:rsidRPr="009A7DF8">
              <w:rPr>
                <w:rStyle w:val="Hyperlink"/>
                <w:noProof/>
                <w14:scene3d>
                  <w14:camera w14:prst="orthographicFront"/>
                  <w14:lightRig w14:rig="threePt" w14:dir="t">
                    <w14:rot w14:lat="0" w14:lon="0" w14:rev="0"/>
                  </w14:lightRig>
                </w14:scene3d>
              </w:rPr>
              <w:t>7.10</w:t>
            </w:r>
            <w:r w:rsidR="000C700E">
              <w:rPr>
                <w:noProof/>
                <w:lang w:val="en-GB" w:eastAsia="en-GB"/>
              </w:rPr>
              <w:tab/>
            </w:r>
            <w:r w:rsidR="000C700E" w:rsidRPr="009A7DF8">
              <w:rPr>
                <w:rStyle w:val="Hyperlink"/>
                <w:noProof/>
              </w:rPr>
              <w:t>Conclusie</w:t>
            </w:r>
            <w:r w:rsidR="000C700E">
              <w:rPr>
                <w:noProof/>
                <w:webHidden/>
              </w:rPr>
              <w:tab/>
            </w:r>
            <w:r w:rsidR="000C700E">
              <w:rPr>
                <w:noProof/>
                <w:webHidden/>
              </w:rPr>
              <w:fldChar w:fldCharType="begin"/>
            </w:r>
            <w:r w:rsidR="000C700E">
              <w:rPr>
                <w:noProof/>
                <w:webHidden/>
              </w:rPr>
              <w:instrText xml:space="preserve"> PAGEREF _Toc22214093 \h </w:instrText>
            </w:r>
            <w:r w:rsidR="000C700E">
              <w:rPr>
                <w:noProof/>
                <w:webHidden/>
              </w:rPr>
            </w:r>
            <w:r w:rsidR="000C700E">
              <w:rPr>
                <w:noProof/>
                <w:webHidden/>
              </w:rPr>
              <w:fldChar w:fldCharType="separate"/>
            </w:r>
            <w:r w:rsidR="000C700E">
              <w:rPr>
                <w:noProof/>
                <w:webHidden/>
              </w:rPr>
              <w:t>20</w:t>
            </w:r>
            <w:r w:rsidR="000C700E">
              <w:rPr>
                <w:noProof/>
                <w:webHidden/>
              </w:rPr>
              <w:fldChar w:fldCharType="end"/>
            </w:r>
          </w:hyperlink>
        </w:p>
        <w:p w14:paraId="79E29DB8" w14:textId="6827E5BF" w:rsidR="000C700E" w:rsidRDefault="005E7A62">
          <w:pPr>
            <w:pStyle w:val="Inhopg1"/>
            <w:tabs>
              <w:tab w:val="left" w:pos="440"/>
              <w:tab w:val="right" w:leader="dot" w:pos="9350"/>
            </w:tabs>
            <w:rPr>
              <w:noProof/>
              <w:lang w:val="en-GB" w:eastAsia="en-GB"/>
            </w:rPr>
          </w:pPr>
          <w:hyperlink w:anchor="_Toc22214094" w:history="1">
            <w:r w:rsidR="000C700E" w:rsidRPr="009A7DF8">
              <w:rPr>
                <w:rStyle w:val="Hyperlink"/>
                <w:noProof/>
              </w:rPr>
              <w:t>8</w:t>
            </w:r>
            <w:r w:rsidR="000C700E">
              <w:rPr>
                <w:noProof/>
                <w:lang w:val="en-GB" w:eastAsia="en-GB"/>
              </w:rPr>
              <w:tab/>
            </w:r>
            <w:r w:rsidR="000C700E" w:rsidRPr="009A7DF8">
              <w:rPr>
                <w:rStyle w:val="Hyperlink"/>
                <w:noProof/>
              </w:rPr>
              <w:t>Analyse</w:t>
            </w:r>
            <w:r w:rsidR="000C700E">
              <w:rPr>
                <w:noProof/>
                <w:webHidden/>
              </w:rPr>
              <w:tab/>
            </w:r>
            <w:r w:rsidR="000C700E">
              <w:rPr>
                <w:noProof/>
                <w:webHidden/>
              </w:rPr>
              <w:fldChar w:fldCharType="begin"/>
            </w:r>
            <w:r w:rsidR="000C700E">
              <w:rPr>
                <w:noProof/>
                <w:webHidden/>
              </w:rPr>
              <w:instrText xml:space="preserve"> PAGEREF _Toc22214094 \h </w:instrText>
            </w:r>
            <w:r w:rsidR="000C700E">
              <w:rPr>
                <w:noProof/>
                <w:webHidden/>
              </w:rPr>
            </w:r>
            <w:r w:rsidR="000C700E">
              <w:rPr>
                <w:noProof/>
                <w:webHidden/>
              </w:rPr>
              <w:fldChar w:fldCharType="separate"/>
            </w:r>
            <w:r w:rsidR="000C700E">
              <w:rPr>
                <w:noProof/>
                <w:webHidden/>
              </w:rPr>
              <w:t>21</w:t>
            </w:r>
            <w:r w:rsidR="000C700E">
              <w:rPr>
                <w:noProof/>
                <w:webHidden/>
              </w:rPr>
              <w:fldChar w:fldCharType="end"/>
            </w:r>
          </w:hyperlink>
        </w:p>
        <w:p w14:paraId="05C99994" w14:textId="091719EB" w:rsidR="000C700E" w:rsidRDefault="005E7A62">
          <w:pPr>
            <w:pStyle w:val="Inhopg2"/>
            <w:tabs>
              <w:tab w:val="left" w:pos="880"/>
              <w:tab w:val="right" w:leader="dot" w:pos="9350"/>
            </w:tabs>
            <w:rPr>
              <w:noProof/>
              <w:lang w:val="en-GB" w:eastAsia="en-GB"/>
            </w:rPr>
          </w:pPr>
          <w:hyperlink w:anchor="_Toc22214095" w:history="1">
            <w:r w:rsidR="000C700E" w:rsidRPr="009A7DF8">
              <w:rPr>
                <w:rStyle w:val="Hyperlink"/>
                <w:noProof/>
                <w14:scene3d>
                  <w14:camera w14:prst="orthographicFront"/>
                  <w14:lightRig w14:rig="threePt" w14:dir="t">
                    <w14:rot w14:lat="0" w14:lon="0" w14:rev="0"/>
                  </w14:lightRig>
                </w14:scene3d>
              </w:rPr>
              <w:t>8.1</w:t>
            </w:r>
            <w:r w:rsidR="000C700E">
              <w:rPr>
                <w:noProof/>
                <w:lang w:val="en-GB" w:eastAsia="en-GB"/>
              </w:rPr>
              <w:tab/>
            </w:r>
            <w:r w:rsidR="000C700E" w:rsidRPr="009A7DF8">
              <w:rPr>
                <w:rStyle w:val="Hyperlink"/>
                <w:noProof/>
              </w:rPr>
              <w:t>URCaps API</w:t>
            </w:r>
            <w:r w:rsidR="000C700E">
              <w:rPr>
                <w:noProof/>
                <w:webHidden/>
              </w:rPr>
              <w:tab/>
            </w:r>
            <w:r w:rsidR="000C700E">
              <w:rPr>
                <w:noProof/>
                <w:webHidden/>
              </w:rPr>
              <w:fldChar w:fldCharType="begin"/>
            </w:r>
            <w:r w:rsidR="000C700E">
              <w:rPr>
                <w:noProof/>
                <w:webHidden/>
              </w:rPr>
              <w:instrText xml:space="preserve"> PAGEREF _Toc22214095 \h </w:instrText>
            </w:r>
            <w:r w:rsidR="000C700E">
              <w:rPr>
                <w:noProof/>
                <w:webHidden/>
              </w:rPr>
            </w:r>
            <w:r w:rsidR="000C700E">
              <w:rPr>
                <w:noProof/>
                <w:webHidden/>
              </w:rPr>
              <w:fldChar w:fldCharType="separate"/>
            </w:r>
            <w:r w:rsidR="000C700E">
              <w:rPr>
                <w:noProof/>
                <w:webHidden/>
              </w:rPr>
              <w:t>22</w:t>
            </w:r>
            <w:r w:rsidR="000C700E">
              <w:rPr>
                <w:noProof/>
                <w:webHidden/>
              </w:rPr>
              <w:fldChar w:fldCharType="end"/>
            </w:r>
          </w:hyperlink>
        </w:p>
        <w:p w14:paraId="22156E73" w14:textId="583CED1F" w:rsidR="000C700E" w:rsidRDefault="005E7A62">
          <w:pPr>
            <w:pStyle w:val="Inhopg3"/>
            <w:tabs>
              <w:tab w:val="left" w:pos="1320"/>
              <w:tab w:val="right" w:leader="dot" w:pos="9350"/>
            </w:tabs>
            <w:rPr>
              <w:noProof/>
              <w:lang w:val="en-GB" w:eastAsia="en-GB"/>
            </w:rPr>
          </w:pPr>
          <w:hyperlink w:anchor="_Toc22214096" w:history="1">
            <w:r w:rsidR="000C700E" w:rsidRPr="009A7DF8">
              <w:rPr>
                <w:rStyle w:val="Hyperlink"/>
                <w:noProof/>
              </w:rPr>
              <w:t>8.1.1</w:t>
            </w:r>
            <w:r w:rsidR="000C700E">
              <w:rPr>
                <w:noProof/>
                <w:lang w:val="en-GB" w:eastAsia="en-GB"/>
              </w:rPr>
              <w:tab/>
            </w:r>
            <w:r w:rsidR="000C700E" w:rsidRPr="009A7DF8">
              <w:rPr>
                <w:rStyle w:val="Hyperlink"/>
                <w:noProof/>
              </w:rPr>
              <w:t>UR-Scriptic</w:t>
            </w:r>
            <w:r w:rsidR="000C700E">
              <w:rPr>
                <w:noProof/>
                <w:webHidden/>
              </w:rPr>
              <w:tab/>
            </w:r>
            <w:r w:rsidR="000C700E">
              <w:rPr>
                <w:noProof/>
                <w:webHidden/>
              </w:rPr>
              <w:fldChar w:fldCharType="begin"/>
            </w:r>
            <w:r w:rsidR="000C700E">
              <w:rPr>
                <w:noProof/>
                <w:webHidden/>
              </w:rPr>
              <w:instrText xml:space="preserve"> PAGEREF _Toc22214096 \h </w:instrText>
            </w:r>
            <w:r w:rsidR="000C700E">
              <w:rPr>
                <w:noProof/>
                <w:webHidden/>
              </w:rPr>
            </w:r>
            <w:r w:rsidR="000C700E">
              <w:rPr>
                <w:noProof/>
                <w:webHidden/>
              </w:rPr>
              <w:fldChar w:fldCharType="separate"/>
            </w:r>
            <w:r w:rsidR="000C700E">
              <w:rPr>
                <w:noProof/>
                <w:webHidden/>
              </w:rPr>
              <w:t>23</w:t>
            </w:r>
            <w:r w:rsidR="000C700E">
              <w:rPr>
                <w:noProof/>
                <w:webHidden/>
              </w:rPr>
              <w:fldChar w:fldCharType="end"/>
            </w:r>
          </w:hyperlink>
        </w:p>
        <w:p w14:paraId="2B3B07A6" w14:textId="74BF992D" w:rsidR="000C700E" w:rsidRDefault="005E7A62">
          <w:pPr>
            <w:pStyle w:val="Inhopg3"/>
            <w:tabs>
              <w:tab w:val="left" w:pos="1320"/>
              <w:tab w:val="right" w:leader="dot" w:pos="9350"/>
            </w:tabs>
            <w:rPr>
              <w:noProof/>
              <w:lang w:val="en-GB" w:eastAsia="en-GB"/>
            </w:rPr>
          </w:pPr>
          <w:hyperlink w:anchor="_Toc22214097" w:history="1">
            <w:r w:rsidR="000C700E" w:rsidRPr="009A7DF8">
              <w:rPr>
                <w:rStyle w:val="Hyperlink"/>
                <w:noProof/>
              </w:rPr>
              <w:t>8.1.2</w:t>
            </w:r>
            <w:r w:rsidR="000C700E">
              <w:rPr>
                <w:noProof/>
                <w:lang w:val="en-GB" w:eastAsia="en-GB"/>
              </w:rPr>
              <w:tab/>
            </w:r>
            <w:r w:rsidR="000C700E" w:rsidRPr="009A7DF8">
              <w:rPr>
                <w:rStyle w:val="Hyperlink"/>
                <w:noProof/>
              </w:rPr>
              <w:t>Models</w:t>
            </w:r>
            <w:r w:rsidR="000C700E">
              <w:rPr>
                <w:noProof/>
                <w:webHidden/>
              </w:rPr>
              <w:tab/>
            </w:r>
            <w:r w:rsidR="000C700E">
              <w:rPr>
                <w:noProof/>
                <w:webHidden/>
              </w:rPr>
              <w:fldChar w:fldCharType="begin"/>
            </w:r>
            <w:r w:rsidR="000C700E">
              <w:rPr>
                <w:noProof/>
                <w:webHidden/>
              </w:rPr>
              <w:instrText xml:space="preserve"> PAGEREF _Toc22214097 \h </w:instrText>
            </w:r>
            <w:r w:rsidR="000C700E">
              <w:rPr>
                <w:noProof/>
                <w:webHidden/>
              </w:rPr>
            </w:r>
            <w:r w:rsidR="000C700E">
              <w:rPr>
                <w:noProof/>
                <w:webHidden/>
              </w:rPr>
              <w:fldChar w:fldCharType="separate"/>
            </w:r>
            <w:r w:rsidR="000C700E">
              <w:rPr>
                <w:noProof/>
                <w:webHidden/>
              </w:rPr>
              <w:t>23</w:t>
            </w:r>
            <w:r w:rsidR="000C700E">
              <w:rPr>
                <w:noProof/>
                <w:webHidden/>
              </w:rPr>
              <w:fldChar w:fldCharType="end"/>
            </w:r>
          </w:hyperlink>
        </w:p>
        <w:p w14:paraId="12A124ED" w14:textId="3FAEA0AA" w:rsidR="000C700E" w:rsidRDefault="005E7A62">
          <w:pPr>
            <w:pStyle w:val="Inhopg3"/>
            <w:tabs>
              <w:tab w:val="left" w:pos="1320"/>
              <w:tab w:val="right" w:leader="dot" w:pos="9350"/>
            </w:tabs>
            <w:rPr>
              <w:noProof/>
              <w:lang w:val="en-GB" w:eastAsia="en-GB"/>
            </w:rPr>
          </w:pPr>
          <w:hyperlink w:anchor="_Toc22214098" w:history="1">
            <w:r w:rsidR="000C700E" w:rsidRPr="009A7DF8">
              <w:rPr>
                <w:rStyle w:val="Hyperlink"/>
                <w:noProof/>
              </w:rPr>
              <w:t>8.1.3</w:t>
            </w:r>
            <w:r w:rsidR="000C700E">
              <w:rPr>
                <w:noProof/>
                <w:lang w:val="en-GB" w:eastAsia="en-GB"/>
              </w:rPr>
              <w:tab/>
            </w:r>
            <w:r w:rsidR="000C700E" w:rsidRPr="009A7DF8">
              <w:rPr>
                <w:rStyle w:val="Hyperlink"/>
                <w:noProof/>
              </w:rPr>
              <w:t>Communicatie</w:t>
            </w:r>
            <w:r w:rsidR="000C700E">
              <w:rPr>
                <w:noProof/>
                <w:webHidden/>
              </w:rPr>
              <w:tab/>
            </w:r>
            <w:r w:rsidR="000C700E">
              <w:rPr>
                <w:noProof/>
                <w:webHidden/>
              </w:rPr>
              <w:fldChar w:fldCharType="begin"/>
            </w:r>
            <w:r w:rsidR="000C700E">
              <w:rPr>
                <w:noProof/>
                <w:webHidden/>
              </w:rPr>
              <w:instrText xml:space="preserve"> PAGEREF _Toc22214098 \h </w:instrText>
            </w:r>
            <w:r w:rsidR="000C700E">
              <w:rPr>
                <w:noProof/>
                <w:webHidden/>
              </w:rPr>
            </w:r>
            <w:r w:rsidR="000C700E">
              <w:rPr>
                <w:noProof/>
                <w:webHidden/>
              </w:rPr>
              <w:fldChar w:fldCharType="separate"/>
            </w:r>
            <w:r w:rsidR="000C700E">
              <w:rPr>
                <w:noProof/>
                <w:webHidden/>
              </w:rPr>
              <w:t>24</w:t>
            </w:r>
            <w:r w:rsidR="000C700E">
              <w:rPr>
                <w:noProof/>
                <w:webHidden/>
              </w:rPr>
              <w:fldChar w:fldCharType="end"/>
            </w:r>
          </w:hyperlink>
        </w:p>
        <w:p w14:paraId="4B1265B9" w14:textId="3BEE1580" w:rsidR="000C700E" w:rsidRDefault="005E7A62">
          <w:pPr>
            <w:pStyle w:val="Inhopg3"/>
            <w:tabs>
              <w:tab w:val="left" w:pos="1320"/>
              <w:tab w:val="right" w:leader="dot" w:pos="9350"/>
            </w:tabs>
            <w:rPr>
              <w:noProof/>
              <w:lang w:val="en-GB" w:eastAsia="en-GB"/>
            </w:rPr>
          </w:pPr>
          <w:hyperlink w:anchor="_Toc22214099" w:history="1">
            <w:r w:rsidR="000C700E" w:rsidRPr="009A7DF8">
              <w:rPr>
                <w:rStyle w:val="Hyperlink"/>
                <w:noProof/>
              </w:rPr>
              <w:t>8.1.4</w:t>
            </w:r>
            <w:r w:rsidR="000C700E">
              <w:rPr>
                <w:noProof/>
                <w:lang w:val="en-GB" w:eastAsia="en-GB"/>
              </w:rPr>
              <w:tab/>
            </w:r>
            <w:r w:rsidR="000C700E" w:rsidRPr="009A7DF8">
              <w:rPr>
                <w:rStyle w:val="Hyperlink"/>
                <w:noProof/>
              </w:rPr>
              <w:t>User Interface</w:t>
            </w:r>
            <w:r w:rsidR="000C700E">
              <w:rPr>
                <w:noProof/>
                <w:webHidden/>
              </w:rPr>
              <w:tab/>
            </w:r>
            <w:r w:rsidR="000C700E">
              <w:rPr>
                <w:noProof/>
                <w:webHidden/>
              </w:rPr>
              <w:fldChar w:fldCharType="begin"/>
            </w:r>
            <w:r w:rsidR="000C700E">
              <w:rPr>
                <w:noProof/>
                <w:webHidden/>
              </w:rPr>
              <w:instrText xml:space="preserve"> PAGEREF _Toc22214099 \h </w:instrText>
            </w:r>
            <w:r w:rsidR="000C700E">
              <w:rPr>
                <w:noProof/>
                <w:webHidden/>
              </w:rPr>
            </w:r>
            <w:r w:rsidR="000C700E">
              <w:rPr>
                <w:noProof/>
                <w:webHidden/>
              </w:rPr>
              <w:fldChar w:fldCharType="separate"/>
            </w:r>
            <w:r w:rsidR="000C700E">
              <w:rPr>
                <w:noProof/>
                <w:webHidden/>
              </w:rPr>
              <w:t>24</w:t>
            </w:r>
            <w:r w:rsidR="000C700E">
              <w:rPr>
                <w:noProof/>
                <w:webHidden/>
              </w:rPr>
              <w:fldChar w:fldCharType="end"/>
            </w:r>
          </w:hyperlink>
        </w:p>
        <w:p w14:paraId="1BD54AF1" w14:textId="3AFFB89B" w:rsidR="000C700E" w:rsidRDefault="005E7A62">
          <w:pPr>
            <w:pStyle w:val="Inhopg2"/>
            <w:tabs>
              <w:tab w:val="left" w:pos="880"/>
              <w:tab w:val="right" w:leader="dot" w:pos="9350"/>
            </w:tabs>
            <w:rPr>
              <w:noProof/>
              <w:lang w:val="en-GB" w:eastAsia="en-GB"/>
            </w:rPr>
          </w:pPr>
          <w:hyperlink w:anchor="_Toc22214100" w:history="1">
            <w:r w:rsidR="000C700E" w:rsidRPr="009A7DF8">
              <w:rPr>
                <w:rStyle w:val="Hyperlink"/>
                <w:noProof/>
                <w14:scene3d>
                  <w14:camera w14:prst="orthographicFront"/>
                  <w14:lightRig w14:rig="threePt" w14:dir="t">
                    <w14:rot w14:lat="0" w14:lon="0" w14:rev="0"/>
                  </w14:lightRig>
                </w14:scene3d>
              </w:rPr>
              <w:t>8.2</w:t>
            </w:r>
            <w:r w:rsidR="000C700E">
              <w:rPr>
                <w:noProof/>
                <w:lang w:val="en-GB" w:eastAsia="en-GB"/>
              </w:rPr>
              <w:tab/>
            </w:r>
            <w:r w:rsidR="000C700E" w:rsidRPr="009A7DF8">
              <w:rPr>
                <w:rStyle w:val="Hyperlink"/>
                <w:noProof/>
              </w:rPr>
              <w:t>Deployment</w:t>
            </w:r>
            <w:r w:rsidR="000C700E">
              <w:rPr>
                <w:noProof/>
                <w:webHidden/>
              </w:rPr>
              <w:tab/>
            </w:r>
            <w:r w:rsidR="000C700E">
              <w:rPr>
                <w:noProof/>
                <w:webHidden/>
              </w:rPr>
              <w:fldChar w:fldCharType="begin"/>
            </w:r>
            <w:r w:rsidR="000C700E">
              <w:rPr>
                <w:noProof/>
                <w:webHidden/>
              </w:rPr>
              <w:instrText xml:space="preserve"> PAGEREF _Toc22214100 \h </w:instrText>
            </w:r>
            <w:r w:rsidR="000C700E">
              <w:rPr>
                <w:noProof/>
                <w:webHidden/>
              </w:rPr>
            </w:r>
            <w:r w:rsidR="000C700E">
              <w:rPr>
                <w:noProof/>
                <w:webHidden/>
              </w:rPr>
              <w:fldChar w:fldCharType="separate"/>
            </w:r>
            <w:r w:rsidR="000C700E">
              <w:rPr>
                <w:noProof/>
                <w:webHidden/>
              </w:rPr>
              <w:t>24</w:t>
            </w:r>
            <w:r w:rsidR="000C700E">
              <w:rPr>
                <w:noProof/>
                <w:webHidden/>
              </w:rPr>
              <w:fldChar w:fldCharType="end"/>
            </w:r>
          </w:hyperlink>
        </w:p>
        <w:p w14:paraId="60A8C622" w14:textId="2E250901" w:rsidR="000C700E" w:rsidRDefault="005E7A62">
          <w:pPr>
            <w:pStyle w:val="Inhopg2"/>
            <w:tabs>
              <w:tab w:val="left" w:pos="880"/>
              <w:tab w:val="right" w:leader="dot" w:pos="9350"/>
            </w:tabs>
            <w:rPr>
              <w:noProof/>
              <w:lang w:val="en-GB" w:eastAsia="en-GB"/>
            </w:rPr>
          </w:pPr>
          <w:hyperlink w:anchor="_Toc22214101" w:history="1">
            <w:r w:rsidR="000C700E" w:rsidRPr="009A7DF8">
              <w:rPr>
                <w:rStyle w:val="Hyperlink"/>
                <w:noProof/>
                <w14:scene3d>
                  <w14:camera w14:prst="orthographicFront"/>
                  <w14:lightRig w14:rig="threePt" w14:dir="t">
                    <w14:rot w14:lat="0" w14:lon="0" w14:rev="0"/>
                  </w14:lightRig>
                </w14:scene3d>
              </w:rPr>
              <w:t>8.3</w:t>
            </w:r>
            <w:r w:rsidR="000C700E">
              <w:rPr>
                <w:noProof/>
                <w:lang w:val="en-GB" w:eastAsia="en-GB"/>
              </w:rPr>
              <w:tab/>
            </w:r>
            <w:r w:rsidR="000C700E" w:rsidRPr="009A7DF8">
              <w:rPr>
                <w:rStyle w:val="Hyperlink"/>
                <w:noProof/>
              </w:rPr>
              <w:t>Testopstelling</w:t>
            </w:r>
            <w:r w:rsidR="000C700E">
              <w:rPr>
                <w:noProof/>
                <w:webHidden/>
              </w:rPr>
              <w:tab/>
            </w:r>
            <w:r w:rsidR="000C700E">
              <w:rPr>
                <w:noProof/>
                <w:webHidden/>
              </w:rPr>
              <w:fldChar w:fldCharType="begin"/>
            </w:r>
            <w:r w:rsidR="000C700E">
              <w:rPr>
                <w:noProof/>
                <w:webHidden/>
              </w:rPr>
              <w:instrText xml:space="preserve"> PAGEREF _Toc22214101 \h </w:instrText>
            </w:r>
            <w:r w:rsidR="000C700E">
              <w:rPr>
                <w:noProof/>
                <w:webHidden/>
              </w:rPr>
            </w:r>
            <w:r w:rsidR="000C700E">
              <w:rPr>
                <w:noProof/>
                <w:webHidden/>
              </w:rPr>
              <w:fldChar w:fldCharType="separate"/>
            </w:r>
            <w:r w:rsidR="000C700E">
              <w:rPr>
                <w:noProof/>
                <w:webHidden/>
              </w:rPr>
              <w:t>25</w:t>
            </w:r>
            <w:r w:rsidR="000C700E">
              <w:rPr>
                <w:noProof/>
                <w:webHidden/>
              </w:rPr>
              <w:fldChar w:fldCharType="end"/>
            </w:r>
          </w:hyperlink>
        </w:p>
        <w:p w14:paraId="45C5E43D" w14:textId="212B3A8B" w:rsidR="000C700E" w:rsidRDefault="005E7A62">
          <w:pPr>
            <w:pStyle w:val="Inhopg3"/>
            <w:tabs>
              <w:tab w:val="left" w:pos="1320"/>
              <w:tab w:val="right" w:leader="dot" w:pos="9350"/>
            </w:tabs>
            <w:rPr>
              <w:noProof/>
              <w:lang w:val="en-GB" w:eastAsia="en-GB"/>
            </w:rPr>
          </w:pPr>
          <w:hyperlink w:anchor="_Toc22214102" w:history="1">
            <w:r w:rsidR="000C700E" w:rsidRPr="009A7DF8">
              <w:rPr>
                <w:rStyle w:val="Hyperlink"/>
                <w:noProof/>
              </w:rPr>
              <w:t>8.3.1</w:t>
            </w:r>
            <w:r w:rsidR="000C700E">
              <w:rPr>
                <w:noProof/>
                <w:lang w:val="en-GB" w:eastAsia="en-GB"/>
              </w:rPr>
              <w:tab/>
            </w:r>
            <w:r w:rsidR="000C700E" w:rsidRPr="009A7DF8">
              <w:rPr>
                <w:rStyle w:val="Hyperlink"/>
                <w:noProof/>
              </w:rPr>
              <w:t>Virtuele Testopstelling</w:t>
            </w:r>
            <w:r w:rsidR="000C700E">
              <w:rPr>
                <w:noProof/>
                <w:webHidden/>
              </w:rPr>
              <w:tab/>
            </w:r>
            <w:r w:rsidR="000C700E">
              <w:rPr>
                <w:noProof/>
                <w:webHidden/>
              </w:rPr>
              <w:fldChar w:fldCharType="begin"/>
            </w:r>
            <w:r w:rsidR="000C700E">
              <w:rPr>
                <w:noProof/>
                <w:webHidden/>
              </w:rPr>
              <w:instrText xml:space="preserve"> PAGEREF _Toc22214102 \h </w:instrText>
            </w:r>
            <w:r w:rsidR="000C700E">
              <w:rPr>
                <w:noProof/>
                <w:webHidden/>
              </w:rPr>
            </w:r>
            <w:r w:rsidR="000C700E">
              <w:rPr>
                <w:noProof/>
                <w:webHidden/>
              </w:rPr>
              <w:fldChar w:fldCharType="separate"/>
            </w:r>
            <w:r w:rsidR="000C700E">
              <w:rPr>
                <w:noProof/>
                <w:webHidden/>
              </w:rPr>
              <w:t>25</w:t>
            </w:r>
            <w:r w:rsidR="000C700E">
              <w:rPr>
                <w:noProof/>
                <w:webHidden/>
              </w:rPr>
              <w:fldChar w:fldCharType="end"/>
            </w:r>
          </w:hyperlink>
        </w:p>
        <w:p w14:paraId="53D1C27D" w14:textId="14CE53DF" w:rsidR="000C700E" w:rsidRDefault="005E7A62">
          <w:pPr>
            <w:pStyle w:val="Inhopg3"/>
            <w:tabs>
              <w:tab w:val="left" w:pos="1320"/>
              <w:tab w:val="right" w:leader="dot" w:pos="9350"/>
            </w:tabs>
            <w:rPr>
              <w:noProof/>
              <w:lang w:val="en-GB" w:eastAsia="en-GB"/>
            </w:rPr>
          </w:pPr>
          <w:hyperlink w:anchor="_Toc22214103" w:history="1">
            <w:r w:rsidR="000C700E" w:rsidRPr="009A7DF8">
              <w:rPr>
                <w:rStyle w:val="Hyperlink"/>
                <w:noProof/>
              </w:rPr>
              <w:t>8.3.2</w:t>
            </w:r>
            <w:r w:rsidR="000C700E">
              <w:rPr>
                <w:noProof/>
                <w:lang w:val="en-GB" w:eastAsia="en-GB"/>
              </w:rPr>
              <w:tab/>
            </w:r>
            <w:r w:rsidR="000C700E" w:rsidRPr="009A7DF8">
              <w:rPr>
                <w:rStyle w:val="Hyperlink"/>
                <w:noProof/>
              </w:rPr>
              <w:t>Fysieke Opstelling</w:t>
            </w:r>
            <w:r w:rsidR="000C700E">
              <w:rPr>
                <w:noProof/>
                <w:webHidden/>
              </w:rPr>
              <w:tab/>
            </w:r>
            <w:r w:rsidR="000C700E">
              <w:rPr>
                <w:noProof/>
                <w:webHidden/>
              </w:rPr>
              <w:fldChar w:fldCharType="begin"/>
            </w:r>
            <w:r w:rsidR="000C700E">
              <w:rPr>
                <w:noProof/>
                <w:webHidden/>
              </w:rPr>
              <w:instrText xml:space="preserve"> PAGEREF _Toc22214103 \h </w:instrText>
            </w:r>
            <w:r w:rsidR="000C700E">
              <w:rPr>
                <w:noProof/>
                <w:webHidden/>
              </w:rPr>
            </w:r>
            <w:r w:rsidR="000C700E">
              <w:rPr>
                <w:noProof/>
                <w:webHidden/>
              </w:rPr>
              <w:fldChar w:fldCharType="separate"/>
            </w:r>
            <w:r w:rsidR="000C700E">
              <w:rPr>
                <w:noProof/>
                <w:webHidden/>
              </w:rPr>
              <w:t>25</w:t>
            </w:r>
            <w:r w:rsidR="000C700E">
              <w:rPr>
                <w:noProof/>
                <w:webHidden/>
              </w:rPr>
              <w:fldChar w:fldCharType="end"/>
            </w:r>
          </w:hyperlink>
        </w:p>
        <w:p w14:paraId="311F1672" w14:textId="7AAE82AD" w:rsidR="000C700E" w:rsidRDefault="005E7A62">
          <w:pPr>
            <w:pStyle w:val="Inhopg2"/>
            <w:tabs>
              <w:tab w:val="left" w:pos="880"/>
              <w:tab w:val="right" w:leader="dot" w:pos="9350"/>
            </w:tabs>
            <w:rPr>
              <w:noProof/>
              <w:lang w:val="en-GB" w:eastAsia="en-GB"/>
            </w:rPr>
          </w:pPr>
          <w:hyperlink w:anchor="_Toc22214104" w:history="1">
            <w:r w:rsidR="000C700E" w:rsidRPr="009A7DF8">
              <w:rPr>
                <w:rStyle w:val="Hyperlink"/>
                <w:noProof/>
                <w14:scene3d>
                  <w14:camera w14:prst="orthographicFront"/>
                  <w14:lightRig w14:rig="threePt" w14:dir="t">
                    <w14:rot w14:lat="0" w14:lon="0" w14:rev="0"/>
                  </w14:lightRig>
                </w14:scene3d>
              </w:rPr>
              <w:t>8.4</w:t>
            </w:r>
            <w:r w:rsidR="000C700E">
              <w:rPr>
                <w:noProof/>
                <w:lang w:val="en-GB" w:eastAsia="en-GB"/>
              </w:rPr>
              <w:tab/>
            </w:r>
            <w:r w:rsidR="000C700E" w:rsidRPr="009A7DF8">
              <w:rPr>
                <w:rStyle w:val="Hyperlink"/>
                <w:noProof/>
              </w:rPr>
              <w:t>Conclusie</w:t>
            </w:r>
            <w:r w:rsidR="000C700E">
              <w:rPr>
                <w:noProof/>
                <w:webHidden/>
              </w:rPr>
              <w:tab/>
            </w:r>
            <w:r w:rsidR="000C700E">
              <w:rPr>
                <w:noProof/>
                <w:webHidden/>
              </w:rPr>
              <w:fldChar w:fldCharType="begin"/>
            </w:r>
            <w:r w:rsidR="000C700E">
              <w:rPr>
                <w:noProof/>
                <w:webHidden/>
              </w:rPr>
              <w:instrText xml:space="preserve"> PAGEREF _Toc22214104 \h </w:instrText>
            </w:r>
            <w:r w:rsidR="000C700E">
              <w:rPr>
                <w:noProof/>
                <w:webHidden/>
              </w:rPr>
            </w:r>
            <w:r w:rsidR="000C700E">
              <w:rPr>
                <w:noProof/>
                <w:webHidden/>
              </w:rPr>
              <w:fldChar w:fldCharType="separate"/>
            </w:r>
            <w:r w:rsidR="000C700E">
              <w:rPr>
                <w:noProof/>
                <w:webHidden/>
              </w:rPr>
              <w:t>26</w:t>
            </w:r>
            <w:r w:rsidR="000C700E">
              <w:rPr>
                <w:noProof/>
                <w:webHidden/>
              </w:rPr>
              <w:fldChar w:fldCharType="end"/>
            </w:r>
          </w:hyperlink>
        </w:p>
        <w:p w14:paraId="10ACCF83" w14:textId="228CFE45" w:rsidR="000C700E" w:rsidRDefault="005E7A62">
          <w:pPr>
            <w:pStyle w:val="Inhopg1"/>
            <w:tabs>
              <w:tab w:val="left" w:pos="440"/>
              <w:tab w:val="right" w:leader="dot" w:pos="9350"/>
            </w:tabs>
            <w:rPr>
              <w:noProof/>
              <w:lang w:val="en-GB" w:eastAsia="en-GB"/>
            </w:rPr>
          </w:pPr>
          <w:hyperlink w:anchor="_Toc22214105" w:history="1">
            <w:r w:rsidR="000C700E" w:rsidRPr="009A7DF8">
              <w:rPr>
                <w:rStyle w:val="Hyperlink"/>
                <w:noProof/>
              </w:rPr>
              <w:t>9</w:t>
            </w:r>
            <w:r w:rsidR="000C700E">
              <w:rPr>
                <w:noProof/>
                <w:lang w:val="en-GB" w:eastAsia="en-GB"/>
              </w:rPr>
              <w:tab/>
            </w:r>
            <w:r w:rsidR="000C700E" w:rsidRPr="009A7DF8">
              <w:rPr>
                <w:rStyle w:val="Hyperlink"/>
                <w:noProof/>
              </w:rPr>
              <w:t>Communication is key</w:t>
            </w:r>
            <w:r w:rsidR="000C700E">
              <w:rPr>
                <w:noProof/>
                <w:webHidden/>
              </w:rPr>
              <w:tab/>
            </w:r>
            <w:r w:rsidR="000C700E">
              <w:rPr>
                <w:noProof/>
                <w:webHidden/>
              </w:rPr>
              <w:fldChar w:fldCharType="begin"/>
            </w:r>
            <w:r w:rsidR="000C700E">
              <w:rPr>
                <w:noProof/>
                <w:webHidden/>
              </w:rPr>
              <w:instrText xml:space="preserve"> PAGEREF _Toc22214105 \h </w:instrText>
            </w:r>
            <w:r w:rsidR="000C700E">
              <w:rPr>
                <w:noProof/>
                <w:webHidden/>
              </w:rPr>
            </w:r>
            <w:r w:rsidR="000C700E">
              <w:rPr>
                <w:noProof/>
                <w:webHidden/>
              </w:rPr>
              <w:fldChar w:fldCharType="separate"/>
            </w:r>
            <w:r w:rsidR="000C700E">
              <w:rPr>
                <w:noProof/>
                <w:webHidden/>
              </w:rPr>
              <w:t>27</w:t>
            </w:r>
            <w:r w:rsidR="000C700E">
              <w:rPr>
                <w:noProof/>
                <w:webHidden/>
              </w:rPr>
              <w:fldChar w:fldCharType="end"/>
            </w:r>
          </w:hyperlink>
        </w:p>
        <w:p w14:paraId="50A17BA0" w14:textId="4C468503" w:rsidR="000C700E" w:rsidRDefault="005E7A62">
          <w:pPr>
            <w:pStyle w:val="Inhopg2"/>
            <w:tabs>
              <w:tab w:val="left" w:pos="880"/>
              <w:tab w:val="right" w:leader="dot" w:pos="9350"/>
            </w:tabs>
            <w:rPr>
              <w:noProof/>
              <w:lang w:val="en-GB" w:eastAsia="en-GB"/>
            </w:rPr>
          </w:pPr>
          <w:hyperlink w:anchor="_Toc22214106" w:history="1">
            <w:r w:rsidR="000C700E" w:rsidRPr="009A7DF8">
              <w:rPr>
                <w:rStyle w:val="Hyperlink"/>
                <w:noProof/>
                <w14:scene3d>
                  <w14:camera w14:prst="orthographicFront"/>
                  <w14:lightRig w14:rig="threePt" w14:dir="t">
                    <w14:rot w14:lat="0" w14:lon="0" w14:rev="0"/>
                  </w14:lightRig>
                </w14:scene3d>
              </w:rPr>
              <w:t>9.1</w:t>
            </w:r>
            <w:r w:rsidR="000C700E">
              <w:rPr>
                <w:noProof/>
                <w:lang w:val="en-GB" w:eastAsia="en-GB"/>
              </w:rPr>
              <w:tab/>
            </w:r>
            <w:r w:rsidR="000C700E" w:rsidRPr="009A7DF8">
              <w:rPr>
                <w:rStyle w:val="Hyperlink"/>
                <w:noProof/>
              </w:rPr>
              <w:t>Modbus en Festo</w:t>
            </w:r>
            <w:r w:rsidR="000C700E">
              <w:rPr>
                <w:noProof/>
                <w:webHidden/>
              </w:rPr>
              <w:tab/>
            </w:r>
            <w:r w:rsidR="000C700E">
              <w:rPr>
                <w:noProof/>
                <w:webHidden/>
              </w:rPr>
              <w:fldChar w:fldCharType="begin"/>
            </w:r>
            <w:r w:rsidR="000C700E">
              <w:rPr>
                <w:noProof/>
                <w:webHidden/>
              </w:rPr>
              <w:instrText xml:space="preserve"> PAGEREF _Toc22214106 \h </w:instrText>
            </w:r>
            <w:r w:rsidR="000C700E">
              <w:rPr>
                <w:noProof/>
                <w:webHidden/>
              </w:rPr>
            </w:r>
            <w:r w:rsidR="000C700E">
              <w:rPr>
                <w:noProof/>
                <w:webHidden/>
              </w:rPr>
              <w:fldChar w:fldCharType="separate"/>
            </w:r>
            <w:r w:rsidR="000C700E">
              <w:rPr>
                <w:noProof/>
                <w:webHidden/>
              </w:rPr>
              <w:t>27</w:t>
            </w:r>
            <w:r w:rsidR="000C700E">
              <w:rPr>
                <w:noProof/>
                <w:webHidden/>
              </w:rPr>
              <w:fldChar w:fldCharType="end"/>
            </w:r>
          </w:hyperlink>
        </w:p>
        <w:p w14:paraId="5E109B50" w14:textId="6E9FAAFF" w:rsidR="000C700E" w:rsidRDefault="005E7A62">
          <w:pPr>
            <w:pStyle w:val="Inhopg3"/>
            <w:tabs>
              <w:tab w:val="right" w:leader="dot" w:pos="9350"/>
            </w:tabs>
            <w:rPr>
              <w:noProof/>
              <w:lang w:val="en-GB" w:eastAsia="en-GB"/>
            </w:rPr>
          </w:pPr>
          <w:hyperlink w:anchor="_Toc22214107" w:history="1">
            <w:r w:rsidR="000C700E" w:rsidRPr="009A7DF8">
              <w:rPr>
                <w:rStyle w:val="Hyperlink"/>
                <w:noProof/>
              </w:rPr>
              <w:t>Home</w:t>
            </w:r>
            <w:r w:rsidR="000C700E">
              <w:rPr>
                <w:noProof/>
                <w:webHidden/>
              </w:rPr>
              <w:tab/>
            </w:r>
            <w:r w:rsidR="000C700E">
              <w:rPr>
                <w:noProof/>
                <w:webHidden/>
              </w:rPr>
              <w:fldChar w:fldCharType="begin"/>
            </w:r>
            <w:r w:rsidR="000C700E">
              <w:rPr>
                <w:noProof/>
                <w:webHidden/>
              </w:rPr>
              <w:instrText xml:space="preserve"> PAGEREF _Toc22214107 \h </w:instrText>
            </w:r>
            <w:r w:rsidR="000C700E">
              <w:rPr>
                <w:noProof/>
                <w:webHidden/>
              </w:rPr>
            </w:r>
            <w:r w:rsidR="000C700E">
              <w:rPr>
                <w:noProof/>
                <w:webHidden/>
              </w:rPr>
              <w:fldChar w:fldCharType="separate"/>
            </w:r>
            <w:r w:rsidR="000C700E">
              <w:rPr>
                <w:noProof/>
                <w:webHidden/>
              </w:rPr>
              <w:t>27</w:t>
            </w:r>
            <w:r w:rsidR="000C700E">
              <w:rPr>
                <w:noProof/>
                <w:webHidden/>
              </w:rPr>
              <w:fldChar w:fldCharType="end"/>
            </w:r>
          </w:hyperlink>
        </w:p>
        <w:p w14:paraId="3E23455F" w14:textId="322DE41E" w:rsidR="000C700E" w:rsidRDefault="005E7A62">
          <w:pPr>
            <w:pStyle w:val="Inhopg2"/>
            <w:tabs>
              <w:tab w:val="left" w:pos="880"/>
              <w:tab w:val="right" w:leader="dot" w:pos="9350"/>
            </w:tabs>
            <w:rPr>
              <w:noProof/>
              <w:lang w:val="en-GB" w:eastAsia="en-GB"/>
            </w:rPr>
          </w:pPr>
          <w:hyperlink w:anchor="_Toc22214108" w:history="1">
            <w:r w:rsidR="000C700E" w:rsidRPr="009A7DF8">
              <w:rPr>
                <w:rStyle w:val="Hyperlink"/>
                <w:noProof/>
                <w14:scene3d>
                  <w14:camera w14:prst="orthographicFront"/>
                  <w14:lightRig w14:rig="threePt" w14:dir="t">
                    <w14:rot w14:lat="0" w14:lon="0" w14:rev="0"/>
                  </w14:lightRig>
                </w14:scene3d>
              </w:rPr>
              <w:t>9.2</w:t>
            </w:r>
            <w:r w:rsidR="000C700E">
              <w:rPr>
                <w:noProof/>
                <w:lang w:val="en-GB" w:eastAsia="en-GB"/>
              </w:rPr>
              <w:tab/>
            </w:r>
            <w:r w:rsidR="000C700E" w:rsidRPr="009A7DF8">
              <w:rPr>
                <w:rStyle w:val="Hyperlink"/>
                <w:noProof/>
              </w:rPr>
              <w:t>Modbus Software</w:t>
            </w:r>
            <w:r w:rsidR="000C700E">
              <w:rPr>
                <w:noProof/>
                <w:webHidden/>
              </w:rPr>
              <w:tab/>
            </w:r>
            <w:r w:rsidR="000C700E">
              <w:rPr>
                <w:noProof/>
                <w:webHidden/>
              </w:rPr>
              <w:fldChar w:fldCharType="begin"/>
            </w:r>
            <w:r w:rsidR="000C700E">
              <w:rPr>
                <w:noProof/>
                <w:webHidden/>
              </w:rPr>
              <w:instrText xml:space="preserve"> PAGEREF _Toc22214108 \h </w:instrText>
            </w:r>
            <w:r w:rsidR="000C700E">
              <w:rPr>
                <w:noProof/>
                <w:webHidden/>
              </w:rPr>
            </w:r>
            <w:r w:rsidR="000C700E">
              <w:rPr>
                <w:noProof/>
                <w:webHidden/>
              </w:rPr>
              <w:fldChar w:fldCharType="separate"/>
            </w:r>
            <w:r w:rsidR="000C700E">
              <w:rPr>
                <w:noProof/>
                <w:webHidden/>
              </w:rPr>
              <w:t>28</w:t>
            </w:r>
            <w:r w:rsidR="000C700E">
              <w:rPr>
                <w:noProof/>
                <w:webHidden/>
              </w:rPr>
              <w:fldChar w:fldCharType="end"/>
            </w:r>
          </w:hyperlink>
        </w:p>
        <w:p w14:paraId="6A292A45" w14:textId="427645B3" w:rsidR="000C700E" w:rsidRDefault="005E7A62">
          <w:pPr>
            <w:pStyle w:val="Inhopg2"/>
            <w:tabs>
              <w:tab w:val="left" w:pos="880"/>
              <w:tab w:val="right" w:leader="dot" w:pos="9350"/>
            </w:tabs>
            <w:rPr>
              <w:noProof/>
              <w:lang w:val="en-GB" w:eastAsia="en-GB"/>
            </w:rPr>
          </w:pPr>
          <w:hyperlink w:anchor="_Toc22214109" w:history="1">
            <w:r w:rsidR="000C700E" w:rsidRPr="009A7DF8">
              <w:rPr>
                <w:rStyle w:val="Hyperlink"/>
                <w:noProof/>
                <w14:scene3d>
                  <w14:camera w14:prst="orthographicFront"/>
                  <w14:lightRig w14:rig="threePt" w14:dir="t">
                    <w14:rot w14:lat="0" w14:lon="0" w14:rev="0"/>
                  </w14:lightRig>
                </w14:scene3d>
              </w:rPr>
              <w:t>9.3</w:t>
            </w:r>
            <w:r w:rsidR="000C700E">
              <w:rPr>
                <w:noProof/>
                <w:lang w:val="en-GB" w:eastAsia="en-GB"/>
              </w:rPr>
              <w:tab/>
            </w:r>
            <w:r w:rsidR="000C700E" w:rsidRPr="009A7DF8">
              <w:rPr>
                <w:rStyle w:val="Hyperlink"/>
                <w:noProof/>
              </w:rPr>
              <w:t>Demons</w:t>
            </w:r>
            <w:r w:rsidR="000C700E">
              <w:rPr>
                <w:noProof/>
                <w:webHidden/>
              </w:rPr>
              <w:tab/>
            </w:r>
            <w:r w:rsidR="000C700E">
              <w:rPr>
                <w:noProof/>
                <w:webHidden/>
              </w:rPr>
              <w:fldChar w:fldCharType="begin"/>
            </w:r>
            <w:r w:rsidR="000C700E">
              <w:rPr>
                <w:noProof/>
                <w:webHidden/>
              </w:rPr>
              <w:instrText xml:space="preserve"> PAGEREF _Toc22214109 \h </w:instrText>
            </w:r>
            <w:r w:rsidR="000C700E">
              <w:rPr>
                <w:noProof/>
                <w:webHidden/>
              </w:rPr>
            </w:r>
            <w:r w:rsidR="000C700E">
              <w:rPr>
                <w:noProof/>
                <w:webHidden/>
              </w:rPr>
              <w:fldChar w:fldCharType="separate"/>
            </w:r>
            <w:r w:rsidR="000C700E">
              <w:rPr>
                <w:noProof/>
                <w:webHidden/>
              </w:rPr>
              <w:t>29</w:t>
            </w:r>
            <w:r w:rsidR="000C700E">
              <w:rPr>
                <w:noProof/>
                <w:webHidden/>
              </w:rPr>
              <w:fldChar w:fldCharType="end"/>
            </w:r>
          </w:hyperlink>
        </w:p>
        <w:p w14:paraId="48479453" w14:textId="394A8EC0" w:rsidR="000C700E" w:rsidRDefault="005E7A62">
          <w:pPr>
            <w:pStyle w:val="Inhopg2"/>
            <w:tabs>
              <w:tab w:val="left" w:pos="880"/>
              <w:tab w:val="right" w:leader="dot" w:pos="9350"/>
            </w:tabs>
            <w:rPr>
              <w:noProof/>
              <w:lang w:val="en-GB" w:eastAsia="en-GB"/>
            </w:rPr>
          </w:pPr>
          <w:hyperlink w:anchor="_Toc22214110" w:history="1">
            <w:r w:rsidR="000C700E" w:rsidRPr="009A7DF8">
              <w:rPr>
                <w:rStyle w:val="Hyperlink"/>
                <w:noProof/>
                <w14:scene3d>
                  <w14:camera w14:prst="orthographicFront"/>
                  <w14:lightRig w14:rig="threePt" w14:dir="t">
                    <w14:rot w14:lat="0" w14:lon="0" w14:rev="0"/>
                  </w14:lightRig>
                </w14:scene3d>
              </w:rPr>
              <w:t>9.4</w:t>
            </w:r>
            <w:r w:rsidR="000C700E">
              <w:rPr>
                <w:noProof/>
                <w:lang w:val="en-GB" w:eastAsia="en-GB"/>
              </w:rPr>
              <w:tab/>
            </w:r>
            <w:r w:rsidR="000C700E" w:rsidRPr="009A7DF8">
              <w:rPr>
                <w:rStyle w:val="Hyperlink"/>
                <w:noProof/>
              </w:rPr>
              <w:t>Communicatie FestoCap naar Modbus</w:t>
            </w:r>
            <w:r w:rsidR="000C700E">
              <w:rPr>
                <w:noProof/>
                <w:webHidden/>
              </w:rPr>
              <w:tab/>
            </w:r>
            <w:r w:rsidR="000C700E">
              <w:rPr>
                <w:noProof/>
                <w:webHidden/>
              </w:rPr>
              <w:fldChar w:fldCharType="begin"/>
            </w:r>
            <w:r w:rsidR="000C700E">
              <w:rPr>
                <w:noProof/>
                <w:webHidden/>
              </w:rPr>
              <w:instrText xml:space="preserve"> PAGEREF _Toc22214110 \h </w:instrText>
            </w:r>
            <w:r w:rsidR="000C700E">
              <w:rPr>
                <w:noProof/>
                <w:webHidden/>
              </w:rPr>
            </w:r>
            <w:r w:rsidR="000C700E">
              <w:rPr>
                <w:noProof/>
                <w:webHidden/>
              </w:rPr>
              <w:fldChar w:fldCharType="separate"/>
            </w:r>
            <w:r w:rsidR="000C700E">
              <w:rPr>
                <w:noProof/>
                <w:webHidden/>
              </w:rPr>
              <w:t>31</w:t>
            </w:r>
            <w:r w:rsidR="000C700E">
              <w:rPr>
                <w:noProof/>
                <w:webHidden/>
              </w:rPr>
              <w:fldChar w:fldCharType="end"/>
            </w:r>
          </w:hyperlink>
        </w:p>
        <w:p w14:paraId="7D120645" w14:textId="68ECD32D" w:rsidR="000C700E" w:rsidRDefault="005E7A62">
          <w:pPr>
            <w:pStyle w:val="Inhopg2"/>
            <w:tabs>
              <w:tab w:val="left" w:pos="880"/>
              <w:tab w:val="right" w:leader="dot" w:pos="9350"/>
            </w:tabs>
            <w:rPr>
              <w:noProof/>
              <w:lang w:val="en-GB" w:eastAsia="en-GB"/>
            </w:rPr>
          </w:pPr>
          <w:hyperlink w:anchor="_Toc22214111" w:history="1">
            <w:r w:rsidR="000C700E" w:rsidRPr="009A7DF8">
              <w:rPr>
                <w:rStyle w:val="Hyperlink"/>
                <w:noProof/>
                <w14:scene3d>
                  <w14:camera w14:prst="orthographicFront"/>
                  <w14:lightRig w14:rig="threePt" w14:dir="t">
                    <w14:rot w14:lat="0" w14:lon="0" w14:rev="0"/>
                  </w14:lightRig>
                </w14:scene3d>
              </w:rPr>
              <w:t>9.5</w:t>
            </w:r>
            <w:r w:rsidR="000C700E">
              <w:rPr>
                <w:noProof/>
                <w:lang w:val="en-GB" w:eastAsia="en-GB"/>
              </w:rPr>
              <w:tab/>
            </w:r>
            <w:r w:rsidR="000C700E" w:rsidRPr="009A7DF8">
              <w:rPr>
                <w:rStyle w:val="Hyperlink"/>
                <w:noProof/>
              </w:rPr>
              <w:t>Conclusie</w:t>
            </w:r>
            <w:r w:rsidR="000C700E">
              <w:rPr>
                <w:noProof/>
                <w:webHidden/>
              </w:rPr>
              <w:tab/>
            </w:r>
            <w:r w:rsidR="000C700E">
              <w:rPr>
                <w:noProof/>
                <w:webHidden/>
              </w:rPr>
              <w:fldChar w:fldCharType="begin"/>
            </w:r>
            <w:r w:rsidR="000C700E">
              <w:rPr>
                <w:noProof/>
                <w:webHidden/>
              </w:rPr>
              <w:instrText xml:space="preserve"> PAGEREF _Toc22214111 \h </w:instrText>
            </w:r>
            <w:r w:rsidR="000C700E">
              <w:rPr>
                <w:noProof/>
                <w:webHidden/>
              </w:rPr>
            </w:r>
            <w:r w:rsidR="000C700E">
              <w:rPr>
                <w:noProof/>
                <w:webHidden/>
              </w:rPr>
              <w:fldChar w:fldCharType="separate"/>
            </w:r>
            <w:r w:rsidR="000C700E">
              <w:rPr>
                <w:noProof/>
                <w:webHidden/>
              </w:rPr>
              <w:t>31</w:t>
            </w:r>
            <w:r w:rsidR="000C700E">
              <w:rPr>
                <w:noProof/>
                <w:webHidden/>
              </w:rPr>
              <w:fldChar w:fldCharType="end"/>
            </w:r>
          </w:hyperlink>
        </w:p>
        <w:p w14:paraId="37878844" w14:textId="571A62BD" w:rsidR="000C700E" w:rsidRDefault="005E7A62">
          <w:pPr>
            <w:pStyle w:val="Inhopg1"/>
            <w:tabs>
              <w:tab w:val="left" w:pos="660"/>
              <w:tab w:val="right" w:leader="dot" w:pos="9350"/>
            </w:tabs>
            <w:rPr>
              <w:noProof/>
              <w:lang w:val="en-GB" w:eastAsia="en-GB"/>
            </w:rPr>
          </w:pPr>
          <w:hyperlink w:anchor="_Toc22214112" w:history="1">
            <w:r w:rsidR="000C700E" w:rsidRPr="009A7DF8">
              <w:rPr>
                <w:rStyle w:val="Hyperlink"/>
                <w:noProof/>
              </w:rPr>
              <w:t>10</w:t>
            </w:r>
            <w:r w:rsidR="000C700E">
              <w:rPr>
                <w:noProof/>
                <w:lang w:val="en-GB" w:eastAsia="en-GB"/>
              </w:rPr>
              <w:tab/>
            </w:r>
            <w:r w:rsidR="000C700E" w:rsidRPr="009A7DF8">
              <w:rPr>
                <w:rStyle w:val="Hyperlink"/>
                <w:noProof/>
              </w:rPr>
              <w:t>Making a FestoCap</w:t>
            </w:r>
            <w:r w:rsidR="000C700E">
              <w:rPr>
                <w:noProof/>
                <w:webHidden/>
              </w:rPr>
              <w:tab/>
            </w:r>
            <w:r w:rsidR="000C700E">
              <w:rPr>
                <w:noProof/>
                <w:webHidden/>
              </w:rPr>
              <w:fldChar w:fldCharType="begin"/>
            </w:r>
            <w:r w:rsidR="000C700E">
              <w:rPr>
                <w:noProof/>
                <w:webHidden/>
              </w:rPr>
              <w:instrText xml:space="preserve"> PAGEREF _Toc22214112 \h </w:instrText>
            </w:r>
            <w:r w:rsidR="000C700E">
              <w:rPr>
                <w:noProof/>
                <w:webHidden/>
              </w:rPr>
            </w:r>
            <w:r w:rsidR="000C700E">
              <w:rPr>
                <w:noProof/>
                <w:webHidden/>
              </w:rPr>
              <w:fldChar w:fldCharType="separate"/>
            </w:r>
            <w:r w:rsidR="000C700E">
              <w:rPr>
                <w:noProof/>
                <w:webHidden/>
              </w:rPr>
              <w:t>32</w:t>
            </w:r>
            <w:r w:rsidR="000C700E">
              <w:rPr>
                <w:noProof/>
                <w:webHidden/>
              </w:rPr>
              <w:fldChar w:fldCharType="end"/>
            </w:r>
          </w:hyperlink>
        </w:p>
        <w:p w14:paraId="658374A3" w14:textId="6411FE18" w:rsidR="000C700E" w:rsidRDefault="005E7A62">
          <w:pPr>
            <w:pStyle w:val="Inhopg2"/>
            <w:tabs>
              <w:tab w:val="left" w:pos="880"/>
              <w:tab w:val="right" w:leader="dot" w:pos="9350"/>
            </w:tabs>
            <w:rPr>
              <w:noProof/>
              <w:lang w:val="en-GB" w:eastAsia="en-GB"/>
            </w:rPr>
          </w:pPr>
          <w:hyperlink w:anchor="_Toc22214113" w:history="1">
            <w:r w:rsidR="000C700E" w:rsidRPr="009A7DF8">
              <w:rPr>
                <w:rStyle w:val="Hyperlink"/>
                <w:noProof/>
                <w14:scene3d>
                  <w14:camera w14:prst="orthographicFront"/>
                  <w14:lightRig w14:rig="threePt" w14:dir="t">
                    <w14:rot w14:lat="0" w14:lon="0" w14:rev="0"/>
                  </w14:lightRig>
                </w14:scene3d>
              </w:rPr>
              <w:t>10.1</w:t>
            </w:r>
            <w:r w:rsidR="000C700E">
              <w:rPr>
                <w:noProof/>
                <w:lang w:val="en-GB" w:eastAsia="en-GB"/>
              </w:rPr>
              <w:tab/>
            </w:r>
            <w:r w:rsidR="000C700E" w:rsidRPr="009A7DF8">
              <w:rPr>
                <w:rStyle w:val="Hyperlink"/>
                <w:noProof/>
              </w:rPr>
              <w:t>Sequence FestoCap</w:t>
            </w:r>
            <w:r w:rsidR="000C700E">
              <w:rPr>
                <w:noProof/>
                <w:webHidden/>
              </w:rPr>
              <w:tab/>
            </w:r>
            <w:r w:rsidR="000C700E">
              <w:rPr>
                <w:noProof/>
                <w:webHidden/>
              </w:rPr>
              <w:fldChar w:fldCharType="begin"/>
            </w:r>
            <w:r w:rsidR="000C700E">
              <w:rPr>
                <w:noProof/>
                <w:webHidden/>
              </w:rPr>
              <w:instrText xml:space="preserve"> PAGEREF _Toc22214113 \h </w:instrText>
            </w:r>
            <w:r w:rsidR="000C700E">
              <w:rPr>
                <w:noProof/>
                <w:webHidden/>
              </w:rPr>
            </w:r>
            <w:r w:rsidR="000C700E">
              <w:rPr>
                <w:noProof/>
                <w:webHidden/>
              </w:rPr>
              <w:fldChar w:fldCharType="separate"/>
            </w:r>
            <w:r w:rsidR="000C700E">
              <w:rPr>
                <w:noProof/>
                <w:webHidden/>
              </w:rPr>
              <w:t>32</w:t>
            </w:r>
            <w:r w:rsidR="000C700E">
              <w:rPr>
                <w:noProof/>
                <w:webHidden/>
              </w:rPr>
              <w:fldChar w:fldCharType="end"/>
            </w:r>
          </w:hyperlink>
        </w:p>
        <w:p w14:paraId="7F1E8C8B" w14:textId="2A79F816" w:rsidR="000C700E" w:rsidRDefault="005E7A62">
          <w:pPr>
            <w:pStyle w:val="Inhopg2"/>
            <w:tabs>
              <w:tab w:val="left" w:pos="880"/>
              <w:tab w:val="right" w:leader="dot" w:pos="9350"/>
            </w:tabs>
            <w:rPr>
              <w:noProof/>
              <w:lang w:val="en-GB" w:eastAsia="en-GB"/>
            </w:rPr>
          </w:pPr>
          <w:hyperlink w:anchor="_Toc22214114" w:history="1">
            <w:r w:rsidR="000C700E" w:rsidRPr="009A7DF8">
              <w:rPr>
                <w:rStyle w:val="Hyperlink"/>
                <w:noProof/>
                <w14:scene3d>
                  <w14:camera w14:prst="orthographicFront"/>
                  <w14:lightRig w14:rig="threePt" w14:dir="t">
                    <w14:rot w14:lat="0" w14:lon="0" w14:rev="0"/>
                  </w14:lightRig>
                </w14:scene3d>
              </w:rPr>
              <w:t>10.2</w:t>
            </w:r>
            <w:r w:rsidR="000C700E">
              <w:rPr>
                <w:noProof/>
                <w:lang w:val="en-GB" w:eastAsia="en-GB"/>
              </w:rPr>
              <w:tab/>
            </w:r>
            <w:r w:rsidR="000C700E" w:rsidRPr="009A7DF8">
              <w:rPr>
                <w:rStyle w:val="Hyperlink"/>
                <w:noProof/>
              </w:rPr>
              <w:t>URCap</w:t>
            </w:r>
            <w:r w:rsidR="000C700E">
              <w:rPr>
                <w:noProof/>
                <w:webHidden/>
              </w:rPr>
              <w:tab/>
            </w:r>
            <w:r w:rsidR="000C700E">
              <w:rPr>
                <w:noProof/>
                <w:webHidden/>
              </w:rPr>
              <w:fldChar w:fldCharType="begin"/>
            </w:r>
            <w:r w:rsidR="000C700E">
              <w:rPr>
                <w:noProof/>
                <w:webHidden/>
              </w:rPr>
              <w:instrText xml:space="preserve"> PAGEREF _Toc22214114 \h </w:instrText>
            </w:r>
            <w:r w:rsidR="000C700E">
              <w:rPr>
                <w:noProof/>
                <w:webHidden/>
              </w:rPr>
            </w:r>
            <w:r w:rsidR="000C700E">
              <w:rPr>
                <w:noProof/>
                <w:webHidden/>
              </w:rPr>
              <w:fldChar w:fldCharType="separate"/>
            </w:r>
            <w:r w:rsidR="000C700E">
              <w:rPr>
                <w:noProof/>
                <w:webHidden/>
              </w:rPr>
              <w:t>33</w:t>
            </w:r>
            <w:r w:rsidR="000C700E">
              <w:rPr>
                <w:noProof/>
                <w:webHidden/>
              </w:rPr>
              <w:fldChar w:fldCharType="end"/>
            </w:r>
          </w:hyperlink>
        </w:p>
        <w:p w14:paraId="5202AFF3" w14:textId="73BB8CCB" w:rsidR="000C700E" w:rsidRDefault="005E7A62">
          <w:pPr>
            <w:pStyle w:val="Inhopg3"/>
            <w:tabs>
              <w:tab w:val="left" w:pos="1320"/>
              <w:tab w:val="right" w:leader="dot" w:pos="9350"/>
            </w:tabs>
            <w:rPr>
              <w:noProof/>
              <w:lang w:val="en-GB" w:eastAsia="en-GB"/>
            </w:rPr>
          </w:pPr>
          <w:hyperlink w:anchor="_Toc22214115" w:history="1">
            <w:r w:rsidR="000C700E" w:rsidRPr="009A7DF8">
              <w:rPr>
                <w:rStyle w:val="Hyperlink"/>
                <w:noProof/>
              </w:rPr>
              <w:t>10.2.1</w:t>
            </w:r>
            <w:r w:rsidR="000C700E">
              <w:rPr>
                <w:noProof/>
                <w:lang w:val="en-GB" w:eastAsia="en-GB"/>
              </w:rPr>
              <w:tab/>
            </w:r>
            <w:r w:rsidR="000C700E" w:rsidRPr="009A7DF8">
              <w:rPr>
                <w:rStyle w:val="Hyperlink"/>
                <w:noProof/>
              </w:rPr>
              <w:t>Installation Node</w:t>
            </w:r>
            <w:r w:rsidR="000C700E">
              <w:rPr>
                <w:noProof/>
                <w:webHidden/>
              </w:rPr>
              <w:tab/>
            </w:r>
            <w:r w:rsidR="000C700E">
              <w:rPr>
                <w:noProof/>
                <w:webHidden/>
              </w:rPr>
              <w:fldChar w:fldCharType="begin"/>
            </w:r>
            <w:r w:rsidR="000C700E">
              <w:rPr>
                <w:noProof/>
                <w:webHidden/>
              </w:rPr>
              <w:instrText xml:space="preserve"> PAGEREF _Toc22214115 \h </w:instrText>
            </w:r>
            <w:r w:rsidR="000C700E">
              <w:rPr>
                <w:noProof/>
                <w:webHidden/>
              </w:rPr>
            </w:r>
            <w:r w:rsidR="000C700E">
              <w:rPr>
                <w:noProof/>
                <w:webHidden/>
              </w:rPr>
              <w:fldChar w:fldCharType="separate"/>
            </w:r>
            <w:r w:rsidR="000C700E">
              <w:rPr>
                <w:noProof/>
                <w:webHidden/>
              </w:rPr>
              <w:t>33</w:t>
            </w:r>
            <w:r w:rsidR="000C700E">
              <w:rPr>
                <w:noProof/>
                <w:webHidden/>
              </w:rPr>
              <w:fldChar w:fldCharType="end"/>
            </w:r>
          </w:hyperlink>
        </w:p>
        <w:p w14:paraId="4C24D611" w14:textId="7A365597" w:rsidR="000C700E" w:rsidRDefault="005E7A62">
          <w:pPr>
            <w:pStyle w:val="Inhopg3"/>
            <w:tabs>
              <w:tab w:val="left" w:pos="1320"/>
              <w:tab w:val="right" w:leader="dot" w:pos="9350"/>
            </w:tabs>
            <w:rPr>
              <w:noProof/>
              <w:lang w:val="en-GB" w:eastAsia="en-GB"/>
            </w:rPr>
          </w:pPr>
          <w:hyperlink w:anchor="_Toc22214116" w:history="1">
            <w:r w:rsidR="000C700E" w:rsidRPr="009A7DF8">
              <w:rPr>
                <w:rStyle w:val="Hyperlink"/>
                <w:noProof/>
              </w:rPr>
              <w:t>10.2.2</w:t>
            </w:r>
            <w:r w:rsidR="000C700E">
              <w:rPr>
                <w:noProof/>
                <w:lang w:val="en-GB" w:eastAsia="en-GB"/>
              </w:rPr>
              <w:tab/>
            </w:r>
            <w:r w:rsidR="000C700E" w:rsidRPr="009A7DF8">
              <w:rPr>
                <w:rStyle w:val="Hyperlink"/>
                <w:noProof/>
              </w:rPr>
              <w:t>Program Node</w:t>
            </w:r>
            <w:r w:rsidR="000C700E">
              <w:rPr>
                <w:noProof/>
                <w:webHidden/>
              </w:rPr>
              <w:tab/>
            </w:r>
            <w:r w:rsidR="000C700E">
              <w:rPr>
                <w:noProof/>
                <w:webHidden/>
              </w:rPr>
              <w:fldChar w:fldCharType="begin"/>
            </w:r>
            <w:r w:rsidR="000C700E">
              <w:rPr>
                <w:noProof/>
                <w:webHidden/>
              </w:rPr>
              <w:instrText xml:space="preserve"> PAGEREF _Toc22214116 \h </w:instrText>
            </w:r>
            <w:r w:rsidR="000C700E">
              <w:rPr>
                <w:noProof/>
                <w:webHidden/>
              </w:rPr>
            </w:r>
            <w:r w:rsidR="000C700E">
              <w:rPr>
                <w:noProof/>
                <w:webHidden/>
              </w:rPr>
              <w:fldChar w:fldCharType="separate"/>
            </w:r>
            <w:r w:rsidR="000C700E">
              <w:rPr>
                <w:noProof/>
                <w:webHidden/>
              </w:rPr>
              <w:t>33</w:t>
            </w:r>
            <w:r w:rsidR="000C700E">
              <w:rPr>
                <w:noProof/>
                <w:webHidden/>
              </w:rPr>
              <w:fldChar w:fldCharType="end"/>
            </w:r>
          </w:hyperlink>
        </w:p>
        <w:p w14:paraId="3C352D62" w14:textId="4A5FFD4D" w:rsidR="000C700E" w:rsidRDefault="005E7A62">
          <w:pPr>
            <w:pStyle w:val="Inhopg2"/>
            <w:tabs>
              <w:tab w:val="left" w:pos="880"/>
              <w:tab w:val="right" w:leader="dot" w:pos="9350"/>
            </w:tabs>
            <w:rPr>
              <w:noProof/>
              <w:lang w:val="en-GB" w:eastAsia="en-GB"/>
            </w:rPr>
          </w:pPr>
          <w:hyperlink w:anchor="_Toc22214117" w:history="1">
            <w:r w:rsidR="000C700E" w:rsidRPr="009A7DF8">
              <w:rPr>
                <w:rStyle w:val="Hyperlink"/>
                <w:noProof/>
                <w14:scene3d>
                  <w14:camera w14:prst="orthographicFront"/>
                  <w14:lightRig w14:rig="threePt" w14:dir="t">
                    <w14:rot w14:lat="0" w14:lon="0" w14:rev="0"/>
                  </w14:lightRig>
                </w14:scene3d>
              </w:rPr>
              <w:t>10.3</w:t>
            </w:r>
            <w:r w:rsidR="000C700E">
              <w:rPr>
                <w:noProof/>
                <w:lang w:val="en-GB" w:eastAsia="en-GB"/>
              </w:rPr>
              <w:tab/>
            </w:r>
            <w:r w:rsidR="000C700E" w:rsidRPr="009A7DF8">
              <w:rPr>
                <w:rStyle w:val="Hyperlink"/>
                <w:noProof/>
              </w:rPr>
              <w:t>Communicatie</w:t>
            </w:r>
            <w:r w:rsidR="000C700E">
              <w:rPr>
                <w:noProof/>
                <w:webHidden/>
              </w:rPr>
              <w:tab/>
            </w:r>
            <w:r w:rsidR="000C700E">
              <w:rPr>
                <w:noProof/>
                <w:webHidden/>
              </w:rPr>
              <w:fldChar w:fldCharType="begin"/>
            </w:r>
            <w:r w:rsidR="000C700E">
              <w:rPr>
                <w:noProof/>
                <w:webHidden/>
              </w:rPr>
              <w:instrText xml:space="preserve"> PAGEREF _Toc22214117 \h </w:instrText>
            </w:r>
            <w:r w:rsidR="000C700E">
              <w:rPr>
                <w:noProof/>
                <w:webHidden/>
              </w:rPr>
            </w:r>
            <w:r w:rsidR="000C700E">
              <w:rPr>
                <w:noProof/>
                <w:webHidden/>
              </w:rPr>
              <w:fldChar w:fldCharType="separate"/>
            </w:r>
            <w:r w:rsidR="000C700E">
              <w:rPr>
                <w:noProof/>
                <w:webHidden/>
              </w:rPr>
              <w:t>34</w:t>
            </w:r>
            <w:r w:rsidR="000C700E">
              <w:rPr>
                <w:noProof/>
                <w:webHidden/>
              </w:rPr>
              <w:fldChar w:fldCharType="end"/>
            </w:r>
          </w:hyperlink>
        </w:p>
        <w:p w14:paraId="5F1ACEF5" w14:textId="45CEF513" w:rsidR="000C700E" w:rsidRDefault="005E7A62">
          <w:pPr>
            <w:pStyle w:val="Inhopg2"/>
            <w:tabs>
              <w:tab w:val="left" w:pos="880"/>
              <w:tab w:val="right" w:leader="dot" w:pos="9350"/>
            </w:tabs>
            <w:rPr>
              <w:noProof/>
              <w:lang w:val="en-GB" w:eastAsia="en-GB"/>
            </w:rPr>
          </w:pPr>
          <w:hyperlink w:anchor="_Toc22214118" w:history="1">
            <w:r w:rsidR="000C700E" w:rsidRPr="009A7DF8">
              <w:rPr>
                <w:rStyle w:val="Hyperlink"/>
                <w:noProof/>
                <w14:scene3d>
                  <w14:camera w14:prst="orthographicFront"/>
                  <w14:lightRig w14:rig="threePt" w14:dir="t">
                    <w14:rot w14:lat="0" w14:lon="0" w14:rev="0"/>
                  </w14:lightRig>
                </w14:scene3d>
              </w:rPr>
              <w:t>10.4</w:t>
            </w:r>
            <w:r w:rsidR="000C700E">
              <w:rPr>
                <w:noProof/>
                <w:lang w:val="en-GB" w:eastAsia="en-GB"/>
              </w:rPr>
              <w:tab/>
            </w:r>
            <w:r w:rsidR="000C700E" w:rsidRPr="009A7DF8">
              <w:rPr>
                <w:rStyle w:val="Hyperlink"/>
                <w:noProof/>
              </w:rPr>
              <w:t>Lay-out</w:t>
            </w:r>
            <w:r w:rsidR="000C700E">
              <w:rPr>
                <w:noProof/>
                <w:webHidden/>
              </w:rPr>
              <w:tab/>
            </w:r>
            <w:r w:rsidR="000C700E">
              <w:rPr>
                <w:noProof/>
                <w:webHidden/>
              </w:rPr>
              <w:fldChar w:fldCharType="begin"/>
            </w:r>
            <w:r w:rsidR="000C700E">
              <w:rPr>
                <w:noProof/>
                <w:webHidden/>
              </w:rPr>
              <w:instrText xml:space="preserve"> PAGEREF _Toc22214118 \h </w:instrText>
            </w:r>
            <w:r w:rsidR="000C700E">
              <w:rPr>
                <w:noProof/>
                <w:webHidden/>
              </w:rPr>
            </w:r>
            <w:r w:rsidR="000C700E">
              <w:rPr>
                <w:noProof/>
                <w:webHidden/>
              </w:rPr>
              <w:fldChar w:fldCharType="separate"/>
            </w:r>
            <w:r w:rsidR="000C700E">
              <w:rPr>
                <w:noProof/>
                <w:webHidden/>
              </w:rPr>
              <w:t>34</w:t>
            </w:r>
            <w:r w:rsidR="000C700E">
              <w:rPr>
                <w:noProof/>
                <w:webHidden/>
              </w:rPr>
              <w:fldChar w:fldCharType="end"/>
            </w:r>
          </w:hyperlink>
        </w:p>
        <w:p w14:paraId="22827C59" w14:textId="15037B92" w:rsidR="000C700E" w:rsidRDefault="005E7A62">
          <w:pPr>
            <w:pStyle w:val="Inhopg3"/>
            <w:tabs>
              <w:tab w:val="left" w:pos="1320"/>
              <w:tab w:val="right" w:leader="dot" w:pos="9350"/>
            </w:tabs>
            <w:rPr>
              <w:noProof/>
              <w:lang w:val="en-GB" w:eastAsia="en-GB"/>
            </w:rPr>
          </w:pPr>
          <w:hyperlink w:anchor="_Toc22214119" w:history="1">
            <w:r w:rsidR="000C700E" w:rsidRPr="009A7DF8">
              <w:rPr>
                <w:rStyle w:val="Hyperlink"/>
                <w:noProof/>
              </w:rPr>
              <w:t>10.4.1</w:t>
            </w:r>
            <w:r w:rsidR="000C700E">
              <w:rPr>
                <w:noProof/>
                <w:lang w:val="en-GB" w:eastAsia="en-GB"/>
              </w:rPr>
              <w:tab/>
            </w:r>
            <w:r w:rsidR="000C700E" w:rsidRPr="009A7DF8">
              <w:rPr>
                <w:rStyle w:val="Hyperlink"/>
                <w:noProof/>
              </w:rPr>
              <w:t>Variabelen weergeven</w:t>
            </w:r>
            <w:r w:rsidR="000C700E">
              <w:rPr>
                <w:noProof/>
                <w:webHidden/>
              </w:rPr>
              <w:tab/>
            </w:r>
            <w:r w:rsidR="000C700E">
              <w:rPr>
                <w:noProof/>
                <w:webHidden/>
              </w:rPr>
              <w:fldChar w:fldCharType="begin"/>
            </w:r>
            <w:r w:rsidR="000C700E">
              <w:rPr>
                <w:noProof/>
                <w:webHidden/>
              </w:rPr>
              <w:instrText xml:space="preserve"> PAGEREF _Toc22214119 \h </w:instrText>
            </w:r>
            <w:r w:rsidR="000C700E">
              <w:rPr>
                <w:noProof/>
                <w:webHidden/>
              </w:rPr>
            </w:r>
            <w:r w:rsidR="000C700E">
              <w:rPr>
                <w:noProof/>
                <w:webHidden/>
              </w:rPr>
              <w:fldChar w:fldCharType="separate"/>
            </w:r>
            <w:r w:rsidR="000C700E">
              <w:rPr>
                <w:noProof/>
                <w:webHidden/>
              </w:rPr>
              <w:t>34</w:t>
            </w:r>
            <w:r w:rsidR="000C700E">
              <w:rPr>
                <w:noProof/>
                <w:webHidden/>
              </w:rPr>
              <w:fldChar w:fldCharType="end"/>
            </w:r>
          </w:hyperlink>
        </w:p>
        <w:p w14:paraId="02E93907" w14:textId="773EC292" w:rsidR="000C700E" w:rsidRDefault="005E7A62">
          <w:pPr>
            <w:pStyle w:val="Inhopg3"/>
            <w:tabs>
              <w:tab w:val="left" w:pos="1320"/>
              <w:tab w:val="right" w:leader="dot" w:pos="9350"/>
            </w:tabs>
            <w:rPr>
              <w:noProof/>
              <w:lang w:val="en-GB" w:eastAsia="en-GB"/>
            </w:rPr>
          </w:pPr>
          <w:hyperlink w:anchor="_Toc22214120" w:history="1">
            <w:r w:rsidR="000C700E" w:rsidRPr="009A7DF8">
              <w:rPr>
                <w:rStyle w:val="Hyperlink"/>
                <w:noProof/>
              </w:rPr>
              <w:t>10.4.2</w:t>
            </w:r>
            <w:r w:rsidR="000C700E">
              <w:rPr>
                <w:noProof/>
                <w:lang w:val="en-GB" w:eastAsia="en-GB"/>
              </w:rPr>
              <w:tab/>
            </w:r>
            <w:r w:rsidR="000C700E" w:rsidRPr="009A7DF8">
              <w:rPr>
                <w:rStyle w:val="Hyperlink"/>
                <w:noProof/>
              </w:rPr>
              <w:t>Titles en titles</w:t>
            </w:r>
            <w:r w:rsidR="000C700E">
              <w:rPr>
                <w:noProof/>
                <w:webHidden/>
              </w:rPr>
              <w:tab/>
            </w:r>
            <w:r w:rsidR="000C700E">
              <w:rPr>
                <w:noProof/>
                <w:webHidden/>
              </w:rPr>
              <w:fldChar w:fldCharType="begin"/>
            </w:r>
            <w:r w:rsidR="000C700E">
              <w:rPr>
                <w:noProof/>
                <w:webHidden/>
              </w:rPr>
              <w:instrText xml:space="preserve"> PAGEREF _Toc22214120 \h </w:instrText>
            </w:r>
            <w:r w:rsidR="000C700E">
              <w:rPr>
                <w:noProof/>
                <w:webHidden/>
              </w:rPr>
            </w:r>
            <w:r w:rsidR="000C700E">
              <w:rPr>
                <w:noProof/>
                <w:webHidden/>
              </w:rPr>
              <w:fldChar w:fldCharType="separate"/>
            </w:r>
            <w:r w:rsidR="000C700E">
              <w:rPr>
                <w:noProof/>
                <w:webHidden/>
              </w:rPr>
              <w:t>35</w:t>
            </w:r>
            <w:r w:rsidR="000C700E">
              <w:rPr>
                <w:noProof/>
                <w:webHidden/>
              </w:rPr>
              <w:fldChar w:fldCharType="end"/>
            </w:r>
          </w:hyperlink>
        </w:p>
        <w:p w14:paraId="483D7B16" w14:textId="7712C977" w:rsidR="000C700E" w:rsidRDefault="005E7A62">
          <w:pPr>
            <w:pStyle w:val="Inhopg2"/>
            <w:tabs>
              <w:tab w:val="left" w:pos="880"/>
              <w:tab w:val="right" w:leader="dot" w:pos="9350"/>
            </w:tabs>
            <w:rPr>
              <w:noProof/>
              <w:lang w:val="en-GB" w:eastAsia="en-GB"/>
            </w:rPr>
          </w:pPr>
          <w:hyperlink w:anchor="_Toc22214121" w:history="1">
            <w:r w:rsidR="000C700E" w:rsidRPr="009A7DF8">
              <w:rPr>
                <w:rStyle w:val="Hyperlink"/>
                <w:noProof/>
                <w14:scene3d>
                  <w14:camera w14:prst="orthographicFront"/>
                  <w14:lightRig w14:rig="threePt" w14:dir="t">
                    <w14:rot w14:lat="0" w14:lon="0" w14:rev="0"/>
                  </w14:lightRig>
                </w14:scene3d>
              </w:rPr>
              <w:t>10.5</w:t>
            </w:r>
            <w:r w:rsidR="000C700E">
              <w:rPr>
                <w:noProof/>
                <w:lang w:val="en-GB" w:eastAsia="en-GB"/>
              </w:rPr>
              <w:tab/>
            </w:r>
            <w:r w:rsidR="000C700E" w:rsidRPr="009A7DF8">
              <w:rPr>
                <w:rStyle w:val="Hyperlink"/>
                <w:noProof/>
              </w:rPr>
              <w:t>Toolbar</w:t>
            </w:r>
            <w:r w:rsidR="000C700E">
              <w:rPr>
                <w:noProof/>
                <w:webHidden/>
              </w:rPr>
              <w:tab/>
            </w:r>
            <w:r w:rsidR="000C700E">
              <w:rPr>
                <w:noProof/>
                <w:webHidden/>
              </w:rPr>
              <w:fldChar w:fldCharType="begin"/>
            </w:r>
            <w:r w:rsidR="000C700E">
              <w:rPr>
                <w:noProof/>
                <w:webHidden/>
              </w:rPr>
              <w:instrText xml:space="preserve"> PAGEREF _Toc22214121 \h </w:instrText>
            </w:r>
            <w:r w:rsidR="000C700E">
              <w:rPr>
                <w:noProof/>
                <w:webHidden/>
              </w:rPr>
            </w:r>
            <w:r w:rsidR="000C700E">
              <w:rPr>
                <w:noProof/>
                <w:webHidden/>
              </w:rPr>
              <w:fldChar w:fldCharType="separate"/>
            </w:r>
            <w:r w:rsidR="000C700E">
              <w:rPr>
                <w:noProof/>
                <w:webHidden/>
              </w:rPr>
              <w:t>35</w:t>
            </w:r>
            <w:r w:rsidR="000C700E">
              <w:rPr>
                <w:noProof/>
                <w:webHidden/>
              </w:rPr>
              <w:fldChar w:fldCharType="end"/>
            </w:r>
          </w:hyperlink>
        </w:p>
        <w:p w14:paraId="79A7E803" w14:textId="73784BC0" w:rsidR="000C700E" w:rsidRDefault="005E7A62">
          <w:pPr>
            <w:pStyle w:val="Inhopg1"/>
            <w:tabs>
              <w:tab w:val="left" w:pos="660"/>
              <w:tab w:val="right" w:leader="dot" w:pos="9350"/>
            </w:tabs>
            <w:rPr>
              <w:noProof/>
              <w:lang w:val="en-GB" w:eastAsia="en-GB"/>
            </w:rPr>
          </w:pPr>
          <w:hyperlink w:anchor="_Toc22214122" w:history="1">
            <w:r w:rsidR="000C700E" w:rsidRPr="009A7DF8">
              <w:rPr>
                <w:rStyle w:val="Hyperlink"/>
                <w:noProof/>
              </w:rPr>
              <w:t>11</w:t>
            </w:r>
            <w:r w:rsidR="000C700E">
              <w:rPr>
                <w:noProof/>
                <w:lang w:val="en-GB" w:eastAsia="en-GB"/>
              </w:rPr>
              <w:tab/>
            </w:r>
            <w:r w:rsidR="000C700E" w:rsidRPr="009A7DF8">
              <w:rPr>
                <w:rStyle w:val="Hyperlink"/>
                <w:noProof/>
              </w:rPr>
              <w:t>Conclusie</w:t>
            </w:r>
            <w:r w:rsidR="000C700E">
              <w:rPr>
                <w:noProof/>
                <w:webHidden/>
              </w:rPr>
              <w:tab/>
            </w:r>
            <w:r w:rsidR="000C700E">
              <w:rPr>
                <w:noProof/>
                <w:webHidden/>
              </w:rPr>
              <w:fldChar w:fldCharType="begin"/>
            </w:r>
            <w:r w:rsidR="000C700E">
              <w:rPr>
                <w:noProof/>
                <w:webHidden/>
              </w:rPr>
              <w:instrText xml:space="preserve"> PAGEREF _Toc22214122 \h </w:instrText>
            </w:r>
            <w:r w:rsidR="000C700E">
              <w:rPr>
                <w:noProof/>
                <w:webHidden/>
              </w:rPr>
            </w:r>
            <w:r w:rsidR="000C700E">
              <w:rPr>
                <w:noProof/>
                <w:webHidden/>
              </w:rPr>
              <w:fldChar w:fldCharType="separate"/>
            </w:r>
            <w:r w:rsidR="000C700E">
              <w:rPr>
                <w:noProof/>
                <w:webHidden/>
              </w:rPr>
              <w:t>36</w:t>
            </w:r>
            <w:r w:rsidR="000C700E">
              <w:rPr>
                <w:noProof/>
                <w:webHidden/>
              </w:rPr>
              <w:fldChar w:fldCharType="end"/>
            </w:r>
          </w:hyperlink>
        </w:p>
        <w:p w14:paraId="397CB6F2" w14:textId="3DFA57BB" w:rsidR="000C700E" w:rsidRDefault="005E7A62">
          <w:pPr>
            <w:pStyle w:val="Inhopg1"/>
            <w:tabs>
              <w:tab w:val="left" w:pos="660"/>
              <w:tab w:val="right" w:leader="dot" w:pos="9350"/>
            </w:tabs>
            <w:rPr>
              <w:noProof/>
              <w:lang w:val="en-GB" w:eastAsia="en-GB"/>
            </w:rPr>
          </w:pPr>
          <w:hyperlink w:anchor="_Toc22214123" w:history="1">
            <w:r w:rsidR="000C700E" w:rsidRPr="009A7DF8">
              <w:rPr>
                <w:rStyle w:val="Hyperlink"/>
                <w:noProof/>
              </w:rPr>
              <w:t>12</w:t>
            </w:r>
            <w:r w:rsidR="000C700E">
              <w:rPr>
                <w:noProof/>
                <w:lang w:val="en-GB" w:eastAsia="en-GB"/>
              </w:rPr>
              <w:tab/>
            </w:r>
            <w:r w:rsidR="000C700E" w:rsidRPr="009A7DF8">
              <w:rPr>
                <w:rStyle w:val="Hyperlink"/>
                <w:noProof/>
              </w:rPr>
              <w:t>Aanbevelingen</w:t>
            </w:r>
            <w:r w:rsidR="000C700E">
              <w:rPr>
                <w:noProof/>
                <w:webHidden/>
              </w:rPr>
              <w:tab/>
            </w:r>
            <w:r w:rsidR="000C700E">
              <w:rPr>
                <w:noProof/>
                <w:webHidden/>
              </w:rPr>
              <w:fldChar w:fldCharType="begin"/>
            </w:r>
            <w:r w:rsidR="000C700E">
              <w:rPr>
                <w:noProof/>
                <w:webHidden/>
              </w:rPr>
              <w:instrText xml:space="preserve"> PAGEREF _Toc22214123 \h </w:instrText>
            </w:r>
            <w:r w:rsidR="000C700E">
              <w:rPr>
                <w:noProof/>
                <w:webHidden/>
              </w:rPr>
            </w:r>
            <w:r w:rsidR="000C700E">
              <w:rPr>
                <w:noProof/>
                <w:webHidden/>
              </w:rPr>
              <w:fldChar w:fldCharType="separate"/>
            </w:r>
            <w:r w:rsidR="000C700E">
              <w:rPr>
                <w:noProof/>
                <w:webHidden/>
              </w:rPr>
              <w:t>37</w:t>
            </w:r>
            <w:r w:rsidR="000C700E">
              <w:rPr>
                <w:noProof/>
                <w:webHidden/>
              </w:rPr>
              <w:fldChar w:fldCharType="end"/>
            </w:r>
          </w:hyperlink>
        </w:p>
        <w:p w14:paraId="0083457F" w14:textId="2625540B" w:rsidR="000C700E" w:rsidRDefault="005E7A62">
          <w:pPr>
            <w:pStyle w:val="Inhopg1"/>
            <w:tabs>
              <w:tab w:val="left" w:pos="660"/>
              <w:tab w:val="right" w:leader="dot" w:pos="9350"/>
            </w:tabs>
            <w:rPr>
              <w:noProof/>
              <w:lang w:val="en-GB" w:eastAsia="en-GB"/>
            </w:rPr>
          </w:pPr>
          <w:hyperlink w:anchor="_Toc22214124" w:history="1">
            <w:r w:rsidR="000C700E" w:rsidRPr="009A7DF8">
              <w:rPr>
                <w:rStyle w:val="Hyperlink"/>
                <w:noProof/>
              </w:rPr>
              <w:t>13</w:t>
            </w:r>
            <w:r w:rsidR="000C700E">
              <w:rPr>
                <w:noProof/>
                <w:lang w:val="en-GB" w:eastAsia="en-GB"/>
              </w:rPr>
              <w:tab/>
            </w:r>
            <w:r w:rsidR="000C700E" w:rsidRPr="009A7DF8">
              <w:rPr>
                <w:rStyle w:val="Hyperlink"/>
                <w:noProof/>
              </w:rPr>
              <w:t>Bronvermelding</w:t>
            </w:r>
            <w:r w:rsidR="000C700E">
              <w:rPr>
                <w:noProof/>
                <w:webHidden/>
              </w:rPr>
              <w:tab/>
            </w:r>
            <w:r w:rsidR="000C700E">
              <w:rPr>
                <w:noProof/>
                <w:webHidden/>
              </w:rPr>
              <w:fldChar w:fldCharType="begin"/>
            </w:r>
            <w:r w:rsidR="000C700E">
              <w:rPr>
                <w:noProof/>
                <w:webHidden/>
              </w:rPr>
              <w:instrText xml:space="preserve"> PAGEREF _Toc22214124 \h </w:instrText>
            </w:r>
            <w:r w:rsidR="000C700E">
              <w:rPr>
                <w:noProof/>
                <w:webHidden/>
              </w:rPr>
            </w:r>
            <w:r w:rsidR="000C700E">
              <w:rPr>
                <w:noProof/>
                <w:webHidden/>
              </w:rPr>
              <w:fldChar w:fldCharType="separate"/>
            </w:r>
            <w:r w:rsidR="000C700E">
              <w:rPr>
                <w:noProof/>
                <w:webHidden/>
              </w:rPr>
              <w:t>38</w:t>
            </w:r>
            <w:r w:rsidR="000C700E">
              <w:rPr>
                <w:noProof/>
                <w:webHidden/>
              </w:rPr>
              <w:fldChar w:fldCharType="end"/>
            </w:r>
          </w:hyperlink>
        </w:p>
        <w:p w14:paraId="470DDBF9" w14:textId="59FF9332" w:rsidR="000C700E" w:rsidRDefault="005E7A62">
          <w:pPr>
            <w:pStyle w:val="Inhopg1"/>
            <w:tabs>
              <w:tab w:val="left" w:pos="660"/>
              <w:tab w:val="right" w:leader="dot" w:pos="9350"/>
            </w:tabs>
            <w:rPr>
              <w:noProof/>
              <w:lang w:val="en-GB" w:eastAsia="en-GB"/>
            </w:rPr>
          </w:pPr>
          <w:hyperlink w:anchor="_Toc22214125" w:history="1">
            <w:r w:rsidR="000C700E" w:rsidRPr="009A7DF8">
              <w:rPr>
                <w:rStyle w:val="Hyperlink"/>
                <w:noProof/>
              </w:rPr>
              <w:t>14</w:t>
            </w:r>
            <w:r w:rsidR="000C700E">
              <w:rPr>
                <w:noProof/>
                <w:lang w:val="en-GB" w:eastAsia="en-GB"/>
              </w:rPr>
              <w:tab/>
            </w:r>
            <w:r w:rsidR="000C700E" w:rsidRPr="009A7DF8">
              <w:rPr>
                <w:rStyle w:val="Hyperlink"/>
                <w:noProof/>
              </w:rPr>
              <w:t>Bijlage</w:t>
            </w:r>
            <w:r w:rsidR="000C700E">
              <w:rPr>
                <w:noProof/>
                <w:webHidden/>
              </w:rPr>
              <w:tab/>
            </w:r>
            <w:r w:rsidR="000C700E">
              <w:rPr>
                <w:noProof/>
                <w:webHidden/>
              </w:rPr>
              <w:fldChar w:fldCharType="begin"/>
            </w:r>
            <w:r w:rsidR="000C700E">
              <w:rPr>
                <w:noProof/>
                <w:webHidden/>
              </w:rPr>
              <w:instrText xml:space="preserve"> PAGEREF _Toc22214125 \h </w:instrText>
            </w:r>
            <w:r w:rsidR="000C700E">
              <w:rPr>
                <w:noProof/>
                <w:webHidden/>
              </w:rPr>
            </w:r>
            <w:r w:rsidR="000C700E">
              <w:rPr>
                <w:noProof/>
                <w:webHidden/>
              </w:rPr>
              <w:fldChar w:fldCharType="separate"/>
            </w:r>
            <w:r w:rsidR="000C700E">
              <w:rPr>
                <w:noProof/>
                <w:webHidden/>
              </w:rPr>
              <w:t>39</w:t>
            </w:r>
            <w:r w:rsidR="000C700E">
              <w:rPr>
                <w:noProof/>
                <w:webHidden/>
              </w:rPr>
              <w:fldChar w:fldCharType="end"/>
            </w:r>
          </w:hyperlink>
        </w:p>
        <w:p w14:paraId="79BCBA31" w14:textId="15D179A1" w:rsidR="000C700E" w:rsidRDefault="005E7A62">
          <w:pPr>
            <w:pStyle w:val="Inhopg2"/>
            <w:tabs>
              <w:tab w:val="left" w:pos="880"/>
              <w:tab w:val="right" w:leader="dot" w:pos="9350"/>
            </w:tabs>
            <w:rPr>
              <w:noProof/>
              <w:lang w:val="en-GB" w:eastAsia="en-GB"/>
            </w:rPr>
          </w:pPr>
          <w:hyperlink w:anchor="_Toc22214126" w:history="1">
            <w:r w:rsidR="000C700E" w:rsidRPr="009A7DF8">
              <w:rPr>
                <w:rStyle w:val="Hyperlink"/>
                <w:noProof/>
                <w14:scene3d>
                  <w14:camera w14:prst="orthographicFront"/>
                  <w14:lightRig w14:rig="threePt" w14:dir="t">
                    <w14:rot w14:lat="0" w14:lon="0" w14:rev="0"/>
                  </w14:lightRig>
                </w14:scene3d>
              </w:rPr>
              <w:t>14.1</w:t>
            </w:r>
            <w:r w:rsidR="000C700E">
              <w:rPr>
                <w:noProof/>
                <w:lang w:val="en-GB" w:eastAsia="en-GB"/>
              </w:rPr>
              <w:tab/>
            </w:r>
            <w:r w:rsidR="000C700E" w:rsidRPr="009A7DF8">
              <w:rPr>
                <w:rStyle w:val="Hyperlink"/>
                <w:noProof/>
              </w:rPr>
              <w:t>Plan van Aanpak</w:t>
            </w:r>
            <w:r w:rsidR="000C700E">
              <w:rPr>
                <w:noProof/>
                <w:webHidden/>
              </w:rPr>
              <w:tab/>
            </w:r>
            <w:r w:rsidR="000C700E">
              <w:rPr>
                <w:noProof/>
                <w:webHidden/>
              </w:rPr>
              <w:fldChar w:fldCharType="begin"/>
            </w:r>
            <w:r w:rsidR="000C700E">
              <w:rPr>
                <w:noProof/>
                <w:webHidden/>
              </w:rPr>
              <w:instrText xml:space="preserve"> PAGEREF _Toc22214126 \h </w:instrText>
            </w:r>
            <w:r w:rsidR="000C700E">
              <w:rPr>
                <w:noProof/>
                <w:webHidden/>
              </w:rPr>
            </w:r>
            <w:r w:rsidR="000C700E">
              <w:rPr>
                <w:noProof/>
                <w:webHidden/>
              </w:rPr>
              <w:fldChar w:fldCharType="separate"/>
            </w:r>
            <w:r w:rsidR="000C700E">
              <w:rPr>
                <w:noProof/>
                <w:webHidden/>
              </w:rPr>
              <w:t>39</w:t>
            </w:r>
            <w:r w:rsidR="000C700E">
              <w:rPr>
                <w:noProof/>
                <w:webHidden/>
              </w:rPr>
              <w:fldChar w:fldCharType="end"/>
            </w:r>
          </w:hyperlink>
        </w:p>
        <w:p w14:paraId="583FF431" w14:textId="75272714" w:rsidR="000C700E" w:rsidRDefault="005E7A62">
          <w:pPr>
            <w:pStyle w:val="Inhopg2"/>
            <w:tabs>
              <w:tab w:val="left" w:pos="880"/>
              <w:tab w:val="right" w:leader="dot" w:pos="9350"/>
            </w:tabs>
            <w:rPr>
              <w:noProof/>
              <w:lang w:val="en-GB" w:eastAsia="en-GB"/>
            </w:rPr>
          </w:pPr>
          <w:hyperlink w:anchor="_Toc22214127" w:history="1">
            <w:r w:rsidR="000C700E" w:rsidRPr="009A7DF8">
              <w:rPr>
                <w:rStyle w:val="Hyperlink"/>
                <w:noProof/>
                <w14:scene3d>
                  <w14:camera w14:prst="orthographicFront"/>
                  <w14:lightRig w14:rig="threePt" w14:dir="t">
                    <w14:rot w14:lat="0" w14:lon="0" w14:rev="0"/>
                  </w14:lightRig>
                </w14:scene3d>
              </w:rPr>
              <w:t>14.2</w:t>
            </w:r>
            <w:r w:rsidR="000C700E">
              <w:rPr>
                <w:noProof/>
                <w:lang w:val="en-GB" w:eastAsia="en-GB"/>
              </w:rPr>
              <w:tab/>
            </w:r>
            <w:r w:rsidR="000C700E" w:rsidRPr="009A7DF8">
              <w:rPr>
                <w:rStyle w:val="Hyperlink"/>
                <w:noProof/>
              </w:rPr>
              <w:t>Festo motor DataSheet ( Temp want geen online versie beschikbaar)</w:t>
            </w:r>
            <w:r w:rsidR="000C700E">
              <w:rPr>
                <w:noProof/>
                <w:webHidden/>
              </w:rPr>
              <w:tab/>
            </w:r>
            <w:r w:rsidR="000C700E">
              <w:rPr>
                <w:noProof/>
                <w:webHidden/>
              </w:rPr>
              <w:fldChar w:fldCharType="begin"/>
            </w:r>
            <w:r w:rsidR="000C700E">
              <w:rPr>
                <w:noProof/>
                <w:webHidden/>
              </w:rPr>
              <w:instrText xml:space="preserve"> PAGEREF _Toc22214127 \h </w:instrText>
            </w:r>
            <w:r w:rsidR="000C700E">
              <w:rPr>
                <w:noProof/>
                <w:webHidden/>
              </w:rPr>
            </w:r>
            <w:r w:rsidR="000C700E">
              <w:rPr>
                <w:noProof/>
                <w:webHidden/>
              </w:rPr>
              <w:fldChar w:fldCharType="separate"/>
            </w:r>
            <w:r w:rsidR="000C700E">
              <w:rPr>
                <w:noProof/>
                <w:webHidden/>
              </w:rPr>
              <w:t>39</w:t>
            </w:r>
            <w:r w:rsidR="000C700E">
              <w:rPr>
                <w:noProof/>
                <w:webHidden/>
              </w:rPr>
              <w:fldChar w:fldCharType="end"/>
            </w:r>
          </w:hyperlink>
        </w:p>
        <w:p w14:paraId="2887E886" w14:textId="06BAAB29" w:rsidR="000C700E" w:rsidRDefault="005E7A62">
          <w:pPr>
            <w:pStyle w:val="Inhopg2"/>
            <w:tabs>
              <w:tab w:val="left" w:pos="880"/>
              <w:tab w:val="right" w:leader="dot" w:pos="9350"/>
            </w:tabs>
            <w:rPr>
              <w:noProof/>
              <w:lang w:val="en-GB" w:eastAsia="en-GB"/>
            </w:rPr>
          </w:pPr>
          <w:hyperlink w:anchor="_Toc22214128" w:history="1">
            <w:r w:rsidR="000C700E" w:rsidRPr="009A7DF8">
              <w:rPr>
                <w:rStyle w:val="Hyperlink"/>
                <w:noProof/>
                <w14:scene3d>
                  <w14:camera w14:prst="orthographicFront"/>
                  <w14:lightRig w14:rig="threePt" w14:dir="t">
                    <w14:rot w14:lat="0" w14:lon="0" w14:rev="0"/>
                  </w14:lightRig>
                </w14:scene3d>
              </w:rPr>
              <w:t>14.3</w:t>
            </w:r>
            <w:r w:rsidR="000C700E">
              <w:rPr>
                <w:noProof/>
                <w:lang w:val="en-GB" w:eastAsia="en-GB"/>
              </w:rPr>
              <w:tab/>
            </w:r>
            <w:r w:rsidR="000C700E" w:rsidRPr="009A7DF8">
              <w:rPr>
                <w:rStyle w:val="Hyperlink"/>
                <w:noProof/>
              </w:rPr>
              <w:t>Requirements FestoCap</w:t>
            </w:r>
            <w:r w:rsidR="000C700E">
              <w:rPr>
                <w:noProof/>
                <w:webHidden/>
              </w:rPr>
              <w:tab/>
            </w:r>
            <w:r w:rsidR="000C700E">
              <w:rPr>
                <w:noProof/>
                <w:webHidden/>
              </w:rPr>
              <w:fldChar w:fldCharType="begin"/>
            </w:r>
            <w:r w:rsidR="000C700E">
              <w:rPr>
                <w:noProof/>
                <w:webHidden/>
              </w:rPr>
              <w:instrText xml:space="preserve"> PAGEREF _Toc22214128 \h </w:instrText>
            </w:r>
            <w:r w:rsidR="000C700E">
              <w:rPr>
                <w:noProof/>
                <w:webHidden/>
              </w:rPr>
            </w:r>
            <w:r w:rsidR="000C700E">
              <w:rPr>
                <w:noProof/>
                <w:webHidden/>
              </w:rPr>
              <w:fldChar w:fldCharType="separate"/>
            </w:r>
            <w:r w:rsidR="000C700E">
              <w:rPr>
                <w:noProof/>
                <w:webHidden/>
              </w:rPr>
              <w:t>40</w:t>
            </w:r>
            <w:r w:rsidR="000C700E">
              <w:rPr>
                <w:noProof/>
                <w:webHidden/>
              </w:rPr>
              <w:fldChar w:fldCharType="end"/>
            </w:r>
          </w:hyperlink>
        </w:p>
        <w:p w14:paraId="00F025AA" w14:textId="259B5EDB" w:rsidR="000C700E" w:rsidRDefault="005E7A62">
          <w:pPr>
            <w:pStyle w:val="Inhopg2"/>
            <w:tabs>
              <w:tab w:val="left" w:pos="880"/>
              <w:tab w:val="right" w:leader="dot" w:pos="9350"/>
            </w:tabs>
            <w:rPr>
              <w:noProof/>
              <w:lang w:val="en-GB" w:eastAsia="en-GB"/>
            </w:rPr>
          </w:pPr>
          <w:hyperlink w:anchor="_Toc22214129" w:history="1">
            <w:r w:rsidR="000C700E" w:rsidRPr="009A7DF8">
              <w:rPr>
                <w:rStyle w:val="Hyperlink"/>
                <w:noProof/>
                <w14:scene3d>
                  <w14:camera w14:prst="orthographicFront"/>
                  <w14:lightRig w14:rig="threePt" w14:dir="t">
                    <w14:rot w14:lat="0" w14:lon="0" w14:rev="0"/>
                  </w14:lightRig>
                </w14:scene3d>
              </w:rPr>
              <w:t>14.4</w:t>
            </w:r>
            <w:r w:rsidR="000C700E">
              <w:rPr>
                <w:noProof/>
                <w:lang w:val="en-GB" w:eastAsia="en-GB"/>
              </w:rPr>
              <w:tab/>
            </w:r>
            <w:r w:rsidR="000C700E" w:rsidRPr="009A7DF8">
              <w:rPr>
                <w:rStyle w:val="Hyperlink"/>
                <w:noProof/>
              </w:rPr>
              <w:t>API Functionaliteit</w:t>
            </w:r>
            <w:r w:rsidR="000C700E">
              <w:rPr>
                <w:noProof/>
                <w:webHidden/>
              </w:rPr>
              <w:tab/>
            </w:r>
            <w:r w:rsidR="000C700E">
              <w:rPr>
                <w:noProof/>
                <w:webHidden/>
              </w:rPr>
              <w:fldChar w:fldCharType="begin"/>
            </w:r>
            <w:r w:rsidR="000C700E">
              <w:rPr>
                <w:noProof/>
                <w:webHidden/>
              </w:rPr>
              <w:instrText xml:space="preserve"> PAGEREF _Toc22214129 \h </w:instrText>
            </w:r>
            <w:r w:rsidR="000C700E">
              <w:rPr>
                <w:noProof/>
                <w:webHidden/>
              </w:rPr>
            </w:r>
            <w:r w:rsidR="000C700E">
              <w:rPr>
                <w:noProof/>
                <w:webHidden/>
              </w:rPr>
              <w:fldChar w:fldCharType="separate"/>
            </w:r>
            <w:r w:rsidR="000C700E">
              <w:rPr>
                <w:noProof/>
                <w:webHidden/>
              </w:rPr>
              <w:t>42</w:t>
            </w:r>
            <w:r w:rsidR="000C700E">
              <w:rPr>
                <w:noProof/>
                <w:webHidden/>
              </w:rPr>
              <w:fldChar w:fldCharType="end"/>
            </w:r>
          </w:hyperlink>
        </w:p>
        <w:p w14:paraId="17E19B17" w14:textId="7AA5D595" w:rsidR="000C700E" w:rsidRDefault="005E7A62">
          <w:pPr>
            <w:pStyle w:val="Inhopg2"/>
            <w:tabs>
              <w:tab w:val="left" w:pos="880"/>
              <w:tab w:val="right" w:leader="dot" w:pos="9350"/>
            </w:tabs>
            <w:rPr>
              <w:noProof/>
              <w:lang w:val="en-GB" w:eastAsia="en-GB"/>
            </w:rPr>
          </w:pPr>
          <w:hyperlink w:anchor="_Toc22214130" w:history="1">
            <w:r w:rsidR="000C700E" w:rsidRPr="009A7DF8">
              <w:rPr>
                <w:rStyle w:val="Hyperlink"/>
                <w:noProof/>
                <w14:scene3d>
                  <w14:camera w14:prst="orthographicFront"/>
                  <w14:lightRig w14:rig="threePt" w14:dir="t">
                    <w14:rot w14:lat="0" w14:lon="0" w14:rev="0"/>
                  </w14:lightRig>
                </w14:scene3d>
              </w:rPr>
              <w:t>14.5</w:t>
            </w:r>
            <w:r w:rsidR="000C700E">
              <w:rPr>
                <w:noProof/>
                <w:lang w:val="en-GB" w:eastAsia="en-GB"/>
              </w:rPr>
              <w:tab/>
            </w:r>
            <w:r w:rsidR="000C700E" w:rsidRPr="009A7DF8">
              <w:rPr>
                <w:rStyle w:val="Hyperlink"/>
                <w:noProof/>
              </w:rPr>
              <w:t>Klassendiagrammen</w:t>
            </w:r>
            <w:r w:rsidR="000C700E">
              <w:rPr>
                <w:noProof/>
                <w:webHidden/>
              </w:rPr>
              <w:tab/>
            </w:r>
            <w:r w:rsidR="000C700E">
              <w:rPr>
                <w:noProof/>
                <w:webHidden/>
              </w:rPr>
              <w:fldChar w:fldCharType="begin"/>
            </w:r>
            <w:r w:rsidR="000C700E">
              <w:rPr>
                <w:noProof/>
                <w:webHidden/>
              </w:rPr>
              <w:instrText xml:space="preserve"> PAGEREF _Toc22214130 \h </w:instrText>
            </w:r>
            <w:r w:rsidR="000C700E">
              <w:rPr>
                <w:noProof/>
                <w:webHidden/>
              </w:rPr>
            </w:r>
            <w:r w:rsidR="000C700E">
              <w:rPr>
                <w:noProof/>
                <w:webHidden/>
              </w:rPr>
              <w:fldChar w:fldCharType="separate"/>
            </w:r>
            <w:r w:rsidR="000C700E">
              <w:rPr>
                <w:noProof/>
                <w:webHidden/>
              </w:rPr>
              <w:t>44</w:t>
            </w:r>
            <w:r w:rsidR="000C700E">
              <w:rPr>
                <w:noProof/>
                <w:webHidden/>
              </w:rPr>
              <w:fldChar w:fldCharType="end"/>
            </w:r>
          </w:hyperlink>
        </w:p>
        <w:p w14:paraId="45077AE7" w14:textId="41A997BE" w:rsidR="000C700E" w:rsidRDefault="005E7A62">
          <w:pPr>
            <w:pStyle w:val="Inhopg2"/>
            <w:tabs>
              <w:tab w:val="left" w:pos="880"/>
              <w:tab w:val="right" w:leader="dot" w:pos="9350"/>
            </w:tabs>
            <w:rPr>
              <w:noProof/>
              <w:lang w:val="en-GB" w:eastAsia="en-GB"/>
            </w:rPr>
          </w:pPr>
          <w:hyperlink w:anchor="_Toc22214131" w:history="1">
            <w:r w:rsidR="000C700E" w:rsidRPr="009A7DF8">
              <w:rPr>
                <w:rStyle w:val="Hyperlink"/>
                <w:noProof/>
                <w14:scene3d>
                  <w14:camera w14:prst="orthographicFront"/>
                  <w14:lightRig w14:rig="threePt" w14:dir="t">
                    <w14:rot w14:lat="0" w14:lon="0" w14:rev="0"/>
                  </w14:lightRig>
                </w14:scene3d>
              </w:rPr>
              <w:t>14.6</w:t>
            </w:r>
            <w:r w:rsidR="000C700E">
              <w:rPr>
                <w:noProof/>
                <w:lang w:val="en-GB" w:eastAsia="en-GB"/>
              </w:rPr>
              <w:tab/>
            </w:r>
            <w:r w:rsidR="000C700E" w:rsidRPr="009A7DF8">
              <w:rPr>
                <w:rStyle w:val="Hyperlink"/>
                <w:noProof/>
              </w:rPr>
              <w:t>FestoCap ProgramNode Sequence UML</w:t>
            </w:r>
            <w:r w:rsidR="000C700E">
              <w:rPr>
                <w:noProof/>
                <w:webHidden/>
              </w:rPr>
              <w:tab/>
            </w:r>
            <w:r w:rsidR="000C700E">
              <w:rPr>
                <w:noProof/>
                <w:webHidden/>
              </w:rPr>
              <w:fldChar w:fldCharType="begin"/>
            </w:r>
            <w:r w:rsidR="000C700E">
              <w:rPr>
                <w:noProof/>
                <w:webHidden/>
              </w:rPr>
              <w:instrText xml:space="preserve"> PAGEREF _Toc22214131 \h </w:instrText>
            </w:r>
            <w:r w:rsidR="000C700E">
              <w:rPr>
                <w:noProof/>
                <w:webHidden/>
              </w:rPr>
            </w:r>
            <w:r w:rsidR="000C700E">
              <w:rPr>
                <w:noProof/>
                <w:webHidden/>
              </w:rPr>
              <w:fldChar w:fldCharType="separate"/>
            </w:r>
            <w:r w:rsidR="000C700E">
              <w:rPr>
                <w:noProof/>
                <w:webHidden/>
              </w:rPr>
              <w:t>47</w:t>
            </w:r>
            <w:r w:rsidR="000C700E">
              <w:rPr>
                <w:noProof/>
                <w:webHidden/>
              </w:rPr>
              <w:fldChar w:fldCharType="end"/>
            </w:r>
          </w:hyperlink>
        </w:p>
        <w:p w14:paraId="4B02C214" w14:textId="417544AF" w:rsidR="000C700E" w:rsidRDefault="005E7A62">
          <w:pPr>
            <w:pStyle w:val="Inhopg2"/>
            <w:tabs>
              <w:tab w:val="left" w:pos="880"/>
              <w:tab w:val="right" w:leader="dot" w:pos="9350"/>
            </w:tabs>
            <w:rPr>
              <w:noProof/>
              <w:lang w:val="en-GB" w:eastAsia="en-GB"/>
            </w:rPr>
          </w:pPr>
          <w:hyperlink w:anchor="_Toc22214132" w:history="1">
            <w:r w:rsidR="000C700E" w:rsidRPr="009A7DF8">
              <w:rPr>
                <w:rStyle w:val="Hyperlink"/>
                <w:noProof/>
                <w14:scene3d>
                  <w14:camera w14:prst="orthographicFront"/>
                  <w14:lightRig w14:rig="threePt" w14:dir="t">
                    <w14:rot w14:lat="0" w14:lon="0" w14:rev="0"/>
                  </w14:lightRig>
                </w14:scene3d>
              </w:rPr>
              <w:t>14.7</w:t>
            </w:r>
            <w:r w:rsidR="000C700E">
              <w:rPr>
                <w:noProof/>
                <w:lang w:val="en-GB" w:eastAsia="en-GB"/>
              </w:rPr>
              <w:tab/>
            </w:r>
            <w:r w:rsidR="000C700E" w:rsidRPr="009A7DF8">
              <w:rPr>
                <w:rStyle w:val="Hyperlink"/>
                <w:noProof/>
              </w:rPr>
              <w:t>Lay-Out</w:t>
            </w:r>
            <w:r w:rsidR="000C700E">
              <w:rPr>
                <w:noProof/>
                <w:webHidden/>
              </w:rPr>
              <w:tab/>
            </w:r>
            <w:r w:rsidR="000C700E">
              <w:rPr>
                <w:noProof/>
                <w:webHidden/>
              </w:rPr>
              <w:fldChar w:fldCharType="begin"/>
            </w:r>
            <w:r w:rsidR="000C700E">
              <w:rPr>
                <w:noProof/>
                <w:webHidden/>
              </w:rPr>
              <w:instrText xml:space="preserve"> PAGEREF _Toc22214132 \h </w:instrText>
            </w:r>
            <w:r w:rsidR="000C700E">
              <w:rPr>
                <w:noProof/>
                <w:webHidden/>
              </w:rPr>
            </w:r>
            <w:r w:rsidR="000C700E">
              <w:rPr>
                <w:noProof/>
                <w:webHidden/>
              </w:rPr>
              <w:fldChar w:fldCharType="separate"/>
            </w:r>
            <w:r w:rsidR="000C700E">
              <w:rPr>
                <w:noProof/>
                <w:webHidden/>
              </w:rPr>
              <w:t>48</w:t>
            </w:r>
            <w:r w:rsidR="000C700E">
              <w:rPr>
                <w:noProof/>
                <w:webHidden/>
              </w:rPr>
              <w:fldChar w:fldCharType="end"/>
            </w:r>
          </w:hyperlink>
        </w:p>
        <w:p w14:paraId="43DC4671" w14:textId="6C7B91AF" w:rsidR="000C700E" w:rsidRDefault="005E7A62">
          <w:pPr>
            <w:pStyle w:val="Inhopg3"/>
            <w:tabs>
              <w:tab w:val="left" w:pos="1320"/>
              <w:tab w:val="right" w:leader="dot" w:pos="9350"/>
            </w:tabs>
            <w:rPr>
              <w:noProof/>
              <w:lang w:val="en-GB" w:eastAsia="en-GB"/>
            </w:rPr>
          </w:pPr>
          <w:hyperlink w:anchor="_Toc22214133" w:history="1">
            <w:r w:rsidR="000C700E" w:rsidRPr="009A7DF8">
              <w:rPr>
                <w:rStyle w:val="Hyperlink"/>
                <w:noProof/>
              </w:rPr>
              <w:t>14.7.1</w:t>
            </w:r>
            <w:r w:rsidR="000C700E">
              <w:rPr>
                <w:noProof/>
                <w:lang w:val="en-GB" w:eastAsia="en-GB"/>
              </w:rPr>
              <w:tab/>
            </w:r>
            <w:r w:rsidR="000C700E" w:rsidRPr="009A7DF8">
              <w:rPr>
                <w:rStyle w:val="Hyperlink"/>
                <w:noProof/>
              </w:rPr>
              <w:t>Eerste indruk GUI</w:t>
            </w:r>
            <w:r w:rsidR="000C700E">
              <w:rPr>
                <w:noProof/>
                <w:webHidden/>
              </w:rPr>
              <w:tab/>
            </w:r>
            <w:r w:rsidR="000C700E">
              <w:rPr>
                <w:noProof/>
                <w:webHidden/>
              </w:rPr>
              <w:fldChar w:fldCharType="begin"/>
            </w:r>
            <w:r w:rsidR="000C700E">
              <w:rPr>
                <w:noProof/>
                <w:webHidden/>
              </w:rPr>
              <w:instrText xml:space="preserve"> PAGEREF _Toc22214133 \h </w:instrText>
            </w:r>
            <w:r w:rsidR="000C700E">
              <w:rPr>
                <w:noProof/>
                <w:webHidden/>
              </w:rPr>
            </w:r>
            <w:r w:rsidR="000C700E">
              <w:rPr>
                <w:noProof/>
                <w:webHidden/>
              </w:rPr>
              <w:fldChar w:fldCharType="separate"/>
            </w:r>
            <w:r w:rsidR="000C700E">
              <w:rPr>
                <w:noProof/>
                <w:webHidden/>
              </w:rPr>
              <w:t>48</w:t>
            </w:r>
            <w:r w:rsidR="000C700E">
              <w:rPr>
                <w:noProof/>
                <w:webHidden/>
              </w:rPr>
              <w:fldChar w:fldCharType="end"/>
            </w:r>
          </w:hyperlink>
        </w:p>
        <w:p w14:paraId="74873A55" w14:textId="2C8A6DDD" w:rsidR="000C700E" w:rsidRDefault="005E7A62">
          <w:pPr>
            <w:pStyle w:val="Inhopg3"/>
            <w:tabs>
              <w:tab w:val="left" w:pos="1320"/>
              <w:tab w:val="right" w:leader="dot" w:pos="9350"/>
            </w:tabs>
            <w:rPr>
              <w:noProof/>
              <w:lang w:val="en-GB" w:eastAsia="en-GB"/>
            </w:rPr>
          </w:pPr>
          <w:hyperlink w:anchor="_Toc22214134" w:history="1">
            <w:r w:rsidR="000C700E" w:rsidRPr="009A7DF8">
              <w:rPr>
                <w:rStyle w:val="Hyperlink"/>
                <w:noProof/>
              </w:rPr>
              <w:t>14.7.2</w:t>
            </w:r>
            <w:r w:rsidR="000C700E">
              <w:rPr>
                <w:noProof/>
                <w:lang w:val="en-GB" w:eastAsia="en-GB"/>
              </w:rPr>
              <w:tab/>
            </w:r>
            <w:r w:rsidR="000C700E" w:rsidRPr="009A7DF8">
              <w:rPr>
                <w:rStyle w:val="Hyperlink"/>
                <w:noProof/>
              </w:rPr>
              <w:t>Installation Node</w:t>
            </w:r>
            <w:r w:rsidR="000C700E">
              <w:rPr>
                <w:noProof/>
                <w:webHidden/>
              </w:rPr>
              <w:tab/>
            </w:r>
            <w:r w:rsidR="000C700E">
              <w:rPr>
                <w:noProof/>
                <w:webHidden/>
              </w:rPr>
              <w:fldChar w:fldCharType="begin"/>
            </w:r>
            <w:r w:rsidR="000C700E">
              <w:rPr>
                <w:noProof/>
                <w:webHidden/>
              </w:rPr>
              <w:instrText xml:space="preserve"> PAGEREF _Toc22214134 \h </w:instrText>
            </w:r>
            <w:r w:rsidR="000C700E">
              <w:rPr>
                <w:noProof/>
                <w:webHidden/>
              </w:rPr>
            </w:r>
            <w:r w:rsidR="000C700E">
              <w:rPr>
                <w:noProof/>
                <w:webHidden/>
              </w:rPr>
              <w:fldChar w:fldCharType="separate"/>
            </w:r>
            <w:r w:rsidR="000C700E">
              <w:rPr>
                <w:noProof/>
                <w:webHidden/>
              </w:rPr>
              <w:t>49</w:t>
            </w:r>
            <w:r w:rsidR="000C700E">
              <w:rPr>
                <w:noProof/>
                <w:webHidden/>
              </w:rPr>
              <w:fldChar w:fldCharType="end"/>
            </w:r>
          </w:hyperlink>
        </w:p>
        <w:p w14:paraId="02D5D48E" w14:textId="361E9D9C" w:rsidR="000C700E" w:rsidRDefault="005E7A62">
          <w:pPr>
            <w:pStyle w:val="Inhopg3"/>
            <w:tabs>
              <w:tab w:val="left" w:pos="1320"/>
              <w:tab w:val="right" w:leader="dot" w:pos="9350"/>
            </w:tabs>
            <w:rPr>
              <w:noProof/>
              <w:lang w:val="en-GB" w:eastAsia="en-GB"/>
            </w:rPr>
          </w:pPr>
          <w:hyperlink w:anchor="_Toc22214135" w:history="1">
            <w:r w:rsidR="000C700E" w:rsidRPr="009A7DF8">
              <w:rPr>
                <w:rStyle w:val="Hyperlink"/>
                <w:noProof/>
              </w:rPr>
              <w:t>14.7.3</w:t>
            </w:r>
            <w:r w:rsidR="000C700E">
              <w:rPr>
                <w:noProof/>
                <w:lang w:val="en-GB" w:eastAsia="en-GB"/>
              </w:rPr>
              <w:tab/>
            </w:r>
            <w:r w:rsidR="000C700E" w:rsidRPr="009A7DF8">
              <w:rPr>
                <w:rStyle w:val="Hyperlink"/>
                <w:noProof/>
              </w:rPr>
              <w:t>Program Node</w:t>
            </w:r>
            <w:r w:rsidR="000C700E">
              <w:rPr>
                <w:noProof/>
                <w:webHidden/>
              </w:rPr>
              <w:tab/>
            </w:r>
            <w:r w:rsidR="000C700E">
              <w:rPr>
                <w:noProof/>
                <w:webHidden/>
              </w:rPr>
              <w:fldChar w:fldCharType="begin"/>
            </w:r>
            <w:r w:rsidR="000C700E">
              <w:rPr>
                <w:noProof/>
                <w:webHidden/>
              </w:rPr>
              <w:instrText xml:space="preserve"> PAGEREF _Toc22214135 \h </w:instrText>
            </w:r>
            <w:r w:rsidR="000C700E">
              <w:rPr>
                <w:noProof/>
                <w:webHidden/>
              </w:rPr>
            </w:r>
            <w:r w:rsidR="000C700E">
              <w:rPr>
                <w:noProof/>
                <w:webHidden/>
              </w:rPr>
              <w:fldChar w:fldCharType="separate"/>
            </w:r>
            <w:r w:rsidR="000C700E">
              <w:rPr>
                <w:noProof/>
                <w:webHidden/>
              </w:rPr>
              <w:t>50</w:t>
            </w:r>
            <w:r w:rsidR="000C700E">
              <w:rPr>
                <w:noProof/>
                <w:webHidden/>
              </w:rPr>
              <w:fldChar w:fldCharType="end"/>
            </w:r>
          </w:hyperlink>
        </w:p>
        <w:p w14:paraId="604800DC" w14:textId="2B5A6673" w:rsidR="000C700E" w:rsidRDefault="005E7A62">
          <w:pPr>
            <w:pStyle w:val="Inhopg3"/>
            <w:tabs>
              <w:tab w:val="left" w:pos="1320"/>
              <w:tab w:val="right" w:leader="dot" w:pos="9350"/>
            </w:tabs>
            <w:rPr>
              <w:noProof/>
              <w:lang w:val="en-GB" w:eastAsia="en-GB"/>
            </w:rPr>
          </w:pPr>
          <w:hyperlink w:anchor="_Toc22214136" w:history="1">
            <w:r w:rsidR="000C700E" w:rsidRPr="009A7DF8">
              <w:rPr>
                <w:rStyle w:val="Hyperlink"/>
                <w:noProof/>
              </w:rPr>
              <w:t>14.7.4</w:t>
            </w:r>
            <w:r w:rsidR="000C700E">
              <w:rPr>
                <w:noProof/>
                <w:lang w:val="en-GB" w:eastAsia="en-GB"/>
              </w:rPr>
              <w:tab/>
            </w:r>
            <w:r w:rsidR="000C700E" w:rsidRPr="009A7DF8">
              <w:rPr>
                <w:rStyle w:val="Hyperlink"/>
                <w:noProof/>
              </w:rPr>
              <w:t>Toolbar</w:t>
            </w:r>
            <w:r w:rsidR="000C700E">
              <w:rPr>
                <w:noProof/>
                <w:webHidden/>
              </w:rPr>
              <w:tab/>
            </w:r>
            <w:r w:rsidR="000C700E">
              <w:rPr>
                <w:noProof/>
                <w:webHidden/>
              </w:rPr>
              <w:fldChar w:fldCharType="begin"/>
            </w:r>
            <w:r w:rsidR="000C700E">
              <w:rPr>
                <w:noProof/>
                <w:webHidden/>
              </w:rPr>
              <w:instrText xml:space="preserve"> PAGEREF _Toc22214136 \h </w:instrText>
            </w:r>
            <w:r w:rsidR="000C700E">
              <w:rPr>
                <w:noProof/>
                <w:webHidden/>
              </w:rPr>
            </w:r>
            <w:r w:rsidR="000C700E">
              <w:rPr>
                <w:noProof/>
                <w:webHidden/>
              </w:rPr>
              <w:fldChar w:fldCharType="separate"/>
            </w:r>
            <w:r w:rsidR="000C700E">
              <w:rPr>
                <w:noProof/>
                <w:webHidden/>
              </w:rPr>
              <w:t>51</w:t>
            </w:r>
            <w:r w:rsidR="000C700E">
              <w:rPr>
                <w:noProof/>
                <w:webHidden/>
              </w:rPr>
              <w:fldChar w:fldCharType="end"/>
            </w:r>
          </w:hyperlink>
        </w:p>
        <w:p w14:paraId="120A9AB3" w14:textId="0BE13010" w:rsidR="00C8340F" w:rsidRDefault="00C8340F">
          <w:r>
            <w:rPr>
              <w:b/>
              <w:bCs/>
            </w:rPr>
            <w:fldChar w:fldCharType="end"/>
          </w:r>
        </w:p>
      </w:sdtContent>
    </w:sdt>
    <w:p w14:paraId="2F39C5A3" w14:textId="77777777" w:rsidR="009F7827" w:rsidRDefault="009F7827">
      <w:r>
        <w:br w:type="page"/>
      </w:r>
    </w:p>
    <w:p w14:paraId="3CFCC0A9" w14:textId="77777777" w:rsidR="00C8340F" w:rsidRDefault="00C8340F" w:rsidP="00C8340F">
      <w:pPr>
        <w:pStyle w:val="Kop1"/>
      </w:pPr>
      <w:bookmarkStart w:id="2" w:name="_Toc22214056"/>
      <w:r>
        <w:lastRenderedPageBreak/>
        <w:t>Inleiding</w:t>
      </w:r>
      <w:bookmarkEnd w:id="2"/>
    </w:p>
    <w:p w14:paraId="4777F3E7" w14:textId="77777777" w:rsidR="00C8340F" w:rsidRDefault="00C8340F">
      <w:r>
        <w:br w:type="page"/>
      </w:r>
    </w:p>
    <w:p w14:paraId="5FD4BCF5" w14:textId="77777777" w:rsidR="00C8340F" w:rsidRDefault="00C8340F" w:rsidP="00C8340F">
      <w:pPr>
        <w:pStyle w:val="Kop1"/>
      </w:pPr>
      <w:bookmarkStart w:id="3" w:name="_Toc22214057"/>
      <w:r>
        <w:lastRenderedPageBreak/>
        <w:t>Organisatorische Context</w:t>
      </w:r>
      <w:bookmarkEnd w:id="3"/>
    </w:p>
    <w:p w14:paraId="7F61ED40" w14:textId="77777777" w:rsidR="00C8340F" w:rsidRPr="00986CA0" w:rsidRDefault="00C8340F" w:rsidP="00C8340F">
      <w:r w:rsidRPr="00986CA0">
        <w:t>Gibas is een bedrijf dat meerdere diensten</w:t>
      </w:r>
      <w:r>
        <w:t>en oplossingen</w:t>
      </w:r>
      <w:r w:rsidRPr="00986CA0">
        <w:t xml:space="preserve"> voor bedrijven aanbied</w:t>
      </w:r>
      <w:r>
        <w:t>t</w:t>
      </w:r>
      <w:r w:rsidRPr="00986CA0">
        <w:t>. Van Draai</w:t>
      </w:r>
      <w:r>
        <w:t xml:space="preserve"> </w:t>
      </w:r>
      <w:r w:rsidRPr="00986CA0">
        <w:t>en freesbanken tot Industriële robots. Daarom is het ook opgedeeld in vier verschillende branches</w:t>
      </w:r>
      <w:r>
        <w:t xml:space="preserve">; </w:t>
      </w:r>
      <w:r w:rsidRPr="00986CA0">
        <w:t>Numeriek, Automation, Tools en Logistiek.  De stageopdracht wordt uitgevoerd bij Gibas Automation. Gibas Automation beschrijft haarzelf al</w:t>
      </w:r>
      <w:r>
        <w:t>s</w:t>
      </w:r>
      <w:r w:rsidRPr="00986CA0">
        <w:t>:</w:t>
      </w:r>
    </w:p>
    <w:p w14:paraId="6AD79FD1" w14:textId="77777777" w:rsidR="00C8340F" w:rsidRPr="00986CA0" w:rsidRDefault="00C8340F" w:rsidP="00C8340F">
      <w:pPr>
        <w:pStyle w:val="Citaat"/>
      </w:pPr>
      <w:r w:rsidRPr="00986CA0">
        <w:t>De system integrator, gevestigd in Nijkerk, heeft een solide positie in de productie industrie. Bouwend vanuit een jarenlange expertise in de metaalverwerkende sector is een brede know-how ontwikkeld in meerdere branches. Gibas verstevigt zo haar positie als uw leverancier van totaal oplossingen.</w:t>
      </w:r>
    </w:p>
    <w:p w14:paraId="6D1B0098" w14:textId="77777777" w:rsidR="00C8340F" w:rsidRPr="00986CA0" w:rsidRDefault="00C8340F" w:rsidP="00C8340F">
      <w:pPr>
        <w:pStyle w:val="Citaat"/>
      </w:pPr>
      <w:r w:rsidRPr="00986CA0">
        <w:t>Van gerobotiseerde machinebeladingen tot aan assemblage automatiseringen wordt maatwerk equipment vanuit een krachtige engineering geleverd. De interne service organisatie met meer dan 20 technici draagt verder zorg voor een jarenlange gegarandeerde support.</w:t>
      </w:r>
    </w:p>
    <w:p w14:paraId="3FF2C82C" w14:textId="77777777" w:rsidR="00C8340F" w:rsidRPr="00986CA0" w:rsidRDefault="00C8340F" w:rsidP="00C8340F">
      <w:pPr>
        <w:pStyle w:val="Citaat"/>
      </w:pPr>
      <w:r w:rsidRPr="00986CA0">
        <w:t>De klant stellen wij centraal en de oplossingen zijn breed gedragen. De integratie met topmerken als Fanuc Robotics, Universal Robots, Siemens ...... maken het geheel betrouwbaar en stabiel</w:t>
      </w:r>
      <w:r>
        <w:t>.</w:t>
      </w:r>
      <w:sdt>
        <w:sdtPr>
          <w:id w:val="1739211048"/>
          <w:citation/>
        </w:sdtPr>
        <w:sdtContent>
          <w:r>
            <w:fldChar w:fldCharType="begin"/>
          </w:r>
          <w:r>
            <w:instrText xml:space="preserve"> CITATION Gib19 \l 1043 </w:instrText>
          </w:r>
          <w:r>
            <w:fldChar w:fldCharType="separate"/>
          </w:r>
          <w:r>
            <w:rPr>
              <w:noProof/>
            </w:rPr>
            <w:t xml:space="preserve"> (Gibas Automation, sd)</w:t>
          </w:r>
          <w:r>
            <w:fldChar w:fldCharType="end"/>
          </w:r>
        </w:sdtContent>
      </w:sdt>
    </w:p>
    <w:p w14:paraId="44D30780" w14:textId="77777777" w:rsidR="00E05686" w:rsidRDefault="00E05686">
      <w:pPr>
        <w:rPr>
          <w:rFonts w:asciiTheme="majorHAnsi" w:eastAsiaTheme="majorEastAsia" w:hAnsiTheme="majorHAnsi" w:cstheme="majorBidi"/>
          <w:b/>
          <w:bCs/>
          <w:smallCaps/>
          <w:color w:val="000000" w:themeColor="text1"/>
          <w:sz w:val="28"/>
          <w:szCs w:val="28"/>
        </w:rPr>
      </w:pPr>
      <w:bookmarkStart w:id="4" w:name="_Toc7095897"/>
      <w:bookmarkStart w:id="5" w:name="_Toc7097530"/>
      <w:r>
        <w:br w:type="page"/>
      </w:r>
    </w:p>
    <w:p w14:paraId="5FF60AB0" w14:textId="3393B6A8" w:rsidR="00C8340F" w:rsidRPr="00986CA0" w:rsidRDefault="00C8340F" w:rsidP="00C8340F">
      <w:pPr>
        <w:pStyle w:val="Kop2"/>
        <w:numPr>
          <w:ilvl w:val="1"/>
          <w:numId w:val="1"/>
        </w:numPr>
      </w:pPr>
      <w:bookmarkStart w:id="6" w:name="_Toc22214058"/>
      <w:r w:rsidRPr="00986CA0">
        <w:lastRenderedPageBreak/>
        <w:t>Gibas Automation</w:t>
      </w:r>
      <w:bookmarkEnd w:id="4"/>
      <w:bookmarkEnd w:id="5"/>
      <w:bookmarkEnd w:id="6"/>
    </w:p>
    <w:p w14:paraId="52C7C911" w14:textId="4363FDD3" w:rsidR="00BC3E60" w:rsidRPr="00E05686" w:rsidRDefault="00C8340F">
      <w:r w:rsidRPr="00986CA0">
        <w:t>Gibas Automation bied</w:t>
      </w:r>
      <w:r>
        <w:t>t</w:t>
      </w:r>
      <w:r w:rsidRPr="00986CA0">
        <w:t xml:space="preserve"> verschillende diensten aan, zoals robotoplossingen, machinebeladingen, engineering, speciaal machinebouw en productieautomatisering. Het verspreidt zich dan ook over verschillende branches</w:t>
      </w:r>
      <w:r>
        <w:t xml:space="preserve">, </w:t>
      </w:r>
      <w:r w:rsidRPr="00986CA0">
        <w:t xml:space="preserve">van </w:t>
      </w:r>
      <w:r>
        <w:t>a</w:t>
      </w:r>
      <w:r w:rsidRPr="00986CA0">
        <w:t xml:space="preserve">utomotive &amp; </w:t>
      </w:r>
      <w:r>
        <w:t>a</w:t>
      </w:r>
      <w:r w:rsidRPr="00986CA0">
        <w:t xml:space="preserve">erospace tot </w:t>
      </w:r>
      <w:r>
        <w:t>m</w:t>
      </w:r>
      <w:r w:rsidRPr="00986CA0">
        <w:t xml:space="preserve">edical &amp; </w:t>
      </w:r>
      <w:r>
        <w:t>l</w:t>
      </w:r>
      <w:r w:rsidRPr="00986CA0">
        <w:t>aboratoria.</w:t>
      </w:r>
      <w:bookmarkStart w:id="7" w:name="_Toc7095898"/>
      <w:bookmarkStart w:id="8" w:name="_Toc7097531"/>
    </w:p>
    <w:p w14:paraId="3EFD0CA1" w14:textId="681D9AC8" w:rsidR="00C8340F" w:rsidRPr="00986CA0" w:rsidRDefault="00C8340F" w:rsidP="00C8340F">
      <w:pPr>
        <w:pStyle w:val="Kop2"/>
        <w:numPr>
          <w:ilvl w:val="1"/>
          <w:numId w:val="1"/>
        </w:numPr>
      </w:pPr>
      <w:bookmarkStart w:id="9" w:name="_Toc22214059"/>
      <w:r w:rsidRPr="00986CA0">
        <w:t>Bedrijfs- en Informatiesystemen</w:t>
      </w:r>
      <w:bookmarkEnd w:id="7"/>
      <w:bookmarkEnd w:id="8"/>
      <w:bookmarkEnd w:id="9"/>
    </w:p>
    <w:p w14:paraId="0CDA4BD7" w14:textId="77777777" w:rsidR="00C8340F" w:rsidRDefault="00C8340F" w:rsidP="00C8340F">
      <w:r w:rsidRPr="00986CA0">
        <w:t>Binnen Gibas komen een aantal systemen voor die betrekking hebben tot de stageopdracht. De Universal Robots</w:t>
      </w:r>
      <w:r>
        <w:t>(</w:t>
      </w:r>
      <w:r w:rsidRPr="00986CA0">
        <w:t>UR</w:t>
      </w:r>
      <w:r>
        <w:t>)</w:t>
      </w:r>
      <w:r w:rsidRPr="00986CA0">
        <w:t xml:space="preserve"> producten worden gebruikt, deze worden in 3.1.1</w:t>
      </w:r>
      <w:r>
        <w:t xml:space="preserve"> b</w:t>
      </w:r>
      <w:r w:rsidRPr="00986CA0">
        <w:t>eschreven. Ook wordt er gebruik gemaakt van URCaps, een systeem dat het mogelijk maakt randapparatuur en accessoires toe te voegen aan een UR product. Communicatie tussen de systemen is een belangrijk aspect in</w:t>
      </w:r>
      <w:r>
        <w:t xml:space="preserve"> de</w:t>
      </w:r>
      <w:r w:rsidRPr="00986CA0">
        <w:t xml:space="preserve"> </w:t>
      </w:r>
      <w:r>
        <w:t>automatisering</w:t>
      </w:r>
      <w:r w:rsidRPr="00986CA0">
        <w:t xml:space="preserve">, dit wordt vooral afgehandeld door Gibas </w:t>
      </w:r>
      <w:r>
        <w:t>het</w:t>
      </w:r>
      <w:r w:rsidRPr="00986CA0">
        <w:t xml:space="preserve"> eigen Product Transportation System(PTS).</w:t>
      </w:r>
      <w:r>
        <w:t xml:space="preserve"> </w:t>
      </w:r>
    </w:p>
    <w:p w14:paraId="2D9C384B" w14:textId="77777777" w:rsidR="00C8340F" w:rsidRDefault="00C8340F" w:rsidP="00C8340F">
      <w:pPr>
        <w:pStyle w:val="Kop3"/>
        <w:numPr>
          <w:ilvl w:val="2"/>
          <w:numId w:val="1"/>
        </w:numPr>
      </w:pPr>
      <w:bookmarkStart w:id="10" w:name="_Toc7095899"/>
      <w:bookmarkStart w:id="11" w:name="_Toc7097532"/>
      <w:bookmarkStart w:id="12" w:name="_Toc22214060"/>
      <w:r w:rsidRPr="00986CA0">
        <w:t>Universal Robots</w:t>
      </w:r>
      <w:bookmarkEnd w:id="10"/>
      <w:bookmarkEnd w:id="11"/>
      <w:bookmarkEnd w:id="12"/>
    </w:p>
    <w:p w14:paraId="5D287022" w14:textId="77777777" w:rsidR="00C8340F" w:rsidRPr="00B50048" w:rsidRDefault="00C8340F" w:rsidP="00C8340F">
      <w:r>
        <w:t>Een groot deel van de robotoplossingen van Gibas levert maakt gebruik van Universal Robots. Universal Robots levert robotarmen die toepasbaar zijn op alle productieniveaus met als doel de productiviteit te verhogen, letsel te verminderen en de werksfeer positief te houden. De Universal Robots</w:t>
      </w:r>
      <w:r w:rsidRPr="00986CA0">
        <w:t xml:space="preserve"> zijn multi-inzetbaar en ook zeer geschikt voor het beladen van pallets. Vooruitstrevend door haar mobiliteit, de gemakkelijke programmering en interactie tussen mens en robot maakt dat er nieuwe mogelijkheden ontstaan met deze robots.</w:t>
      </w:r>
    </w:p>
    <w:p w14:paraId="4D9780B2" w14:textId="77777777" w:rsidR="00C8340F" w:rsidRPr="009E207E" w:rsidRDefault="00C8340F" w:rsidP="00C8340F">
      <w:pPr>
        <w:pStyle w:val="Kop3"/>
        <w:numPr>
          <w:ilvl w:val="2"/>
          <w:numId w:val="1"/>
        </w:numPr>
      </w:pPr>
      <w:bookmarkStart w:id="13" w:name="_Toc7095901"/>
      <w:bookmarkStart w:id="14" w:name="_Toc7097534"/>
      <w:bookmarkStart w:id="15" w:name="_Toc22214062"/>
      <w:r w:rsidRPr="00986CA0">
        <w:t>Festo Drive</w:t>
      </w:r>
      <w:bookmarkEnd w:id="13"/>
      <w:bookmarkEnd w:id="14"/>
      <w:bookmarkEnd w:id="15"/>
    </w:p>
    <w:p w14:paraId="483106F4" w14:textId="77777777" w:rsidR="00C8340F" w:rsidRPr="00E44F7D" w:rsidRDefault="00C8340F" w:rsidP="00C8340F">
      <w:pPr>
        <w:rPr>
          <w:lang w:eastAsia="en-GB"/>
        </w:rPr>
      </w:pPr>
      <w:r w:rsidRPr="00986CA0">
        <w:rPr>
          <w:rFonts w:eastAsia="Times New Roman"/>
          <w:lang w:eastAsia="en-GB"/>
        </w:rPr>
        <w:t>Festo pneumatische actuatoren zijn normaal gesproken cilinders die bedoeld zijn voor lineaire bewegingen. Deze kunnen worden geleverd als standaard cilinder met zuigerstang (ISO 6432, ISO 15552, ISO 21287 of industriële standaard zoals bijvoorbeeld UNITOP) of me</w:t>
      </w:r>
      <w:r>
        <w:rPr>
          <w:rFonts w:eastAsia="Times New Roman"/>
          <w:lang w:eastAsia="en-GB"/>
        </w:rPr>
        <w:t>t</w:t>
      </w:r>
      <w:r w:rsidRPr="00986CA0">
        <w:rPr>
          <w:rFonts w:eastAsia="Times New Roman"/>
          <w:lang w:eastAsia="en-GB"/>
        </w:rPr>
        <w:t>/ zonder zuigerstang volgens de specificaties van de fabrikant. De meeste cilinders kunnen eenvoudig worden geïnstalleerd in een bestaande machine met geschikt bevestigingsmateriaal / bevestigingsonderdelen.</w:t>
      </w:r>
      <w:r>
        <w:rPr>
          <w:rFonts w:eastAsia="Times New Roman"/>
          <w:lang w:eastAsia="en-GB"/>
        </w:rPr>
        <w:t xml:space="preserve"> Ook worden deze geleverd met een motorcontroller en de benodigde documentatie voor de besturing van deze motoren.</w:t>
      </w:r>
    </w:p>
    <w:p w14:paraId="2D47D2EC" w14:textId="77777777" w:rsidR="00BC3E60" w:rsidRDefault="00BC3E60">
      <w:pPr>
        <w:rPr>
          <w:rFonts w:asciiTheme="majorHAnsi" w:eastAsiaTheme="majorEastAsia" w:hAnsiTheme="majorHAnsi" w:cstheme="majorBidi"/>
          <w:b/>
          <w:bCs/>
          <w:smallCaps/>
          <w:color w:val="000000" w:themeColor="text1"/>
          <w:sz w:val="28"/>
          <w:szCs w:val="28"/>
        </w:rPr>
      </w:pPr>
      <w:bookmarkStart w:id="16" w:name="_Toc7095902"/>
      <w:bookmarkStart w:id="17" w:name="_Toc7097535"/>
      <w:r>
        <w:br w:type="page"/>
      </w:r>
    </w:p>
    <w:p w14:paraId="1BE493C3" w14:textId="557965EB" w:rsidR="00C8340F" w:rsidRPr="00986CA0" w:rsidRDefault="00C8340F" w:rsidP="00C8340F">
      <w:pPr>
        <w:pStyle w:val="Kop2"/>
        <w:numPr>
          <w:ilvl w:val="1"/>
          <w:numId w:val="1"/>
        </w:numPr>
      </w:pPr>
      <w:bookmarkStart w:id="18" w:name="_Toc22214063"/>
      <w:r w:rsidRPr="00986CA0">
        <w:lastRenderedPageBreak/>
        <w:t>Bedrijfscultuur</w:t>
      </w:r>
      <w:bookmarkEnd w:id="16"/>
      <w:bookmarkEnd w:id="17"/>
      <w:bookmarkEnd w:id="18"/>
    </w:p>
    <w:p w14:paraId="2B056081" w14:textId="77777777" w:rsidR="00C8340F" w:rsidRPr="00986CA0" w:rsidRDefault="00C8340F" w:rsidP="00C8340F">
      <w:r w:rsidRPr="00986CA0">
        <w:t>Een organisatiecultuur kan beschreven worden met verschillende modellen. Het model van Harrison onderscheidt vier types: de machtsgerichte cultuur, de rollencultuur, de taakcultuur en de personeelscultuur:</w:t>
      </w:r>
    </w:p>
    <w:p w14:paraId="08540557" w14:textId="77777777" w:rsidR="00C8340F" w:rsidRPr="00986CA0" w:rsidRDefault="00C8340F" w:rsidP="00C8340F">
      <w:pPr>
        <w:keepNext/>
        <w:jc w:val="center"/>
      </w:pPr>
      <w:r w:rsidRPr="00986CA0">
        <w:rPr>
          <w:noProof/>
        </w:rPr>
        <w:drawing>
          <wp:inline distT="0" distB="0" distL="0" distR="0" wp14:anchorId="29FADE78" wp14:editId="183579F0">
            <wp:extent cx="3907971" cy="3144215"/>
            <wp:effectExtent l="0" t="0" r="0" b="0"/>
            <wp:docPr id="1" name="Afbeelding 1" descr="https://veranderingsmanagement.files.wordpress.com/2014/01/grafiek-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eranderingsmanagement.files.wordpress.com/2014/01/grafiek-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9925" cy="3153833"/>
                    </a:xfrm>
                    <a:prstGeom prst="rect">
                      <a:avLst/>
                    </a:prstGeom>
                    <a:noFill/>
                    <a:ln>
                      <a:noFill/>
                    </a:ln>
                  </pic:spPr>
                </pic:pic>
              </a:graphicData>
            </a:graphic>
          </wp:inline>
        </w:drawing>
      </w:r>
    </w:p>
    <w:p w14:paraId="1A5D913B" w14:textId="07C9AFB3" w:rsidR="00C8340F" w:rsidRPr="00986CA0" w:rsidRDefault="00C8340F" w:rsidP="00C8340F">
      <w:pPr>
        <w:pStyle w:val="Bijschrift"/>
        <w:jc w:val="center"/>
      </w:pPr>
      <w:r w:rsidRPr="00986CA0">
        <w:t xml:space="preserve">Figuur </w:t>
      </w:r>
      <w:r w:rsidR="0080561B">
        <w:fldChar w:fldCharType="begin"/>
      </w:r>
      <w:r w:rsidR="0080561B">
        <w:instrText xml:space="preserve"> SEQ Figuur \* ARABIC </w:instrText>
      </w:r>
      <w:r w:rsidR="0080561B">
        <w:fldChar w:fldCharType="separate"/>
      </w:r>
      <w:r w:rsidR="00475E70">
        <w:rPr>
          <w:noProof/>
        </w:rPr>
        <w:t>1</w:t>
      </w:r>
      <w:r w:rsidR="0080561B">
        <w:fldChar w:fldCharType="end"/>
      </w:r>
      <w:r w:rsidRPr="00986CA0">
        <w:t xml:space="preserve"> Model van Harrison</w:t>
      </w:r>
    </w:p>
    <w:p w14:paraId="129947DF" w14:textId="77777777" w:rsidR="00C8340F" w:rsidRPr="00986CA0" w:rsidRDefault="00C8340F" w:rsidP="00C8340F">
      <w:r w:rsidRPr="00986CA0">
        <w:t>Binnen Gibas heerst er een Taakcultuur. Er is sprake van hoge machtsspreiding en een hoge samenwerkingsgraad, dit is terug te zien in het organogram</w:t>
      </w:r>
      <w:r>
        <w:t xml:space="preserve"> (Bijlage 10.1)</w:t>
      </w:r>
      <w:r w:rsidRPr="00986CA0">
        <w:t xml:space="preserve"> van het bedrijf maar ook op de werkvloer. De klanten die aangenomen worden hebben specifieke verzoeken en worden </w:t>
      </w:r>
      <w:r>
        <w:t>in aparte</w:t>
      </w:r>
      <w:r w:rsidRPr="00986CA0">
        <w:t xml:space="preserve"> opdrachten aangenomen. Er zijn meerdere specialisten nodig om een opdracht voor een klant te voltooien. Tevens is er veel contact met de klant nodig om een op maat gemaakte oplossingen te leveren.</w:t>
      </w:r>
      <w:sdt>
        <w:sdtPr>
          <w:id w:val="-1236780520"/>
          <w:citation/>
        </w:sdtPr>
        <w:sdtContent>
          <w:r>
            <w:fldChar w:fldCharType="begin"/>
          </w:r>
          <w:r>
            <w:instrText xml:space="preserve"> CITATION Too19 \l 1043 </w:instrText>
          </w:r>
          <w:r>
            <w:fldChar w:fldCharType="separate"/>
          </w:r>
          <w:r>
            <w:rPr>
              <w:noProof/>
            </w:rPr>
            <w:t xml:space="preserve"> (Toolshero, sd)</w:t>
          </w:r>
          <w:r>
            <w:fldChar w:fldCharType="end"/>
          </w:r>
        </w:sdtContent>
      </w:sdt>
    </w:p>
    <w:p w14:paraId="1D66FBC6" w14:textId="77777777" w:rsidR="00C8340F" w:rsidRPr="00986CA0" w:rsidRDefault="00C8340F" w:rsidP="00C8340F">
      <w:pPr>
        <w:pStyle w:val="Kop2"/>
        <w:numPr>
          <w:ilvl w:val="1"/>
          <w:numId w:val="1"/>
        </w:numPr>
      </w:pPr>
      <w:bookmarkStart w:id="19" w:name="_Toc7095903"/>
      <w:bookmarkStart w:id="20" w:name="_Toc7097536"/>
      <w:bookmarkStart w:id="21" w:name="_Toc22214064"/>
      <w:r w:rsidRPr="00986CA0">
        <w:t>Taken en Positie van Stagiair</w:t>
      </w:r>
      <w:bookmarkEnd w:id="19"/>
      <w:bookmarkEnd w:id="20"/>
      <w:bookmarkEnd w:id="21"/>
    </w:p>
    <w:p w14:paraId="12D59288" w14:textId="77777777" w:rsidR="00C8340F" w:rsidRPr="00986CA0" w:rsidRDefault="00C8340F" w:rsidP="00C8340F">
      <w:r w:rsidRPr="00986CA0">
        <w:t>Binnen de organisatie heeft de student een van t</w:t>
      </w:r>
      <w:r>
        <w:t>e</w:t>
      </w:r>
      <w:r w:rsidRPr="00986CA0">
        <w:t>voren gedefinieerde opdracht om te voltooien. Deze opdracht is een uitbreiding op een systeem dat al toegepast wordt op de producten die Gibas levert. De student wordt als software engineer aangenomen onder begeleiding van een software engineer.</w:t>
      </w:r>
      <w:r>
        <w:t xml:space="preserve"> </w:t>
      </w:r>
    </w:p>
    <w:p w14:paraId="26631658" w14:textId="77777777" w:rsidR="00C8340F" w:rsidRDefault="00C8340F">
      <w:r>
        <w:br w:type="page"/>
      </w:r>
    </w:p>
    <w:p w14:paraId="425CE484" w14:textId="77777777" w:rsidR="00C8340F" w:rsidRDefault="00C8340F" w:rsidP="00C8340F">
      <w:pPr>
        <w:pStyle w:val="Kop1"/>
      </w:pPr>
      <w:bookmarkStart w:id="22" w:name="_Toc22214065"/>
      <w:r>
        <w:lastRenderedPageBreak/>
        <w:t>De Opdracht</w:t>
      </w:r>
      <w:bookmarkEnd w:id="22"/>
    </w:p>
    <w:p w14:paraId="00B77ECA" w14:textId="77777777" w:rsidR="00C8340F" w:rsidRPr="00986CA0" w:rsidRDefault="00C8340F" w:rsidP="00C8340F">
      <w:pPr>
        <w:pStyle w:val="Kop2"/>
        <w:numPr>
          <w:ilvl w:val="1"/>
          <w:numId w:val="1"/>
        </w:numPr>
      </w:pPr>
      <w:bookmarkStart w:id="23" w:name="_Toc7095905"/>
      <w:bookmarkStart w:id="24" w:name="_Toc7097538"/>
      <w:bookmarkStart w:id="25" w:name="_Toc22214066"/>
      <w:r w:rsidRPr="00986CA0">
        <w:t>Stageopdracht</w:t>
      </w:r>
      <w:bookmarkEnd w:id="23"/>
      <w:bookmarkEnd w:id="24"/>
      <w:bookmarkEnd w:id="25"/>
    </w:p>
    <w:p w14:paraId="1A87AEE7" w14:textId="4BE8C184" w:rsidR="00C8340F" w:rsidRPr="00986CA0" w:rsidRDefault="00C8340F" w:rsidP="00C8340F">
      <w:r w:rsidRPr="00986CA0">
        <w:t xml:space="preserve">De stageopdracht is een productopdracht. De opdracht omvat het </w:t>
      </w:r>
      <w:r w:rsidR="000C700E">
        <w:t>maken van een URCap om</w:t>
      </w:r>
      <w:r w:rsidRPr="00986CA0">
        <w:t xml:space="preserve"> een festo drive aan</w:t>
      </w:r>
      <w:r>
        <w:t xml:space="preserve"> de workflow van</w:t>
      </w:r>
      <w:r w:rsidRPr="00986CA0">
        <w:t xml:space="preserve"> een Universal Robot(UR) Robotarm</w:t>
      </w:r>
      <w:r w:rsidR="000C700E">
        <w:t xml:space="preserve"> toe te voegen</w:t>
      </w:r>
      <w:r w:rsidRPr="00986CA0">
        <w:t>. Deze festo drive is in essentie een motor die het mogelijk maakt om een product op zijn platform te bewegen door de UR</w:t>
      </w:r>
      <w:r>
        <w:t>,</w:t>
      </w:r>
      <w:r w:rsidRPr="00986CA0">
        <w:t xml:space="preserve"> zodat </w:t>
      </w:r>
      <w:r>
        <w:t>de UR</w:t>
      </w:r>
      <w:r w:rsidRPr="00986CA0">
        <w:t xml:space="preserve"> niet verplaatst hoeft te worden of rare bewegingen moet maken om bij een</w:t>
      </w:r>
      <w:r>
        <w:t xml:space="preserve"> bepaald</w:t>
      </w:r>
      <w:r w:rsidRPr="00986CA0">
        <w:t xml:space="preserve"> punt te komen. Het UR systeem maakt gebruik van URCaps, een platform om randapparatuur en accessoires toe te voegen. </w:t>
      </w:r>
    </w:p>
    <w:p w14:paraId="624D8B24" w14:textId="77777777" w:rsidR="00C8340F" w:rsidRPr="00986CA0" w:rsidRDefault="00C8340F" w:rsidP="00C8340F">
      <w:pPr>
        <w:pStyle w:val="Kop2"/>
        <w:numPr>
          <w:ilvl w:val="1"/>
          <w:numId w:val="1"/>
        </w:numPr>
      </w:pPr>
      <w:bookmarkStart w:id="26" w:name="_Toc7095906"/>
      <w:bookmarkStart w:id="27" w:name="_Toc7097539"/>
      <w:bookmarkStart w:id="28" w:name="_Toc22214067"/>
      <w:r w:rsidRPr="00986CA0">
        <w:t>Businessdoel</w:t>
      </w:r>
      <w:bookmarkEnd w:id="26"/>
      <w:bookmarkEnd w:id="27"/>
      <w:bookmarkEnd w:id="28"/>
    </w:p>
    <w:p w14:paraId="53DFC466" w14:textId="77777777" w:rsidR="00C8340F" w:rsidRPr="00986CA0" w:rsidRDefault="00C8340F" w:rsidP="00C8340F">
      <w:r w:rsidRPr="00986CA0">
        <w:t xml:space="preserve">Gibas levert op maat gemaakte oplossingen voor </w:t>
      </w:r>
      <w:r>
        <w:t xml:space="preserve">het </w:t>
      </w:r>
      <w:r w:rsidRPr="00986CA0">
        <w:t>automatiser</w:t>
      </w:r>
      <w:r>
        <w:t>en</w:t>
      </w:r>
      <w:r w:rsidRPr="00986CA0">
        <w:t xml:space="preserve"> van</w:t>
      </w:r>
      <w:r>
        <w:t xml:space="preserve"> de</w:t>
      </w:r>
      <w:r w:rsidRPr="00986CA0">
        <w:t xml:space="preserve"> productie bij bedrijven. Het resultaat van de opdracht zal meerdere mogelijkheden toevoegen aan het assortiment en diensten van Gibas. De toevoeging van het product is een volgende stap in de automatisering en optimalisering van de UR producten die Gibas levert.</w:t>
      </w:r>
    </w:p>
    <w:p w14:paraId="4A7E56D2" w14:textId="77777777" w:rsidR="00C8340F" w:rsidRPr="00986CA0" w:rsidRDefault="00C8340F" w:rsidP="00C8340F">
      <w:pPr>
        <w:pStyle w:val="Kop2"/>
        <w:numPr>
          <w:ilvl w:val="1"/>
          <w:numId w:val="1"/>
        </w:numPr>
      </w:pPr>
      <w:bookmarkStart w:id="29" w:name="_Toc7095907"/>
      <w:bookmarkStart w:id="30" w:name="_Toc7097540"/>
      <w:bookmarkStart w:id="31" w:name="_Toc22214068"/>
      <w:r w:rsidRPr="00986CA0">
        <w:t>Doelstelling Opdracht</w:t>
      </w:r>
      <w:bookmarkEnd w:id="29"/>
      <w:bookmarkEnd w:id="30"/>
      <w:bookmarkEnd w:id="31"/>
    </w:p>
    <w:p w14:paraId="6BD580FD" w14:textId="43ACC93F" w:rsidR="00C8340F" w:rsidRPr="00986CA0" w:rsidRDefault="00C8340F" w:rsidP="00C8340F">
      <w:r w:rsidRPr="00986CA0">
        <w:t xml:space="preserve">De opdracht is op te delen in een onderzoek, analyse en productie. Allereerst zal er onderzoek gedaan worden naar de UR, URCaps </w:t>
      </w:r>
      <w:r>
        <w:t>,</w:t>
      </w:r>
      <w:r w:rsidR="00663AFA">
        <w:t>F</w:t>
      </w:r>
      <w:r w:rsidRPr="00986CA0">
        <w:t xml:space="preserve">esto </w:t>
      </w:r>
      <w:r w:rsidR="00663AFA">
        <w:t>D</w:t>
      </w:r>
      <w:r w:rsidRPr="00986CA0">
        <w:t>rive</w:t>
      </w:r>
      <w:r w:rsidR="00663AFA">
        <w:t>.</w:t>
      </w:r>
      <w:r w:rsidRPr="00986CA0">
        <w:t xml:space="preserve"> Er zal een keuze gemaakt worden of er verder aan de bestaande code gewerkt wordt of dat er een nieuwe codebase wordt opgezet. Vervolgens zal er aan de productie van een systeem gewerkt worden, afhankelijk van het resultaat van het onderzoek en de analyse van de code zal er gewerkt worden aan de bestaande code of aan een geheel nieuwe codebase.</w:t>
      </w:r>
    </w:p>
    <w:p w14:paraId="78C26DC8" w14:textId="77777777" w:rsidR="00C8340F" w:rsidRPr="00986CA0" w:rsidRDefault="00C8340F" w:rsidP="00C8340F">
      <w:pPr>
        <w:pStyle w:val="Kop2"/>
        <w:numPr>
          <w:ilvl w:val="1"/>
          <w:numId w:val="1"/>
        </w:numPr>
      </w:pPr>
      <w:bookmarkStart w:id="32" w:name="_Toc7095908"/>
      <w:bookmarkStart w:id="33" w:name="_Toc7097541"/>
      <w:bookmarkStart w:id="34" w:name="_Toc22214069"/>
      <w:r w:rsidRPr="00986CA0">
        <w:t>Eindproduct</w:t>
      </w:r>
      <w:bookmarkEnd w:id="32"/>
      <w:bookmarkEnd w:id="33"/>
      <w:bookmarkEnd w:id="34"/>
    </w:p>
    <w:p w14:paraId="55FA85DE" w14:textId="5A26CC1F" w:rsidR="00C8340F" w:rsidRPr="00986CA0" w:rsidRDefault="00C8340F" w:rsidP="00C8340F">
      <w:r w:rsidRPr="00986CA0">
        <w:t xml:space="preserve">Het uiteindelijke eindproduct </w:t>
      </w:r>
      <w:r>
        <w:t xml:space="preserve">betreft </w:t>
      </w:r>
      <w:r w:rsidR="00663AFA">
        <w:t xml:space="preserve">de “FestoCap”, </w:t>
      </w:r>
      <w:r>
        <w:t>e</w:t>
      </w:r>
      <w:r w:rsidRPr="00986CA0">
        <w:t xml:space="preserve">en werkend systeem dat op </w:t>
      </w:r>
      <w:r>
        <w:t>een</w:t>
      </w:r>
      <w:r w:rsidRPr="00986CA0">
        <w:t xml:space="preserve"> UR</w:t>
      </w:r>
      <w:r>
        <w:t xml:space="preserve"> product</w:t>
      </w:r>
      <w:r w:rsidRPr="00986CA0">
        <w:t xml:space="preserve"> gebruik maakt van de URCaps om een </w:t>
      </w:r>
      <w:r w:rsidR="00663AFA">
        <w:t>F</w:t>
      </w:r>
      <w:r>
        <w:t>e</w:t>
      </w:r>
      <w:r w:rsidRPr="00986CA0">
        <w:t xml:space="preserve">sto </w:t>
      </w:r>
      <w:r w:rsidR="00663AFA">
        <w:t>D</w:t>
      </w:r>
      <w:r w:rsidRPr="00986CA0">
        <w:t xml:space="preserve">rive te kunnen besturen. </w:t>
      </w:r>
    </w:p>
    <w:p w14:paraId="06EE8B5D" w14:textId="77777777" w:rsidR="00C8340F" w:rsidRPr="00986CA0" w:rsidRDefault="00C8340F" w:rsidP="00C8340F">
      <w:pPr>
        <w:pStyle w:val="Kop2"/>
        <w:numPr>
          <w:ilvl w:val="1"/>
          <w:numId w:val="1"/>
        </w:numPr>
      </w:pPr>
      <w:bookmarkStart w:id="35" w:name="_Toc7095909"/>
      <w:bookmarkStart w:id="36" w:name="_Toc7097542"/>
      <w:bookmarkStart w:id="37" w:name="_Toc22214070"/>
      <w:r w:rsidRPr="00986CA0">
        <w:t>Tussenproducten</w:t>
      </w:r>
      <w:bookmarkEnd w:id="35"/>
      <w:bookmarkEnd w:id="36"/>
      <w:bookmarkEnd w:id="37"/>
    </w:p>
    <w:p w14:paraId="08652FFA" w14:textId="77777777" w:rsidR="00C8340F" w:rsidRPr="00986CA0" w:rsidRDefault="00C8340F" w:rsidP="00C8340F">
      <w:r w:rsidRPr="00986CA0">
        <w:t xml:space="preserve">Omdat het project een agile methode toepast zal het resulteren in meerdere tussenproducten gedurende het ontwikkeltraject. </w:t>
      </w:r>
      <w:r>
        <w:t>De volgende</w:t>
      </w:r>
      <w:r w:rsidRPr="00986CA0">
        <w:t xml:space="preserve"> tussenproducten zijn vastgesteld om op te leveren tijdens de stage.</w:t>
      </w:r>
    </w:p>
    <w:p w14:paraId="2CEE3E59" w14:textId="77777777" w:rsidR="00C8340F" w:rsidRPr="00986CA0" w:rsidRDefault="00C8340F" w:rsidP="00C8340F">
      <w:pPr>
        <w:pStyle w:val="Kop3"/>
        <w:numPr>
          <w:ilvl w:val="2"/>
          <w:numId w:val="1"/>
        </w:numPr>
      </w:pPr>
      <w:bookmarkStart w:id="38" w:name="_Toc7095910"/>
      <w:bookmarkStart w:id="39" w:name="_Toc7097543"/>
      <w:bookmarkStart w:id="40" w:name="_Toc22214071"/>
      <w:r w:rsidRPr="00986CA0">
        <w:t>Gemaakte keuzes en onderbouwing</w:t>
      </w:r>
      <w:bookmarkEnd w:id="38"/>
      <w:bookmarkEnd w:id="39"/>
      <w:bookmarkEnd w:id="40"/>
    </w:p>
    <w:p w14:paraId="4ADA9C78" w14:textId="77777777" w:rsidR="00C8340F" w:rsidRPr="00986CA0" w:rsidRDefault="00C8340F" w:rsidP="00C8340F">
      <w:r w:rsidRPr="00986CA0">
        <w:t>Voor</w:t>
      </w:r>
      <w:r>
        <w:t>dat</w:t>
      </w:r>
      <w:r w:rsidRPr="00986CA0">
        <w:t xml:space="preserve"> de daadwerkelijke ontwikkeling van het systeem zal plaatvinden moet eerst het benodigde onderzoek gedaan worden naar de het bestaande systeem en alle randsystemen die er mee communiceren. </w:t>
      </w:r>
      <w:r>
        <w:t xml:space="preserve">Dit resulteert in een document met het onderzoek naar de verschillende systemen. </w:t>
      </w:r>
      <w:r w:rsidRPr="00986CA0">
        <w:t>Uiteindelijk zal er een onderbouwde keuze voortgebracht worden om of de code uit te br</w:t>
      </w:r>
      <w:r>
        <w:t>ei</w:t>
      </w:r>
      <w:r w:rsidRPr="00986CA0">
        <w:t>den</w:t>
      </w:r>
      <w:r>
        <w:t>,</w:t>
      </w:r>
      <w:r w:rsidRPr="00986CA0">
        <w:t xml:space="preserve"> of opnieuw</w:t>
      </w:r>
      <w:r>
        <w:t xml:space="preserve"> te</w:t>
      </w:r>
      <w:r w:rsidRPr="00986CA0">
        <w:t xml:space="preserve"> beginnen.</w:t>
      </w:r>
    </w:p>
    <w:p w14:paraId="16A4DFD5" w14:textId="77777777" w:rsidR="00C8340F" w:rsidRPr="00986CA0" w:rsidRDefault="00C8340F" w:rsidP="00C8340F">
      <w:pPr>
        <w:pStyle w:val="Kop2"/>
        <w:numPr>
          <w:ilvl w:val="1"/>
          <w:numId w:val="1"/>
        </w:numPr>
      </w:pPr>
      <w:bookmarkStart w:id="41" w:name="_Toc7095913"/>
      <w:bookmarkStart w:id="42" w:name="_Toc7097546"/>
      <w:bookmarkStart w:id="43" w:name="_Toc22214072"/>
      <w:r w:rsidRPr="00986CA0">
        <w:lastRenderedPageBreak/>
        <w:t>Projectmethode</w:t>
      </w:r>
      <w:bookmarkEnd w:id="41"/>
      <w:bookmarkEnd w:id="42"/>
      <w:bookmarkEnd w:id="43"/>
    </w:p>
    <w:p w14:paraId="4E2BA24E" w14:textId="77777777" w:rsidR="00C8340F" w:rsidRDefault="00C8340F" w:rsidP="00C8340F">
      <w:r w:rsidRPr="00986CA0">
        <w:t xml:space="preserve">Er is gekozen voor een agile aanpak door de lastig te bepalen projectplanning en </w:t>
      </w:r>
      <w:r>
        <w:t xml:space="preserve">doordat </w:t>
      </w:r>
      <w:r w:rsidRPr="00986CA0">
        <w:t>er veel wijzigingen kunnen komen in de scope. Ook is het waardevol om net werkbar</w:t>
      </w:r>
      <w:r>
        <w:t>e</w:t>
      </w:r>
      <w:r w:rsidRPr="00986CA0">
        <w:t xml:space="preserve"> tussenresultaat te kunnen tonen aan de opdrachtgever. </w:t>
      </w:r>
      <w:r>
        <w:t>Agile software ontwikkeling heeft verschillende kenmerken die van toepassing zijn aan de eisen van zowel het project,  de opdrachtgevers en de student (met betrekking tot het persoonlijk ontwikkelplan). Binnen agile development wordt er gebruik gemaakt van iteraties om risico’s te verminderen. Het doel van elke iteratie is om iets bruikbaars op te leveren. Hierdoor is goed vast te stellen met de stagebegeleider of het project correct verloopt en of er mogelijke veranderingen nodig zijn.</w:t>
      </w:r>
    </w:p>
    <w:p w14:paraId="7AFE5F74" w14:textId="77777777" w:rsidR="00C8340F" w:rsidRPr="00C719F4" w:rsidRDefault="00C8340F" w:rsidP="00C8340F">
      <w:r>
        <w:t>De stageperiode wordt opgedeeld in verschillende sprints, waarin elke sprint een afgebakende periode is met vaste onderdelen. Elke sprint duurt een week, en de sprints volgen elkaar steeds direct op. Aan het begin van de sprint is er een sprint planning waarin wordt vastgesteld wat er komende sprint wordt gedaan. Verder is er dagelijks sprake van een Daily Stand-up waarin de stagiaires voorleggen wat er gedaan is, wat er goed ging, wat er beter kan en wat er die dag gedaan wordt. Aan het eind van de sprint zal er een review en een retrospective plaatsvinden waar wordt teruggekeken op de sprint.</w:t>
      </w:r>
    </w:p>
    <w:p w14:paraId="0BA0CC2C" w14:textId="77777777" w:rsidR="00C8340F" w:rsidRDefault="00C8340F" w:rsidP="00C8340F">
      <w:pPr>
        <w:rPr>
          <w:rFonts w:asciiTheme="majorHAnsi" w:eastAsiaTheme="majorEastAsia" w:hAnsiTheme="majorHAnsi" w:cstheme="majorBidi"/>
          <w:b/>
          <w:bCs/>
          <w:smallCaps/>
          <w:color w:val="000000" w:themeColor="text1"/>
          <w:sz w:val="28"/>
          <w:szCs w:val="28"/>
        </w:rPr>
      </w:pPr>
      <w:r>
        <w:br w:type="page"/>
      </w:r>
    </w:p>
    <w:p w14:paraId="32C55E2C" w14:textId="77777777" w:rsidR="00C8340F" w:rsidRPr="00986CA0" w:rsidRDefault="00C8340F" w:rsidP="00C8340F">
      <w:pPr>
        <w:pStyle w:val="Kop2"/>
        <w:numPr>
          <w:ilvl w:val="1"/>
          <w:numId w:val="1"/>
        </w:numPr>
      </w:pPr>
      <w:bookmarkStart w:id="44" w:name="_Toc7095914"/>
      <w:bookmarkStart w:id="45" w:name="_Toc7097547"/>
      <w:bookmarkStart w:id="46" w:name="_Toc22214073"/>
      <w:r w:rsidRPr="00986CA0">
        <w:lastRenderedPageBreak/>
        <w:t>Hoofd en Deelvragen</w:t>
      </w:r>
      <w:bookmarkEnd w:id="44"/>
      <w:bookmarkEnd w:id="45"/>
      <w:bookmarkEnd w:id="46"/>
    </w:p>
    <w:p w14:paraId="58BA7B93" w14:textId="77777777" w:rsidR="00C8340F" w:rsidRPr="0072391A" w:rsidRDefault="00C8340F" w:rsidP="00C8340F">
      <w:pPr>
        <w:rPr>
          <w:rStyle w:val="Subtielebenadrukking"/>
          <w:i w:val="0"/>
          <w:iCs w:val="0"/>
          <w:color w:val="auto"/>
        </w:rPr>
      </w:pPr>
      <w:r w:rsidRPr="00986CA0">
        <w:t xml:space="preserve">De hoofdvraag voor deze stageopdracht is als volgt geformuleerd: </w:t>
      </w:r>
    </w:p>
    <w:p w14:paraId="05239C15" w14:textId="77777777" w:rsidR="00C8340F" w:rsidRPr="00986CA0" w:rsidRDefault="00C8340F" w:rsidP="00C8340F">
      <w:pPr>
        <w:ind w:left="720"/>
        <w:rPr>
          <w:rStyle w:val="Subtielebenadrukking"/>
        </w:rPr>
      </w:pPr>
      <w:r>
        <w:rPr>
          <w:rStyle w:val="Subtielebenadrukking"/>
        </w:rPr>
        <w:t xml:space="preserve">Hoe kan doormiddel van een URCap randapparatuur aangestuurd worden voor het gebruik met een UR systeem </w:t>
      </w:r>
      <w:r w:rsidRPr="00566A4C">
        <w:rPr>
          <w:rStyle w:val="Subtielebenadrukking"/>
          <w:b/>
        </w:rPr>
        <w:t>voor Gibas</w:t>
      </w:r>
      <w:r>
        <w:rPr>
          <w:rStyle w:val="Subtielebenadrukking"/>
        </w:rPr>
        <w:t>?</w:t>
      </w:r>
    </w:p>
    <w:p w14:paraId="422797C3" w14:textId="77777777" w:rsidR="00C8340F" w:rsidRPr="00986CA0" w:rsidRDefault="00C8340F" w:rsidP="00C8340F">
      <w:r w:rsidRPr="00986CA0">
        <w:t xml:space="preserve">Om deze vraag te kunnen beantwoorden zijn de volgende deelvragen opgesteld : </w:t>
      </w:r>
    </w:p>
    <w:p w14:paraId="5B735F7F" w14:textId="7EB31A14" w:rsidR="009F7827" w:rsidRDefault="009F7827" w:rsidP="009F7827">
      <w:pPr>
        <w:pStyle w:val="Lijstalinea"/>
        <w:numPr>
          <w:ilvl w:val="0"/>
          <w:numId w:val="35"/>
        </w:numPr>
        <w:rPr>
          <w:rStyle w:val="Subtielebenadrukking"/>
        </w:rPr>
      </w:pPr>
      <w:bookmarkStart w:id="47" w:name="_Ref22734597"/>
      <w:r>
        <w:rPr>
          <w:rStyle w:val="Subtielebenadrukking"/>
        </w:rPr>
        <w:t>Wat zijn de requirements van de FestoCap</w:t>
      </w:r>
      <w:r w:rsidR="00C8340F" w:rsidRPr="00AD635F">
        <w:rPr>
          <w:rStyle w:val="Subtielebenadrukking"/>
        </w:rPr>
        <w:t>?</w:t>
      </w:r>
      <w:bookmarkEnd w:id="47"/>
    </w:p>
    <w:p w14:paraId="37FC6B79" w14:textId="11DF7308" w:rsidR="009F7827" w:rsidRDefault="009F7827" w:rsidP="009F7827">
      <w:pPr>
        <w:pStyle w:val="Lijstalinea"/>
        <w:numPr>
          <w:ilvl w:val="0"/>
          <w:numId w:val="35"/>
        </w:numPr>
        <w:rPr>
          <w:rStyle w:val="Subtielebenadrukking"/>
        </w:rPr>
      </w:pPr>
      <w:bookmarkStart w:id="48" w:name="_Ref22734012"/>
      <w:r>
        <w:rPr>
          <w:rStyle w:val="Subtielebenadrukking"/>
        </w:rPr>
        <w:t>Is de huidige ontwikkelomgeving geschikt voor het produceren van de FestoCap?</w:t>
      </w:r>
      <w:bookmarkEnd w:id="48"/>
    </w:p>
    <w:p w14:paraId="444CB134" w14:textId="2639B9E0" w:rsidR="009F7827" w:rsidRDefault="009F7827" w:rsidP="009F7827">
      <w:pPr>
        <w:pStyle w:val="Lijstalinea"/>
        <w:numPr>
          <w:ilvl w:val="0"/>
          <w:numId w:val="35"/>
        </w:numPr>
        <w:rPr>
          <w:rStyle w:val="Subtielebenadrukking"/>
        </w:rPr>
      </w:pPr>
      <w:bookmarkStart w:id="49" w:name="_Ref22734563"/>
      <w:r>
        <w:rPr>
          <w:rStyle w:val="Subtielebenadrukking"/>
        </w:rPr>
        <w:t>Hoe werkt het communi</w:t>
      </w:r>
      <w:bookmarkStart w:id="50" w:name="_GoBack"/>
      <w:bookmarkEnd w:id="50"/>
      <w:r>
        <w:rPr>
          <w:rStyle w:val="Subtielebenadrukking"/>
        </w:rPr>
        <w:t>catieprotocol van het UR systeem met het Festo drive systeem?</w:t>
      </w:r>
      <w:bookmarkEnd w:id="49"/>
    </w:p>
    <w:p w14:paraId="0F9C9055" w14:textId="1781C61E" w:rsidR="009F7827" w:rsidRDefault="009F7827" w:rsidP="009F7827">
      <w:pPr>
        <w:pStyle w:val="Lijstalinea"/>
        <w:numPr>
          <w:ilvl w:val="0"/>
          <w:numId w:val="35"/>
        </w:numPr>
        <w:rPr>
          <w:rStyle w:val="Subtielebenadrukking"/>
        </w:rPr>
      </w:pPr>
      <w:r>
        <w:rPr>
          <w:rStyle w:val="Subtielebenadrukking"/>
        </w:rPr>
        <w:t xml:space="preserve">Hoe </w:t>
      </w:r>
      <w:r w:rsidR="00BC3E60">
        <w:rPr>
          <w:rStyle w:val="Subtielebenadrukking"/>
        </w:rPr>
        <w:t>zijn</w:t>
      </w:r>
      <w:r>
        <w:rPr>
          <w:rStyle w:val="Subtielebenadrukking"/>
        </w:rPr>
        <w:t xml:space="preserve"> de eerder gevonden resultaten omgezet naar een werkende </w:t>
      </w:r>
      <w:r w:rsidR="00BC3E60">
        <w:rPr>
          <w:rStyle w:val="Subtielebenadrukking"/>
        </w:rPr>
        <w:t>FestoCap</w:t>
      </w:r>
      <w:r>
        <w:rPr>
          <w:rStyle w:val="Subtielebenadrukking"/>
        </w:rPr>
        <w:t xml:space="preserve"> met in acht genomen de gevonden requirements? </w:t>
      </w:r>
    </w:p>
    <w:p w14:paraId="3477519F" w14:textId="7241A567" w:rsidR="00C8340F" w:rsidRPr="00AD635F" w:rsidRDefault="00C8340F" w:rsidP="00C8340F">
      <w:pPr>
        <w:ind w:left="720"/>
        <w:rPr>
          <w:rStyle w:val="Subtielebenadrukking"/>
        </w:rPr>
      </w:pPr>
      <w:r w:rsidRPr="00AD635F">
        <w:rPr>
          <w:rStyle w:val="Subtielebenadrukking"/>
        </w:rPr>
        <w:t xml:space="preserve"> </w:t>
      </w:r>
    </w:p>
    <w:p w14:paraId="608316B4" w14:textId="77777777" w:rsidR="00C8340F" w:rsidRPr="00986CA0" w:rsidRDefault="00C8340F" w:rsidP="00C8340F">
      <w:r>
        <w:rPr>
          <w:rStyle w:val="Subtielebenadrukking"/>
        </w:rPr>
        <w:tab/>
      </w:r>
      <w:r w:rsidRPr="00986CA0">
        <w:br w:type="page"/>
      </w:r>
    </w:p>
    <w:p w14:paraId="200ADE58" w14:textId="77777777" w:rsidR="00C8340F" w:rsidRDefault="00C8340F" w:rsidP="00C8340F">
      <w:pPr>
        <w:pStyle w:val="Kop1"/>
      </w:pPr>
      <w:bookmarkStart w:id="51" w:name="_Toc22214074"/>
      <w:commentRangeStart w:id="52"/>
      <w:r>
        <w:lastRenderedPageBreak/>
        <w:t>Theoretisch Kader</w:t>
      </w:r>
      <w:commentRangeEnd w:id="52"/>
      <w:r w:rsidR="009F7827">
        <w:rPr>
          <w:rStyle w:val="Verwijzingopmerking"/>
          <w:rFonts w:asciiTheme="minorHAnsi" w:eastAsiaTheme="minorEastAsia" w:hAnsiTheme="minorHAnsi" w:cstheme="minorBidi"/>
          <w:b w:val="0"/>
          <w:bCs w:val="0"/>
          <w:smallCaps w:val="0"/>
          <w:color w:val="auto"/>
        </w:rPr>
        <w:commentReference w:id="52"/>
      </w:r>
      <w:bookmarkEnd w:id="51"/>
    </w:p>
    <w:p w14:paraId="5C009F79" w14:textId="3528BD41" w:rsidR="00C8340F" w:rsidRPr="00986CA0" w:rsidRDefault="00C8340F" w:rsidP="003F20BD">
      <w:r w:rsidRPr="00986CA0">
        <w:t xml:space="preserve">Het doel van het </w:t>
      </w:r>
      <w:r>
        <w:t>t</w:t>
      </w:r>
      <w:r w:rsidRPr="00986CA0">
        <w:t xml:space="preserve">heoretisch kader, vanuit </w:t>
      </w:r>
      <w:r>
        <w:t>de</w:t>
      </w:r>
      <w:r w:rsidRPr="00986CA0">
        <w:t xml:space="preserve"> stageleidraad genomen, is </w:t>
      </w:r>
      <w:r>
        <w:t>(voor)</w:t>
      </w:r>
      <w:r w:rsidRPr="00986CA0">
        <w:t xml:space="preserve">onderzoek doen. </w:t>
      </w:r>
      <w:r>
        <w:t>Het opstellen van een o</w:t>
      </w:r>
      <w:r w:rsidRPr="00986CA0">
        <w:t xml:space="preserve">nderzoek om de </w:t>
      </w:r>
      <w:r>
        <w:t xml:space="preserve">benodigde </w:t>
      </w:r>
      <w:r w:rsidRPr="00986CA0">
        <w:t>theorie</w:t>
      </w:r>
      <w:r>
        <w:t xml:space="preserve">, begrippen </w:t>
      </w:r>
      <w:r w:rsidRPr="00986CA0">
        <w:t>en concepten te kunnen definiëren en onderbouwen</w:t>
      </w:r>
      <w:r>
        <w:t xml:space="preserve"> voor de voltooiing van de stageopdracht</w:t>
      </w:r>
      <w:r w:rsidRPr="00986CA0">
        <w:t xml:space="preserve">. Dit wordt gebaseerd op betrouwbare literatuur met correcte literatuurverwijzingen. Ook </w:t>
      </w:r>
      <w:r>
        <w:t xml:space="preserve">wordt </w:t>
      </w:r>
      <w:r w:rsidRPr="00986CA0">
        <w:t xml:space="preserve">de belangrijkste literatuur die nog onderzocht moet worden </w:t>
      </w:r>
      <w:r>
        <w:t>voor</w:t>
      </w:r>
      <w:r w:rsidRPr="00986CA0">
        <w:t xml:space="preserve"> de uitwerking en beantwoording van de deelvragen</w:t>
      </w:r>
      <w:r>
        <w:t xml:space="preserve"> vastgesteld</w:t>
      </w:r>
      <w:r w:rsidRPr="00986CA0">
        <w:t>.</w:t>
      </w:r>
      <w:r w:rsidR="00673432">
        <w:t xml:space="preserve"> </w:t>
      </w:r>
      <w:r w:rsidRPr="00986CA0">
        <w:t>Er worden verschillende systemen gebruikt bij de stageopdracht. Om een duidelijk beeld te creëren van het UR-systeem en het onderbouwen hiervan zullen deze omschreven worden</w:t>
      </w:r>
    </w:p>
    <w:p w14:paraId="1EF2C611" w14:textId="77777777" w:rsidR="00C8340F" w:rsidRPr="00986CA0" w:rsidRDefault="00C8340F" w:rsidP="00C8340F">
      <w:pPr>
        <w:pStyle w:val="Kop2"/>
        <w:numPr>
          <w:ilvl w:val="1"/>
          <w:numId w:val="1"/>
        </w:numPr>
      </w:pPr>
      <w:bookmarkStart w:id="53" w:name="_Toc7095916"/>
      <w:bookmarkStart w:id="54" w:name="_Toc7097549"/>
      <w:bookmarkStart w:id="55" w:name="_Toc22214075"/>
      <w:r w:rsidRPr="00986CA0">
        <w:t>Universal Robots</w:t>
      </w:r>
      <w:bookmarkEnd w:id="53"/>
      <w:bookmarkEnd w:id="54"/>
      <w:bookmarkEnd w:id="55"/>
    </w:p>
    <w:p w14:paraId="62A53D3C" w14:textId="5BB9D06F" w:rsidR="00674D58" w:rsidRDefault="00C8340F" w:rsidP="00C8340F">
      <w:r w:rsidRPr="00986CA0">
        <w:t>Bij de stageopdracht wordt er gewerkt met de systemen van Universal Robots. H</w:t>
      </w:r>
      <w:r>
        <w:t xml:space="preserve">et onderzoek </w:t>
      </w:r>
      <w:r w:rsidRPr="00986CA0">
        <w:t xml:space="preserve">van deze systemen </w:t>
      </w:r>
      <w:r>
        <w:t>benut</w:t>
      </w:r>
      <w:r w:rsidRPr="00986CA0">
        <w:t xml:space="preserve"> het ontwikkel</w:t>
      </w:r>
      <w:r>
        <w:t>proces</w:t>
      </w:r>
      <w:r w:rsidRPr="00986CA0">
        <w:t xml:space="preserve"> van een URCap. Een Universal Robot kan op twee niveaus bestuurd worden op GUI niveau, door middel van de PolyScope (of eigen software) en op Script niveau, door middel van URScript. </w:t>
      </w:r>
    </w:p>
    <w:p w14:paraId="027E2485" w14:textId="77777777" w:rsidR="00674D58" w:rsidRDefault="00674D58">
      <w:r>
        <w:br w:type="page"/>
      </w:r>
    </w:p>
    <w:p w14:paraId="571BAC9C" w14:textId="77777777" w:rsidR="00C8340F" w:rsidRPr="00986CA0" w:rsidRDefault="00C8340F" w:rsidP="00C8340F"/>
    <w:p w14:paraId="782B1670" w14:textId="77777777" w:rsidR="00C8340F" w:rsidRPr="00986CA0" w:rsidRDefault="00C8340F" w:rsidP="00C8340F">
      <w:pPr>
        <w:pStyle w:val="Kop3"/>
        <w:numPr>
          <w:ilvl w:val="2"/>
          <w:numId w:val="1"/>
        </w:numPr>
      </w:pPr>
      <w:bookmarkStart w:id="56" w:name="_Toc7095917"/>
      <w:bookmarkStart w:id="57" w:name="_Toc7097550"/>
      <w:bookmarkStart w:id="58" w:name="_Toc22214076"/>
      <w:r w:rsidRPr="00986CA0">
        <w:t>PolyScope</w:t>
      </w:r>
      <w:bookmarkEnd w:id="56"/>
      <w:bookmarkEnd w:id="57"/>
      <w:bookmarkEnd w:id="58"/>
    </w:p>
    <w:p w14:paraId="3DDA8976" w14:textId="32108161" w:rsidR="00674D58" w:rsidRDefault="00C8340F" w:rsidP="00C8340F">
      <w:pPr>
        <w:keepNext/>
      </w:pPr>
      <w:r w:rsidRPr="00986CA0">
        <w:t xml:space="preserve">PolyScope is de grafische interface van Universal Robots. Het is de interface die de programmeur gebruikt om een UR-programma te bouwen en besturen. URCaps zijn plug-ins binnen PolyScope. Er zijn momenteel twee versies van PolyScope die geleverd worden door Gibas. </w:t>
      </w:r>
      <w:r>
        <w:t xml:space="preserve">Welke versie wordt gebruikt zal </w:t>
      </w:r>
      <w:r w:rsidRPr="00986CA0">
        <w:t xml:space="preserve">geen verschil zijn in de </w:t>
      </w:r>
      <w:r w:rsidR="009F7827" w:rsidRPr="00986CA0">
        <w:t>backend</w:t>
      </w:r>
      <w:r w:rsidRPr="00986CA0">
        <w:t xml:space="preserve"> van het systeem. Alleen de </w:t>
      </w:r>
      <w:r>
        <w:t>user i</w:t>
      </w:r>
      <w:r w:rsidRPr="00986CA0">
        <w:t>nterface is wel anders per versie, er zal tijdens</w:t>
      </w:r>
      <w:r>
        <w:t xml:space="preserve"> het project onderzocht worden hoe deze verschillen en</w:t>
      </w:r>
      <w:r w:rsidRPr="00986CA0">
        <w:t xml:space="preserve"> </w:t>
      </w:r>
      <w:r>
        <w:t xml:space="preserve">er zal </w:t>
      </w:r>
      <w:r w:rsidRPr="00986CA0">
        <w:t>uiteindelijk een user</w:t>
      </w:r>
      <w:r>
        <w:t xml:space="preserve"> </w:t>
      </w:r>
      <w:r w:rsidRPr="00986CA0">
        <w:t>interface voor beide versies van het systeem komen.</w:t>
      </w:r>
      <w:r>
        <w:t xml:space="preserve"> Een groot deel van het systeem wordt uitgevoerd in PolyScope</w:t>
      </w:r>
      <w:r w:rsidR="00663AFA">
        <w:t>.</w:t>
      </w:r>
      <w:r>
        <w:t xml:space="preserve"> Universal Robots stelt veel hulpmiddelen beschikbaar voor programmeurs , ‘Getting Started’-tutorials en fora voor verdere vragen. </w:t>
      </w:r>
    </w:p>
    <w:p w14:paraId="71B7C21C" w14:textId="77777777" w:rsidR="00C8340F" w:rsidRPr="00986CA0" w:rsidRDefault="00C8340F" w:rsidP="00C8340F">
      <w:pPr>
        <w:pStyle w:val="Kop3"/>
        <w:numPr>
          <w:ilvl w:val="2"/>
          <w:numId w:val="1"/>
        </w:numPr>
      </w:pPr>
      <w:bookmarkStart w:id="59" w:name="_Toc7095918"/>
      <w:bookmarkStart w:id="60" w:name="_Toc7097551"/>
      <w:bookmarkStart w:id="61" w:name="_Toc22214077"/>
      <w:r w:rsidRPr="00986CA0">
        <w:t>URScript</w:t>
      </w:r>
      <w:bookmarkEnd w:id="59"/>
      <w:bookmarkEnd w:id="60"/>
      <w:bookmarkEnd w:id="61"/>
    </w:p>
    <w:p w14:paraId="319EA1A9" w14:textId="0E3A87D4" w:rsidR="00C8340F" w:rsidRDefault="00C8340F" w:rsidP="00C8340F">
      <w:r w:rsidRPr="00986CA0">
        <w:t xml:space="preserve">Op </w:t>
      </w:r>
      <w:r w:rsidR="00663AFA">
        <w:t>embedded</w:t>
      </w:r>
      <w:r w:rsidRPr="00986CA0">
        <w:t xml:space="preserve"> niveau wordt URScript gebruikt om de UR te besturen. URScript is een programmeertaal die gebruik maak</w:t>
      </w:r>
      <w:r>
        <w:t>t</w:t>
      </w:r>
      <w:r w:rsidRPr="00986CA0">
        <w:t xml:space="preserve"> van variabelen, types en flow control statemens zoals “if” en “else”. Verder zijn er ook variabelen en functies beschikbaar voor het monitoren en controleren van </w:t>
      </w:r>
      <w:r>
        <w:t>de</w:t>
      </w:r>
      <w:r w:rsidRPr="00986CA0">
        <w:t xml:space="preserve"> I/O en de bewegingen van de robot.</w:t>
      </w:r>
      <w:r>
        <w:t xml:space="preserve"> Dit is van toepassing bij het testen het systeem en de communicatie vanuit het UR systeem</w:t>
      </w:r>
      <w:sdt>
        <w:sdtPr>
          <w:id w:val="-284894117"/>
          <w:citation/>
        </w:sdtPr>
        <w:sdtContent>
          <w:r w:rsidRPr="00986CA0">
            <w:fldChar w:fldCharType="begin"/>
          </w:r>
          <w:r w:rsidRPr="00986CA0">
            <w:instrText xml:space="preserve">CITATION Uni18 \l 1043 </w:instrText>
          </w:r>
          <w:r w:rsidRPr="00986CA0">
            <w:fldChar w:fldCharType="separate"/>
          </w:r>
          <w:r>
            <w:rPr>
              <w:noProof/>
            </w:rPr>
            <w:t xml:space="preserve"> (Universal Robots, 2018)</w:t>
          </w:r>
          <w:r w:rsidRPr="00986CA0">
            <w:fldChar w:fldCharType="end"/>
          </w:r>
        </w:sdtContent>
      </w:sdt>
    </w:p>
    <w:p w14:paraId="2DACA30B" w14:textId="77777777" w:rsidR="00C8340F" w:rsidRDefault="00C8340F" w:rsidP="00C8340F">
      <w:pPr>
        <w:pStyle w:val="Kop3"/>
        <w:numPr>
          <w:ilvl w:val="2"/>
          <w:numId w:val="1"/>
        </w:numPr>
      </w:pPr>
      <w:r>
        <w:t xml:space="preserve"> </w:t>
      </w:r>
      <w:bookmarkStart w:id="62" w:name="_Toc7095919"/>
      <w:bookmarkStart w:id="63" w:name="_Toc7097552"/>
      <w:bookmarkStart w:id="64" w:name="_Toc22214078"/>
      <w:r>
        <w:t>URCaps</w:t>
      </w:r>
      <w:bookmarkEnd w:id="62"/>
      <w:bookmarkEnd w:id="63"/>
      <w:bookmarkEnd w:id="64"/>
    </w:p>
    <w:p w14:paraId="52F79DE2" w14:textId="754C1670" w:rsidR="00C8340F" w:rsidRDefault="00C8340F" w:rsidP="00C8340F">
      <w:r>
        <w:t xml:space="preserve">Een URCap is een Java-based plugin voor PolyScope. Deze kan gebruikt worden om functionaliteit toe te voegen aan PolyScope, bijvoorbeeld specifieke hardware configuraties of nieuwe templates voor operaties of communicatie. De URCaps komen in het algemeen in vier soorten : </w:t>
      </w:r>
      <w:r w:rsidR="00663AFA">
        <w:t>i</w:t>
      </w:r>
      <w:r>
        <w:t xml:space="preserve">nstallation </w:t>
      </w:r>
      <w:r w:rsidR="00663AFA">
        <w:t>n</w:t>
      </w:r>
      <w:r>
        <w:t xml:space="preserve">ode, </w:t>
      </w:r>
      <w:r w:rsidR="00E93A72">
        <w:t>p</w:t>
      </w:r>
      <w:r>
        <w:t xml:space="preserve">rogram node, </w:t>
      </w:r>
      <w:r w:rsidR="00E93A72">
        <w:t>t</w:t>
      </w:r>
      <w:r>
        <w:t xml:space="preserve">oolbar en </w:t>
      </w:r>
      <w:r w:rsidR="00E93A72">
        <w:t>d</w:t>
      </w:r>
      <w:r>
        <w:t xml:space="preserve">aemon </w:t>
      </w:r>
      <w:sdt>
        <w:sdtPr>
          <w:id w:val="209161355"/>
          <w:citation/>
        </w:sdtPr>
        <w:sdtContent>
          <w:r>
            <w:fldChar w:fldCharType="begin"/>
          </w:r>
          <w:r>
            <w:instrText xml:space="preserve"> CITATION Uni2 \l 1043 </w:instrText>
          </w:r>
          <w:r>
            <w:fldChar w:fldCharType="separate"/>
          </w:r>
          <w:r>
            <w:rPr>
              <w:noProof/>
            </w:rPr>
            <w:t>(Universal Robots)</w:t>
          </w:r>
          <w:r>
            <w:fldChar w:fldCharType="end"/>
          </w:r>
        </w:sdtContent>
      </w:sdt>
    </w:p>
    <w:p w14:paraId="0070CC7C" w14:textId="77777777" w:rsidR="00C8340F" w:rsidRDefault="00C8340F" w:rsidP="00C8340F">
      <w:pPr>
        <w:pStyle w:val="Kop4"/>
        <w:numPr>
          <w:ilvl w:val="3"/>
          <w:numId w:val="1"/>
        </w:numPr>
      </w:pPr>
      <w:r>
        <w:t>Installation Node</w:t>
      </w:r>
    </w:p>
    <w:p w14:paraId="02615B4F" w14:textId="30A3431B" w:rsidR="00C8340F" w:rsidRDefault="00C8340F" w:rsidP="00C8340F">
      <w:r>
        <w:t xml:space="preserve">Een </w:t>
      </w:r>
      <w:r w:rsidR="00663AFA">
        <w:t>i</w:t>
      </w:r>
      <w:r>
        <w:t xml:space="preserve">nstallation </w:t>
      </w:r>
      <w:r w:rsidR="00663AFA">
        <w:t>n</w:t>
      </w:r>
      <w:r>
        <w:t>ode is een extensie op het installatie domein van het UR systeem. Hierin kan een URCap aanpassingen aan de user interface of extra functionaliteiten toevoegen aan de configuratie van het PolyScope systeem.</w:t>
      </w:r>
    </w:p>
    <w:p w14:paraId="6BF8AA42" w14:textId="77777777" w:rsidR="00C8340F" w:rsidRDefault="00C8340F" w:rsidP="00C8340F">
      <w:pPr>
        <w:pStyle w:val="Kop4"/>
        <w:numPr>
          <w:ilvl w:val="3"/>
          <w:numId w:val="1"/>
        </w:numPr>
      </w:pPr>
      <w:r>
        <w:t>Program Node</w:t>
      </w:r>
    </w:p>
    <w:p w14:paraId="3DA89308" w14:textId="117830FD" w:rsidR="00C8340F" w:rsidRDefault="00C8340F" w:rsidP="00C8340F">
      <w:r>
        <w:t xml:space="preserve">Een </w:t>
      </w:r>
      <w:r w:rsidR="00663AFA">
        <w:t>p</w:t>
      </w:r>
      <w:r>
        <w:t xml:space="preserve">rogram </w:t>
      </w:r>
      <w:r w:rsidR="00663AFA">
        <w:t>n</w:t>
      </w:r>
      <w:r>
        <w:t>ode is een extensie op het programmeer domein van het UR systeem. Hier kan de URCap nieuwe programma’s toevoegen aan PolyScope .</w:t>
      </w:r>
      <w:r w:rsidR="00663AFA" w:rsidRPr="00663AFA">
        <w:t xml:space="preserve"> </w:t>
      </w:r>
      <w:r w:rsidR="00663AFA">
        <w:t>De taak van de program node is de juiste URScript code doorgeven aan de real-time thread in URScript.  Ook bevat een program node de functionaliteiten die nodig zijn om de juiste informatie door te geven aan URScript, bijvoorbeeld bewegingsvariabelen of interface opties.</w:t>
      </w:r>
    </w:p>
    <w:p w14:paraId="071D7E8A" w14:textId="77777777" w:rsidR="00C8340F" w:rsidRDefault="00C8340F" w:rsidP="00C8340F">
      <w:pPr>
        <w:pStyle w:val="Kop4"/>
        <w:numPr>
          <w:ilvl w:val="3"/>
          <w:numId w:val="1"/>
        </w:numPr>
      </w:pPr>
      <w:r>
        <w:t>Toolbar</w:t>
      </w:r>
    </w:p>
    <w:p w14:paraId="118C2570" w14:textId="77777777" w:rsidR="00C8340F" w:rsidRPr="00C23E4F" w:rsidRDefault="00C8340F" w:rsidP="00C8340F">
      <w:r>
        <w:t>Een Toolbar is een toevoeging aan de user interface in de vorm van een pop-up menu dat vanuit het gehele programma beschikbaar is. Deze is vaak beschikbaar als er sprake is van randapparatuur als mogelijke manual override die altijd te bereiken is.</w:t>
      </w:r>
    </w:p>
    <w:p w14:paraId="42CACBC4" w14:textId="77777777" w:rsidR="00C8340F" w:rsidRPr="00986CA0" w:rsidRDefault="00C8340F" w:rsidP="00C8340F">
      <w:pPr>
        <w:pStyle w:val="Kop3"/>
        <w:numPr>
          <w:ilvl w:val="2"/>
          <w:numId w:val="1"/>
        </w:numPr>
      </w:pPr>
      <w:bookmarkStart w:id="65" w:name="_Toc7095920"/>
      <w:bookmarkStart w:id="66" w:name="_Toc7097553"/>
      <w:bookmarkStart w:id="67" w:name="_Toc22214079"/>
      <w:r w:rsidRPr="00986CA0">
        <w:t>URControl</w:t>
      </w:r>
      <w:bookmarkEnd w:id="65"/>
      <w:bookmarkEnd w:id="66"/>
      <w:bookmarkEnd w:id="67"/>
    </w:p>
    <w:p w14:paraId="78F8035A" w14:textId="4EB33704" w:rsidR="00C8340F" w:rsidRDefault="00C8340F" w:rsidP="00C8340F">
      <w:r w:rsidRPr="00986CA0">
        <w:t>URControl is de real-time controller, deze bestuur</w:t>
      </w:r>
      <w:r>
        <w:t xml:space="preserve">t </w:t>
      </w:r>
      <w:r w:rsidRPr="00986CA0">
        <w:t>de robot en voert de programma’s uit. In essentie krijgt URControl een programma van PolyScope en zet deze om naar individuele machine instructies</w:t>
      </w:r>
      <w:r w:rsidR="00E93A72">
        <w:t xml:space="preserve"> in URScript</w:t>
      </w:r>
      <w:r w:rsidRPr="00986CA0">
        <w:t xml:space="preserve">. Het is een low-level robot controller op </w:t>
      </w:r>
      <w:r>
        <w:t>een</w:t>
      </w:r>
      <w:r w:rsidRPr="00986CA0">
        <w:t xml:space="preserve"> PC in de UR. Wanneer de UR opstart zal deze als </w:t>
      </w:r>
      <w:r w:rsidRPr="00986CA0">
        <w:lastRenderedPageBreak/>
        <w:t>een service(daemon) opstarten en verbinden met PolyScope via TCP/IP connectie</w:t>
      </w:r>
      <w:sdt>
        <w:sdtPr>
          <w:id w:val="-1593854947"/>
          <w:citation/>
        </w:sdtPr>
        <w:sdtContent>
          <w:r w:rsidRPr="00986CA0">
            <w:fldChar w:fldCharType="begin"/>
          </w:r>
          <w:r w:rsidRPr="00986CA0">
            <w:instrText xml:space="preserve">CITATION Uni18 \l 1043 </w:instrText>
          </w:r>
          <w:r w:rsidRPr="00986CA0">
            <w:fldChar w:fldCharType="separate"/>
          </w:r>
          <w:r>
            <w:rPr>
              <w:noProof/>
            </w:rPr>
            <w:t xml:space="preserve"> (Universal Robots, 2018)</w:t>
          </w:r>
          <w:r w:rsidRPr="00986CA0">
            <w:fldChar w:fldCharType="end"/>
          </w:r>
        </w:sdtContent>
      </w:sdt>
    </w:p>
    <w:p w14:paraId="5DA59C23" w14:textId="77777777" w:rsidR="00C8340F" w:rsidRPr="00986CA0" w:rsidRDefault="00C8340F" w:rsidP="008E3761">
      <w:pPr>
        <w:pStyle w:val="Kop2"/>
      </w:pPr>
      <w:bookmarkStart w:id="68" w:name="_Toc7095921"/>
      <w:bookmarkStart w:id="69" w:name="_Toc7097554"/>
      <w:bookmarkStart w:id="70" w:name="_Toc22214080"/>
      <w:r w:rsidRPr="00986CA0">
        <w:t>Festo Drive</w:t>
      </w:r>
      <w:bookmarkEnd w:id="68"/>
      <w:bookmarkEnd w:id="69"/>
      <w:bookmarkEnd w:id="70"/>
    </w:p>
    <w:p w14:paraId="3563E214" w14:textId="77777777" w:rsidR="00C8340F" w:rsidRPr="00986CA0" w:rsidRDefault="00C8340F" w:rsidP="00C8340F">
      <w:r w:rsidRPr="00986CA0">
        <w:t xml:space="preserve">Het project moet uiteindelijk een motor van Festo aansturen. Deze worden geleverd met motor controller en een Festo Handling and Positioning Profile(FHPP). In </w:t>
      </w:r>
      <w:r>
        <w:t>dit</w:t>
      </w:r>
      <w:r w:rsidRPr="00986CA0">
        <w:t xml:space="preserve"> FHPP wordt grondig uitgelegd hoe met de motor controller gecommuniceerd wordt.</w:t>
      </w:r>
      <w:r>
        <w:t xml:space="preserve"> Om de functionaliteiten van de festo drive beter vast te stellen voor een bruikbare interface zal er testsoftware geschreven worden voor het aanroepen van alle benodigde functionaliteit. </w:t>
      </w:r>
      <w:r w:rsidRPr="00986CA0">
        <w:t xml:space="preserve"> </w:t>
      </w:r>
      <w:sdt>
        <w:sdtPr>
          <w:id w:val="-1207641406"/>
          <w:citation/>
        </w:sdtPr>
        <w:sdtContent>
          <w:r w:rsidRPr="00986CA0">
            <w:fldChar w:fldCharType="begin"/>
          </w:r>
          <w:r w:rsidRPr="00986CA0">
            <w:instrText xml:space="preserve"> CITATION Fes19 \l 1043 </w:instrText>
          </w:r>
          <w:r w:rsidRPr="00986CA0">
            <w:fldChar w:fldCharType="separate"/>
          </w:r>
          <w:r>
            <w:rPr>
              <w:noProof/>
            </w:rPr>
            <w:t>(Festo)</w:t>
          </w:r>
          <w:r w:rsidRPr="00986CA0">
            <w:fldChar w:fldCharType="end"/>
          </w:r>
        </w:sdtContent>
      </w:sdt>
    </w:p>
    <w:p w14:paraId="53E4DA4D" w14:textId="77777777" w:rsidR="00C8340F" w:rsidRDefault="00C8340F" w:rsidP="00C8340F">
      <w:pPr>
        <w:pStyle w:val="Kop2"/>
      </w:pPr>
      <w:bookmarkStart w:id="71" w:name="_Toc22214081"/>
      <w:r>
        <w:t>Modbus</w:t>
      </w:r>
      <w:bookmarkEnd w:id="71"/>
      <w:r>
        <w:t xml:space="preserve"> </w:t>
      </w:r>
    </w:p>
    <w:p w14:paraId="5EE82C82" w14:textId="77777777" w:rsidR="00AD6770" w:rsidRDefault="009300D5" w:rsidP="00C8340F">
      <w:r>
        <w:t>Modbus is een serieel communicatie protocol ontworpen door Modicon</w:t>
      </w:r>
      <w:r w:rsidR="00ED4BD7">
        <w:t xml:space="preserve"> </w:t>
      </w:r>
      <w:r>
        <w:t xml:space="preserve"> in 1979 voor het aansturen van programmable logic controllers(PLCs). Het is een methode die gebruikt wordt voor het oversturen van informatie over </w:t>
      </w:r>
      <w:r w:rsidR="00AD635F">
        <w:t>seriële</w:t>
      </w:r>
      <w:r>
        <w:t xml:space="preserve"> lijnen naar </w:t>
      </w:r>
      <w:r w:rsidR="00AD635F">
        <w:t>elektronische</w:t>
      </w:r>
      <w:r>
        <w:t xml:space="preserve"> </w:t>
      </w:r>
      <w:r w:rsidR="00AD635F">
        <w:t>apparaten</w:t>
      </w:r>
      <w:r>
        <w:t xml:space="preserve">. Het is een open protocol en kan dus vrij gebruikt worden. Het is zelfs in de huidige tijd een veelgebruikte standaard in de industrie. </w:t>
      </w:r>
    </w:p>
    <w:p w14:paraId="014630B8" w14:textId="72550FEC" w:rsidR="006E3125" w:rsidRDefault="006E3125" w:rsidP="006E3125">
      <w:pPr>
        <w:pStyle w:val="Kop2"/>
      </w:pPr>
      <w:bookmarkStart w:id="72" w:name="_Toc22214082"/>
      <w:r>
        <w:t>Festo Configuratie Tool</w:t>
      </w:r>
      <w:bookmarkEnd w:id="72"/>
      <w:r w:rsidR="00C20CDA">
        <w:t xml:space="preserve"> </w:t>
      </w:r>
    </w:p>
    <w:p w14:paraId="0D97AF4A" w14:textId="04342867" w:rsidR="00C8340F" w:rsidRDefault="006E3125" w:rsidP="006E3125">
      <w:r>
        <w:t>Voor de geleverde motor was geen duidelijke documentatie beschikbaar omdat hier geen toegang tot was en er binnen het bedrijf niet binnen een korte tijd toegang te regelen was. Als alternatief is de Festo Configuratie tool voorgesteld, deze tool wordt gebruikt door de PLC programmeurs binnen Gibas om de motoren in te stellen. Vanuit hier is de Festo drive aan te spreken en daarbij de motor aan te sturen.</w:t>
      </w:r>
      <w:r w:rsidR="00C20CDA">
        <w:t xml:space="preserve"> In combinatie met de documentatie van andere motoren en de FTC</w:t>
      </w:r>
      <w:r w:rsidR="00C8340F">
        <w:br w:type="page"/>
      </w:r>
    </w:p>
    <w:p w14:paraId="0F2C7244" w14:textId="7E712A60" w:rsidR="00C8340F" w:rsidRDefault="00042AE7" w:rsidP="00C8340F">
      <w:pPr>
        <w:pStyle w:val="Kop1"/>
      </w:pPr>
      <w:bookmarkStart w:id="73" w:name="_Toc22214083"/>
      <w:r>
        <w:lastRenderedPageBreak/>
        <w:t>Requirements FestoCap</w:t>
      </w:r>
      <w:bookmarkEnd w:id="73"/>
    </w:p>
    <w:p w14:paraId="01427D2F" w14:textId="575A3508" w:rsidR="009F7827" w:rsidRPr="009F7827" w:rsidRDefault="009F7827" w:rsidP="009F7827">
      <w:pPr>
        <w:jc w:val="center"/>
        <w:rPr>
          <w:sz w:val="24"/>
          <w:szCs w:val="24"/>
          <w:lang w:val="en-GB"/>
        </w:rPr>
      </w:pPr>
      <w:r w:rsidRPr="009F7827">
        <w:rPr>
          <w:rStyle w:val="CitaatChar"/>
          <w:sz w:val="24"/>
          <w:szCs w:val="24"/>
          <w:lang w:val="en-GB"/>
        </w:rPr>
        <w:t>“Weeks of programming can save you hours of planning”</w:t>
      </w:r>
    </w:p>
    <w:p w14:paraId="22B75348" w14:textId="5D017B26" w:rsidR="009F7827" w:rsidRDefault="009F7827" w:rsidP="009F7827">
      <w:r>
        <w:t xml:space="preserve">Voordat er een “Hello World” wordt geschreven zal er eerst vastgesteld moeten worden wat een FestoCap nou precies moet doen. In dit hoofdstuk worden de voorbereidende maatregelen getroffen voor het produceren van de FestoCap. Om een product te maken die aan de eisen van Gibas voldoet worden er requirements aan de FestoCap gesteld. Deze, vaak technische, requirements schetsen een duidelijk beeld van de FestoCap en wat er nodig is om deze te maken. Requirements kunnen gebruikt worden om de geleverde ontwikkelomgeving te toetsen, of deze voldoende is om een FestoCap de produceren. Wanneer dit niet het geval is, stelt het </w:t>
      </w:r>
      <w:r w:rsidR="00986B47">
        <w:t>de programmeur</w:t>
      </w:r>
      <w:r>
        <w:t xml:space="preserve"> tijdig in staat om met een oplossing of alternatief te komen.</w:t>
      </w:r>
    </w:p>
    <w:p w14:paraId="412DE70A" w14:textId="77777777" w:rsidR="0030196D" w:rsidRPr="0030196D" w:rsidRDefault="0030196D" w:rsidP="0030196D">
      <w:pPr>
        <w:pStyle w:val="Geenafstand"/>
        <w:rPr>
          <w:lang w:val="nl-NL"/>
        </w:rPr>
      </w:pPr>
      <w:r w:rsidRPr="0030196D">
        <w:rPr>
          <w:lang w:val="nl-NL"/>
        </w:rPr>
        <w:t>In dit hoofdstuk wordt de  volgende deelvraag beantwoord:</w:t>
      </w:r>
    </w:p>
    <w:p w14:paraId="5C540CD2" w14:textId="6EF3B7B6" w:rsidR="0030196D" w:rsidRDefault="0030196D" w:rsidP="0030196D">
      <w:pPr>
        <w:jc w:val="center"/>
      </w:pPr>
      <w:r>
        <w:fldChar w:fldCharType="begin"/>
      </w:r>
      <w:r>
        <w:instrText xml:space="preserve"> REF _Ref22734597 \h </w:instrText>
      </w:r>
      <w:r>
        <w:instrText xml:space="preserve"> \* MERGEFORMAT </w:instrText>
      </w:r>
      <w:r>
        <w:fldChar w:fldCharType="separate"/>
      </w:r>
      <w:r>
        <w:rPr>
          <w:rStyle w:val="Subtielebenadrukking"/>
        </w:rPr>
        <w:t>Wat zijn de requirements van de FestoCap</w:t>
      </w:r>
      <w:r w:rsidRPr="00AD635F">
        <w:rPr>
          <w:rStyle w:val="Subtielebenadrukking"/>
        </w:rPr>
        <w:t>?</w:t>
      </w:r>
      <w:r>
        <w:fldChar w:fldCharType="end"/>
      </w:r>
    </w:p>
    <w:p w14:paraId="04E6F9F1" w14:textId="0A30F812" w:rsidR="000934ED" w:rsidRDefault="000934ED" w:rsidP="000934ED">
      <w:pPr>
        <w:pStyle w:val="Kop2"/>
      </w:pPr>
      <w:bookmarkStart w:id="74" w:name="_Toc22214084"/>
      <w:r>
        <w:t>Requirements</w:t>
      </w:r>
      <w:r w:rsidR="00F52BE2">
        <w:t xml:space="preserve"> FestoCap</w:t>
      </w:r>
      <w:bookmarkEnd w:id="74"/>
    </w:p>
    <w:p w14:paraId="4B093EA4" w14:textId="4B6355B4" w:rsidR="000934ED" w:rsidRDefault="000934ED" w:rsidP="00F00674">
      <w:r>
        <w:t>Om vast te kunnen stellen of de ontwikkelomgeving geschikt is voor het produceren van een URCap naar de wens van Gibas is het nodig om requirements vast te stellen.</w:t>
      </w:r>
      <w:r w:rsidR="00AE51CA">
        <w:t xml:space="preserve"> Een groot deel van deze requirements zijn al vastgesteld in het plan van aanpak </w:t>
      </w:r>
      <w:r w:rsidR="00AE51CA" w:rsidRPr="00AE51CA">
        <w:rPr>
          <w:b/>
          <w:bCs/>
        </w:rPr>
        <w:t>(Verwijzing naar PVA 8.2.1)</w:t>
      </w:r>
      <w:r w:rsidR="00AE51CA">
        <w:t xml:space="preserve">  , maar zijn verder uitgewerkt tijdens de ontwikkeling van de FestoCap. In het plan van aanpak zijn de volgende </w:t>
      </w:r>
      <w:r w:rsidR="00F00674">
        <w:t xml:space="preserve">generieke </w:t>
      </w:r>
      <w:r w:rsidR="00AE51CA">
        <w:t>requirements opgesteld :</w:t>
      </w:r>
    </w:p>
    <w:p w14:paraId="40860651" w14:textId="48620B1A" w:rsidR="00AE51CA" w:rsidRDefault="00AE51CA" w:rsidP="00AE51CA">
      <w:pPr>
        <w:pStyle w:val="Lijstalinea"/>
        <w:numPr>
          <w:ilvl w:val="0"/>
          <w:numId w:val="31"/>
        </w:numPr>
      </w:pPr>
      <w:r>
        <w:t>Festo</w:t>
      </w:r>
      <w:r w:rsidR="00FF61D0">
        <w:t>Cap</w:t>
      </w:r>
      <w:r>
        <w:t xml:space="preserve"> program Interface</w:t>
      </w:r>
    </w:p>
    <w:p w14:paraId="51E640E4" w14:textId="603FB832" w:rsidR="00F00674" w:rsidRDefault="00F00674" w:rsidP="00AE51CA">
      <w:pPr>
        <w:pStyle w:val="Lijstalinea"/>
        <w:numPr>
          <w:ilvl w:val="0"/>
          <w:numId w:val="31"/>
        </w:numPr>
      </w:pPr>
      <w:r>
        <w:t>Daemon URCap</w:t>
      </w:r>
    </w:p>
    <w:p w14:paraId="2960F841" w14:textId="6080B61B" w:rsidR="00AE51CA" w:rsidRDefault="00AE51CA" w:rsidP="00AE51CA">
      <w:pPr>
        <w:pStyle w:val="Lijstalinea"/>
        <w:numPr>
          <w:ilvl w:val="0"/>
          <w:numId w:val="31"/>
        </w:numPr>
      </w:pPr>
      <w:r>
        <w:t>Festo Modbus Controller</w:t>
      </w:r>
    </w:p>
    <w:p w14:paraId="3D95FD9C" w14:textId="11299DE4" w:rsidR="00F00674" w:rsidRDefault="00AE51CA" w:rsidP="003F1E4F">
      <w:pPr>
        <w:pStyle w:val="Lijstalinea"/>
        <w:numPr>
          <w:ilvl w:val="0"/>
          <w:numId w:val="31"/>
        </w:numPr>
      </w:pPr>
      <w:r>
        <w:t xml:space="preserve">Communicatie tussen de FestoCap en de Festo </w:t>
      </w:r>
      <w:r w:rsidR="00FC3944">
        <w:t>motor</w:t>
      </w:r>
    </w:p>
    <w:p w14:paraId="125162DA" w14:textId="7C01027E" w:rsidR="00AE51CA" w:rsidRDefault="00AE51CA" w:rsidP="00AE51CA">
      <w:pPr>
        <w:pStyle w:val="Lijstalinea"/>
        <w:numPr>
          <w:ilvl w:val="0"/>
          <w:numId w:val="31"/>
        </w:numPr>
      </w:pPr>
      <w:r>
        <w:t xml:space="preserve">Toolbar URCap </w:t>
      </w:r>
    </w:p>
    <w:p w14:paraId="4DC99B27" w14:textId="3F5F8AF8" w:rsidR="00AE51CA" w:rsidRDefault="00AE51CA" w:rsidP="00AE51CA">
      <w:pPr>
        <w:pStyle w:val="Lijstalinea"/>
        <w:numPr>
          <w:ilvl w:val="0"/>
          <w:numId w:val="31"/>
        </w:numPr>
      </w:pPr>
      <w:r>
        <w:t xml:space="preserve">User interface </w:t>
      </w:r>
      <w:r w:rsidR="00F00674">
        <w:t>UR</w:t>
      </w:r>
      <w:r>
        <w:t>Cap</w:t>
      </w:r>
    </w:p>
    <w:p w14:paraId="386BC27A" w14:textId="1A29381D" w:rsidR="00AE51CA" w:rsidRDefault="00AE51CA" w:rsidP="00AE51CA">
      <w:pPr>
        <w:pStyle w:val="Lijstalinea"/>
        <w:numPr>
          <w:ilvl w:val="0"/>
          <w:numId w:val="31"/>
        </w:numPr>
      </w:pPr>
      <w:r>
        <w:t>Ondersteuning meerdere Festo Motoren</w:t>
      </w:r>
    </w:p>
    <w:p w14:paraId="3A5A6A15" w14:textId="0C0B3A4E" w:rsidR="00F00674" w:rsidRDefault="00F00674" w:rsidP="00F00674">
      <w:r>
        <w:t xml:space="preserve">Deze requirements zijn samen met de stagebegeleider in gesprek vastgesteld, </w:t>
      </w:r>
      <w:r w:rsidR="0090708E">
        <w:t>toen</w:t>
      </w:r>
      <w:r>
        <w:t xml:space="preserve"> was er nog niet genoeg kennis om de specifieke requirements en mogelijkheden van een URCap en van de Festo Controller vast te stellen. </w:t>
      </w:r>
      <w:r w:rsidR="00F52BE2">
        <w:t>In deze deelvraag</w:t>
      </w:r>
      <w:r>
        <w:t xml:space="preserve"> </w:t>
      </w:r>
      <w:r w:rsidR="0090708E">
        <w:t>worden</w:t>
      </w:r>
      <w:r>
        <w:t xml:space="preserve"> deze generieke requirements omgezet kunnen worden naar functionele requirements voor de FestoCap. </w:t>
      </w:r>
    </w:p>
    <w:p w14:paraId="0D9EF5B5" w14:textId="6767EB8B" w:rsidR="008554E7" w:rsidRDefault="008554E7" w:rsidP="008554E7">
      <w:r>
        <w:t xml:space="preserve">Tijdens de stageopdracht </w:t>
      </w:r>
      <w:r w:rsidR="0090708E">
        <w:t>is</w:t>
      </w:r>
      <w:r>
        <w:t xml:space="preserve"> onderzocht of de requirements voor de ontwikkelomgeving daadwerkelijk haalbaar zijn met de huidige ontwikkelomgeving. Als een requirement niet te verwezenlijken is binnen de huidige ontwikkelomgeving dan wordt er onderzocht</w:t>
      </w:r>
      <w:r w:rsidR="00170DBC">
        <w:t xml:space="preserve"> of er een programma geschreven kan worden of</w:t>
      </w:r>
      <w:r>
        <w:t xml:space="preserve"> externe library  dit wel mogelijk maakt.</w:t>
      </w:r>
    </w:p>
    <w:p w14:paraId="328174B0" w14:textId="77777777" w:rsidR="008554E7" w:rsidRDefault="008554E7" w:rsidP="00F00674"/>
    <w:p w14:paraId="5DB509B9" w14:textId="77777777" w:rsidR="00BC3E60" w:rsidRDefault="00BC3E60">
      <w:pPr>
        <w:rPr>
          <w:rFonts w:asciiTheme="majorHAnsi" w:eastAsiaTheme="majorEastAsia" w:hAnsiTheme="majorHAnsi" w:cstheme="majorBidi"/>
          <w:b/>
          <w:bCs/>
          <w:smallCaps/>
          <w:color w:val="000000" w:themeColor="text1"/>
          <w:sz w:val="28"/>
          <w:szCs w:val="28"/>
        </w:rPr>
      </w:pPr>
      <w:r>
        <w:br w:type="page"/>
      </w:r>
    </w:p>
    <w:p w14:paraId="67127A0B" w14:textId="7AA316F7" w:rsidR="005536AB" w:rsidRPr="005536AB" w:rsidRDefault="00F00674" w:rsidP="002019DB">
      <w:pPr>
        <w:pStyle w:val="Kop2"/>
      </w:pPr>
      <w:bookmarkStart w:id="75" w:name="_Toc22214085"/>
      <w:r>
        <w:lastRenderedPageBreak/>
        <w:t>Festo</w:t>
      </w:r>
      <w:r w:rsidR="00FF61D0">
        <w:t>Cap</w:t>
      </w:r>
      <w:r>
        <w:t xml:space="preserve"> Program </w:t>
      </w:r>
      <w:r w:rsidR="005536AB">
        <w:t>Interface</w:t>
      </w:r>
      <w:bookmarkEnd w:id="75"/>
    </w:p>
    <w:p w14:paraId="6F6BF6F8" w14:textId="5A6BC7E9" w:rsidR="005536AB" w:rsidRDefault="00F00674" w:rsidP="00293EEF">
      <w:r>
        <w:t xml:space="preserve">Tijdens de bespreking van de functionaliteiten van de FestoCap kwamen de basisfunctionaliteiten al snel aan bod. </w:t>
      </w:r>
      <w:r w:rsidR="003F1E4F">
        <w:t>Met een Festo Program Interface wordt de bestur</w:t>
      </w:r>
      <w:r w:rsidR="001B6BC1">
        <w:t>ing</w:t>
      </w:r>
      <w:r w:rsidR="003F1E4F">
        <w:t xml:space="preserve"> van een Festo motor vanuit het programma beduidt, in dit geval vanuit een URCap. Hier komen al functionele requirements naar voren voor de FestoCap</w:t>
      </w:r>
      <w:r w:rsidR="00FC3944">
        <w:t>. De verbinding tussen de FestoCap en de Festo motor wordt behandeld in</w:t>
      </w:r>
      <w:r w:rsidR="001B6BC1">
        <w:t xml:space="preserve"> </w:t>
      </w:r>
      <w:r w:rsidR="001B6BC1">
        <w:fldChar w:fldCharType="begin"/>
      </w:r>
      <w:r w:rsidR="001B6BC1">
        <w:instrText xml:space="preserve"> REF _Ref22733559 \r \h </w:instrText>
      </w:r>
      <w:r w:rsidR="001B6BC1">
        <w:fldChar w:fldCharType="separate"/>
      </w:r>
      <w:r w:rsidR="001B6BC1">
        <w:t>7.3</w:t>
      </w:r>
      <w:r w:rsidR="001B6BC1">
        <w:fldChar w:fldCharType="end"/>
      </w:r>
      <w:r w:rsidR="001B6BC1">
        <w:t xml:space="preserve">. </w:t>
      </w:r>
      <w:r w:rsidR="00FC3944">
        <w:t xml:space="preserve">Het moet mogelijk zijn de Festo motor volledig te kunnen besturen vanuit de FestoCap, om deze besturing goed vast te kunnen stellen wordt er naar de datasheet van de Festo motor gekeken. In deze datasheet staan de functionaliteiten van de Festo motor, deze zijn gelijk te vertalen naar functionele requirements voor de FestoCap. De functionaliteiten van de Festo motor zijn op te deze in </w:t>
      </w:r>
      <w:r w:rsidR="00293EEF">
        <w:t>de control functionaliteiten en de status functionaliteiten. De control</w:t>
      </w:r>
      <w:r w:rsidR="005536AB">
        <w:t>e</w:t>
      </w:r>
      <w:r w:rsidR="00293EEF">
        <w:t xml:space="preserve"> functionaliteiten zijn vanzelfsprekend gericht op het aansturen van de Festo motor, waarin de status functionaliteiten het mogelijk maken de status op te vragen van de Festo motor.  </w:t>
      </w:r>
      <w:r w:rsidR="000C0201">
        <w:t>Vanuit deze datasheet zijn de volgende functionaliteiten gehaald</w:t>
      </w:r>
      <w:r w:rsidR="001B6BC1">
        <w:t xml:space="preserve"> (</w:t>
      </w:r>
      <w:r w:rsidR="001B6BC1">
        <w:fldChar w:fldCharType="begin"/>
      </w:r>
      <w:r w:rsidR="001B6BC1">
        <w:instrText xml:space="preserve"> REF _Ref22733635 \w \h </w:instrText>
      </w:r>
      <w:r w:rsidR="001B6BC1">
        <w:fldChar w:fldCharType="separate"/>
      </w:r>
      <w:r w:rsidR="001B6BC1">
        <w:t>14.3</w:t>
      </w:r>
      <w:r w:rsidR="001B6BC1">
        <w:fldChar w:fldCharType="end"/>
      </w:r>
      <w:r w:rsidR="001B6BC1">
        <w:t xml:space="preserve"> </w:t>
      </w:r>
      <w:r w:rsidR="001B6BC1">
        <w:fldChar w:fldCharType="begin"/>
      </w:r>
      <w:r w:rsidR="001B6BC1">
        <w:instrText xml:space="preserve"> REF _Ref22733641 \h </w:instrText>
      </w:r>
      <w:r w:rsidR="001B6BC1">
        <w:fldChar w:fldCharType="separate"/>
      </w:r>
      <w:r w:rsidR="001B6BC1">
        <w:t>Requirements FestoCap</w:t>
      </w:r>
      <w:r w:rsidR="001B6BC1">
        <w:fldChar w:fldCharType="end"/>
      </w:r>
      <w:r w:rsidR="001B6BC1">
        <w:t>).</w:t>
      </w:r>
      <w:r w:rsidR="005D2B3C">
        <w:t xml:space="preserve"> </w:t>
      </w:r>
      <w:r w:rsidR="000777F5" w:rsidRPr="000777F5">
        <w:t>Deze functionaliteiten zijn als v</w:t>
      </w:r>
      <w:r w:rsidR="000777F5">
        <w:t>olgt omgezet naar eisen voor</w:t>
      </w:r>
      <w:r w:rsidR="00DA465E">
        <w:t xml:space="preserve"> de</w:t>
      </w:r>
      <w:r w:rsidR="000777F5">
        <w:t xml:space="preserve"> FestoCap.</w:t>
      </w:r>
      <w:r w:rsidR="00716C33">
        <w:t xml:space="preserve"> </w:t>
      </w:r>
    </w:p>
    <w:tbl>
      <w:tblPr>
        <w:tblStyle w:val="Onopgemaaktetabel1"/>
        <w:tblW w:w="0" w:type="auto"/>
        <w:tblLook w:val="04A0" w:firstRow="1" w:lastRow="0" w:firstColumn="1" w:lastColumn="0" w:noHBand="0" w:noVBand="1"/>
      </w:tblPr>
      <w:tblGrid>
        <w:gridCol w:w="723"/>
        <w:gridCol w:w="8627"/>
      </w:tblGrid>
      <w:tr w:rsidR="00455D34" w14:paraId="742AAC58"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BE9842E" w14:textId="4B4D1566" w:rsidR="00455D34" w:rsidRDefault="00455D34" w:rsidP="00293EEF">
            <w:r>
              <w:t>FR1.1</w:t>
            </w:r>
          </w:p>
        </w:tc>
        <w:tc>
          <w:tcPr>
            <w:tcW w:w="8640" w:type="dxa"/>
          </w:tcPr>
          <w:p w14:paraId="5A07B153" w14:textId="761B99D5" w:rsidR="00455D34" w:rsidRPr="00455D34" w:rsidRDefault="00455D34" w:rsidP="00293EE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een Festo motor kunnen activeren</w:t>
            </w:r>
          </w:p>
        </w:tc>
      </w:tr>
      <w:tr w:rsidR="00455D34" w14:paraId="5EA4833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97A3D7C" w14:textId="57B014E0" w:rsidR="00455D34" w:rsidRDefault="00455D34" w:rsidP="00293EEF">
            <w:r>
              <w:t>FR1.2</w:t>
            </w:r>
          </w:p>
        </w:tc>
        <w:tc>
          <w:tcPr>
            <w:tcW w:w="8640" w:type="dxa"/>
          </w:tcPr>
          <w:p w14:paraId="24229B17" w14:textId="68809FAA"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een Festo motor kunnen stoppen tijdens een beweging</w:t>
            </w:r>
          </w:p>
        </w:tc>
      </w:tr>
      <w:tr w:rsidR="00455D34" w14:paraId="17EFF41F" w14:textId="77777777" w:rsidTr="00455D34">
        <w:tc>
          <w:tcPr>
            <w:cnfStyle w:val="001000000000" w:firstRow="0" w:lastRow="0" w:firstColumn="1" w:lastColumn="0" w:oddVBand="0" w:evenVBand="0" w:oddHBand="0" w:evenHBand="0" w:firstRowFirstColumn="0" w:firstRowLastColumn="0" w:lastRowFirstColumn="0" w:lastRowLastColumn="0"/>
            <w:tcW w:w="710" w:type="dxa"/>
          </w:tcPr>
          <w:p w14:paraId="7346ED41" w14:textId="245E9111" w:rsidR="00455D34" w:rsidRDefault="00455D34" w:rsidP="00293EEF">
            <w:r>
              <w:t>FR1.3</w:t>
            </w:r>
          </w:p>
        </w:tc>
        <w:tc>
          <w:tcPr>
            <w:tcW w:w="8640" w:type="dxa"/>
          </w:tcPr>
          <w:p w14:paraId="684AC838" w14:textId="51959A22"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Festo motor naar een absolute positie kunnen verplaatsen</w:t>
            </w:r>
          </w:p>
        </w:tc>
      </w:tr>
      <w:tr w:rsidR="00455D34" w14:paraId="055AEA72"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CCF132" w14:textId="43843B40" w:rsidR="00455D34" w:rsidRDefault="00455D34" w:rsidP="00293EEF">
            <w:r>
              <w:t>FR1.4</w:t>
            </w:r>
          </w:p>
        </w:tc>
        <w:tc>
          <w:tcPr>
            <w:tcW w:w="8640" w:type="dxa"/>
          </w:tcPr>
          <w:p w14:paraId="6B7512B0" w14:textId="0308CDD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een Festo motor naar een relatieve positie kunnen verplaatsen</w:t>
            </w:r>
          </w:p>
        </w:tc>
      </w:tr>
      <w:tr w:rsidR="00455D34" w14:paraId="470B7E93" w14:textId="77777777" w:rsidTr="00455D34">
        <w:tc>
          <w:tcPr>
            <w:cnfStyle w:val="001000000000" w:firstRow="0" w:lastRow="0" w:firstColumn="1" w:lastColumn="0" w:oddVBand="0" w:evenVBand="0" w:oddHBand="0" w:evenHBand="0" w:firstRowFirstColumn="0" w:firstRowLastColumn="0" w:lastRowFirstColumn="0" w:lastRowLastColumn="0"/>
            <w:tcW w:w="710" w:type="dxa"/>
          </w:tcPr>
          <w:p w14:paraId="09F09E3D" w14:textId="6F391A32" w:rsidR="00455D34" w:rsidRDefault="00455D34" w:rsidP="00293EEF">
            <w:r>
              <w:t>FR1.5</w:t>
            </w:r>
          </w:p>
        </w:tc>
        <w:tc>
          <w:tcPr>
            <w:tcW w:w="8640" w:type="dxa"/>
          </w:tcPr>
          <w:p w14:paraId="0BE0B850" w14:textId="684DC0F6"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Festo motor continu in beide richtingen kunnen bewegen</w:t>
            </w:r>
          </w:p>
        </w:tc>
      </w:tr>
      <w:tr w:rsidR="00455D34" w14:paraId="68119FC4"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4B2E657" w14:textId="5D456388" w:rsidR="00455D34" w:rsidRDefault="00455D34" w:rsidP="00293EEF">
            <w:r>
              <w:t>FR1.6</w:t>
            </w:r>
          </w:p>
        </w:tc>
        <w:tc>
          <w:tcPr>
            <w:tcW w:w="8640" w:type="dxa"/>
          </w:tcPr>
          <w:p w14:paraId="1F039902" w14:textId="6EF33E88" w:rsidR="00455D34" w:rsidRDefault="00455D34" w:rsidP="001B6BC1">
            <w:pPr>
              <w:keepNext/>
              <w:cnfStyle w:val="000000100000" w:firstRow="0" w:lastRow="0" w:firstColumn="0" w:lastColumn="0" w:oddVBand="0" w:evenVBand="0" w:oddHBand="1" w:evenHBand="0" w:firstRowFirstColumn="0" w:firstRowLastColumn="0" w:lastRowFirstColumn="0" w:lastRowLastColumn="0"/>
            </w:pPr>
            <w:r>
              <w:t>De FestoCap moet een error in de motor kunnen herkennen en verwerken</w:t>
            </w:r>
          </w:p>
        </w:tc>
      </w:tr>
    </w:tbl>
    <w:p w14:paraId="3F53BD77" w14:textId="1835643C" w:rsidR="001B6BC1" w:rsidRPr="001B6BC1" w:rsidRDefault="001B6BC1">
      <w:pPr>
        <w:pStyle w:val="Bijschrift"/>
        <w:rPr>
          <w:lang w:val="en-GB"/>
        </w:rPr>
      </w:pPr>
      <w:r w:rsidRPr="001B6BC1">
        <w:rPr>
          <w:lang w:val="en-GB"/>
        </w:rPr>
        <w:t xml:space="preserve">Tabel </w:t>
      </w:r>
      <w:r>
        <w:fldChar w:fldCharType="begin"/>
      </w:r>
      <w:r w:rsidRPr="001B6BC1">
        <w:rPr>
          <w:lang w:val="en-GB"/>
        </w:rPr>
        <w:instrText xml:space="preserve"> SEQ Tabel \* ARABIC </w:instrText>
      </w:r>
      <w:r>
        <w:fldChar w:fldCharType="separate"/>
      </w:r>
      <w:r w:rsidR="00475E70">
        <w:rPr>
          <w:noProof/>
          <w:lang w:val="en-GB"/>
        </w:rPr>
        <w:t>1</w:t>
      </w:r>
      <w:r>
        <w:fldChar w:fldCharType="end"/>
      </w:r>
      <w:r w:rsidRPr="001B6BC1">
        <w:rPr>
          <w:lang w:val="en-GB"/>
        </w:rPr>
        <w:t>, Requirements FestoCap besturing Festo motor</w:t>
      </w:r>
    </w:p>
    <w:p w14:paraId="13E029BF" w14:textId="2A0EDD34" w:rsidR="00E730A1" w:rsidRPr="001B6BC1" w:rsidRDefault="00E730A1" w:rsidP="00293EEF">
      <w:pPr>
        <w:rPr>
          <w:lang w:val="en-GB"/>
        </w:rPr>
      </w:pPr>
      <w:r w:rsidRPr="001B6BC1">
        <w:rPr>
          <w:lang w:val="en-GB"/>
        </w:rPr>
        <w:t xml:space="preserve"> </w:t>
      </w:r>
    </w:p>
    <w:p w14:paraId="23278378" w14:textId="09E21FAB" w:rsidR="00DA465E" w:rsidRDefault="00E730A1" w:rsidP="00293EEF">
      <w:r>
        <w:t>Om de status van de Festo motor te monitoren beschikt de Festo motor over de volgende functionaliteiten volgens de datasheet(</w:t>
      </w:r>
      <w:r w:rsidR="005D2B3C">
        <w:t>Bijlage 13.2-Status</w:t>
      </w:r>
      <w:r>
        <w:t>)</w:t>
      </w:r>
      <w:r w:rsidR="005D2B3C">
        <w:t xml:space="preserve">. </w:t>
      </w:r>
      <w:r w:rsidR="00DA465E" w:rsidRPr="00DA465E">
        <w:t>Deze functionaliteiten zijn als v</w:t>
      </w:r>
      <w:r w:rsidR="00DA465E">
        <w:t>olgt omgezet naar eisen voor de FestoCap.</w:t>
      </w:r>
    </w:p>
    <w:tbl>
      <w:tblPr>
        <w:tblStyle w:val="Onopgemaaktetabel1"/>
        <w:tblW w:w="0" w:type="auto"/>
        <w:tblLook w:val="04A0" w:firstRow="1" w:lastRow="0" w:firstColumn="1" w:lastColumn="0" w:noHBand="0" w:noVBand="1"/>
      </w:tblPr>
      <w:tblGrid>
        <w:gridCol w:w="846"/>
        <w:gridCol w:w="8504"/>
      </w:tblGrid>
      <w:tr w:rsidR="00455D34" w14:paraId="62483A5F"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80E37E" w14:textId="574EDB5A" w:rsidR="00455D34" w:rsidRDefault="00455D34" w:rsidP="00293EEF">
            <w:r>
              <w:t>FR1.7</w:t>
            </w:r>
          </w:p>
        </w:tc>
        <w:tc>
          <w:tcPr>
            <w:tcW w:w="8504" w:type="dxa"/>
          </w:tcPr>
          <w:p w14:paraId="362FC93F" w14:textId="729A9632" w:rsidR="00455D34" w:rsidRPr="00455D34" w:rsidRDefault="00455D34" w:rsidP="00293EE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de status van de Drive op kunnen vragen</w:t>
            </w:r>
          </w:p>
        </w:tc>
      </w:tr>
      <w:tr w:rsidR="00455D34" w14:paraId="3CD99513"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3FA4D9" w14:textId="7FB6D173" w:rsidR="00455D34" w:rsidRDefault="00455D34" w:rsidP="00293EEF">
            <w:r>
              <w:t>FR1.8</w:t>
            </w:r>
          </w:p>
        </w:tc>
        <w:tc>
          <w:tcPr>
            <w:tcW w:w="8504" w:type="dxa"/>
          </w:tcPr>
          <w:p w14:paraId="07F4291B" w14:textId="7EA41ED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de status van de huidige operatie op kunnen vragen</w:t>
            </w:r>
          </w:p>
        </w:tc>
      </w:tr>
      <w:tr w:rsidR="00455D34" w14:paraId="58A17762"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43A6EAF4" w14:textId="5DF7412E" w:rsidR="00455D34" w:rsidRDefault="00455D34" w:rsidP="00293EEF">
            <w:r>
              <w:t>FR1.9</w:t>
            </w:r>
          </w:p>
        </w:tc>
        <w:tc>
          <w:tcPr>
            <w:tcW w:w="8504" w:type="dxa"/>
          </w:tcPr>
          <w:p w14:paraId="0238D073" w14:textId="19A40029"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warning of malfunction in de Festo motor kunnen herkennen</w:t>
            </w:r>
          </w:p>
        </w:tc>
      </w:tr>
      <w:tr w:rsidR="00455D34" w14:paraId="23321C65"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FAA2759" w14:textId="2A46B0B6" w:rsidR="00455D34" w:rsidRDefault="00455D34" w:rsidP="00293EEF">
            <w:r>
              <w:t>FR1.10</w:t>
            </w:r>
          </w:p>
        </w:tc>
        <w:tc>
          <w:tcPr>
            <w:tcW w:w="8504" w:type="dxa"/>
          </w:tcPr>
          <w:p w14:paraId="456DDFDE" w14:textId="7590661C"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Festo motor enabled kan worden.</w:t>
            </w:r>
          </w:p>
        </w:tc>
      </w:tr>
      <w:tr w:rsidR="00455D34" w14:paraId="1D790075"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0BCCB0A4" w14:textId="0D644607" w:rsidR="00455D34" w:rsidRDefault="00455D34" w:rsidP="00293EEF">
            <w:r>
              <w:t>FR1.11</w:t>
            </w:r>
          </w:p>
        </w:tc>
        <w:tc>
          <w:tcPr>
            <w:tcW w:w="8504" w:type="dxa"/>
          </w:tcPr>
          <w:p w14:paraId="547812E0" w14:textId="7DB45FD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op kunnen vragen of Halt geactiveerd is</w:t>
            </w:r>
          </w:p>
        </w:tc>
      </w:tr>
      <w:tr w:rsidR="00455D34" w14:paraId="6B21BBA8"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ACD008" w14:textId="1B70BC10" w:rsidR="00455D34" w:rsidRDefault="00455D34" w:rsidP="00293EEF">
            <w:r>
              <w:t>FR1.12</w:t>
            </w:r>
          </w:p>
        </w:tc>
        <w:tc>
          <w:tcPr>
            <w:tcW w:w="8504" w:type="dxa"/>
          </w:tcPr>
          <w:p w14:paraId="46133D41" w14:textId="46A143A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Festo motor klaar is om te start</w:t>
            </w:r>
          </w:p>
        </w:tc>
      </w:tr>
      <w:tr w:rsidR="00455D34" w14:paraId="275BD31A"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5CF4E0F0" w14:textId="1DFC9E42" w:rsidR="00455D34" w:rsidRDefault="00455D34" w:rsidP="00293EEF">
            <w:r>
              <w:t>FR1.13</w:t>
            </w:r>
          </w:p>
        </w:tc>
        <w:tc>
          <w:tcPr>
            <w:tcW w:w="8504" w:type="dxa"/>
          </w:tcPr>
          <w:p w14:paraId="0828FC18" w14:textId="07B59A8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op kunnen vragen of de bewegingsopdracht voltooid is</w:t>
            </w:r>
          </w:p>
        </w:tc>
      </w:tr>
      <w:tr w:rsidR="00455D34" w14:paraId="24BC4CF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AA1D40" w14:textId="27EAC693" w:rsidR="00455D34" w:rsidRDefault="00455D34" w:rsidP="00293EEF">
            <w:r>
              <w:t>FR1.14</w:t>
            </w:r>
          </w:p>
        </w:tc>
        <w:tc>
          <w:tcPr>
            <w:tcW w:w="8504" w:type="dxa"/>
          </w:tcPr>
          <w:p w14:paraId="29AB1E76" w14:textId="3966391F"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bewegingsopdracht een absolute of relatieve positie is</w:t>
            </w:r>
          </w:p>
        </w:tc>
      </w:tr>
      <w:tr w:rsidR="00455D34" w14:paraId="3362D1E4"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6C707EA2" w14:textId="4E97A55F" w:rsidR="00455D34" w:rsidRDefault="00455D34" w:rsidP="00293EEF">
            <w:r>
              <w:t>FR1.15</w:t>
            </w:r>
          </w:p>
        </w:tc>
        <w:tc>
          <w:tcPr>
            <w:tcW w:w="8504" w:type="dxa"/>
          </w:tcPr>
          <w:p w14:paraId="15C7F731" w14:textId="1630E29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de huidige positie van de Festo motor op kunnen vragen</w:t>
            </w:r>
          </w:p>
        </w:tc>
      </w:tr>
      <w:tr w:rsidR="00455D34" w14:paraId="6436635F"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DEB675" w14:textId="6B055031" w:rsidR="00455D34" w:rsidRPr="00455D34" w:rsidRDefault="00455D34" w:rsidP="00293EEF">
            <w:pPr>
              <w:rPr>
                <w:b w:val="0"/>
                <w:bCs w:val="0"/>
              </w:rPr>
            </w:pPr>
            <w:r>
              <w:t>FR1.16</w:t>
            </w:r>
          </w:p>
        </w:tc>
        <w:tc>
          <w:tcPr>
            <w:tcW w:w="8504" w:type="dxa"/>
          </w:tcPr>
          <w:p w14:paraId="1AA26CD8" w14:textId="32B70244" w:rsidR="00455D34" w:rsidRDefault="00455D34" w:rsidP="001B6BC1">
            <w:pPr>
              <w:keepNext/>
              <w:cnfStyle w:val="000000100000" w:firstRow="0" w:lastRow="0" w:firstColumn="0" w:lastColumn="0" w:oddVBand="0" w:evenVBand="0" w:oddHBand="1" w:evenHBand="0" w:firstRowFirstColumn="0" w:firstRowLastColumn="0" w:lastRowFirstColumn="0" w:lastRowLastColumn="0"/>
            </w:pPr>
            <w:r>
              <w:t>De FestoCap moet de ingestelde snelheid van de Festo motor op kunnen vragen</w:t>
            </w:r>
          </w:p>
        </w:tc>
      </w:tr>
    </w:tbl>
    <w:p w14:paraId="7A8F16BC" w14:textId="3DE1597D" w:rsidR="00DA465E" w:rsidRPr="00475E70" w:rsidRDefault="001B6BC1" w:rsidP="001B6BC1">
      <w:pPr>
        <w:pStyle w:val="Bijschrift"/>
        <w:rPr>
          <w:lang w:val="en-GB"/>
        </w:rPr>
      </w:pPr>
      <w:r w:rsidRPr="00475E70">
        <w:rPr>
          <w:lang w:val="en-GB"/>
        </w:rPr>
        <w:t xml:space="preserve">Tabel </w:t>
      </w:r>
      <w:r>
        <w:fldChar w:fldCharType="begin"/>
      </w:r>
      <w:r w:rsidRPr="00475E70">
        <w:rPr>
          <w:lang w:val="en-GB"/>
        </w:rPr>
        <w:instrText xml:space="preserve"> SEQ Tabel \* ARABIC </w:instrText>
      </w:r>
      <w:r>
        <w:fldChar w:fldCharType="separate"/>
      </w:r>
      <w:r w:rsidR="00475E70" w:rsidRPr="00475E70">
        <w:rPr>
          <w:noProof/>
          <w:lang w:val="en-GB"/>
        </w:rPr>
        <w:t>2</w:t>
      </w:r>
      <w:r>
        <w:fldChar w:fldCharType="end"/>
      </w:r>
      <w:r w:rsidRPr="00475E70">
        <w:rPr>
          <w:lang w:val="en-GB"/>
        </w:rPr>
        <w:t>, Requirements FestoCap Festo motor status</w:t>
      </w:r>
    </w:p>
    <w:p w14:paraId="47B07656" w14:textId="77777777" w:rsidR="00BC3E60" w:rsidRPr="00475E70" w:rsidRDefault="00BC3E60">
      <w:pPr>
        <w:rPr>
          <w:rFonts w:asciiTheme="majorHAnsi" w:eastAsiaTheme="majorEastAsia" w:hAnsiTheme="majorHAnsi" w:cstheme="majorBidi"/>
          <w:b/>
          <w:bCs/>
          <w:smallCaps/>
          <w:color w:val="000000" w:themeColor="text1"/>
          <w:sz w:val="28"/>
          <w:szCs w:val="28"/>
          <w:lang w:val="en-GB"/>
        </w:rPr>
      </w:pPr>
      <w:r w:rsidRPr="00475E70">
        <w:rPr>
          <w:lang w:val="en-GB"/>
        </w:rPr>
        <w:br w:type="page"/>
      </w:r>
    </w:p>
    <w:p w14:paraId="4C6EF5A6" w14:textId="49C93985" w:rsidR="00FC3944" w:rsidRDefault="00FC3944" w:rsidP="002019DB">
      <w:pPr>
        <w:pStyle w:val="Kop2"/>
      </w:pPr>
      <w:bookmarkStart w:id="76" w:name="_Toc22214086"/>
      <w:bookmarkStart w:id="77" w:name="_Ref22733559"/>
      <w:r>
        <w:lastRenderedPageBreak/>
        <w:t>Communicatie tussen de FestoCap en de Festo motor</w:t>
      </w:r>
      <w:bookmarkEnd w:id="76"/>
      <w:bookmarkEnd w:id="77"/>
    </w:p>
    <w:p w14:paraId="43B35783" w14:textId="72D978CB" w:rsidR="00FC3944" w:rsidRDefault="00FC3944" w:rsidP="00FC3944">
      <w:r>
        <w:t xml:space="preserve">Voor het aansturen van de Festo motor moet er de </w:t>
      </w:r>
      <w:r w:rsidRPr="00FF61D0">
        <w:t xml:space="preserve">mogelijkheid zijn om berichten te kunnen versturen en ontvangen </w:t>
      </w:r>
      <w:r w:rsidR="00325F5F">
        <w:t>van</w:t>
      </w:r>
      <w:r w:rsidRPr="00FF61D0">
        <w:t xml:space="preserve"> Festo motor</w:t>
      </w:r>
      <w:r>
        <w:t>. Om dit te kunnen realiseren moet er naar de</w:t>
      </w:r>
      <w:r w:rsidR="00325F5F">
        <w:t xml:space="preserve"> beschikbare</w:t>
      </w:r>
      <w:r>
        <w:t xml:space="preserve"> software aan zowel de kant van de FestoCap als die van de Festo Motor. Vervolgens moet er ook vastgesteld worden hoe deze berichten er uit komen te zien.  Ten slotte is het ook belangrijk om een verbinding tussen de programma’s te onderhouden, natuurlijk is een stabiele verbinding vereist maar de FestoCap moet ook functioneren als de verbinding wegvalt.</w:t>
      </w:r>
      <w:r w:rsidR="00E730A1">
        <w:t xml:space="preserve"> Zo zijn er de volgende requirements aan de FestoCap gesteld betreffende connectie en communicatie :</w:t>
      </w:r>
    </w:p>
    <w:tbl>
      <w:tblPr>
        <w:tblStyle w:val="Onopgemaaktetabel1"/>
        <w:tblW w:w="0" w:type="auto"/>
        <w:tblLook w:val="04A0" w:firstRow="1" w:lastRow="0" w:firstColumn="1" w:lastColumn="0" w:noHBand="0" w:noVBand="1"/>
      </w:tblPr>
      <w:tblGrid>
        <w:gridCol w:w="723"/>
        <w:gridCol w:w="8627"/>
      </w:tblGrid>
      <w:tr w:rsidR="00455D34" w14:paraId="7B58B304"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429EBC3" w14:textId="7B41C6F1" w:rsidR="00455D34" w:rsidRDefault="00455D34" w:rsidP="00FC3944">
            <w:r>
              <w:t>FR2.1</w:t>
            </w:r>
          </w:p>
        </w:tc>
        <w:tc>
          <w:tcPr>
            <w:tcW w:w="8646" w:type="dxa"/>
          </w:tcPr>
          <w:p w14:paraId="134C90B9" w14:textId="25E66E80" w:rsidR="00455D34" w:rsidRPr="00455D34" w:rsidRDefault="00455D34" w:rsidP="00FC3944">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kunnen verbinden met een Festo motor</w:t>
            </w:r>
          </w:p>
        </w:tc>
      </w:tr>
      <w:tr w:rsidR="00455D34" w14:paraId="51E38974"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D45E54C" w14:textId="13D46FBB" w:rsidR="00455D34" w:rsidRDefault="00455D34" w:rsidP="00FC3944">
            <w:r>
              <w:t>FR2.2</w:t>
            </w:r>
          </w:p>
        </w:tc>
        <w:tc>
          <w:tcPr>
            <w:tcW w:w="8646" w:type="dxa"/>
          </w:tcPr>
          <w:p w14:paraId="14D887EF" w14:textId="2746415A" w:rsidR="00455D34" w:rsidRDefault="00455D34" w:rsidP="00FC3944">
            <w:pPr>
              <w:cnfStyle w:val="000000100000" w:firstRow="0" w:lastRow="0" w:firstColumn="0" w:lastColumn="0" w:oddVBand="0" w:evenVBand="0" w:oddHBand="1" w:evenHBand="0" w:firstRowFirstColumn="0" w:firstRowLastColumn="0" w:lastRowFirstColumn="0" w:lastRowLastColumn="0"/>
            </w:pPr>
            <w:r>
              <w:t>De FestoCap moet de verbinding kunnen verbreken met een Festo motor</w:t>
            </w:r>
          </w:p>
        </w:tc>
      </w:tr>
      <w:tr w:rsidR="00455D34" w14:paraId="744AA5DB"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2E815137" w14:textId="77E73EBC" w:rsidR="00455D34" w:rsidRDefault="00455D34" w:rsidP="00FC3944">
            <w:r>
              <w:t>FR2.3</w:t>
            </w:r>
          </w:p>
        </w:tc>
        <w:tc>
          <w:tcPr>
            <w:tcW w:w="8646" w:type="dxa"/>
          </w:tcPr>
          <w:p w14:paraId="211D18BC" w14:textId="0D7A7904" w:rsidR="00455D34" w:rsidRDefault="00455D34" w:rsidP="00FC3944">
            <w:pPr>
              <w:cnfStyle w:val="000000000000" w:firstRow="0" w:lastRow="0" w:firstColumn="0" w:lastColumn="0" w:oddVBand="0" w:evenVBand="0" w:oddHBand="0" w:evenHBand="0" w:firstRowFirstColumn="0" w:firstRowLastColumn="0" w:lastRowFirstColumn="0" w:lastRowLastColumn="0"/>
            </w:pPr>
            <w:r>
              <w:t>De FestoCap moet verbindingsfouten kunnen herkennen en weergeven aan de gebruiker</w:t>
            </w:r>
          </w:p>
        </w:tc>
      </w:tr>
      <w:tr w:rsidR="00455D34" w14:paraId="4CE2A8E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AC686F" w14:textId="631F6B5B" w:rsidR="00455D34" w:rsidRDefault="00455D34" w:rsidP="00FC3944">
            <w:r>
              <w:t>FR2.4</w:t>
            </w:r>
          </w:p>
        </w:tc>
        <w:tc>
          <w:tcPr>
            <w:tcW w:w="8646" w:type="dxa"/>
          </w:tcPr>
          <w:p w14:paraId="6EC9C049" w14:textId="32157EC0" w:rsidR="00455D34" w:rsidRDefault="00455D34" w:rsidP="00FC3944">
            <w:pPr>
              <w:cnfStyle w:val="000000100000" w:firstRow="0" w:lastRow="0" w:firstColumn="0" w:lastColumn="0" w:oddVBand="0" w:evenVBand="0" w:oddHBand="1" w:evenHBand="0" w:firstRowFirstColumn="0" w:firstRowLastColumn="0" w:lastRowFirstColumn="0" w:lastRowLastColumn="0"/>
            </w:pPr>
            <w:r>
              <w:t>De FestoCap moet berichten kunnen versturen naar een Festo motor</w:t>
            </w:r>
          </w:p>
        </w:tc>
      </w:tr>
      <w:tr w:rsidR="00455D34" w14:paraId="504ECF06"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664D8347" w14:textId="70AB6612" w:rsidR="00455D34" w:rsidRDefault="00455D34" w:rsidP="00FC3944">
            <w:r>
              <w:t>FR2.5</w:t>
            </w:r>
          </w:p>
        </w:tc>
        <w:tc>
          <w:tcPr>
            <w:tcW w:w="8646" w:type="dxa"/>
          </w:tcPr>
          <w:p w14:paraId="22BD3960" w14:textId="5A2F5E9D" w:rsidR="00455D34" w:rsidRDefault="00455D34" w:rsidP="00475E70">
            <w:pPr>
              <w:keepNext/>
              <w:cnfStyle w:val="000000000000" w:firstRow="0" w:lastRow="0" w:firstColumn="0" w:lastColumn="0" w:oddVBand="0" w:evenVBand="0" w:oddHBand="0" w:evenHBand="0" w:firstRowFirstColumn="0" w:firstRowLastColumn="0" w:lastRowFirstColumn="0" w:lastRowLastColumn="0"/>
            </w:pPr>
            <w:r>
              <w:t>De FestoCap moet berichten kunnen ontvangen van een Festo motor</w:t>
            </w:r>
          </w:p>
        </w:tc>
      </w:tr>
    </w:tbl>
    <w:p w14:paraId="04AF27EB" w14:textId="4AC4258B" w:rsidR="00475E70" w:rsidRDefault="00475E70">
      <w:pPr>
        <w:pStyle w:val="Bijschrift"/>
      </w:pPr>
      <w:bookmarkStart w:id="78" w:name="_Toc22214087"/>
      <w:r>
        <w:t xml:space="preserve">Tabel </w:t>
      </w:r>
      <w:r>
        <w:fldChar w:fldCharType="begin"/>
      </w:r>
      <w:r>
        <w:instrText xml:space="preserve"> SEQ Tabel \* ARABIC </w:instrText>
      </w:r>
      <w:r>
        <w:fldChar w:fldCharType="separate"/>
      </w:r>
      <w:r>
        <w:rPr>
          <w:noProof/>
        </w:rPr>
        <w:t>3</w:t>
      </w:r>
      <w:r>
        <w:fldChar w:fldCharType="end"/>
      </w:r>
      <w:r>
        <w:t>, Requirements FestoCap standaard communicatie</w:t>
      </w:r>
      <w:r>
        <w:rPr>
          <w:noProof/>
        </w:rPr>
        <w:t xml:space="preserve"> functionaliteiten</w:t>
      </w:r>
    </w:p>
    <w:p w14:paraId="7DFE19DC" w14:textId="36578E17" w:rsidR="00325F5F" w:rsidRDefault="00325F5F" w:rsidP="002019DB">
      <w:pPr>
        <w:pStyle w:val="Kop2"/>
      </w:pPr>
      <w:r>
        <w:t>User Interface</w:t>
      </w:r>
      <w:bookmarkEnd w:id="78"/>
    </w:p>
    <w:p w14:paraId="57F2DDFF" w14:textId="007BE3D9" w:rsidR="00325F5F" w:rsidRDefault="00325F5F" w:rsidP="00325F5F">
      <w:r>
        <w:t xml:space="preserve">Omdat de FestoCap een product </w:t>
      </w:r>
      <w:r w:rsidR="00716C33">
        <w:t>is dat ingezet wordt door Gibas zal er ook een uiteindelijk een duidelijk user interface moeten komen. Grafisch Design valt niet onder de stageopdracht, maar het is wel tot een bepaalde mate van toepassing om de functies van de FestoCap duidelijk weer te geven.</w:t>
      </w:r>
      <w:r w:rsidR="003C5D5C">
        <w:t xml:space="preserve"> </w:t>
      </w:r>
      <w:r w:rsidR="00716C33">
        <w:t>Na meerdere besprekingen met de stagebegeleider zijn de volgende requirements voor de user interface naar voren gekomen:</w:t>
      </w:r>
    </w:p>
    <w:tbl>
      <w:tblPr>
        <w:tblStyle w:val="Onopgemaaktetabel1"/>
        <w:tblW w:w="0" w:type="auto"/>
        <w:tblLook w:val="04A0" w:firstRow="1" w:lastRow="0" w:firstColumn="1" w:lastColumn="0" w:noHBand="0" w:noVBand="1"/>
      </w:tblPr>
      <w:tblGrid>
        <w:gridCol w:w="835"/>
        <w:gridCol w:w="8515"/>
      </w:tblGrid>
      <w:tr w:rsidR="00455D34" w14:paraId="50B1B58B" w14:textId="77777777" w:rsidTr="00907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8398F9" w14:textId="7828D371" w:rsidR="00455D34" w:rsidRDefault="00455D34" w:rsidP="00325F5F">
            <w:r>
              <w:t>FR3.1</w:t>
            </w:r>
          </w:p>
        </w:tc>
        <w:tc>
          <w:tcPr>
            <w:tcW w:w="0" w:type="auto"/>
          </w:tcPr>
          <w:p w14:paraId="0B70FA1A" w14:textId="72DD7FFA" w:rsidR="00455D34" w:rsidRPr="00455D34" w:rsidRDefault="00455D34" w:rsidP="00325F5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gebruiker moet vanuit de user interface een positie kunnen invoeren voor de Festo motor</w:t>
            </w:r>
          </w:p>
        </w:tc>
      </w:tr>
      <w:tr w:rsidR="00455D34" w14:paraId="40FCA19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81FEFC" w14:textId="53DBD2AE" w:rsidR="00455D34" w:rsidRDefault="00455D34" w:rsidP="00325F5F">
            <w:r>
              <w:t>FR3.2</w:t>
            </w:r>
          </w:p>
        </w:tc>
        <w:tc>
          <w:tcPr>
            <w:tcW w:w="0" w:type="auto"/>
          </w:tcPr>
          <w:p w14:paraId="3962B274"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user interface een variabele in PolyScope als positie </w:t>
            </w:r>
          </w:p>
          <w:p w14:paraId="4C8E7FAB" w14:textId="4305322D" w:rsidR="00455D34" w:rsidRDefault="00455D34" w:rsidP="00325F5F">
            <w:pPr>
              <w:cnfStyle w:val="000000100000" w:firstRow="0" w:lastRow="0" w:firstColumn="0" w:lastColumn="0" w:oddVBand="0" w:evenVBand="0" w:oddHBand="1" w:evenHBand="0" w:firstRowFirstColumn="0" w:firstRowLastColumn="0" w:lastRowFirstColumn="0" w:lastRowLastColumn="0"/>
            </w:pPr>
            <w:r>
              <w:t>voor de Festo motor invoeren</w:t>
            </w:r>
          </w:p>
        </w:tc>
      </w:tr>
      <w:tr w:rsidR="00455D34" w14:paraId="0085293B"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0EFE00A3" w14:textId="05F08709" w:rsidR="00455D34" w:rsidRDefault="00455D34" w:rsidP="00325F5F">
            <w:r>
              <w:t>FR3.3</w:t>
            </w:r>
          </w:p>
        </w:tc>
        <w:tc>
          <w:tcPr>
            <w:tcW w:w="0" w:type="auto"/>
          </w:tcPr>
          <w:p w14:paraId="36CEE47C" w14:textId="321FF4C5"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home commando uit kunnen voeren</w:t>
            </w:r>
          </w:p>
        </w:tc>
      </w:tr>
      <w:tr w:rsidR="00455D34" w14:paraId="1F9114F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3B393" w14:textId="47EF5EBC" w:rsidR="00455D34" w:rsidRDefault="00455D34" w:rsidP="00325F5F">
            <w:r>
              <w:t>FR3.4</w:t>
            </w:r>
          </w:p>
        </w:tc>
        <w:tc>
          <w:tcPr>
            <w:tcW w:w="0" w:type="auto"/>
          </w:tcPr>
          <w:p w14:paraId="0F8B6952" w14:textId="416B233D"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aan kunnen geven of de positie relatief is</w:t>
            </w:r>
          </w:p>
        </w:tc>
      </w:tr>
      <w:tr w:rsidR="00455D34" w14:paraId="5D8461E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7CD4CDF3" w14:textId="214C4C5D" w:rsidR="00455D34" w:rsidRDefault="00455D34" w:rsidP="00325F5F">
            <w:r>
              <w:t>FR3.5</w:t>
            </w:r>
          </w:p>
        </w:tc>
        <w:tc>
          <w:tcPr>
            <w:tcW w:w="0" w:type="auto"/>
          </w:tcPr>
          <w:p w14:paraId="1BDD1D92" w14:textId="487CF521"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aan kunnen geven of de positie absoluut is</w:t>
            </w:r>
          </w:p>
        </w:tc>
      </w:tr>
      <w:tr w:rsidR="00455D34" w14:paraId="53C55BD2"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6E17C3" w14:textId="47751207" w:rsidR="00455D34" w:rsidRDefault="00455D34" w:rsidP="00325F5F">
            <w:r>
              <w:t>FR3.6</w:t>
            </w:r>
          </w:p>
        </w:tc>
        <w:tc>
          <w:tcPr>
            <w:tcW w:w="0" w:type="auto"/>
          </w:tcPr>
          <w:p w14:paraId="29C99786"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aan kunnen geven of PolyScope moet</w:t>
            </w:r>
          </w:p>
          <w:p w14:paraId="3AACD3DA" w14:textId="1A64D845" w:rsidR="00455D34" w:rsidRDefault="00455D34" w:rsidP="00325F5F">
            <w:pPr>
              <w:cnfStyle w:val="000000100000" w:firstRow="0" w:lastRow="0" w:firstColumn="0" w:lastColumn="0" w:oddVBand="0" w:evenVBand="0" w:oddHBand="1" w:evenHBand="0" w:firstRowFirstColumn="0" w:firstRowLastColumn="0" w:lastRowFirstColumn="0" w:lastRowLastColumn="0"/>
            </w:pPr>
            <w:r>
              <w:t xml:space="preserve"> wachten tot het commando uitgevoerd is</w:t>
            </w:r>
          </w:p>
        </w:tc>
      </w:tr>
      <w:tr w:rsidR="00455D34" w14:paraId="7FA03AC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5EABDC33" w14:textId="2CC713CA" w:rsidR="00455D34" w:rsidRDefault="00455D34" w:rsidP="00325F5F">
            <w:r>
              <w:t>FR3.7</w:t>
            </w:r>
          </w:p>
        </w:tc>
        <w:tc>
          <w:tcPr>
            <w:tcW w:w="0" w:type="auto"/>
          </w:tcPr>
          <w:p w14:paraId="55605789" w14:textId="7A926EA6"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IP in kunnen voeren om mee te verbinden</w:t>
            </w:r>
          </w:p>
        </w:tc>
      </w:tr>
      <w:tr w:rsidR="00455D34" w14:paraId="4F7FF24B"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064281" w14:textId="5BDD0778" w:rsidR="00455D34" w:rsidRDefault="00455D34" w:rsidP="00325F5F">
            <w:r>
              <w:t>FR3.8</w:t>
            </w:r>
          </w:p>
        </w:tc>
        <w:tc>
          <w:tcPr>
            <w:tcW w:w="0" w:type="auto"/>
          </w:tcPr>
          <w:p w14:paraId="40FBCF5E" w14:textId="022B8126"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een Port in kunnen voeren om mee te verbinden</w:t>
            </w:r>
          </w:p>
        </w:tc>
      </w:tr>
      <w:tr w:rsidR="00455D34" w14:paraId="55A8E67B"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4A391414" w14:textId="1F2489C4" w:rsidR="00455D34" w:rsidRDefault="00455D34" w:rsidP="00325F5F">
            <w:r>
              <w:t>FR3.9</w:t>
            </w:r>
          </w:p>
        </w:tc>
        <w:tc>
          <w:tcPr>
            <w:tcW w:w="0" w:type="auto"/>
          </w:tcPr>
          <w:p w14:paraId="7A7EFACA" w14:textId="3D323571"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enable commando uit kunnen voeren</w:t>
            </w:r>
          </w:p>
        </w:tc>
      </w:tr>
      <w:tr w:rsidR="00455D34" w14:paraId="10013488"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EE606" w14:textId="32184E87" w:rsidR="00455D34" w:rsidRDefault="00455D34" w:rsidP="00325F5F">
            <w:r>
              <w:t>FR3.10</w:t>
            </w:r>
          </w:p>
        </w:tc>
        <w:tc>
          <w:tcPr>
            <w:tcW w:w="0" w:type="auto"/>
          </w:tcPr>
          <w:p w14:paraId="4B9EDFD0" w14:textId="0AC42FEA"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kunnen verbinden met een Festo motor</w:t>
            </w:r>
          </w:p>
        </w:tc>
      </w:tr>
      <w:tr w:rsidR="00455D34" w14:paraId="6B8F5F75"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3FD28806" w14:textId="65155880" w:rsidR="00455D34" w:rsidRDefault="00455D34" w:rsidP="00325F5F">
            <w:r>
              <w:t>FR3.11</w:t>
            </w:r>
          </w:p>
        </w:tc>
        <w:tc>
          <w:tcPr>
            <w:tcW w:w="0" w:type="auto"/>
          </w:tcPr>
          <w:p w14:paraId="1948F55D" w14:textId="707B28A0"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de verbinding met een Festo motor kunnen verbreken</w:t>
            </w:r>
          </w:p>
        </w:tc>
      </w:tr>
      <w:tr w:rsidR="00455D34" w14:paraId="1D88ED9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B3463" w14:textId="7E2FB3E7" w:rsidR="00455D34" w:rsidRDefault="00455D34" w:rsidP="00325F5F">
            <w:r>
              <w:t>FR3.12</w:t>
            </w:r>
          </w:p>
        </w:tc>
        <w:tc>
          <w:tcPr>
            <w:tcW w:w="0" w:type="auto"/>
          </w:tcPr>
          <w:p w14:paraId="18D97D3D"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user interface kunnen selecteren of er verbonden moet </w:t>
            </w:r>
          </w:p>
          <w:p w14:paraId="764DEE7B" w14:textId="1865EA48" w:rsidR="00455D34" w:rsidRDefault="00455D34" w:rsidP="00325F5F">
            <w:pPr>
              <w:cnfStyle w:val="000000100000" w:firstRow="0" w:lastRow="0" w:firstColumn="0" w:lastColumn="0" w:oddVBand="0" w:evenVBand="0" w:oddHBand="1" w:evenHBand="0" w:firstRowFirstColumn="0" w:firstRowLastColumn="0" w:lastRowFirstColumn="0" w:lastRowLastColumn="0"/>
            </w:pPr>
            <w:r>
              <w:t>worden bij het opstarten van PolyScope</w:t>
            </w:r>
          </w:p>
        </w:tc>
      </w:tr>
      <w:tr w:rsidR="00455D34" w14:paraId="5C5EF1A1"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3D2CC199" w14:textId="4A55FA6F" w:rsidR="00455D34" w:rsidRDefault="00455D34" w:rsidP="00325F5F">
            <w:r>
              <w:t>FR3.13</w:t>
            </w:r>
          </w:p>
        </w:tc>
        <w:tc>
          <w:tcPr>
            <w:tcW w:w="0" w:type="auto"/>
          </w:tcPr>
          <w:p w14:paraId="290EF8D2" w14:textId="4F45A08B"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de huidige positie van een Festo motor kunnen zien</w:t>
            </w:r>
          </w:p>
        </w:tc>
      </w:tr>
      <w:tr w:rsidR="00455D34" w14:paraId="2DE5A293"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BFBAFC" w14:textId="4A382A41" w:rsidR="00455D34" w:rsidRDefault="00455D34" w:rsidP="00325F5F">
            <w:r>
              <w:t>FR3.14</w:t>
            </w:r>
          </w:p>
        </w:tc>
        <w:tc>
          <w:tcPr>
            <w:tcW w:w="0" w:type="auto"/>
          </w:tcPr>
          <w:p w14:paraId="62E2B278" w14:textId="790BE0E5"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De gebruiker moet vanuit de user interface de status van de verbinding kunnen zien</w:t>
            </w:r>
          </w:p>
        </w:tc>
      </w:tr>
    </w:tbl>
    <w:p w14:paraId="3F345E2C" w14:textId="032A8B71" w:rsidR="00716C33" w:rsidRPr="0030196D" w:rsidRDefault="00475E70" w:rsidP="00475E70">
      <w:pPr>
        <w:pStyle w:val="Bijschrift"/>
        <w:rPr>
          <w:lang w:val="en-GB"/>
        </w:rPr>
      </w:pPr>
      <w:r w:rsidRPr="0030196D">
        <w:rPr>
          <w:lang w:val="en-GB"/>
        </w:rPr>
        <w:t xml:space="preserve">Tabel </w:t>
      </w:r>
      <w:r>
        <w:fldChar w:fldCharType="begin"/>
      </w:r>
      <w:r w:rsidRPr="0030196D">
        <w:rPr>
          <w:lang w:val="en-GB"/>
        </w:rPr>
        <w:instrText xml:space="preserve"> SEQ Tabel \* ARABIC </w:instrText>
      </w:r>
      <w:r>
        <w:fldChar w:fldCharType="separate"/>
      </w:r>
      <w:r w:rsidRPr="0030196D">
        <w:rPr>
          <w:noProof/>
          <w:lang w:val="en-GB"/>
        </w:rPr>
        <w:t>4</w:t>
      </w:r>
      <w:r>
        <w:fldChar w:fldCharType="end"/>
      </w:r>
      <w:r w:rsidRPr="0030196D">
        <w:rPr>
          <w:lang w:val="en-GB"/>
        </w:rPr>
        <w:t>, R</w:t>
      </w:r>
      <w:r w:rsidR="0030196D" w:rsidRPr="0030196D">
        <w:rPr>
          <w:lang w:val="en-GB"/>
        </w:rPr>
        <w:t>e</w:t>
      </w:r>
      <w:r w:rsidRPr="0030196D">
        <w:rPr>
          <w:lang w:val="en-GB"/>
        </w:rPr>
        <w:t>quirements FestoCap User Interface</w:t>
      </w:r>
    </w:p>
    <w:p w14:paraId="193C0AAA" w14:textId="77777777" w:rsidR="005D2B3C" w:rsidRPr="0030196D" w:rsidRDefault="005D2B3C">
      <w:pPr>
        <w:rPr>
          <w:rFonts w:asciiTheme="majorHAnsi" w:eastAsiaTheme="majorEastAsia" w:hAnsiTheme="majorHAnsi" w:cstheme="majorBidi"/>
          <w:b/>
          <w:bCs/>
          <w:color w:val="000000" w:themeColor="text1"/>
          <w:lang w:val="en-GB"/>
        </w:rPr>
      </w:pPr>
      <w:r w:rsidRPr="0030196D">
        <w:rPr>
          <w:lang w:val="en-GB"/>
        </w:rPr>
        <w:br w:type="page"/>
      </w:r>
    </w:p>
    <w:p w14:paraId="54F22727" w14:textId="1A891D76" w:rsidR="00E730A1" w:rsidRDefault="00325F5F" w:rsidP="002019DB">
      <w:pPr>
        <w:pStyle w:val="Kop2"/>
      </w:pPr>
      <w:bookmarkStart w:id="79" w:name="_Toc22214088"/>
      <w:r>
        <w:lastRenderedPageBreak/>
        <w:t>Toolbar URCap</w:t>
      </w:r>
      <w:bookmarkEnd w:id="79"/>
    </w:p>
    <w:p w14:paraId="2FE38042" w14:textId="42D28CCF" w:rsidR="00325F5F" w:rsidRDefault="004D55E2" w:rsidP="00325F5F">
      <w:r>
        <w:t>Vanuit versie 5.x van PolyScope is het mogelijk een Toolbar toe te voegen aan PolyScope. Een Toolbar is een drop-down menu dat ten alle tijden binnen PolyScope geopend kan worden.</w:t>
      </w:r>
      <w:r w:rsidR="00CF1011" w:rsidRPr="00CF1011">
        <w:t xml:space="preserve"> </w:t>
      </w:r>
      <w:r w:rsidR="00CF1011">
        <w:t>De Toolbar is een aparte node vergelijkbaar met de Program en Installation Nodes, alleen heeft deze een versimpelde API en is niet gebonden aan URCommand.</w:t>
      </w:r>
      <w:r>
        <w:t xml:space="preserve"> Deze </w:t>
      </w:r>
      <w:r w:rsidR="00CF1011">
        <w:t xml:space="preserve">Toolbar </w:t>
      </w:r>
      <w:r>
        <w:t>kan toegepast worden bij de FestoCap om directe commando’s naar de motor te geven zonder er een volledig programma binnen PolyScope voor uit te voeren, bijvoorbeeld om de positie van de motor de verstellen of home opnieuw in te stellen.</w:t>
      </w:r>
      <w:r w:rsidR="00CF1011">
        <w:t xml:space="preserve"> Omdat de Toolbar een Node op zich is komen er zowel functionele eisen als eisen voor de user interface voor in de requirements van de Toolbar. Uit overleg met de stagebegeleider en collega’s zijn de volgende requirements voor de Toolbar naar voren gekomen :</w:t>
      </w:r>
    </w:p>
    <w:tbl>
      <w:tblPr>
        <w:tblStyle w:val="Onopgemaaktetabel1"/>
        <w:tblW w:w="0" w:type="auto"/>
        <w:tblLook w:val="04A0" w:firstRow="1" w:lastRow="0" w:firstColumn="1" w:lastColumn="0" w:noHBand="0" w:noVBand="1"/>
      </w:tblPr>
      <w:tblGrid>
        <w:gridCol w:w="723"/>
        <w:gridCol w:w="8627"/>
      </w:tblGrid>
      <w:tr w:rsidR="00455D34" w14:paraId="25DA2048"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5C42404" w14:textId="632DE3BD" w:rsidR="00455D34" w:rsidRDefault="00455D34" w:rsidP="00325F5F">
            <w:r>
              <w:t>FR4.1</w:t>
            </w:r>
          </w:p>
        </w:tc>
        <w:tc>
          <w:tcPr>
            <w:tcW w:w="8646" w:type="dxa"/>
          </w:tcPr>
          <w:p w14:paraId="559A91D9" w14:textId="2474F412" w:rsidR="00455D34" w:rsidRPr="00455D34" w:rsidRDefault="00455D34" w:rsidP="00325F5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gebruiker moet vanuit de Toolbar interface de huidige positie van een Festo motor kunnen zien</w:t>
            </w:r>
          </w:p>
        </w:tc>
      </w:tr>
      <w:tr w:rsidR="00455D34" w14:paraId="11C55A0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E92E613" w14:textId="2A27BBB9" w:rsidR="00455D34" w:rsidRDefault="00455D34" w:rsidP="00325F5F">
            <w:r>
              <w:t>FR4.2</w:t>
            </w:r>
          </w:p>
        </w:tc>
        <w:tc>
          <w:tcPr>
            <w:tcW w:w="8646" w:type="dxa"/>
          </w:tcPr>
          <w:p w14:paraId="3C1521FA" w14:textId="40A68040"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status van de verbinding kunnen zien</w:t>
            </w:r>
          </w:p>
        </w:tc>
      </w:tr>
      <w:tr w:rsidR="00455D34" w14:paraId="458D8B86"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03EC0502" w14:textId="737A00C1" w:rsidR="00455D34" w:rsidRDefault="00455D34" w:rsidP="00325F5F">
            <w:r>
              <w:t>FR4.3</w:t>
            </w:r>
          </w:p>
        </w:tc>
        <w:tc>
          <w:tcPr>
            <w:tcW w:w="8646" w:type="dxa"/>
          </w:tcPr>
          <w:p w14:paraId="5B1B68BA" w14:textId="74914409"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een stap commando uit kunnen voeren</w:t>
            </w:r>
          </w:p>
        </w:tc>
      </w:tr>
      <w:tr w:rsidR="00455D34" w14:paraId="2BF2848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5577F9" w14:textId="56C37656" w:rsidR="00455D34" w:rsidRDefault="00455D34" w:rsidP="00325F5F">
            <w:r>
              <w:t>FR4.4</w:t>
            </w:r>
          </w:p>
        </w:tc>
        <w:tc>
          <w:tcPr>
            <w:tcW w:w="8646" w:type="dxa"/>
          </w:tcPr>
          <w:p w14:paraId="622E795B" w14:textId="1088DB65"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grootte van de stap in kunnen voeren</w:t>
            </w:r>
          </w:p>
        </w:tc>
      </w:tr>
      <w:tr w:rsidR="00455D34" w14:paraId="105DC73D"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2AB08D45" w14:textId="1283B891" w:rsidR="00455D34" w:rsidRDefault="00455D34" w:rsidP="00325F5F">
            <w:r>
              <w:t>FR4.5</w:t>
            </w:r>
          </w:p>
        </w:tc>
        <w:tc>
          <w:tcPr>
            <w:tcW w:w="8646" w:type="dxa"/>
          </w:tcPr>
          <w:p w14:paraId="11D41607" w14:textId="02E873D6"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de Festo motor positief laten Joggen door een knop in te houden</w:t>
            </w:r>
          </w:p>
        </w:tc>
      </w:tr>
      <w:tr w:rsidR="00455D34" w14:paraId="3F48505A"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F99DE50" w14:textId="55FC7E9E" w:rsidR="00455D34" w:rsidRDefault="00455D34" w:rsidP="00325F5F">
            <w:r>
              <w:t>FR4.6</w:t>
            </w:r>
          </w:p>
        </w:tc>
        <w:tc>
          <w:tcPr>
            <w:tcW w:w="8646" w:type="dxa"/>
          </w:tcPr>
          <w:p w14:paraId="78B12794" w14:textId="52285035"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Festo motor negatief laten Joggen door een knop in te houden</w:t>
            </w:r>
          </w:p>
        </w:tc>
      </w:tr>
      <w:tr w:rsidR="00455D34" w14:paraId="1EB7EE2B"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011E1418" w14:textId="30DA3C89" w:rsidR="00455D34" w:rsidRDefault="00455D34" w:rsidP="00325F5F">
            <w:r>
              <w:t>FR4.7</w:t>
            </w:r>
          </w:p>
        </w:tc>
        <w:tc>
          <w:tcPr>
            <w:tcW w:w="8646" w:type="dxa"/>
          </w:tcPr>
          <w:p w14:paraId="543F62A3" w14:textId="7CF293D4"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een home commando uit kunnen voeren</w:t>
            </w:r>
          </w:p>
        </w:tc>
      </w:tr>
      <w:tr w:rsidR="00455D34" w14:paraId="46EFF9BB"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E644BEB" w14:textId="25E2CC33" w:rsidR="00455D34" w:rsidRDefault="00455D34" w:rsidP="00325F5F">
            <w:r>
              <w:t>FR4.8</w:t>
            </w:r>
          </w:p>
        </w:tc>
        <w:tc>
          <w:tcPr>
            <w:tcW w:w="8646" w:type="dxa"/>
          </w:tcPr>
          <w:p w14:paraId="1138B121" w14:textId="79F59BBB"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De Toolbar moet duidelijk te identificeren zijn als de Toolbar voor een Festo motor</w:t>
            </w:r>
          </w:p>
        </w:tc>
      </w:tr>
    </w:tbl>
    <w:p w14:paraId="038367B1" w14:textId="49774934" w:rsidR="00475E70" w:rsidRDefault="00475E70">
      <w:pPr>
        <w:pStyle w:val="Bijschrift"/>
      </w:pPr>
      <w:bookmarkStart w:id="80" w:name="_Toc22214089"/>
      <w:r>
        <w:t xml:space="preserve">Tabel </w:t>
      </w:r>
      <w:r>
        <w:fldChar w:fldCharType="begin"/>
      </w:r>
      <w:r>
        <w:instrText xml:space="preserve"> SEQ Tabel \* ARABIC </w:instrText>
      </w:r>
      <w:r>
        <w:fldChar w:fldCharType="separate"/>
      </w:r>
      <w:r>
        <w:rPr>
          <w:noProof/>
        </w:rPr>
        <w:t>5</w:t>
      </w:r>
      <w:r>
        <w:fldChar w:fldCharType="end"/>
      </w:r>
      <w:r>
        <w:t>, Requirements FestoCap Toolbar</w:t>
      </w:r>
    </w:p>
    <w:p w14:paraId="60715A0C" w14:textId="12285082" w:rsidR="00325F5F" w:rsidRPr="00325F5F" w:rsidRDefault="00325F5F" w:rsidP="002019DB">
      <w:pPr>
        <w:pStyle w:val="Kop2"/>
      </w:pPr>
      <w:r>
        <w:t>Ondersteuning meerdere Festo motoren</w:t>
      </w:r>
      <w:bookmarkEnd w:id="80"/>
    </w:p>
    <w:p w14:paraId="5936A928" w14:textId="36B05833" w:rsidR="00DE6016" w:rsidRPr="00FC3944" w:rsidRDefault="00DE6016" w:rsidP="00FC3944">
      <w:r>
        <w:t>Om meerdere Festo motoren te kunnen ondersteunen moet de FestoCap dynamisch opgesteld worden. Dit betekend dat de FestoCap moet kunnen functioneren ongeacht van de verbonden motor, en het moet mogelijk zijn voor de gebruiker om verschillende  motoren te kunnen selecteren. Ook komt de uitdaging om de verschillende functionaliteiten van de motoren vast te stellen, er is natuurlijk een duidelijk verschil in ene lineaire motor en roterende. Bepaalde commando’s zouden ook anders zijn afhankelijk van de motor. Het is belangrijk dat de FestoCap deze afwijkingen in motoren kan verwerken zodat er geen nieuwe URCap aangemaakt hoeft te worden voor elke nieuwe motor. De volgende requirements voor de ondersteuning van meerdere Festo motoren zijn vastgesteld :</w:t>
      </w:r>
    </w:p>
    <w:tbl>
      <w:tblPr>
        <w:tblStyle w:val="Onopgemaaktetabel1"/>
        <w:tblW w:w="0" w:type="auto"/>
        <w:tblLook w:val="04A0" w:firstRow="1" w:lastRow="0" w:firstColumn="1" w:lastColumn="0" w:noHBand="0" w:noVBand="1"/>
      </w:tblPr>
      <w:tblGrid>
        <w:gridCol w:w="723"/>
        <w:gridCol w:w="8627"/>
      </w:tblGrid>
      <w:tr w:rsidR="00455D34" w14:paraId="13885DDA"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1B40CD0" w14:textId="5FD9C94D" w:rsidR="00455D34" w:rsidRDefault="00455D34" w:rsidP="000934ED">
            <w:r>
              <w:t>FR5.1</w:t>
            </w:r>
          </w:p>
        </w:tc>
        <w:tc>
          <w:tcPr>
            <w:tcW w:w="8646" w:type="dxa"/>
          </w:tcPr>
          <w:p w14:paraId="4D2EB2A6" w14:textId="41332234" w:rsidR="00455D34" w:rsidRPr="00455D34" w:rsidRDefault="00455D34" w:rsidP="000934ED">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engineer moet, zonder de FestoCap aan te passen ,een nieuwe Festo motor klasse toe kunnen voegen</w:t>
            </w:r>
          </w:p>
        </w:tc>
      </w:tr>
      <w:tr w:rsidR="00455D34" w14:paraId="1F5AC01C"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726025" w14:textId="26909D38" w:rsidR="00455D34" w:rsidRDefault="00455D34" w:rsidP="000934ED">
            <w:r>
              <w:t>FR5.2</w:t>
            </w:r>
          </w:p>
        </w:tc>
        <w:tc>
          <w:tcPr>
            <w:tcW w:w="8646" w:type="dxa"/>
          </w:tcPr>
          <w:p w14:paraId="71853BF9" w14:textId="535C854B" w:rsidR="00455D34" w:rsidRDefault="00455D34" w:rsidP="000934ED">
            <w:pPr>
              <w:cnfStyle w:val="000000100000" w:firstRow="0" w:lastRow="0" w:firstColumn="0" w:lastColumn="0" w:oddVBand="0" w:evenVBand="0" w:oddHBand="1" w:evenHBand="0" w:firstRowFirstColumn="0" w:firstRowLastColumn="0" w:lastRowFirstColumn="0" w:lastRowLastColumn="0"/>
            </w:pPr>
            <w:r>
              <w:t>De gebruiker moet een Festo motor kunnen selecteren in de user interface</w:t>
            </w:r>
          </w:p>
        </w:tc>
      </w:tr>
      <w:tr w:rsidR="00455D34" w14:paraId="555528C7"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6AC2ABBC" w14:textId="39AE7111" w:rsidR="00455D34" w:rsidRDefault="00455D34" w:rsidP="000934ED">
            <w:r>
              <w:t>FR5.3</w:t>
            </w:r>
          </w:p>
        </w:tc>
        <w:tc>
          <w:tcPr>
            <w:tcW w:w="8646" w:type="dxa"/>
          </w:tcPr>
          <w:p w14:paraId="7788C75D" w14:textId="01DF3360" w:rsidR="00455D34" w:rsidRDefault="00455D34" w:rsidP="000934ED">
            <w:pPr>
              <w:cnfStyle w:val="000000000000" w:firstRow="0" w:lastRow="0" w:firstColumn="0" w:lastColumn="0" w:oddVBand="0" w:evenVBand="0" w:oddHBand="0" w:evenHBand="0" w:firstRowFirstColumn="0" w:firstRowLastColumn="0" w:lastRowFirstColumn="0" w:lastRowLastColumn="0"/>
            </w:pPr>
            <w:r>
              <w:t>De FestoCap moet een interface klasse hebben die het mogelijk maakt nieuwe Festo motoren toe te voegen</w:t>
            </w:r>
          </w:p>
        </w:tc>
      </w:tr>
      <w:tr w:rsidR="00455D34" w14:paraId="0939231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3C30C8D" w14:textId="2368B174" w:rsidR="00455D34" w:rsidRDefault="00455D34" w:rsidP="000934ED">
            <w:r>
              <w:t>FR5.4</w:t>
            </w:r>
          </w:p>
        </w:tc>
        <w:tc>
          <w:tcPr>
            <w:tcW w:w="8646" w:type="dxa"/>
          </w:tcPr>
          <w:p w14:paraId="3F0A4D02" w14:textId="49433E8A"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De FestoCap moet onderscheid kunnen maken tussen de verschillende Festo motoren</w:t>
            </w:r>
          </w:p>
        </w:tc>
      </w:tr>
    </w:tbl>
    <w:p w14:paraId="6285A50F" w14:textId="27969A62" w:rsidR="0006309E" w:rsidRDefault="00475E70" w:rsidP="00475E70">
      <w:pPr>
        <w:pStyle w:val="Bijschrift"/>
      </w:pPr>
      <w:r>
        <w:t xml:space="preserve">Tabel </w:t>
      </w:r>
      <w:r>
        <w:fldChar w:fldCharType="begin"/>
      </w:r>
      <w:r>
        <w:instrText xml:space="preserve"> SEQ Tabel \* ARABIC </w:instrText>
      </w:r>
      <w:r>
        <w:fldChar w:fldCharType="separate"/>
      </w:r>
      <w:r>
        <w:rPr>
          <w:noProof/>
        </w:rPr>
        <w:t>6</w:t>
      </w:r>
      <w:r>
        <w:fldChar w:fldCharType="end"/>
      </w:r>
      <w:r>
        <w:t>, Requirements FestoCap ondersteuning meerdere motoren</w:t>
      </w:r>
    </w:p>
    <w:p w14:paraId="40413344" w14:textId="77777777" w:rsidR="005D2B3C" w:rsidRDefault="005D2B3C">
      <w:pPr>
        <w:rPr>
          <w:rFonts w:asciiTheme="majorHAnsi" w:eastAsiaTheme="majorEastAsia" w:hAnsiTheme="majorHAnsi" w:cstheme="majorBidi"/>
          <w:b/>
          <w:bCs/>
          <w:color w:val="000000" w:themeColor="text1"/>
        </w:rPr>
      </w:pPr>
      <w:r>
        <w:br w:type="page"/>
      </w:r>
    </w:p>
    <w:p w14:paraId="24F98B42" w14:textId="2F71EA95" w:rsidR="00F52BE2" w:rsidRDefault="00F52BE2" w:rsidP="002019DB">
      <w:pPr>
        <w:pStyle w:val="Kop2"/>
      </w:pPr>
      <w:bookmarkStart w:id="81" w:name="_Toc22214090"/>
      <w:r>
        <w:lastRenderedPageBreak/>
        <w:t>Requirements Ontwikkelomgeving</w:t>
      </w:r>
      <w:bookmarkEnd w:id="81"/>
    </w:p>
    <w:p w14:paraId="73C3A7C4" w14:textId="72E19CAF" w:rsidR="0061146D" w:rsidRDefault="00F52BE2" w:rsidP="00567CF9">
      <w:r>
        <w:t>De requirements aan de ontwikkelomgeving zijn eisen die de ontwikkeling van de FestoCap mogelijk maakt. Om de requirements van de ontwikkelomgeving vast te stellen kunnen de functionele requirements voor de FestoCap gebruikt worden. Veel van de requirements van de FestoCap kunnen direct vertaald naar requirements voor de ontwikkelomgeving, bijvoorbeeld :“</w:t>
      </w:r>
      <w:r w:rsidRPr="0006309E">
        <w:rPr>
          <w:i/>
          <w:iCs/>
        </w:rPr>
        <w:t xml:space="preserve">Het moet mogelijk zijn om FR.3.1 te kunnen implementeren met de geleverde </w:t>
      </w:r>
      <w:r w:rsidR="00D2260B">
        <w:rPr>
          <w:i/>
          <w:iCs/>
        </w:rPr>
        <w:t>SDK</w:t>
      </w:r>
      <w:r>
        <w:t xml:space="preserve">”. Sommige requirements aan de FestoCap kunnen vertalen naar dezelfde requirement aan de Ontwikkelomgeving, </w:t>
      </w:r>
      <w:r w:rsidR="0073197B">
        <w:t>deze zullen ook samen behandeld worden, in bijlage(x) is een volledige lijst van requirements te vinden.</w:t>
      </w:r>
      <w:r w:rsidR="0061146D">
        <w:t xml:space="preserve"> </w:t>
      </w:r>
    </w:p>
    <w:p w14:paraId="10F50C4B" w14:textId="119FC971" w:rsidR="0061146D" w:rsidRDefault="0061146D" w:rsidP="002019DB">
      <w:pPr>
        <w:pStyle w:val="Kop2"/>
      </w:pPr>
      <w:bookmarkStart w:id="82" w:name="_Toc22214091"/>
      <w:r>
        <w:t>Communicatie</w:t>
      </w:r>
      <w:bookmarkEnd w:id="82"/>
    </w:p>
    <w:p w14:paraId="494C71D8" w14:textId="77777777" w:rsidR="00AD1DD0" w:rsidRDefault="0061146D" w:rsidP="0061146D">
      <w:r>
        <w:t>Een cruciaal deel van dit project is de communicatie. Er moet uiteindelijk een motor bestuurd worden vanaf de FestoCap, dit is niet mogelijk zonder goede communicatie tussen de</w:t>
      </w:r>
      <w:r w:rsidR="006A2B6D">
        <w:t xml:space="preserve"> twee systemen. In de requirements voor de FestoCap is al vastgesteld dat deze verbinding mogelijk moet zijn en te onderhouden. De requirements beschrijven een simpele stabiele connectie als eis. Er worden berichten verzonden en ontvangen, vanzelfsprekend moet er ook gehandeld worden wanneer de connectie verbroken wordt, of deze vertraagd. De volgende eisen aan de Communicatiemogelijkheden van de Ontwikkelomgeving zijn vastgesteld</w:t>
      </w:r>
      <w:r w:rsidR="00AD1DD0">
        <w:t xml:space="preserve">. </w:t>
      </w:r>
    </w:p>
    <w:p w14:paraId="39FFA62E" w14:textId="2FA50172" w:rsidR="0061146D" w:rsidRDefault="00AD1DD0" w:rsidP="00AD1DD0">
      <w:pPr>
        <w:pStyle w:val="Lijstalinea"/>
        <w:numPr>
          <w:ilvl w:val="0"/>
          <w:numId w:val="33"/>
        </w:numPr>
      </w:pPr>
      <w:r>
        <w:t>Er moet de mogelijkheid zijn om een URCap te produceren die kan verbinden met een webserver via een socketverbinding</w:t>
      </w:r>
    </w:p>
    <w:p w14:paraId="6835389F" w14:textId="39F9E1F4" w:rsidR="00AD1DD0" w:rsidRDefault="00AD1DD0" w:rsidP="00AD1DD0">
      <w:pPr>
        <w:pStyle w:val="Lijstalinea"/>
        <w:numPr>
          <w:ilvl w:val="0"/>
          <w:numId w:val="33"/>
        </w:numPr>
      </w:pPr>
      <w:r>
        <w:t>De Festo motor moet via een, bij voorkeur TCP, verbinding aangesloten kunnen worden aan het UR Systeem</w:t>
      </w:r>
    </w:p>
    <w:p w14:paraId="29FD7AFD" w14:textId="5FAC2313" w:rsidR="00AD1DD0" w:rsidRDefault="00AD1DD0" w:rsidP="00AD1DD0">
      <w:pPr>
        <w:pStyle w:val="Lijstalinea"/>
        <w:numPr>
          <w:ilvl w:val="0"/>
          <w:numId w:val="33"/>
        </w:numPr>
      </w:pPr>
      <w:r>
        <w:t>Er moet de mogelijkheid zijn om commando berichten te versturen naar de webserver en statusberichten op de vragen van andere sockets.</w:t>
      </w:r>
    </w:p>
    <w:p w14:paraId="69CA74FA" w14:textId="6F4C1941" w:rsidR="00AD1DD0" w:rsidRDefault="00AD1DD0" w:rsidP="00AD1DD0">
      <w:pPr>
        <w:pStyle w:val="Lijstalinea"/>
        <w:numPr>
          <w:ilvl w:val="0"/>
          <w:numId w:val="33"/>
        </w:numPr>
      </w:pPr>
      <w:r>
        <w:t>Er moet ondersteuning zijn voor het Modbus protocol dat gebruikt wordt in de Festo motor.</w:t>
      </w:r>
    </w:p>
    <w:p w14:paraId="3C58A388" w14:textId="4980051A" w:rsidR="006A2B6D" w:rsidRDefault="008C35BB" w:rsidP="002019DB">
      <w:pPr>
        <w:pStyle w:val="Kop2"/>
      </w:pPr>
      <w:bookmarkStart w:id="83" w:name="_Toc22214092"/>
      <w:r>
        <w:t>User Interface</w:t>
      </w:r>
      <w:bookmarkEnd w:id="83"/>
    </w:p>
    <w:p w14:paraId="5F99455D" w14:textId="499F2594" w:rsidR="0061146D" w:rsidRDefault="008C35BB" w:rsidP="00567CF9">
      <w:r>
        <w:t>Omdat de FestoCap uiteindelijk geleverd wordt in met de producten van Gibas, is een functionele user interface van groot belang. Zoals in het PvA besproken zal er minimale aandacht besteed worden aan de weergave maar wordt er vooral aan de functionaliteit van de interface gewerkt. Uiteindelijk moet het mogelijk zijn de om met een Festo motor te kunnen verbinden en alle functionaliteiten van de motor aan te kunnen sturen vanuit deze interface.</w:t>
      </w:r>
      <w:r w:rsidR="00A62527">
        <w:t xml:space="preserve"> </w:t>
      </w:r>
      <w:r>
        <w:t xml:space="preserve">Omdat er gewerkt wordt met de </w:t>
      </w:r>
      <w:r w:rsidR="00D2260B">
        <w:t>SDK</w:t>
      </w:r>
      <w:r>
        <w:t xml:space="preserve"> van UR, die zijn eigen interface library heeft, is het van belang van tevoren vast te stellen welke eisen er aan de interface van de FestoCap zitten. Wanneer deze eisen niet voldaan kunnen worden zal er gekeken worden of er een alternatief mogelijk is binnen of buiten de </w:t>
      </w:r>
      <w:r w:rsidR="00D2260B">
        <w:t>SDK</w:t>
      </w:r>
      <w:r>
        <w:t xml:space="preserve">. </w:t>
      </w:r>
    </w:p>
    <w:p w14:paraId="596A3AB0" w14:textId="5B505095" w:rsidR="00567CF9" w:rsidRDefault="00A62527" w:rsidP="00F52BE2">
      <w:r>
        <w:t>Vanuit de eisen van de FestoCap komen al basisfunctionaliteiten naar voren waar , na een kort vooronderzoek, vanuit wordt gegaan dat deze mogelijk zijn binnen de interface van de UR. Dit betreft functionaliteiten als; aanpassen van de lay-out, vernieuwen van de lay-out at run-time , eigen variabelen weergeven, waardes real-time updaten. Er zijn ook eisen waar onderzoek gedaan moet worden naar de mogelijkheden, bijvoorbeeld de variabelen binnen PolyScope.</w:t>
      </w:r>
      <w:r w:rsidR="00567CF9">
        <w:t xml:space="preserve"> </w:t>
      </w:r>
    </w:p>
    <w:p w14:paraId="33305D70" w14:textId="427D2D3B" w:rsidR="002019DB" w:rsidRDefault="002019DB" w:rsidP="002019DB">
      <w:pPr>
        <w:pStyle w:val="Kop2"/>
      </w:pPr>
      <w:bookmarkStart w:id="84" w:name="_Toc22214093"/>
      <w:r>
        <w:lastRenderedPageBreak/>
        <w:t>Conclusie</w:t>
      </w:r>
      <w:bookmarkEnd w:id="84"/>
    </w:p>
    <w:p w14:paraId="5FC1461A" w14:textId="15959E91" w:rsidR="00BC3E60" w:rsidRPr="002019DB" w:rsidRDefault="002019DB" w:rsidP="002019DB">
      <w:r>
        <w:t xml:space="preserve">De FestoCap is een stap verder van de gebruikelijke URCap. De FestoCap moet een duidelijke interface bevatten voor het vertalen van alle mogelijke commando’s van de motoren.  </w:t>
      </w:r>
      <w:r w:rsidR="00BC3E60">
        <w:t xml:space="preserve">Berichten die door de FestoCap verzonden en ontvangen worden moeten juist afgehandeld worden binnen PolyScope. Op de communicatie na zijn de overige eisen redelijke basisfunctionaliteiten waar de meeste programmeertalen al ondersteuning voor bieden. </w:t>
      </w:r>
    </w:p>
    <w:p w14:paraId="0A62E145" w14:textId="77777777" w:rsidR="00434EA3" w:rsidRDefault="00434EA3">
      <w:pPr>
        <w:rPr>
          <w:rFonts w:asciiTheme="majorHAnsi" w:eastAsiaTheme="majorEastAsia" w:hAnsiTheme="majorHAnsi" w:cstheme="majorBidi"/>
          <w:color w:val="000000" w:themeColor="text1"/>
          <w:sz w:val="28"/>
          <w:szCs w:val="28"/>
          <w:highlight w:val="lightGray"/>
          <w14:scene3d>
            <w14:camera w14:prst="orthographicFront"/>
            <w14:lightRig w14:rig="threePt" w14:dir="t">
              <w14:rot w14:lat="0" w14:lon="0" w14:rev="0"/>
            </w14:lightRig>
          </w14:scene3d>
        </w:rPr>
      </w:pPr>
      <w:r>
        <w:rPr>
          <w:b/>
          <w:bCs/>
          <w:smallCaps/>
          <w:highlight w:val="lightGray"/>
          <w14:scene3d>
            <w14:camera w14:prst="orthographicFront"/>
            <w14:lightRig w14:rig="threePt" w14:dir="t">
              <w14:rot w14:lat="0" w14:lon="0" w14:rev="0"/>
            </w14:lightRig>
          </w14:scene3d>
        </w:rPr>
        <w:br w:type="page"/>
      </w:r>
    </w:p>
    <w:p w14:paraId="35F8DE13" w14:textId="49647DFE" w:rsidR="00072709" w:rsidRPr="00072709" w:rsidRDefault="00072709" w:rsidP="002019DB">
      <w:pPr>
        <w:pStyle w:val="Kop1"/>
      </w:pPr>
      <w:bookmarkStart w:id="85" w:name="_Toc22214094"/>
      <w:r>
        <w:lastRenderedPageBreak/>
        <w:t>Analyse</w:t>
      </w:r>
      <w:bookmarkEnd w:id="85"/>
    </w:p>
    <w:p w14:paraId="314DA41A" w14:textId="4FE19114" w:rsidR="00273E77" w:rsidRDefault="00273E77" w:rsidP="00CB04E0">
      <w:r>
        <w:t>In deze analyse worden de requirements die eerder opgesteld zijn naast de mogelijkheden van de ontwikkelomgeving gezet en wordt er gekeken of deze voldoen. Ook wordt er naar de andere mogelijkheden van de ontwikkelomgeving gekeken en hoe een URCap gegenereerd wordt. Ten slotte word de geleverde testopstelling onder de loep genomen.</w:t>
      </w:r>
    </w:p>
    <w:p w14:paraId="51B18FA1" w14:textId="2BC7E7B6" w:rsidR="00D2260B" w:rsidRDefault="00475C03" w:rsidP="00CB04E0">
      <w:r>
        <w:t xml:space="preserve">Om te kunnen ontwikkelen </w:t>
      </w:r>
      <w:r w:rsidR="00D2260B">
        <w:t>voor</w:t>
      </w:r>
      <w:r>
        <w:t xml:space="preserve"> de PolyScope is door Universal Robots een ontwikkelomgeving opgesteld. Deze omgeving bestaat uit een Ubuntu image met een van te voren ingestelde programmeeromgeving</w:t>
      </w:r>
      <w:r w:rsidR="00D2260B">
        <w:t xml:space="preserve"> met de URCap SDK</w:t>
      </w:r>
      <w:r>
        <w:t xml:space="preserve">, een simulator en documentatie over het ontwikkelen van URCaps. </w:t>
      </w:r>
      <w:r w:rsidR="00F52BE2">
        <w:t xml:space="preserve">De </w:t>
      </w:r>
      <w:r w:rsidR="003F32E8">
        <w:t xml:space="preserve">URCap SDK bevat een shellscript genaamd ‘newURCap.sh” die een wizard opstart om een nieuwe URCap te </w:t>
      </w:r>
      <w:r w:rsidR="006022B1">
        <w:t>creëren</w:t>
      </w:r>
      <w:r w:rsidR="003F32E8">
        <w:t xml:space="preserve">. Ook bevat de image de tutorials voor het ontwikkelen van de verschillende soorten URCaps, in deze tutorials wordt er grondig ingegaan op het gehele proces en de werking van de individuele klassen die gebruikt worden. </w:t>
      </w:r>
    </w:p>
    <w:p w14:paraId="492CFC77" w14:textId="77777777" w:rsidR="00475E70" w:rsidRDefault="00BC3E60" w:rsidP="00475E70">
      <w:pPr>
        <w:pStyle w:val="Geenafstand"/>
      </w:pPr>
      <w:r>
        <w:t>In dit hoofdstuk word</w:t>
      </w:r>
      <w:r w:rsidR="00475E70">
        <w:t xml:space="preserve">t </w:t>
      </w:r>
      <w:r>
        <w:t xml:space="preserve">de </w:t>
      </w:r>
      <w:r w:rsidR="00475E70">
        <w:t xml:space="preserve"> volgende </w:t>
      </w:r>
      <w:r>
        <w:t>deelvraag</w:t>
      </w:r>
      <w:r w:rsidR="00475E70">
        <w:t xml:space="preserve"> beantwoord:</w:t>
      </w:r>
    </w:p>
    <w:p w14:paraId="3D63D34E" w14:textId="5E038C5F" w:rsidR="00546B82" w:rsidRPr="00BC3E60" w:rsidRDefault="00475E70" w:rsidP="00475E70">
      <w:pPr>
        <w:pStyle w:val="Geenafstand"/>
      </w:pPr>
      <w:r>
        <w:t xml:space="preserve"> “</w:t>
      </w:r>
      <w:r>
        <w:fldChar w:fldCharType="begin"/>
      </w:r>
      <w:r>
        <w:instrText xml:space="preserve"> REF _Ref22734012 \h </w:instrText>
      </w:r>
      <w:r>
        <w:fldChar w:fldCharType="separate"/>
      </w:r>
      <w:r>
        <w:rPr>
          <w:rStyle w:val="Subtielebenadrukking"/>
        </w:rPr>
        <w:t>Is de huidige ontwikkelomgeving geschikt voor het produceren van de FestoCap?</w:t>
      </w:r>
      <w:r>
        <w:fldChar w:fldCharType="end"/>
      </w:r>
      <w:r>
        <w:t xml:space="preserve"> “</w:t>
      </w:r>
    </w:p>
    <w:p w14:paraId="0CD02484" w14:textId="77777777" w:rsidR="00BC3E60" w:rsidRDefault="00BC3E60">
      <w:pPr>
        <w:rPr>
          <w:rFonts w:asciiTheme="majorHAnsi" w:eastAsiaTheme="majorEastAsia" w:hAnsiTheme="majorHAnsi" w:cstheme="majorBidi"/>
          <w:b/>
          <w:bCs/>
          <w:smallCaps/>
          <w:color w:val="000000" w:themeColor="text1"/>
          <w:sz w:val="28"/>
          <w:szCs w:val="28"/>
        </w:rPr>
      </w:pPr>
      <w:r>
        <w:br w:type="page"/>
      </w:r>
    </w:p>
    <w:p w14:paraId="0BB7F393" w14:textId="51538989" w:rsidR="0090708E" w:rsidRPr="0090708E" w:rsidRDefault="0090708E" w:rsidP="002019DB">
      <w:pPr>
        <w:pStyle w:val="Kop2"/>
      </w:pPr>
      <w:bookmarkStart w:id="86" w:name="_Toc22214095"/>
      <w:r w:rsidRPr="0090708E">
        <w:lastRenderedPageBreak/>
        <w:t xml:space="preserve">URCaps </w:t>
      </w:r>
      <w:r w:rsidR="00273E77">
        <w:t>API</w:t>
      </w:r>
      <w:bookmarkEnd w:id="86"/>
    </w:p>
    <w:p w14:paraId="2F232A8C" w14:textId="0354E153" w:rsidR="0090708E" w:rsidRPr="0090708E" w:rsidRDefault="00273E77" w:rsidP="0090708E">
      <w:r>
        <w:t>De URCaps API</w:t>
      </w:r>
      <w:r w:rsidR="009505B8">
        <w:t xml:space="preserve"> geeft een programmeur toegang tot de functionaliteiten binnen PolyScope. Zoals eerder beschreven ( verwijzing naar theoretisch kader ) maakt de API gebruik van contributions. Deze contributions zijn services die ieder zijn eigen functionaliteit bieden. De vier types contributions zijn: Installation Node, Program Node, Toolbar en Daemon. De API die meegegeven wordt aan deze nodes is het Domain API. Deze bestaat weer uit drie aparte API lagen; Application, User Interface en System API’s. In de afbeelding hieronder is te zien hoe deze lagen zijn opgebouwd in </w:t>
      </w:r>
      <w:r w:rsidR="00E174E6">
        <w:t>de</w:t>
      </w:r>
      <w:r w:rsidR="009505B8">
        <w:t xml:space="preserve"> URCaps API</w:t>
      </w:r>
      <w:r w:rsidR="00E174E6">
        <w:t>.</w:t>
      </w:r>
    </w:p>
    <w:p w14:paraId="774ED027" w14:textId="77777777" w:rsidR="00E174E6" w:rsidRDefault="00E174E6" w:rsidP="00E174E6">
      <w:pPr>
        <w:keepNext/>
      </w:pPr>
      <w:r>
        <w:rPr>
          <w:noProof/>
        </w:rPr>
        <w:drawing>
          <wp:inline distT="0" distB="0" distL="0" distR="0" wp14:anchorId="502BC718" wp14:editId="0E3A2CFE">
            <wp:extent cx="5943600" cy="33407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3A73F925" w14:textId="0247E1F6" w:rsidR="004506A4" w:rsidRPr="00E174E6" w:rsidRDefault="00E174E6" w:rsidP="00E174E6">
      <w:pPr>
        <w:pStyle w:val="Bijschrift"/>
        <w:rPr>
          <w:color w:val="7F7F7F" w:themeColor="text1" w:themeTint="80"/>
          <w:lang w:val="en-GB"/>
        </w:rPr>
      </w:pPr>
      <w:r w:rsidRPr="00E174E6">
        <w:rPr>
          <w:color w:val="7F7F7F" w:themeColor="text1" w:themeTint="80"/>
          <w:lang w:val="en-GB"/>
        </w:rPr>
        <w:t xml:space="preserve">Figuur </w:t>
      </w:r>
      <w:r w:rsidR="0080561B">
        <w:rPr>
          <w:color w:val="7F7F7F" w:themeColor="text1" w:themeTint="80"/>
          <w:lang w:val="en-GB"/>
        </w:rPr>
        <w:fldChar w:fldCharType="begin"/>
      </w:r>
      <w:r w:rsidR="0080561B">
        <w:rPr>
          <w:color w:val="7F7F7F" w:themeColor="text1" w:themeTint="80"/>
          <w:lang w:val="en-GB"/>
        </w:rPr>
        <w:instrText xml:space="preserve"> SEQ Figuur \* ARABIC </w:instrText>
      </w:r>
      <w:r w:rsidR="0080561B">
        <w:rPr>
          <w:color w:val="7F7F7F" w:themeColor="text1" w:themeTint="80"/>
          <w:lang w:val="en-GB"/>
        </w:rPr>
        <w:fldChar w:fldCharType="separate"/>
      </w:r>
      <w:r w:rsidR="00475E70">
        <w:rPr>
          <w:noProof/>
          <w:color w:val="7F7F7F" w:themeColor="text1" w:themeTint="80"/>
          <w:lang w:val="en-GB"/>
        </w:rPr>
        <w:t>2</w:t>
      </w:r>
      <w:r w:rsidR="0080561B">
        <w:rPr>
          <w:color w:val="7F7F7F" w:themeColor="text1" w:themeTint="80"/>
          <w:lang w:val="en-GB"/>
        </w:rPr>
        <w:fldChar w:fldCharType="end"/>
      </w:r>
      <w:r w:rsidRPr="00E174E6">
        <w:rPr>
          <w:color w:val="7F7F7F" w:themeColor="text1" w:themeTint="80"/>
          <w:lang w:val="en-GB"/>
        </w:rPr>
        <w:t xml:space="preserve"> URCaps API overview </w:t>
      </w:r>
      <w:sdt>
        <w:sdtPr>
          <w:rPr>
            <w:color w:val="7F7F7F" w:themeColor="text1" w:themeTint="80"/>
            <w:lang w:val="en-GB"/>
          </w:rPr>
          <w:id w:val="-708871761"/>
          <w:citation/>
        </w:sdtPr>
        <w:sdtContent>
          <w:r w:rsidR="00475E70">
            <w:rPr>
              <w:color w:val="7F7F7F" w:themeColor="text1" w:themeTint="80"/>
              <w:lang w:val="en-GB"/>
            </w:rPr>
            <w:fldChar w:fldCharType="begin"/>
          </w:r>
          <w:r w:rsidR="00475E70" w:rsidRPr="00475E70">
            <w:rPr>
              <w:lang w:val="en-GB"/>
            </w:rPr>
            <w:instrText xml:space="preserve"> CITATION Uni3 \l 1043 </w:instrText>
          </w:r>
          <w:r w:rsidR="00475E70">
            <w:rPr>
              <w:color w:val="7F7F7F" w:themeColor="text1" w:themeTint="80"/>
              <w:lang w:val="en-GB"/>
            </w:rPr>
            <w:fldChar w:fldCharType="separate"/>
          </w:r>
          <w:r w:rsidR="00475E70" w:rsidRPr="00475E70">
            <w:rPr>
              <w:noProof/>
              <w:lang w:val="en-GB"/>
            </w:rPr>
            <w:t>(Robots, URCap API Overview, sd)</w:t>
          </w:r>
          <w:r w:rsidR="00475E70">
            <w:rPr>
              <w:color w:val="7F7F7F" w:themeColor="text1" w:themeTint="80"/>
              <w:lang w:val="en-GB"/>
            </w:rPr>
            <w:fldChar w:fldCharType="end"/>
          </w:r>
        </w:sdtContent>
      </w:sdt>
    </w:p>
    <w:p w14:paraId="40027068" w14:textId="77777777" w:rsidR="00434EA3" w:rsidRDefault="00E174E6" w:rsidP="00E174E6">
      <w:r w:rsidRPr="00E174E6">
        <w:t xml:space="preserve">De toegang tot deze </w:t>
      </w:r>
      <w:r>
        <w:t>API’s wordt gedaan via een “Provider”-object van de node. Bijvoorbeeld een Installation Node krijg een “InstallationAPIProvider”-object, die toegang geeft aan alle relevante functies voor die node. En deze wordt meegegeven aan de Installation node wanneer deze geïnstantieerd wordt.</w:t>
      </w:r>
    </w:p>
    <w:p w14:paraId="1BBD10B5" w14:textId="0D929CE0" w:rsidR="00E174E6" w:rsidRDefault="00E174E6" w:rsidP="00E174E6">
      <w:r>
        <w:t>De eisen die eerder gesteld zijn aan de ontwikkelomgeving zijn vanzelfsprekend vaak van toepassing op de API zelf. Universal Robots heeft zijn URCaps API duidelijk in kaart gebracht met een simpele overview van de URCaps API</w:t>
      </w:r>
      <w:r w:rsidR="00434EA3">
        <w:t xml:space="preserve"> (zie Bijlage, 13.3)</w:t>
      </w:r>
      <w:r>
        <w:t xml:space="preserve">. </w:t>
      </w:r>
      <w:r w:rsidR="00434EA3">
        <w:t xml:space="preserve">Deze overview is gebruikt om vast te stellen of de API voldoet. </w:t>
      </w:r>
    </w:p>
    <w:p w14:paraId="5C74746B" w14:textId="77777777" w:rsidR="00BC3E60" w:rsidRDefault="00BC3E60">
      <w:pPr>
        <w:rPr>
          <w:rFonts w:asciiTheme="majorHAnsi" w:eastAsiaTheme="majorEastAsia" w:hAnsiTheme="majorHAnsi" w:cstheme="majorBidi"/>
          <w:b/>
          <w:bCs/>
          <w:color w:val="000000" w:themeColor="text1"/>
        </w:rPr>
      </w:pPr>
      <w:r>
        <w:br w:type="page"/>
      </w:r>
    </w:p>
    <w:p w14:paraId="4C98FE7D" w14:textId="281583F7" w:rsidR="009F7827" w:rsidRDefault="009F7827" w:rsidP="002019DB">
      <w:pPr>
        <w:pStyle w:val="Kop3"/>
      </w:pPr>
      <w:bookmarkStart w:id="87" w:name="_Toc22214096"/>
      <w:r>
        <w:lastRenderedPageBreak/>
        <w:t>UR-Scriptic</w:t>
      </w:r>
      <w:bookmarkEnd w:id="87"/>
    </w:p>
    <w:p w14:paraId="2880AC7E" w14:textId="748898FD" w:rsidR="009F7827" w:rsidRDefault="009F7827" w:rsidP="009F7827">
      <w:r>
        <w:t xml:space="preserve">Het URCommand maakt gebruik van de taal URScript, dit is makkelijk gezegd een gestripte versie van Python met toegevoegde embedded functionaliteiten. Zoals code wordt omgezet naar machine instructies, wordt de code die een URCap levert omgezet naar URScript. Wanneer er een programma wordt gestart binnen PolyScope , start de zogenaamde “Real Time Thread”(RTT). Deze RTT is een thread dat bestaat uit URScript code dat gegenereerd wordt door PolyScope, waaronder ook de URCap. Wanneer deze RTT gestart wordt kunnen de waardes die meegegeven waren voor de URCap ook niet meer aangepast worden. Kortom, er is geen directe communicatie mogelijk tussen een URCap en de RTT. Zoals bevestigd op het forum van Universal Robots : </w:t>
      </w:r>
    </w:p>
    <w:p w14:paraId="6839B22E" w14:textId="0A78D6E3" w:rsidR="009F7827" w:rsidRDefault="009F7827" w:rsidP="009F7827">
      <w:pPr>
        <w:keepNext/>
      </w:pPr>
      <w:r w:rsidRPr="009F7827">
        <w:rPr>
          <w:noProof/>
        </w:rPr>
        <w:drawing>
          <wp:inline distT="0" distB="0" distL="0" distR="0" wp14:anchorId="458B0628" wp14:editId="11810F55">
            <wp:extent cx="5943600" cy="1336675"/>
            <wp:effectExtent l="19050" t="19050" r="19050" b="158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6675"/>
                    </a:xfrm>
                    <a:prstGeom prst="rect">
                      <a:avLst/>
                    </a:prstGeom>
                    <a:ln>
                      <a:solidFill>
                        <a:schemeClr val="tx1"/>
                      </a:solidFill>
                    </a:ln>
                  </pic:spPr>
                </pic:pic>
              </a:graphicData>
            </a:graphic>
          </wp:inline>
        </w:drawing>
      </w:r>
      <w:r w:rsidRPr="009F7827">
        <w:rPr>
          <w:noProof/>
        </w:rPr>
        <w:t xml:space="preserve"> </w:t>
      </w:r>
    </w:p>
    <w:p w14:paraId="734E557C" w14:textId="57469585" w:rsidR="009F7827" w:rsidRPr="00475E70" w:rsidRDefault="009F7827" w:rsidP="009F7827">
      <w:pPr>
        <w:pStyle w:val="Bijschrift"/>
        <w:rPr>
          <w:u w:val="single"/>
          <w:lang w:val="en-GB"/>
        </w:rPr>
      </w:pPr>
      <w:r w:rsidRPr="00475E70">
        <w:rPr>
          <w:lang w:val="en-GB"/>
        </w:rPr>
        <w:t xml:space="preserve">Figuur </w:t>
      </w:r>
      <w:r w:rsidR="0080561B">
        <w:fldChar w:fldCharType="begin"/>
      </w:r>
      <w:r w:rsidR="0080561B" w:rsidRPr="00475E70">
        <w:rPr>
          <w:lang w:val="en-GB"/>
        </w:rPr>
        <w:instrText xml:space="preserve"> SEQ Figuur \* ARABIC </w:instrText>
      </w:r>
      <w:r w:rsidR="0080561B">
        <w:fldChar w:fldCharType="separate"/>
      </w:r>
      <w:r w:rsidR="00475E70">
        <w:rPr>
          <w:noProof/>
          <w:lang w:val="en-GB"/>
        </w:rPr>
        <w:t>3</w:t>
      </w:r>
      <w:r w:rsidR="0080561B">
        <w:fldChar w:fldCharType="end"/>
      </w:r>
      <w:r w:rsidR="00475E70" w:rsidRPr="00475E70">
        <w:rPr>
          <w:lang w:val="en-GB"/>
        </w:rPr>
        <w:t>,UR Development Support forum p</w:t>
      </w:r>
      <w:r w:rsidR="00475E70">
        <w:rPr>
          <w:lang w:val="en-GB"/>
        </w:rPr>
        <w:t xml:space="preserve">ost </w:t>
      </w:r>
      <w:sdt>
        <w:sdtPr>
          <w:id w:val="617034689"/>
          <w:citation/>
        </w:sdtPr>
        <w:sdtContent>
          <w:r w:rsidR="00475E70">
            <w:fldChar w:fldCharType="begin"/>
          </w:r>
          <w:r w:rsidR="00475E70" w:rsidRPr="00475E70">
            <w:rPr>
              <w:lang w:val="en-GB"/>
            </w:rPr>
            <w:instrText xml:space="preserve"> CITATION URSup \l 1043 </w:instrText>
          </w:r>
          <w:r w:rsidR="00475E70">
            <w:fldChar w:fldCharType="separate"/>
          </w:r>
          <w:r w:rsidR="00475E70" w:rsidRPr="00475E70">
            <w:rPr>
              <w:noProof/>
              <w:lang w:val="en-GB"/>
            </w:rPr>
            <w:t>(UR+ Development Support)</w:t>
          </w:r>
          <w:r w:rsidR="00475E70">
            <w:fldChar w:fldCharType="end"/>
          </w:r>
        </w:sdtContent>
      </w:sdt>
    </w:p>
    <w:p w14:paraId="7EBB6D83" w14:textId="3EAB48FC" w:rsidR="008E3761" w:rsidRPr="00475E70" w:rsidRDefault="008E3761" w:rsidP="002019DB">
      <w:pPr>
        <w:rPr>
          <w:rFonts w:eastAsiaTheme="majorEastAsia"/>
          <w:lang w:val="en-GB"/>
        </w:rPr>
      </w:pPr>
      <w:r w:rsidRPr="00475E70">
        <w:rPr>
          <w:lang w:val="en-GB"/>
        </w:rPr>
        <w:br w:type="page"/>
      </w:r>
    </w:p>
    <w:p w14:paraId="0B8C0B8C" w14:textId="62A18D9E" w:rsidR="00434EA3" w:rsidRDefault="00434EA3" w:rsidP="002019DB">
      <w:pPr>
        <w:pStyle w:val="Kop3"/>
        <w:rPr>
          <w:rStyle w:val="Zwaar"/>
          <w:b/>
          <w:bCs/>
        </w:rPr>
      </w:pPr>
      <w:bookmarkStart w:id="88" w:name="_Toc22214098"/>
      <w:r>
        <w:rPr>
          <w:rStyle w:val="Zwaar"/>
          <w:b/>
          <w:bCs/>
        </w:rPr>
        <w:lastRenderedPageBreak/>
        <w:t>Communicatie</w:t>
      </w:r>
      <w:bookmarkEnd w:id="88"/>
    </w:p>
    <w:p w14:paraId="4652DD02" w14:textId="6DAEAB7F" w:rsidR="000051E6" w:rsidRDefault="000051E6" w:rsidP="00434EA3">
      <w:r>
        <w:t xml:space="preserve">Als er naar de eisen gekeken wordt in 7.3.1 en naar de URCaps API, blijkt dat de URCaps API beschikt over de functionaliteiten om deze te volbrengen. De Application API beschikt over de functionaliteiten betreffende IO’s en TCP en de Installation API maakt gebruik van een TCP Contribution.  </w:t>
      </w:r>
    </w:p>
    <w:p w14:paraId="3B9A0157" w14:textId="77777777" w:rsidR="00475E70" w:rsidRDefault="00475E70" w:rsidP="00475E70">
      <w:pPr>
        <w:keepNext/>
        <w:jc w:val="center"/>
      </w:pPr>
      <w:r w:rsidRPr="00475E70">
        <w:drawing>
          <wp:inline distT="0" distB="0" distL="0" distR="0" wp14:anchorId="429D66ED" wp14:editId="2B8278FA">
            <wp:extent cx="2940201" cy="55882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0201" cy="558829"/>
                    </a:xfrm>
                    <a:prstGeom prst="rect">
                      <a:avLst/>
                    </a:prstGeom>
                  </pic:spPr>
                </pic:pic>
              </a:graphicData>
            </a:graphic>
          </wp:inline>
        </w:drawing>
      </w:r>
    </w:p>
    <w:p w14:paraId="74D77549" w14:textId="2BBBCD16" w:rsidR="00475E70" w:rsidRDefault="00475E70" w:rsidP="00475E70">
      <w:pPr>
        <w:pStyle w:val="Bijschrift"/>
        <w:jc w:val="center"/>
      </w:pPr>
      <w:r>
        <w:t xml:space="preserve">Figuur </w:t>
      </w:r>
      <w:r>
        <w:fldChar w:fldCharType="begin"/>
      </w:r>
      <w:r>
        <w:instrText xml:space="preserve"> SEQ Figuur \* ARABIC </w:instrText>
      </w:r>
      <w:r>
        <w:fldChar w:fldCharType="separate"/>
      </w:r>
      <w:r>
        <w:rPr>
          <w:noProof/>
        </w:rPr>
        <w:t>4</w:t>
      </w:r>
      <w:r>
        <w:fldChar w:fldCharType="end"/>
      </w:r>
      <w:r>
        <w:t>, API Functionaliteiten</w:t>
      </w:r>
      <w:sdt>
        <w:sdtPr>
          <w:id w:val="1338511280"/>
          <w:citation/>
        </w:sdtPr>
        <w:sdtContent>
          <w:r>
            <w:fldChar w:fldCharType="begin"/>
          </w:r>
          <w:r>
            <w:instrText xml:space="preserve"> CITATION API \l 1043 </w:instrText>
          </w:r>
          <w:r>
            <w:fldChar w:fldCharType="separate"/>
          </w:r>
          <w:r>
            <w:rPr>
              <w:noProof/>
            </w:rPr>
            <w:t xml:space="preserve"> (Robots, Overview of API Functionality)</w:t>
          </w:r>
          <w:r>
            <w:fldChar w:fldCharType="end"/>
          </w:r>
        </w:sdtContent>
      </w:sdt>
    </w:p>
    <w:p w14:paraId="7AFC5BF8" w14:textId="4767D15B" w:rsidR="00421AC9" w:rsidRPr="00421AC9" w:rsidRDefault="00467508" w:rsidP="00421AC9">
      <w:r>
        <w:t>Deze API’s beantwoorden de requirements, Er is de mogelijkheid om TCP’s te creëren, verwijderen en aan te passen. Ook heeft het de mogelijkheid om te communiceren via Modbus ,en zo het protocol van de Festo motor kan ondersteunen.</w:t>
      </w:r>
      <w:r w:rsidR="003966A6">
        <w:t xml:space="preserve"> De specifieke requirements en hoe de API hier aan voldoet wordt behandeld in Bijlage 13.4.</w:t>
      </w:r>
      <w:r w:rsidR="001459AD">
        <w:t xml:space="preserve"> </w:t>
      </w:r>
    </w:p>
    <w:p w14:paraId="45D81082" w14:textId="1A68BFF8" w:rsidR="00E174E6" w:rsidRDefault="002A72BB" w:rsidP="002019DB">
      <w:pPr>
        <w:pStyle w:val="Kop3"/>
      </w:pPr>
      <w:bookmarkStart w:id="89" w:name="_Toc22214099"/>
      <w:r>
        <w:t>User Interface</w:t>
      </w:r>
      <w:bookmarkEnd w:id="89"/>
    </w:p>
    <w:p w14:paraId="48EB1C1E" w14:textId="7CE451B8" w:rsidR="00421AC9" w:rsidRDefault="002A72BB" w:rsidP="00E174E6">
      <w:r>
        <w:t xml:space="preserve">Elke node in PolyScope krijgt een GUI </w:t>
      </w:r>
      <w:r w:rsidR="00421AC9">
        <w:t xml:space="preserve">contribution </w:t>
      </w:r>
      <w:r>
        <w:t xml:space="preserve">, deze bevat functies om </w:t>
      </w:r>
      <w:r w:rsidR="00BA4B86">
        <w:t xml:space="preserve">de interface aan te passen met behulp van HTML of Swing. Universal Robots raad Swing aan omdat het de meeste toegepaste toolkit is voor Java user interfaces onder Java developers en URCap developers. Ook worden er geen updates meer geleverd betreft HTML.  Alle objecten die ondersteund worden in JDK6 zijn geïmplementeerd bij de URCaps, dit bevat o.a. : </w:t>
      </w:r>
      <w:r w:rsidR="00475E70" w:rsidRPr="00BC3E60">
        <w:t>Te</w:t>
      </w:r>
      <w:r w:rsidR="00475E70">
        <w:t>xt</w:t>
      </w:r>
      <w:r w:rsidR="00BA4B86" w:rsidRPr="00BC3E60">
        <w:t xml:space="preserve"> Input Fields, </w:t>
      </w:r>
      <w:r w:rsidR="00475E70" w:rsidRPr="00BC3E60">
        <w:t>Num</w:t>
      </w:r>
      <w:r w:rsidR="00475E70">
        <w:t>b</w:t>
      </w:r>
      <w:r w:rsidR="00475E70" w:rsidRPr="00BC3E60">
        <w:t>er</w:t>
      </w:r>
      <w:r w:rsidR="00BA4B86" w:rsidRPr="00BC3E60">
        <w:t xml:space="preserve"> Input Fields, Special Input Fields (IP </w:t>
      </w:r>
      <w:r w:rsidR="0030196D">
        <w:t>en</w:t>
      </w:r>
      <w:r w:rsidR="00BA4B86" w:rsidRPr="00BC3E60">
        <w:t xml:space="preserve"> Passwords)</w:t>
      </w:r>
      <w:r w:rsidR="00475E70">
        <w:t xml:space="preserve">, </w:t>
      </w:r>
      <w:r w:rsidR="00BA4B86" w:rsidRPr="00BC3E60">
        <w:t>Buttons, Check</w:t>
      </w:r>
      <w:r w:rsidR="00475E70">
        <w:t>B</w:t>
      </w:r>
      <w:r w:rsidR="00BA4B86" w:rsidRPr="00BC3E60">
        <w:t>oxes, Dropdowns, Lists, Images</w:t>
      </w:r>
      <w:r w:rsidR="00BA4B86">
        <w:t xml:space="preserve"> en nog veel meer. De Swing toolkit is meer dan geschikt om een bruikbare user interface te creëren voor de FestoCap</w:t>
      </w:r>
    </w:p>
    <w:p w14:paraId="0A73A28B" w14:textId="5AFC6449" w:rsidR="00E174E6" w:rsidRPr="00E174E6" w:rsidRDefault="00E174E6" w:rsidP="002019DB">
      <w:pPr>
        <w:pStyle w:val="Kop2"/>
      </w:pPr>
      <w:bookmarkStart w:id="90" w:name="_Toc22214100"/>
      <w:r>
        <w:t>Deployment</w:t>
      </w:r>
      <w:bookmarkEnd w:id="90"/>
    </w:p>
    <w:p w14:paraId="52744832" w14:textId="095044E8" w:rsidR="004506A4" w:rsidRDefault="004506A4" w:rsidP="00BA4B86">
      <w:r>
        <w:t xml:space="preserve">Een URCap wordt </w:t>
      </w:r>
      <w:r w:rsidR="007B4824">
        <w:t>gecompileerd</w:t>
      </w:r>
      <w:r>
        <w:t xml:space="preserve"> en gebuild door middel van een Mave</w:t>
      </w:r>
      <w:r w:rsidR="00B4493B">
        <w:t>n</w:t>
      </w:r>
      <w:r>
        <w:t xml:space="preserve"> </w:t>
      </w:r>
      <w:r w:rsidR="007B4824">
        <w:t>build script</w:t>
      </w:r>
      <w:r>
        <w:t xml:space="preserve"> </w:t>
      </w:r>
      <w:r w:rsidR="007B4824" w:rsidRPr="006022B1">
        <w:t xml:space="preserve">Maven is een </w:t>
      </w:r>
      <w:r w:rsidR="007B4824">
        <w:t>B</w:t>
      </w:r>
      <w:r w:rsidR="007B4824" w:rsidRPr="006022B1">
        <w:t xml:space="preserve">uild </w:t>
      </w:r>
      <w:r w:rsidR="007B4824">
        <w:t>A</w:t>
      </w:r>
      <w:r w:rsidR="007B4824" w:rsidRPr="006022B1">
        <w:t xml:space="preserve">utomation </w:t>
      </w:r>
      <w:r w:rsidR="007B4824">
        <w:t>T</w:t>
      </w:r>
      <w:r w:rsidR="007B4824" w:rsidRPr="006022B1">
        <w:t>ool voor</w:t>
      </w:r>
      <w:r w:rsidR="007B4824">
        <w:t xml:space="preserve"> Java projecten gebaseerd op een Project Object Model(POM). Het wordt gebruik voor het builden van projecten ,dependencies en documentatie. Het levert een simpel build proces, vergelijkbaar aan ANT maar met veel meer mogelijkheden. Maven maakt gebruik van een POM file waar alle informatie in staat gerelateerd aan het project, zoals configuratie informatie en dependencies, source directory, plug-ins en goals. Wanneer een Maven project gebuild wordt leest deze het pom.xml bestand uit en voert deze commando’s out.</w:t>
      </w:r>
    </w:p>
    <w:p w14:paraId="78D534CE" w14:textId="77777777" w:rsidR="007B4824" w:rsidRDefault="004506A4" w:rsidP="004506A4">
      <w:r>
        <w:t>Vervolgens moet het bestand handmatig toegevoegd worden en daarna binnen de simulator toegepast worden. Hierna dient de simulator opnieuw opgestart te worden. Het kost veel tijd om een simpelere URCap te deployen</w:t>
      </w:r>
      <w:r w:rsidR="00BF7266">
        <w:t xml:space="preserve"> </w:t>
      </w:r>
      <w:r>
        <w:t xml:space="preserve">. Dit neemt vooral veel tijd in beslag tijdens de ontwikkeling van een URCap. </w:t>
      </w:r>
    </w:p>
    <w:p w14:paraId="2876F28A" w14:textId="77777777" w:rsidR="00774F3E" w:rsidRDefault="00774F3E">
      <w:pPr>
        <w:rPr>
          <w:rFonts w:asciiTheme="majorHAnsi" w:eastAsiaTheme="majorEastAsia" w:hAnsiTheme="majorHAnsi" w:cstheme="majorBidi"/>
          <w:b/>
          <w:bCs/>
          <w:color w:val="000000" w:themeColor="text1"/>
        </w:rPr>
      </w:pPr>
      <w:r>
        <w:br w:type="page"/>
      </w:r>
    </w:p>
    <w:p w14:paraId="54ABF4E6" w14:textId="416DB2F3" w:rsidR="007B4824" w:rsidRPr="0090708E" w:rsidRDefault="007B4824" w:rsidP="002019DB">
      <w:pPr>
        <w:pStyle w:val="Kop2"/>
      </w:pPr>
      <w:bookmarkStart w:id="91" w:name="_Toc22214101"/>
      <w:r w:rsidRPr="0090708E">
        <w:lastRenderedPageBreak/>
        <w:t>Testopstelling</w:t>
      </w:r>
      <w:bookmarkEnd w:id="91"/>
    </w:p>
    <w:p w14:paraId="550BEFD2" w14:textId="2779BEBB" w:rsidR="00674D58" w:rsidRDefault="007B4824" w:rsidP="007B4824">
      <w:r>
        <w:t>Om een URCap te kunnen produceren volgens de wensen van de opdrachtgever is een testomgeving opgezet. Deze opstelling moet de toepassing van het product voldoende simuleren</w:t>
      </w:r>
      <w:r w:rsidR="00674D58">
        <w:t xml:space="preserve"> tijdens de ontwikkeling van het product</w:t>
      </w:r>
      <w:r>
        <w:t>.</w:t>
      </w:r>
    </w:p>
    <w:p w14:paraId="0496C75B" w14:textId="1616340C" w:rsidR="00674D58" w:rsidRDefault="00674D58" w:rsidP="002019DB">
      <w:pPr>
        <w:pStyle w:val="Kop3"/>
      </w:pPr>
      <w:bookmarkStart w:id="92" w:name="_Toc22214102"/>
      <w:r>
        <w:t>Virtuele Test</w:t>
      </w:r>
      <w:r w:rsidR="009B09E6">
        <w:t>opstelling</w:t>
      </w:r>
      <w:bookmarkEnd w:id="92"/>
    </w:p>
    <w:p w14:paraId="699B4436" w14:textId="611FBEDD" w:rsidR="009B09E6" w:rsidRDefault="00674D58" w:rsidP="007B4824">
      <w:pPr>
        <w:rPr>
          <w:noProof/>
        </w:rPr>
      </w:pPr>
      <w:r>
        <w:t>Om in de beginfasen van de ontwikkeling van het project wordt er gebruik gemaakt van de virtuele omgeving geleverd door Universal Robots. Deze is verbonden</w:t>
      </w:r>
      <w:r w:rsidR="009B09E6">
        <w:t xml:space="preserve"> via netwerkkabel met een Festo motorcontroller.</w:t>
      </w:r>
      <w:r w:rsidR="009B09E6" w:rsidRPr="009B09E6">
        <w:rPr>
          <w:noProof/>
        </w:rPr>
        <w:t xml:space="preserve"> </w:t>
      </w:r>
      <w:r w:rsidR="009B09E6">
        <w:rPr>
          <w:noProof/>
        </w:rPr>
        <w:t>Deze testopstelling maakt het mogelijk snel een project te testen zonder een U</w:t>
      </w:r>
      <w:r w:rsidR="00CB47B6">
        <w:rPr>
          <w:noProof/>
        </w:rPr>
        <w:t xml:space="preserve">R Robotarm. </w:t>
      </w:r>
    </w:p>
    <w:p w14:paraId="154B829E" w14:textId="605314F9" w:rsidR="009B09E6" w:rsidRDefault="009B09E6" w:rsidP="009B09E6">
      <w:pPr>
        <w:jc w:val="center"/>
      </w:pPr>
      <w:r>
        <w:rPr>
          <w:noProof/>
        </w:rPr>
        <w:drawing>
          <wp:inline distT="0" distB="0" distL="0" distR="0" wp14:anchorId="29D26FA0" wp14:editId="49C03C6E">
            <wp:extent cx="4100830" cy="94107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0830" cy="941070"/>
                    </a:xfrm>
                    <a:prstGeom prst="rect">
                      <a:avLst/>
                    </a:prstGeom>
                    <a:noFill/>
                    <a:ln>
                      <a:noFill/>
                    </a:ln>
                  </pic:spPr>
                </pic:pic>
              </a:graphicData>
            </a:graphic>
          </wp:inline>
        </w:drawing>
      </w:r>
    </w:p>
    <w:p w14:paraId="3426CD7E" w14:textId="771ED293" w:rsidR="00CB47B6" w:rsidRPr="00CB47B6" w:rsidRDefault="00CB47B6" w:rsidP="002019DB">
      <w:pPr>
        <w:pStyle w:val="Kop3"/>
        <w:rPr>
          <w:rFonts w:eastAsiaTheme="minorEastAsia"/>
        </w:rPr>
      </w:pPr>
      <w:bookmarkStart w:id="93" w:name="_Toc22214103"/>
      <w:r>
        <w:t>Fysieke Opstelling</w:t>
      </w:r>
      <w:bookmarkEnd w:id="93"/>
    </w:p>
    <w:p w14:paraId="1E057683" w14:textId="266B10C0" w:rsidR="00C20CDA" w:rsidRDefault="00CB47B6" w:rsidP="00CB47B6">
      <w:r>
        <w:t xml:space="preserve">Voor </w:t>
      </w:r>
      <w:r w:rsidR="00F138A9">
        <w:t>de tests wordt er gebruikt gemaakt van een UR5 robotarm opstelling met twee Festo motorcontrollers en motors. Ook beschikt de opstelling over een Pick-IT Camera voor objectdetectie en grijper voor het pakken van objecten. Het doel van deze opstelling is om een bal te pakken uit een bakje en deze vervolgende bovenaan een baan te plaatsen die eindigt in het bakje. De robotarm wordt over een as verplaatst naar het drop-off punt met behulp van de eerste motor, boven het drop-off punt draait een schijf met een gat, deze schijf wordt met behulp van de tweede motor rondgedraaid. De robotarm moet op het juiste moment de bal loslaten zodat deze door het gat valt en de baan afrolt.</w:t>
      </w:r>
      <w:r w:rsidR="00C20CDA">
        <w:t xml:space="preserve"> Voor de motor in kwestie is beperkte documentatie beschikbaar, maar er is vanuit Gibas voorgesteld de documentatie van andere motoren te gebruiken in combinatie met het FTC programma.</w:t>
      </w:r>
    </w:p>
    <w:p w14:paraId="276C5153" w14:textId="7D9E50B8" w:rsidR="004231D6" w:rsidRDefault="00C20CDA" w:rsidP="00CB47B6">
      <w:r>
        <w:rPr>
          <w:noProof/>
        </w:rPr>
        <w:drawing>
          <wp:anchor distT="0" distB="0" distL="114300" distR="114300" simplePos="0" relativeHeight="251662336" behindDoc="1" locked="0" layoutInCell="1" allowOverlap="1" wp14:anchorId="54559A57" wp14:editId="77DAE30A">
            <wp:simplePos x="0" y="0"/>
            <wp:positionH relativeFrom="margin">
              <wp:align>center</wp:align>
            </wp:positionH>
            <wp:positionV relativeFrom="paragraph">
              <wp:posOffset>309525</wp:posOffset>
            </wp:positionV>
            <wp:extent cx="4285615" cy="2205355"/>
            <wp:effectExtent l="0" t="0" r="635" b="444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5615" cy="2205355"/>
                    </a:xfrm>
                    <a:prstGeom prst="rect">
                      <a:avLst/>
                    </a:prstGeom>
                  </pic:spPr>
                </pic:pic>
              </a:graphicData>
            </a:graphic>
          </wp:anchor>
        </w:drawing>
      </w:r>
      <w:r w:rsidR="004231D6" w:rsidRPr="003F32E8">
        <w:br w:type="page"/>
      </w:r>
    </w:p>
    <w:p w14:paraId="7B4CE1C8" w14:textId="1E1D506B" w:rsidR="009F7827" w:rsidRDefault="00BA4B86" w:rsidP="009F7827">
      <w:pPr>
        <w:pStyle w:val="Kop2"/>
      </w:pPr>
      <w:bookmarkStart w:id="94" w:name="_Toc22214104"/>
      <w:r>
        <w:lastRenderedPageBreak/>
        <w:t>Conclusie</w:t>
      </w:r>
      <w:bookmarkEnd w:id="94"/>
    </w:p>
    <w:p w14:paraId="00F6CF80" w14:textId="14E62246" w:rsidR="00D35DD9" w:rsidRDefault="009F7827" w:rsidP="00BA4B86">
      <w:r>
        <w:t xml:space="preserve">De ontwikkelomgeving is in zijn huidige staat </w:t>
      </w:r>
      <w:r>
        <w:rPr>
          <w:b/>
          <w:bCs/>
        </w:rPr>
        <w:t>niet</w:t>
      </w:r>
      <w:r>
        <w:t xml:space="preserve"> geschikt om de FestoCap te kunnen produceren die aan alle opgestelde requirements voldoet. Om te kunnen communiceren met de Festo Drive moet er gebruik worden gemaakt van een specifiek </w:t>
      </w:r>
      <w:r w:rsidR="002019DB">
        <w:t>Modbus</w:t>
      </w:r>
      <w:r>
        <w:t xml:space="preserve"> protocol,</w:t>
      </w:r>
      <w:r w:rsidR="002019DB">
        <w:t xml:space="preserve"> </w:t>
      </w:r>
      <w:r>
        <w:t xml:space="preserve">PolyScope beschikt niet over dit protocol. </w:t>
      </w:r>
      <w:r w:rsidR="002019DB">
        <w:t xml:space="preserve">Verder is het niet mogelijk op een makkelijke manier te communiceren vanuit de real time thread naar een URCap en met randapparatuur. Hier moet extra aandacht aan besteed worden bij de ontwikkeling van de FestoCap. </w:t>
      </w:r>
      <w:r>
        <w:t>Ook beperkt de manier waarop variabelen aangepakt worden een paar van de gestelde requirements. Het is vereist om alternatiever voor zowel de communicatie en het gebruikt van variabelen binnen PolyScope te vinden.</w:t>
      </w:r>
    </w:p>
    <w:p w14:paraId="7502B894" w14:textId="09B49650" w:rsidR="002019DB" w:rsidRDefault="002019DB" w:rsidP="00BA4B86"/>
    <w:p w14:paraId="3FB2C56A" w14:textId="77777777" w:rsidR="00421AC9" w:rsidRDefault="00421AC9">
      <w:pPr>
        <w:rPr>
          <w:rFonts w:asciiTheme="majorHAnsi" w:eastAsiaTheme="majorEastAsia" w:hAnsiTheme="majorHAnsi" w:cstheme="majorBidi"/>
          <w:b/>
          <w:bCs/>
          <w:smallCaps/>
          <w:color w:val="000000" w:themeColor="text1"/>
          <w:sz w:val="36"/>
          <w:szCs w:val="36"/>
        </w:rPr>
      </w:pPr>
      <w:r>
        <w:br w:type="page"/>
      </w:r>
    </w:p>
    <w:p w14:paraId="0178AF81" w14:textId="63419621" w:rsidR="00C8340F" w:rsidRDefault="00546B82" w:rsidP="00C8340F">
      <w:pPr>
        <w:pStyle w:val="Kop1"/>
      </w:pPr>
      <w:r>
        <w:lastRenderedPageBreak/>
        <w:t xml:space="preserve"> </w:t>
      </w:r>
      <w:bookmarkStart w:id="95" w:name="_Toc22214105"/>
      <w:r>
        <w:t>Communication is key</w:t>
      </w:r>
      <w:bookmarkEnd w:id="95"/>
    </w:p>
    <w:p w14:paraId="5D0A0D42" w14:textId="3EC91A00" w:rsidR="00546B82" w:rsidRDefault="00546B82">
      <w:r>
        <w:t xml:space="preserve">Tijdens de analyse van de URCaps API kwam naar voren dat communicatie binnen en buiten de </w:t>
      </w:r>
      <w:r w:rsidR="00AD6770">
        <w:t>FestoCap</w:t>
      </w:r>
      <w:r>
        <w:t xml:space="preserve"> een uitdaging zal zijn. In dit hoofdstuk worden de soorten communicatie behandeld waarmee de FestoCap te maken </w:t>
      </w:r>
      <w:r w:rsidR="00E83D5F">
        <w:t>zal krijgen en word</w:t>
      </w:r>
      <w:r w:rsidR="00FE3C63">
        <w:t>t er dieper op de communicatie ingegaan met de resultaten gevonden in de analyse</w:t>
      </w:r>
      <w:r>
        <w:t xml:space="preserve">. Dit beperkt zich niet alleen tot de verbinding met de Festo motor, maar ook de communicatie tussen de Nodes en de real time thread. </w:t>
      </w:r>
    </w:p>
    <w:p w14:paraId="7F4DDDFC" w14:textId="77777777" w:rsidR="0030196D" w:rsidRPr="0030196D" w:rsidRDefault="0030196D" w:rsidP="0030196D">
      <w:pPr>
        <w:pStyle w:val="Geenafstand"/>
        <w:rPr>
          <w:lang w:val="nl-NL"/>
        </w:rPr>
      </w:pPr>
      <w:r w:rsidRPr="0030196D">
        <w:rPr>
          <w:lang w:val="nl-NL"/>
        </w:rPr>
        <w:t>In dit hoofdstuk wordt de  volgende deelvraag beantwoord:</w:t>
      </w:r>
    </w:p>
    <w:p w14:paraId="43F73F8D" w14:textId="0449AF8F" w:rsidR="0030196D" w:rsidRDefault="0030196D">
      <w:r>
        <w:fldChar w:fldCharType="begin"/>
      </w:r>
      <w:r>
        <w:instrText xml:space="preserve"> REF _Ref22734563 \h </w:instrText>
      </w:r>
      <w:r>
        <w:fldChar w:fldCharType="separate"/>
      </w:r>
      <w:r>
        <w:rPr>
          <w:rStyle w:val="Subtielebenadrukking"/>
        </w:rPr>
        <w:t>Hoe werkt het communicatieprotocol van het UR systeem met het Festo drive systeem?</w:t>
      </w:r>
      <w:r>
        <w:fldChar w:fldCharType="end"/>
      </w:r>
    </w:p>
    <w:p w14:paraId="5FA7363B" w14:textId="1F0FABCD" w:rsidR="00546B82" w:rsidRDefault="00AD6770" w:rsidP="00AD6770">
      <w:pPr>
        <w:pStyle w:val="Kop2"/>
      </w:pPr>
      <w:bookmarkStart w:id="96" w:name="_Toc22214106"/>
      <w:r>
        <w:t>Modbus en Festo</w:t>
      </w:r>
      <w:bookmarkEnd w:id="96"/>
    </w:p>
    <w:p w14:paraId="373EA16E" w14:textId="2E5AE31B" w:rsidR="00AD6770" w:rsidRDefault="00AD6770" w:rsidP="00AD6770">
      <w:r>
        <w:t xml:space="preserve">Om de communicatie tussen de FestoCap en de motor te </w:t>
      </w:r>
      <w:r w:rsidR="004D15C5">
        <w:t xml:space="preserve">maken </w:t>
      </w:r>
      <w:r>
        <w:t xml:space="preserve">is het eerst van belang vast te stellen hoe er berichten naar de motor verstuurd moeten worden. In de requirements is gekeken naar welke commando’s beschikbaar zijn voor de motor, maar er is niet op in gegaan hoe deze verstuurd worden. </w:t>
      </w:r>
    </w:p>
    <w:p w14:paraId="27C85D1A" w14:textId="006A9C13" w:rsidR="00AD6770" w:rsidRDefault="00AD6770" w:rsidP="00AD6770">
      <w:r>
        <w:t>Zoals in het Theoretisch kader (</w:t>
      </w:r>
      <w:r w:rsidRPr="00AD6770">
        <w:t>7.3 Modbus</w:t>
      </w:r>
      <w:r>
        <w:t>)  is beschreven</w:t>
      </w:r>
      <w:r w:rsidR="006E3125">
        <w:t xml:space="preserve"> is het een kwestie van de juiste registers vinden en hier de waardes in te veranderen. In de geleverde documentatie is niet beschreven welke registers gebruikt worden door de Festo drive, hiervoor is het programma ModRSsim2 gebruikt. Een Modbus simulator die zowel de Master als de Slave kan simuleren. </w:t>
      </w:r>
    </w:p>
    <w:p w14:paraId="0D356220" w14:textId="6FC74F4F" w:rsidR="008D7A59" w:rsidRDefault="00260250" w:rsidP="006E3125">
      <w:r>
        <w:t xml:space="preserve">Ten eerste is er </w:t>
      </w:r>
      <w:r w:rsidR="006E3125">
        <w:t xml:space="preserve">een communicatie opgezet met de Festo Drive, </w:t>
      </w:r>
      <w:r w:rsidR="008D7A59">
        <w:t>e</w:t>
      </w:r>
      <w:r>
        <w:t>r</w:t>
      </w:r>
      <w:r w:rsidR="008D7A59">
        <w:t xml:space="preserve"> zijn er vervolgens handmatig waardes ingevuld die volgens de documentatie bepaalde commando’s uit moeten voeren. Deze commando’s zijn decimale waardes die twee bytes voor moeten stellen. </w:t>
      </w:r>
    </w:p>
    <w:p w14:paraId="71BC510D" w14:textId="5303FBB6" w:rsidR="00260250" w:rsidRDefault="00260250" w:rsidP="00260250">
      <w:pPr>
        <w:pStyle w:val="Kop3"/>
        <w:numPr>
          <w:ilvl w:val="0"/>
          <w:numId w:val="0"/>
        </w:numPr>
        <w:ind w:left="720"/>
      </w:pPr>
      <w:bookmarkStart w:id="97" w:name="_Toc22214107"/>
      <w:r>
        <w:t>Home</w:t>
      </w:r>
      <w:bookmarkEnd w:id="97"/>
    </w:p>
    <w:p w14:paraId="3339898A" w14:textId="5F336C16" w:rsidR="00F608AD" w:rsidRDefault="008D7A59" w:rsidP="00260250">
      <w:pPr>
        <w:ind w:left="720"/>
      </w:pPr>
      <w:r>
        <w:t xml:space="preserve">Om het home commando uit te voeren zijn </w:t>
      </w:r>
      <w:r w:rsidR="00F608AD">
        <w:t xml:space="preserve">bits B0,B1 van byte 1 en bits B0 en B2 van byte 2 </w:t>
      </w:r>
      <w:r w:rsidR="004D15C5">
        <w:t>op waarde 1 gezet terwijl de andere bitjes de waarde 0 hebben.</w:t>
      </w:r>
      <w:r w:rsidR="00F608AD">
        <w:t xml:space="preserve"> Deze twee bytes worden vervolgens naast elkaar geplaatst en omgezet naar een decimale waarde. In het geval van het Home commando komt er de binaire waarde </w:t>
      </w:r>
      <w:r w:rsidR="00F608AD" w:rsidRPr="00260250">
        <w:rPr>
          <w:b/>
          <w:bCs/>
        </w:rPr>
        <w:t xml:space="preserve">[0000 0011 0000 0101] </w:t>
      </w:r>
      <w:r w:rsidR="00F608AD">
        <w:t xml:space="preserve">uit, wat </w:t>
      </w:r>
      <w:r w:rsidR="004D15C5">
        <w:t>gelijk is aan</w:t>
      </w:r>
      <w:r w:rsidR="00F608AD">
        <w:t xml:space="preserve"> de decimale waarde </w:t>
      </w:r>
      <w:r w:rsidR="00F608AD" w:rsidRPr="00260250">
        <w:rPr>
          <w:b/>
          <w:bCs/>
        </w:rPr>
        <w:t>773</w:t>
      </w:r>
      <w:r w:rsidR="00F608AD">
        <w:t xml:space="preserve">. </w:t>
      </w:r>
    </w:p>
    <w:p w14:paraId="596DEE34" w14:textId="77777777" w:rsidR="00260250" w:rsidRDefault="00260250" w:rsidP="00260250">
      <w:pPr>
        <w:keepNext/>
        <w:ind w:left="720"/>
        <w:jc w:val="center"/>
      </w:pPr>
      <w:r>
        <w:rPr>
          <w:noProof/>
        </w:rPr>
        <w:drawing>
          <wp:inline distT="0" distB="0" distL="0" distR="0" wp14:anchorId="75033E39" wp14:editId="1876FF14">
            <wp:extent cx="3372485" cy="9975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2485" cy="997585"/>
                    </a:xfrm>
                    <a:prstGeom prst="rect">
                      <a:avLst/>
                    </a:prstGeom>
                    <a:noFill/>
                    <a:ln>
                      <a:noFill/>
                    </a:ln>
                  </pic:spPr>
                </pic:pic>
              </a:graphicData>
            </a:graphic>
          </wp:inline>
        </w:drawing>
      </w:r>
    </w:p>
    <w:p w14:paraId="7A563CF8" w14:textId="1AC52201" w:rsidR="00260250" w:rsidRDefault="00260250" w:rsidP="00260250">
      <w:pPr>
        <w:pStyle w:val="Bijschrift"/>
        <w:ind w:left="720"/>
        <w:jc w:val="center"/>
      </w:pPr>
      <w:r>
        <w:t xml:space="preserve">Figuur </w:t>
      </w:r>
      <w:r w:rsidR="0080561B">
        <w:fldChar w:fldCharType="begin"/>
      </w:r>
      <w:r w:rsidR="0080561B">
        <w:instrText xml:space="preserve"> SEQ Figuur \* ARABIC </w:instrText>
      </w:r>
      <w:r w:rsidR="0080561B">
        <w:fldChar w:fldCharType="separate"/>
      </w:r>
      <w:r w:rsidR="00475E70">
        <w:rPr>
          <w:noProof/>
        </w:rPr>
        <w:t>5</w:t>
      </w:r>
      <w:r w:rsidR="0080561B">
        <w:fldChar w:fldCharType="end"/>
      </w:r>
      <w:r>
        <w:t>, Visualisatie van de commando Bytes in de Festo Motor</w:t>
      </w:r>
    </w:p>
    <w:p w14:paraId="7FD2D8E7" w14:textId="77777777" w:rsidR="003958AE" w:rsidRDefault="003958AE">
      <w:r>
        <w:br w:type="page"/>
      </w:r>
    </w:p>
    <w:p w14:paraId="4A80F60A" w14:textId="088512E3" w:rsidR="00145EFA" w:rsidRDefault="00F608AD" w:rsidP="00260250">
      <w:pPr>
        <w:ind w:left="720"/>
      </w:pPr>
      <w:r>
        <w:lastRenderedPageBreak/>
        <w:t>Wanneer dit bericht in het juiste register</w:t>
      </w:r>
      <w:r>
        <w:rPr>
          <w:vertAlign w:val="superscript"/>
        </w:rPr>
        <w:t>[1]</w:t>
      </w:r>
      <w:r>
        <w:t xml:space="preserve"> gezet is zal de Festo motor reageren met een statusbericht in </w:t>
      </w:r>
      <w:r w:rsidR="00145EFA">
        <w:t xml:space="preserve">andere registers. Wanneer het commando uitgevoerd is wordt de Acknowledge bit omgezet.  </w:t>
      </w:r>
    </w:p>
    <w:p w14:paraId="240DFA17" w14:textId="77777777" w:rsidR="00145EFA" w:rsidRDefault="00145EFA" w:rsidP="00145EFA">
      <w:pPr>
        <w:keepNext/>
        <w:jc w:val="center"/>
      </w:pPr>
      <w:r>
        <w:rPr>
          <w:noProof/>
        </w:rPr>
        <w:drawing>
          <wp:inline distT="0" distB="0" distL="0" distR="0" wp14:anchorId="1FF14DDD" wp14:editId="2E5FAC6B">
            <wp:extent cx="3277870" cy="90233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7870" cy="902335"/>
                    </a:xfrm>
                    <a:prstGeom prst="rect">
                      <a:avLst/>
                    </a:prstGeom>
                    <a:noFill/>
                    <a:ln>
                      <a:noFill/>
                    </a:ln>
                  </pic:spPr>
                </pic:pic>
              </a:graphicData>
            </a:graphic>
          </wp:inline>
        </w:drawing>
      </w:r>
    </w:p>
    <w:p w14:paraId="474018CD" w14:textId="2FE4119A" w:rsidR="00145EFA" w:rsidRDefault="00145EFA" w:rsidP="00145EFA">
      <w:pPr>
        <w:pStyle w:val="Bijschrift"/>
        <w:jc w:val="center"/>
      </w:pPr>
      <w:r>
        <w:t xml:space="preserve">Figuur  </w:t>
      </w:r>
      <w:r w:rsidR="0080561B">
        <w:fldChar w:fldCharType="begin"/>
      </w:r>
      <w:r w:rsidR="0080561B">
        <w:instrText xml:space="preserve"> SEQ Figuur \* ARABIC </w:instrText>
      </w:r>
      <w:r w:rsidR="0080561B">
        <w:fldChar w:fldCharType="separate"/>
      </w:r>
      <w:r w:rsidR="00475E70">
        <w:rPr>
          <w:noProof/>
        </w:rPr>
        <w:t>6</w:t>
      </w:r>
      <w:r w:rsidR="0080561B">
        <w:fldChar w:fldCharType="end"/>
      </w:r>
      <w:r>
        <w:t xml:space="preserve"> Visualisatie van de status bytes van de Festo motor</w:t>
      </w:r>
    </w:p>
    <w:p w14:paraId="3AA83C41" w14:textId="73CAAA57" w:rsidR="00260250" w:rsidRDefault="00260250" w:rsidP="00260250">
      <w:r>
        <w:t xml:space="preserve">Zo zijn alle commando’s die  de motor kan ontvangen omgezet naar decimale waardes. Vervolgens zijn de mogelijke statussen van de motor vastgesteld. Het rest alleen nog deze berichten in code om te zetten naar </w:t>
      </w:r>
      <w:r w:rsidR="00C20CDA">
        <w:t>functies die aangeroepen kunnen worden door de FestoCap</w:t>
      </w:r>
      <w:r>
        <w:t>.</w:t>
      </w:r>
    </w:p>
    <w:p w14:paraId="6D431324" w14:textId="08950AE7" w:rsidR="00C20CDA" w:rsidRDefault="008448BB" w:rsidP="00C20CDA">
      <w:pPr>
        <w:pStyle w:val="Kop2"/>
      </w:pPr>
      <w:bookmarkStart w:id="98" w:name="_Toc22214108"/>
      <w:r>
        <w:t>Modbus Software</w:t>
      </w:r>
      <w:bookmarkEnd w:id="98"/>
    </w:p>
    <w:p w14:paraId="6ADB37FA" w14:textId="77777777" w:rsidR="008B0AEE" w:rsidRDefault="00C20CDA" w:rsidP="00C20CDA">
      <w:r>
        <w:t xml:space="preserve">Om de Festo motor aan te kunnen sturen vanuit de FestoCap is alleen een decimaal getal niet voldoende. </w:t>
      </w:r>
      <w:r w:rsidR="008B0AEE">
        <w:t>Er moet een programma geschreven worden die de volgende acties kan uitvoeren :</w:t>
      </w:r>
    </w:p>
    <w:p w14:paraId="1F2CED6A" w14:textId="3B03B5B9" w:rsidR="008B0AEE" w:rsidRDefault="008B0AEE" w:rsidP="008B0AEE">
      <w:pPr>
        <w:pStyle w:val="Lijstalinea"/>
        <w:numPr>
          <w:ilvl w:val="0"/>
          <w:numId w:val="33"/>
        </w:numPr>
      </w:pPr>
      <w:commentRangeStart w:id="99"/>
      <w:r>
        <w:t xml:space="preserve">Een commando voor de motor omzetten naar bytes </w:t>
      </w:r>
    </w:p>
    <w:p w14:paraId="0CBEE206" w14:textId="134CAF9F" w:rsidR="008B0AEE" w:rsidRDefault="008B0AEE" w:rsidP="008B0AEE">
      <w:pPr>
        <w:pStyle w:val="Lijstalinea"/>
        <w:numPr>
          <w:ilvl w:val="0"/>
          <w:numId w:val="33"/>
        </w:numPr>
      </w:pPr>
      <w:r>
        <w:t>Bytes omzetten naar decimale waardes</w:t>
      </w:r>
    </w:p>
    <w:p w14:paraId="594A363C" w14:textId="39462267" w:rsidR="008D7A59" w:rsidRDefault="008B0AEE" w:rsidP="008D7A59">
      <w:pPr>
        <w:pStyle w:val="Lijstalinea"/>
        <w:numPr>
          <w:ilvl w:val="0"/>
          <w:numId w:val="33"/>
        </w:numPr>
      </w:pPr>
      <w:r>
        <w:t>Decimale waardes in specifieke registers zetten</w:t>
      </w:r>
    </w:p>
    <w:p w14:paraId="2E606085" w14:textId="415B8F4F" w:rsidR="008B0AEE" w:rsidRDefault="008B0AEE" w:rsidP="008D7A59">
      <w:pPr>
        <w:pStyle w:val="Lijstalinea"/>
        <w:numPr>
          <w:ilvl w:val="0"/>
          <w:numId w:val="33"/>
        </w:numPr>
      </w:pPr>
      <w:r>
        <w:t>Specifieke registers uitlezen</w:t>
      </w:r>
    </w:p>
    <w:p w14:paraId="4BB76FCA" w14:textId="01B79D7F" w:rsidR="008B0AEE" w:rsidRDefault="008B0AEE" w:rsidP="008D7A59">
      <w:pPr>
        <w:pStyle w:val="Lijstalinea"/>
        <w:numPr>
          <w:ilvl w:val="0"/>
          <w:numId w:val="33"/>
        </w:numPr>
      </w:pPr>
      <w:r>
        <w:t>Decimale waardes omzetten naar bytes</w:t>
      </w:r>
    </w:p>
    <w:p w14:paraId="59DEB5D9" w14:textId="76A99E74" w:rsidR="008448BB" w:rsidRDefault="008B0AEE" w:rsidP="008448BB">
      <w:pPr>
        <w:pStyle w:val="Lijstalinea"/>
        <w:numPr>
          <w:ilvl w:val="0"/>
          <w:numId w:val="33"/>
        </w:numPr>
      </w:pPr>
      <w:r>
        <w:t>Bytes omzetten naar een status van de motor</w:t>
      </w:r>
      <w:commentRangeEnd w:id="99"/>
      <w:r>
        <w:rPr>
          <w:rStyle w:val="Verwijzingopmerking"/>
        </w:rPr>
        <w:commentReference w:id="99"/>
      </w:r>
    </w:p>
    <w:p w14:paraId="3D2F78FA" w14:textId="58D0060D" w:rsidR="008448BB" w:rsidRDefault="008B0AEE" w:rsidP="006E3125">
      <w:r>
        <w:t>Om naar de juiste registers</w:t>
      </w:r>
      <w:r w:rsidR="00F608AD">
        <w:rPr>
          <w:rStyle w:val="Voetnootmarkering"/>
        </w:rPr>
        <w:footnoteReference w:id="1"/>
      </w:r>
      <w:r>
        <w:t xml:space="preserve"> </w:t>
      </w:r>
      <w:r w:rsidR="008448BB">
        <w:t xml:space="preserve">te schrijven </w:t>
      </w:r>
      <w:r>
        <w:t>moet er gebruik gemaakt worden van een externe library. Modbus is een bekend protocol en er is een groot aanbod aan software dat dit mogelijk maakt, de voorkeur gaat uit naar duidelijke library zodat er niet veel onbekende acties op de achtergrond uitgevoerd worden.</w:t>
      </w:r>
      <w:r w:rsidR="008448BB">
        <w:t xml:space="preserve"> </w:t>
      </w:r>
    </w:p>
    <w:p w14:paraId="01627C95" w14:textId="77777777" w:rsidR="00956524" w:rsidRDefault="00956524">
      <w:pPr>
        <w:rPr>
          <w:rFonts w:asciiTheme="majorHAnsi" w:eastAsiaTheme="majorEastAsia" w:hAnsiTheme="majorHAnsi" w:cstheme="majorBidi"/>
          <w:b/>
          <w:bCs/>
          <w:smallCaps/>
          <w:color w:val="000000" w:themeColor="text1"/>
          <w:sz w:val="28"/>
          <w:szCs w:val="28"/>
        </w:rPr>
      </w:pPr>
      <w:r>
        <w:br w:type="page"/>
      </w:r>
    </w:p>
    <w:p w14:paraId="259CED04" w14:textId="0F170689" w:rsidR="00FE3C63" w:rsidRDefault="00FE3C63" w:rsidP="00FE3C63">
      <w:pPr>
        <w:pStyle w:val="Kop2"/>
      </w:pPr>
      <w:bookmarkStart w:id="100" w:name="_Toc22214109"/>
      <w:r>
        <w:lastRenderedPageBreak/>
        <w:t>Demons</w:t>
      </w:r>
      <w:bookmarkEnd w:id="100"/>
    </w:p>
    <w:p w14:paraId="49DC149D" w14:textId="02FDCE31" w:rsidR="00FE3C63" w:rsidRPr="00FE3C63" w:rsidRDefault="00FE3C63" w:rsidP="00FE3C63">
      <w:r>
        <w:t xml:space="preserve">In de analyse is vastgesteld dat er alleen communicatie mogelijk is tussen de FestoCap en RTT in real-time met een socket verbinding. Dit betekend dat bijvoorbeeld het updaten van de status via deze verbinding moet, of wanneer er een nieuwe variabele wordt aangeroepen. Om dit , volgens UR, te versimpelen wordt er gebruik gemaakt van een zogenaamde daemon. Deze daemons zijn </w:t>
      </w:r>
      <w:r w:rsidR="00956524">
        <w:t xml:space="preserve">headless extensions die het mogelijk maken real-time met een extern apparaat te communiceren, wat in dit geval dus ook de FestoCap zelf is. In de “UR Software Processes Overview” is goed te zien hoe dit verloopt. </w:t>
      </w:r>
    </w:p>
    <w:p w14:paraId="12195303" w14:textId="77777777" w:rsidR="00956524" w:rsidRDefault="00956524" w:rsidP="00956524">
      <w:pPr>
        <w:keepNext/>
      </w:pPr>
      <w:r>
        <w:rPr>
          <w:noProof/>
        </w:rPr>
        <w:drawing>
          <wp:inline distT="0" distB="0" distL="0" distR="0" wp14:anchorId="435DEF89" wp14:editId="6D35CFEC">
            <wp:extent cx="5943600" cy="334200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09254AE" w14:textId="6823AAD1" w:rsidR="00956524" w:rsidRPr="00613843" w:rsidRDefault="00956524" w:rsidP="00956524">
      <w:pPr>
        <w:pStyle w:val="Bijschrift"/>
        <w:rPr>
          <w:lang w:val="en-GB"/>
        </w:rPr>
      </w:pPr>
      <w:r w:rsidRPr="00613843">
        <w:rPr>
          <w:lang w:val="en-GB"/>
        </w:rPr>
        <w:t xml:space="preserve">Figuur </w:t>
      </w:r>
      <w:r w:rsidR="0080561B">
        <w:fldChar w:fldCharType="begin"/>
      </w:r>
      <w:r w:rsidR="0080561B" w:rsidRPr="00613843">
        <w:rPr>
          <w:lang w:val="en-GB"/>
        </w:rPr>
        <w:instrText xml:space="preserve"> SEQ Figuur \* ARABIC </w:instrText>
      </w:r>
      <w:r w:rsidR="0080561B">
        <w:fldChar w:fldCharType="separate"/>
      </w:r>
      <w:r w:rsidR="00475E70">
        <w:rPr>
          <w:noProof/>
          <w:lang w:val="en-GB"/>
        </w:rPr>
        <w:t>7</w:t>
      </w:r>
      <w:r w:rsidR="0080561B">
        <w:fldChar w:fldCharType="end"/>
      </w:r>
      <w:r w:rsidRPr="00613843">
        <w:rPr>
          <w:lang w:val="en-GB"/>
        </w:rPr>
        <w:t xml:space="preserve"> UR Software Processes Overview</w:t>
      </w:r>
      <w:sdt>
        <w:sdtPr>
          <w:id w:val="868803233"/>
          <w:citation/>
        </w:sdtPr>
        <w:sdtContent>
          <w:r w:rsidR="00613843">
            <w:fldChar w:fldCharType="begin"/>
          </w:r>
          <w:r w:rsidR="00613843" w:rsidRPr="00613843">
            <w:rPr>
              <w:lang w:val="en-GB"/>
            </w:rPr>
            <w:instrText xml:space="preserve"> CITATION SPO \l 1043 </w:instrText>
          </w:r>
          <w:r w:rsidR="00613843">
            <w:fldChar w:fldCharType="separate"/>
          </w:r>
          <w:r w:rsidR="00613843" w:rsidRPr="00613843">
            <w:rPr>
              <w:noProof/>
              <w:lang w:val="en-GB"/>
            </w:rPr>
            <w:t xml:space="preserve"> (UR Software Processes Overview)</w:t>
          </w:r>
          <w:r w:rsidR="00613843">
            <w:fldChar w:fldCharType="end"/>
          </w:r>
        </w:sdtContent>
      </w:sdt>
    </w:p>
    <w:p w14:paraId="7C8A5045" w14:textId="48D98D4D" w:rsidR="00E34C1D" w:rsidRDefault="00956524" w:rsidP="00C71185">
      <w:r w:rsidRPr="00956524">
        <w:t xml:space="preserve">Een </w:t>
      </w:r>
      <w:r>
        <w:t xml:space="preserve">URScript </w:t>
      </w:r>
      <w:r w:rsidRPr="00956524">
        <w:t>gebruikt XML-R</w:t>
      </w:r>
      <w:r>
        <w:t>PC via een TCP socket om functies aan te roepen van de daemon. Universal Robots levert een voorbeeld</w:t>
      </w:r>
      <w:r w:rsidR="0030196D">
        <w:t xml:space="preserve"> </w:t>
      </w:r>
      <w:r>
        <w:t>van het gebruik van een daemon om een waarde in de RTT aan te passen</w:t>
      </w:r>
      <w:sdt>
        <w:sdtPr>
          <w:id w:val="457146676"/>
          <w:citation/>
        </w:sdtPr>
        <w:sdtContent>
          <w:r w:rsidR="0030196D">
            <w:fldChar w:fldCharType="begin"/>
          </w:r>
          <w:r w:rsidR="0030196D">
            <w:instrText xml:space="preserve"> CITATION URGit \l 1043 </w:instrText>
          </w:r>
          <w:r w:rsidR="0030196D">
            <w:fldChar w:fldCharType="separate"/>
          </w:r>
          <w:r w:rsidR="0030196D">
            <w:rPr>
              <w:noProof/>
            </w:rPr>
            <w:t xml:space="preserve"> (Universal Robots, 2018)</w:t>
          </w:r>
          <w:r w:rsidR="0030196D">
            <w:fldChar w:fldCharType="end"/>
          </w:r>
        </w:sdtContent>
      </w:sdt>
      <w:r>
        <w:t xml:space="preserve">. </w:t>
      </w:r>
      <w:r w:rsidR="00C71185">
        <w:t>Dit voorbeeld bestaat uit een simpele URCap waarin een waarde aangepast kan worden in real-time. Alleen op de achtergrond bestaat dit meerder verwarrende files in meerdere programmeertalen</w:t>
      </w:r>
      <w:sdt>
        <w:sdtPr>
          <w:id w:val="512657061"/>
          <w:citation/>
        </w:sdtPr>
        <w:sdtContent>
          <w:r w:rsidR="0030196D">
            <w:fldChar w:fldCharType="begin"/>
          </w:r>
          <w:r w:rsidR="0030196D">
            <w:instrText xml:space="preserve"> CITATION Uni182 \l 1043 </w:instrText>
          </w:r>
          <w:r w:rsidR="0030196D">
            <w:fldChar w:fldCharType="separate"/>
          </w:r>
          <w:r w:rsidR="0030196D">
            <w:rPr>
              <w:noProof/>
            </w:rPr>
            <w:t xml:space="preserve"> (Universal Robots, 2018)</w:t>
          </w:r>
          <w:r w:rsidR="0030196D">
            <w:fldChar w:fldCharType="end"/>
          </w:r>
        </w:sdtContent>
      </w:sdt>
      <w:r w:rsidR="00E34C1D">
        <w:t xml:space="preserve">, terwijl eigenlijk alleen om simpele socket communicatie moet gaan. </w:t>
      </w:r>
    </w:p>
    <w:p w14:paraId="28DD7113" w14:textId="77777777" w:rsidR="00E34C1D" w:rsidRDefault="00E34C1D" w:rsidP="00C71185">
      <w:r>
        <w:t xml:space="preserve">Tijdens de oriëntatie over het gebruik van deze daemons kwam al snel het idee van versimpeling naar voren. Waarom maakt men niet een Java webserver aan en laat deze communiceren met de RTT? </w:t>
      </w:r>
      <w:r w:rsidRPr="00E34C1D">
        <w:t>Dit idee werd geopperd op het forum van Universal Robots en werd afgeslagen met de reactie :</w:t>
      </w:r>
    </w:p>
    <w:p w14:paraId="3E4CA2C7" w14:textId="38EDB94A" w:rsidR="00E34C1D" w:rsidRPr="004D15C5" w:rsidRDefault="00E34C1D" w:rsidP="00E34C1D">
      <w:pPr>
        <w:jc w:val="center"/>
        <w:rPr>
          <w:i/>
          <w:iCs/>
        </w:rPr>
      </w:pPr>
      <w:r w:rsidRPr="00E34C1D">
        <w:rPr>
          <w:i/>
          <w:iCs/>
          <w:lang w:val="en-GB"/>
        </w:rPr>
        <w:t xml:space="preserve">“If you need to interact with the program executing at real-time, you should use a daemon process, and not the Java layer(Contributions, etc.) </w:t>
      </w:r>
      <w:r w:rsidRPr="004D15C5">
        <w:rPr>
          <w:i/>
          <w:iCs/>
        </w:rPr>
        <w:t xml:space="preserve">Take a look at our software architecture. “ </w:t>
      </w:r>
      <w:sdt>
        <w:sdtPr>
          <w:rPr>
            <w:i/>
            <w:iCs/>
          </w:rPr>
          <w:id w:val="-698630675"/>
          <w:citation/>
        </w:sdtPr>
        <w:sdtContent>
          <w:r w:rsidR="0030196D">
            <w:rPr>
              <w:i/>
              <w:iCs/>
            </w:rPr>
            <w:fldChar w:fldCharType="begin"/>
          </w:r>
          <w:r w:rsidR="0030196D">
            <w:rPr>
              <w:i/>
              <w:iCs/>
            </w:rPr>
            <w:instrText xml:space="preserve"> CITATION Mad17 \l 1043 </w:instrText>
          </w:r>
          <w:r w:rsidR="0030196D">
            <w:rPr>
              <w:i/>
              <w:iCs/>
            </w:rPr>
            <w:fldChar w:fldCharType="separate"/>
          </w:r>
          <w:r w:rsidR="0030196D">
            <w:rPr>
              <w:noProof/>
            </w:rPr>
            <w:t>(Madsen, 2017)</w:t>
          </w:r>
          <w:r w:rsidR="0030196D">
            <w:rPr>
              <w:i/>
              <w:iCs/>
            </w:rPr>
            <w:fldChar w:fldCharType="end"/>
          </w:r>
        </w:sdtContent>
      </w:sdt>
    </w:p>
    <w:p w14:paraId="4F72A3CC" w14:textId="013D5E19" w:rsidR="0016665E" w:rsidRPr="00E34C1D" w:rsidRDefault="00E34C1D" w:rsidP="00834D03">
      <w:r w:rsidRPr="00E34C1D">
        <w:t xml:space="preserve">Waar na verzoek om </w:t>
      </w:r>
      <w:r>
        <w:t xml:space="preserve">verduidelijking geen reactie op gegeven werd. Om de code van de FestoCap overzichtelijk en duidelijk te houden gaat de voorkeur uit  om de software binnen Java te houden indien mogelijk, zolang dit geen onnodige complicaties met zich mee brengt. </w:t>
      </w:r>
      <w:r w:rsidR="004D15C5">
        <w:t>Na de bespreking met Sjoerd</w:t>
      </w:r>
      <w:r w:rsidR="001F70B0">
        <w:t xml:space="preserve"> </w:t>
      </w:r>
      <w:r w:rsidR="001F70B0">
        <w:lastRenderedPageBreak/>
        <w:t>Radstok</w:t>
      </w:r>
      <w:r w:rsidR="004D15C5">
        <w:t xml:space="preserve"> is besloten Java te gebruiken voor de communicatie</w:t>
      </w:r>
      <w:r w:rsidR="001F70B0">
        <w:t>, waarbij hij het eens was voor het behoud van overzichtelijkheid en duidelijkheid in de software.</w:t>
      </w:r>
      <w:r w:rsidR="00834D03">
        <w:t xml:space="preserve"> </w:t>
      </w:r>
      <w:r w:rsidR="0016665E" w:rsidRPr="00E34C1D">
        <w:br w:type="page"/>
      </w:r>
    </w:p>
    <w:p w14:paraId="3F84FB29" w14:textId="72A56DCF" w:rsidR="008448BB" w:rsidRDefault="008448BB" w:rsidP="00FE3C63">
      <w:pPr>
        <w:pStyle w:val="Kop2"/>
      </w:pPr>
      <w:bookmarkStart w:id="101" w:name="_Toc22214110"/>
      <w:r>
        <w:lastRenderedPageBreak/>
        <w:t>Communicatie FestoCap naar Modbus</w:t>
      </w:r>
      <w:bookmarkEnd w:id="101"/>
    </w:p>
    <w:p w14:paraId="68A72670" w14:textId="1428898A" w:rsidR="008448BB" w:rsidRDefault="008448BB" w:rsidP="008448BB">
      <w:r>
        <w:t xml:space="preserve">Wanneer er een interface geschreven is voor de motor communicatie moet deze berichten nog op de juiste manier </w:t>
      </w:r>
      <w:r w:rsidR="00834D03">
        <w:t>kunnen versturen</w:t>
      </w:r>
      <w:r>
        <w:t xml:space="preserve">. Tijdens de analyse is naar voren gekomen dat de enige communicatie die mogelijk is vanuit de real time thread netwerk sockets zijn. </w:t>
      </w:r>
      <w:r w:rsidR="0016665E">
        <w:t xml:space="preserve">Netwerk sockets maken gebruik van een client server protocol waarbij in dit geval de FestoCap de server is en de motor een client. </w:t>
      </w:r>
      <w:r w:rsidR="0016665E" w:rsidRPr="0016665E">
        <w:t xml:space="preserve">Tevens omdat de real time thread </w:t>
      </w:r>
      <w:r w:rsidR="0016665E">
        <w:t>een aparte thread is die onbereikbaar is voor de FestoCap, zal deze ook als client moeten fungeren</w:t>
      </w:r>
      <w:r w:rsidR="00834D03">
        <w:t xml:space="preserve"> om te kunnen communiceren met de FestoCap</w:t>
      </w:r>
      <w:r w:rsidR="0016665E">
        <w:t>. Dit zal ongeveer resulteren in de volgende netwerkopstelling</w:t>
      </w:r>
      <w:r w:rsidR="0008031A">
        <w:t>(</w:t>
      </w:r>
      <w:r w:rsidR="0008031A">
        <w:fldChar w:fldCharType="begin"/>
      </w:r>
      <w:r w:rsidR="0008031A">
        <w:instrText xml:space="preserve"> REF _Ref22066251 \h </w:instrText>
      </w:r>
      <w:r w:rsidR="0008031A">
        <w:fldChar w:fldCharType="separate"/>
      </w:r>
      <w:r w:rsidR="0008031A">
        <w:t xml:space="preserve">Figuur </w:t>
      </w:r>
      <w:r w:rsidR="0008031A">
        <w:rPr>
          <w:noProof/>
        </w:rPr>
        <w:t>8</w:t>
      </w:r>
      <w:r w:rsidR="0008031A">
        <w:fldChar w:fldCharType="end"/>
      </w:r>
      <w:r w:rsidR="0008031A">
        <w:t>).</w:t>
      </w:r>
    </w:p>
    <w:p w14:paraId="2391B44D" w14:textId="3F62C83F" w:rsidR="0016665E" w:rsidRDefault="00E83D5F" w:rsidP="0016665E">
      <w:pPr>
        <w:keepNext/>
        <w:jc w:val="center"/>
      </w:pPr>
      <w:r>
        <w:rPr>
          <w:noProof/>
        </w:rPr>
        <w:drawing>
          <wp:inline distT="0" distB="0" distL="0" distR="0" wp14:anchorId="6AF14D63" wp14:editId="3AB76B5C">
            <wp:extent cx="4631690" cy="245808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1690" cy="2458085"/>
                    </a:xfrm>
                    <a:prstGeom prst="rect">
                      <a:avLst/>
                    </a:prstGeom>
                    <a:noFill/>
                    <a:ln>
                      <a:noFill/>
                    </a:ln>
                  </pic:spPr>
                </pic:pic>
              </a:graphicData>
            </a:graphic>
          </wp:inline>
        </w:drawing>
      </w:r>
    </w:p>
    <w:p w14:paraId="4828EB18" w14:textId="7E894BCC" w:rsidR="0016665E" w:rsidRPr="0016665E" w:rsidRDefault="0016665E" w:rsidP="0016665E">
      <w:pPr>
        <w:pStyle w:val="Bijschrift"/>
        <w:jc w:val="center"/>
      </w:pPr>
      <w:bookmarkStart w:id="102" w:name="_Ref22066251"/>
      <w:r>
        <w:t xml:space="preserve">Figuur </w:t>
      </w:r>
      <w:r w:rsidR="0080561B">
        <w:fldChar w:fldCharType="begin"/>
      </w:r>
      <w:r w:rsidR="0080561B">
        <w:instrText xml:space="preserve"> SEQ Figuur \* ARABIC </w:instrText>
      </w:r>
      <w:r w:rsidR="0080561B">
        <w:fldChar w:fldCharType="separate"/>
      </w:r>
      <w:r w:rsidR="00475E70">
        <w:rPr>
          <w:noProof/>
        </w:rPr>
        <w:t>8</w:t>
      </w:r>
      <w:r w:rsidR="0080561B">
        <w:fldChar w:fldCharType="end"/>
      </w:r>
      <w:bookmarkEnd w:id="102"/>
      <w:r>
        <w:rPr>
          <w:noProof/>
        </w:rPr>
        <w:t xml:space="preserve"> Voorbeeld Netwerkopstelling</w:t>
      </w:r>
    </w:p>
    <w:p w14:paraId="24FD7E93" w14:textId="77777777" w:rsidR="001432E6" w:rsidRDefault="00E83D5F" w:rsidP="001432E6">
      <w:r>
        <w:t>In dit voorbeeld is de CommandServer een webserver waarmee de RTT en Festo motor als clients mee verbinden. Vanuit de RTT worden commando’s verstuurd, deze worden omgezet naar berichten voor de festo motor m.b.v. de Modbus Software en vervolgens doorgestuurd naar de Festo Motor. Vanzelfsprekend wordt het tegenovergestelde proces gebruikt voor het uitlezen van de status</w:t>
      </w:r>
    </w:p>
    <w:p w14:paraId="33FB15D7" w14:textId="77777777" w:rsidR="001432E6" w:rsidRPr="001432E6" w:rsidRDefault="001432E6" w:rsidP="001432E6">
      <w:pPr>
        <w:pStyle w:val="Kop2"/>
        <w:rPr>
          <w:rFonts w:eastAsiaTheme="minorEastAsia"/>
          <w:color w:val="44546A" w:themeColor="text2"/>
          <w:sz w:val="18"/>
          <w:szCs w:val="18"/>
        </w:rPr>
      </w:pPr>
      <w:bookmarkStart w:id="103" w:name="_Toc22214111"/>
      <w:r>
        <w:t>Conclusie</w:t>
      </w:r>
      <w:bookmarkEnd w:id="103"/>
    </w:p>
    <w:p w14:paraId="6C138990" w14:textId="0CE3592C" w:rsidR="00834D03" w:rsidRDefault="00834D03" w:rsidP="001432E6">
      <w:r>
        <w:t>Na</w:t>
      </w:r>
      <w:r w:rsidR="001432E6">
        <w:t xml:space="preserve"> de analyse van de URCap API, blijkt de communicatie een uitdaging te zijn bij de ontwikkeling van de FestoCap. Vanuit de analyse is verder gewerkt naar een opstelling</w:t>
      </w:r>
      <w:r>
        <w:t xml:space="preserve"> van </w:t>
      </w:r>
      <w:r w:rsidR="001432E6">
        <w:t xml:space="preserve"> hoe de communicatie rondom de FestoCap vorm zal krijgen.</w:t>
      </w:r>
      <w:r>
        <w:t xml:space="preserve"> Hierbij is h</w:t>
      </w:r>
      <w:r w:rsidR="001432E6">
        <w:t xml:space="preserve">et maken van de Modbus interface is een tijdrovend maar duidelijk proces, maar moet grondig aangepakt worden. </w:t>
      </w:r>
    </w:p>
    <w:p w14:paraId="4B2B364D" w14:textId="16A14445" w:rsidR="00546B82" w:rsidRPr="0016665E" w:rsidRDefault="00834D03" w:rsidP="001432E6">
      <w:pPr>
        <w:rPr>
          <w:color w:val="44546A" w:themeColor="text2"/>
          <w:sz w:val="18"/>
          <w:szCs w:val="18"/>
        </w:rPr>
      </w:pPr>
      <w:r>
        <w:t xml:space="preserve">De communicatie tussen de real-time thread en de FestoCap/Motor is te realiseren door middel van een Java Webserver waarin de berichten vertaald worden naar commando’s voor de Motor. Dit proces is simpeler en overzichtelijker dan de voorgestelde daemon methode vanuit Universal Robots.  </w:t>
      </w:r>
      <w:r w:rsidR="00546B82" w:rsidRPr="0016665E">
        <w:br w:type="page"/>
      </w:r>
    </w:p>
    <w:p w14:paraId="5767E606" w14:textId="15F693A2" w:rsidR="00C13F84" w:rsidRDefault="00042AE7" w:rsidP="004D564F">
      <w:pPr>
        <w:pStyle w:val="Kop1"/>
      </w:pPr>
      <w:bookmarkStart w:id="104" w:name="_Toc22214112"/>
      <w:r>
        <w:lastRenderedPageBreak/>
        <w:t>Making a FestoCap</w:t>
      </w:r>
      <w:bookmarkEnd w:id="104"/>
    </w:p>
    <w:p w14:paraId="055BCB52" w14:textId="23E4453B" w:rsidR="00C13F84" w:rsidRDefault="00042AE7" w:rsidP="00C13F84">
      <w:r>
        <w:t>Een groot deel van de stage bestond uit het programmeren van de FestoCap</w:t>
      </w:r>
      <w:r w:rsidR="004D15C5">
        <w:t xml:space="preserve">. </w:t>
      </w:r>
      <w:r w:rsidR="003958AE">
        <w:t xml:space="preserve">Tijdens de ontwikkeling van de FestoCap zijn er meerdere obstakels naar voren gekomen die het moeilijk maakten om sommige requirements te voltooien. In dit hoofdstuk worden deze obstakels besproken en de methodes waarmee toch aan de requirements voldaan is. </w:t>
      </w:r>
      <w:r w:rsidR="00BB0256">
        <w:t xml:space="preserve"> </w:t>
      </w:r>
    </w:p>
    <w:p w14:paraId="7E19353E" w14:textId="1CA01E80" w:rsidR="00E05686" w:rsidRDefault="00702A62" w:rsidP="00BB0256">
      <w:pPr>
        <w:pStyle w:val="Kop2"/>
      </w:pPr>
      <w:bookmarkStart w:id="105" w:name="_Toc22214113"/>
      <w:r>
        <w:t>Sequence</w:t>
      </w:r>
      <w:r w:rsidR="00BB0256">
        <w:t xml:space="preserve"> FestoCap</w:t>
      </w:r>
      <w:bookmarkEnd w:id="105"/>
    </w:p>
    <w:p w14:paraId="1582794F" w14:textId="5E072D51" w:rsidR="001C5F20" w:rsidRDefault="00BB0256" w:rsidP="00BB0256">
      <w:r>
        <w:t>Wanneer in PolyScope een programma gestart wordt, start de real-</w:t>
      </w:r>
      <w:r w:rsidR="00702A62">
        <w:t xml:space="preserve">time </w:t>
      </w:r>
      <w:r>
        <w:t xml:space="preserve">thread. In deze thread staan alle </w:t>
      </w:r>
      <w:r w:rsidR="00702A62">
        <w:t>stappen</w:t>
      </w:r>
      <w:r>
        <w:t xml:space="preserve"> die uitgevoerd moeten worden, bijvoorbeeld het bewegen van de robotarm of een commando vanuit de FestoCap. Wanneer het commando voor de FestoCap aan bod komt wordt de ScriptWriter van de Program node in de FestoCap aangeroepen. Vanuit deze ScriptWriter start een sequence voor het uitvoeren van het commando</w:t>
      </w:r>
      <w:r w:rsidR="00702A62">
        <w:t>, dit proces is vastgelegd in een Sequence UML</w:t>
      </w:r>
      <w:r w:rsidR="0008031A">
        <w:t xml:space="preserve"> </w:t>
      </w:r>
      <w:r w:rsidR="0008031A">
        <w:fldChar w:fldCharType="begin"/>
      </w:r>
      <w:r w:rsidR="0008031A">
        <w:instrText xml:space="preserve"> REF _Ref22735497 \h </w:instrText>
      </w:r>
      <w:r w:rsidR="0008031A">
        <w:fldChar w:fldCharType="separate"/>
      </w:r>
      <w:r w:rsidR="0008031A">
        <w:fldChar w:fldCharType="end"/>
      </w:r>
      <w:r w:rsidR="0008031A">
        <w:t>(</w:t>
      </w:r>
      <w:r w:rsidR="0008031A">
        <w:fldChar w:fldCharType="begin"/>
      </w:r>
      <w:r w:rsidR="0008031A">
        <w:instrText xml:space="preserve"> REF _Ref22735507 \r \h </w:instrText>
      </w:r>
      <w:r w:rsidR="0008031A">
        <w:fldChar w:fldCharType="separate"/>
      </w:r>
      <w:r w:rsidR="0008031A">
        <w:t>14.6</w:t>
      </w:r>
      <w:r w:rsidR="0008031A">
        <w:fldChar w:fldCharType="end"/>
      </w:r>
      <w:r w:rsidR="0008031A">
        <w:t>)</w:t>
      </w:r>
      <w:r w:rsidR="00702A62">
        <w:t xml:space="preserve">. In dit Sequence UML staan de verschillende entiteiten, en interacties tussen deze entiteiten, die worden gebruikt om een commando uit te voeren. </w:t>
      </w:r>
      <w:r w:rsidR="001C5F20">
        <w:t>Bij het uitvoeren van een commando in de FestoCap komen de volgende stappen aan bod:</w:t>
      </w:r>
    </w:p>
    <w:p w14:paraId="09CF6482" w14:textId="507205EF" w:rsidR="001C5F20" w:rsidRDefault="001C5F20" w:rsidP="001C5F20">
      <w:pPr>
        <w:pStyle w:val="Lijstalinea"/>
        <w:numPr>
          <w:ilvl w:val="0"/>
          <w:numId w:val="37"/>
        </w:numPr>
      </w:pPr>
      <w:r>
        <w:t>De ScriptWriter opent een socket verbinding met de CommandServer, deze reageert met een accept bericht waardoor de ScriptWriter weet dat er verbinding is</w:t>
      </w:r>
    </w:p>
    <w:p w14:paraId="3B713301" w14:textId="631783EC" w:rsidR="001C5F20" w:rsidRDefault="001C5F20" w:rsidP="001C5F20">
      <w:pPr>
        <w:pStyle w:val="Lijstalinea"/>
        <w:numPr>
          <w:ilvl w:val="0"/>
          <w:numId w:val="37"/>
        </w:numPr>
      </w:pPr>
      <w:r>
        <w:t>De ScriptWriter genereerd een bericht vanuit de waardes in de models en stuurt deze als een string naar de CommandServer</w:t>
      </w:r>
    </w:p>
    <w:p w14:paraId="24BFF021" w14:textId="412D843B" w:rsidR="001C5F20" w:rsidRDefault="001C5F20" w:rsidP="001C5F20">
      <w:pPr>
        <w:pStyle w:val="Lijstalinea"/>
        <w:numPr>
          <w:ilvl w:val="0"/>
          <w:numId w:val="37"/>
        </w:numPr>
      </w:pPr>
      <w:r>
        <w:t xml:space="preserve"> De CommandServer leest dit bericht en zet deze om naar een MotorCommand object</w:t>
      </w:r>
    </w:p>
    <w:p w14:paraId="2FE1BB7E" w14:textId="41074F83" w:rsidR="001C5F20" w:rsidRDefault="001C5F20" w:rsidP="001C5F20">
      <w:pPr>
        <w:pStyle w:val="Lijstalinea"/>
        <w:numPr>
          <w:ilvl w:val="0"/>
          <w:numId w:val="37"/>
        </w:numPr>
      </w:pPr>
      <w:r>
        <w:t>De CommandServer voegt de MotorCommand toe aan een queue in de MotorCom</w:t>
      </w:r>
    </w:p>
    <w:p w14:paraId="4F26895F" w14:textId="77777777" w:rsidR="001C5F20" w:rsidRDefault="001C5F20" w:rsidP="001C5F20">
      <w:pPr>
        <w:pStyle w:val="Lijstalinea"/>
        <w:numPr>
          <w:ilvl w:val="0"/>
          <w:numId w:val="37"/>
        </w:numPr>
      </w:pPr>
      <w:r>
        <w:t>In MotorCom wordt het MotorCommand uit de queue gehaald en gelezen welke functie uitgevoerd moet worden en met welke waardes.</w:t>
      </w:r>
    </w:p>
    <w:p w14:paraId="50821BB2" w14:textId="706A7C6E" w:rsidR="001C5F20" w:rsidRDefault="001C5F20" w:rsidP="001C5F20">
      <w:pPr>
        <w:pStyle w:val="Lijstalinea"/>
        <w:numPr>
          <w:ilvl w:val="0"/>
          <w:numId w:val="37"/>
        </w:numPr>
      </w:pPr>
      <w:r>
        <w:t xml:space="preserve"> Vervolgens worden deze geschreven naar de Modbus registers </w:t>
      </w:r>
      <w:r w:rsidR="00990127">
        <w:t>van de Festo</w:t>
      </w:r>
      <w:r w:rsidR="004F2EB5">
        <w:t xml:space="preserve"> </w:t>
      </w:r>
      <w:r w:rsidR="00990127">
        <w:t>Drive</w:t>
      </w:r>
    </w:p>
    <w:p w14:paraId="5D247A17" w14:textId="4567E6FB" w:rsidR="00990127" w:rsidRDefault="00990127" w:rsidP="00990127">
      <w:pPr>
        <w:pStyle w:val="Lijstalinea"/>
        <w:numPr>
          <w:ilvl w:val="0"/>
          <w:numId w:val="37"/>
        </w:numPr>
      </w:pPr>
      <w:r>
        <w:t xml:space="preserve">De MotorCom leest de Modbus registers uit totdat er sprake is van een Acknowledge en zet de </w:t>
      </w:r>
      <w:r w:rsidR="004F2EB5">
        <w:t>Motor Status</w:t>
      </w:r>
      <w:r>
        <w:t xml:space="preserve"> op “</w:t>
      </w:r>
      <w:r w:rsidRPr="004F2EB5">
        <w:rPr>
          <w:i/>
          <w:iCs/>
        </w:rPr>
        <w:t>Movement Done</w:t>
      </w:r>
      <w:r>
        <w:t>”</w:t>
      </w:r>
    </w:p>
    <w:p w14:paraId="096470DA" w14:textId="474ADB8F" w:rsidR="00990127" w:rsidRDefault="00990127" w:rsidP="00990127">
      <w:pPr>
        <w:pStyle w:val="Lijstalinea"/>
        <w:numPr>
          <w:ilvl w:val="0"/>
          <w:numId w:val="37"/>
        </w:numPr>
      </w:pPr>
      <w:r>
        <w:t>Wanneer de CommandServer de “</w:t>
      </w:r>
      <w:r w:rsidRPr="004F2EB5">
        <w:rPr>
          <w:i/>
          <w:iCs/>
        </w:rPr>
        <w:t>Movement Done</w:t>
      </w:r>
      <w:r>
        <w:t xml:space="preserve">” leest uit de </w:t>
      </w:r>
      <w:r w:rsidR="004F2EB5">
        <w:t>motor status</w:t>
      </w:r>
      <w:r>
        <w:t xml:space="preserve"> stuurt deze een bericht over de socketverbinding terug naar de ScriptWriter</w:t>
      </w:r>
    </w:p>
    <w:p w14:paraId="5EAEF48E" w14:textId="2FCBD2FD" w:rsidR="0004235D" w:rsidRDefault="00990127" w:rsidP="0004235D">
      <w:pPr>
        <w:pStyle w:val="Lijstalinea"/>
        <w:numPr>
          <w:ilvl w:val="0"/>
          <w:numId w:val="37"/>
        </w:numPr>
      </w:pPr>
      <w:r>
        <w:t xml:space="preserve">De </w:t>
      </w:r>
      <w:r w:rsidR="004F2EB5">
        <w:t>ScriptWriter</w:t>
      </w:r>
      <w:r>
        <w:t xml:space="preserve"> sluit te socketverbinding met de Commandserver</w:t>
      </w:r>
    </w:p>
    <w:p w14:paraId="68502290" w14:textId="7E875A47" w:rsidR="00DE39D4" w:rsidRDefault="00DE39D4" w:rsidP="00DE39D4">
      <w:r>
        <w:t xml:space="preserve">Bij dit voorbeeld is er sprake van een </w:t>
      </w:r>
      <w:r w:rsidR="004F2EB5" w:rsidRPr="004F2EB5">
        <w:rPr>
          <w:i/>
          <w:iCs/>
        </w:rPr>
        <w:t>“</w:t>
      </w:r>
      <w:r w:rsidRPr="004F2EB5">
        <w:rPr>
          <w:i/>
          <w:iCs/>
        </w:rPr>
        <w:t>wait for Movement</w:t>
      </w:r>
      <w:r w:rsidR="004F2EB5" w:rsidRPr="004F2EB5">
        <w:rPr>
          <w:i/>
          <w:iCs/>
        </w:rPr>
        <w:t>”</w:t>
      </w:r>
      <w:r w:rsidRPr="004F2EB5">
        <w:rPr>
          <w:i/>
          <w:iCs/>
        </w:rPr>
        <w:t>,</w:t>
      </w:r>
      <w:r>
        <w:t xml:space="preserve"> wanneer deze optie niet ingeschakeld is zal de </w:t>
      </w:r>
      <w:r w:rsidR="004F2EB5">
        <w:t>ScriptWriter</w:t>
      </w:r>
      <w:r>
        <w:t xml:space="preserve"> het bericht sturen en vervolgens afsluiten terwijl op de achtergrond het commando uitgevoerd wordt.</w:t>
      </w:r>
    </w:p>
    <w:p w14:paraId="56FD108B" w14:textId="77777777" w:rsidR="00512051" w:rsidRDefault="00512051">
      <w:pPr>
        <w:rPr>
          <w:rFonts w:asciiTheme="majorHAnsi" w:eastAsiaTheme="majorEastAsia" w:hAnsiTheme="majorHAnsi" w:cstheme="majorBidi"/>
          <w:b/>
          <w:bCs/>
          <w:smallCaps/>
          <w:color w:val="000000" w:themeColor="text1"/>
          <w:sz w:val="28"/>
          <w:szCs w:val="28"/>
        </w:rPr>
      </w:pPr>
      <w:r>
        <w:br w:type="page"/>
      </w:r>
    </w:p>
    <w:p w14:paraId="16CCF856" w14:textId="0740AB6C" w:rsidR="00C13F84" w:rsidRDefault="00AA002D" w:rsidP="00AA002D">
      <w:pPr>
        <w:pStyle w:val="Kop2"/>
      </w:pPr>
      <w:bookmarkStart w:id="106" w:name="_Toc22214114"/>
      <w:r>
        <w:lastRenderedPageBreak/>
        <w:t>URCap</w:t>
      </w:r>
      <w:bookmarkEnd w:id="106"/>
    </w:p>
    <w:p w14:paraId="5A3BABCB" w14:textId="77777777" w:rsidR="00DE39D4" w:rsidRDefault="001F70B0" w:rsidP="00AA002D">
      <w:r>
        <w:t>Het URCap onderdeel van de FestoCap bestaat uit een installation node en een program node</w:t>
      </w:r>
      <w:r w:rsidR="00AA002D">
        <w:t>. Deze nodes met ieder respectievelijk eigen verantwoordelijkheden.</w:t>
      </w:r>
      <w:r w:rsidR="00DE39D4">
        <w:t xml:space="preserve"> Er is vastgehouden aan de structuur van UR, waarin de installation node de functionaliteiten van de URCap bevat en de program node alles bevat om de juiste URScript code te genereren. </w:t>
      </w:r>
    </w:p>
    <w:p w14:paraId="26BE11AF" w14:textId="0C967027" w:rsidR="00DE39D4" w:rsidRDefault="00DE39D4" w:rsidP="00DE39D4">
      <w:pPr>
        <w:pStyle w:val="Kop3"/>
      </w:pPr>
      <w:bookmarkStart w:id="107" w:name="_Toc22214115"/>
      <w:r>
        <w:t>Installation Node</w:t>
      </w:r>
      <w:bookmarkEnd w:id="107"/>
    </w:p>
    <w:p w14:paraId="437CB0A7" w14:textId="5F7931EA" w:rsidR="00ED3440" w:rsidRDefault="00ED3440" w:rsidP="00DE39D4">
      <w:r>
        <w:t xml:space="preserve">De installation node brengt de functionaliteit aan de FestoCap en </w:t>
      </w:r>
      <w:r w:rsidRPr="00ED3440">
        <w:t>initialiseert</w:t>
      </w:r>
      <w:r>
        <w:t xml:space="preserve"> de klassen die dit mogelijk maken. Het is terug te zien in het klassendiagra</w:t>
      </w:r>
      <w:r w:rsidR="0080561B">
        <w:t>m(</w:t>
      </w:r>
      <w:r w:rsidR="0080561B">
        <w:fldChar w:fldCharType="begin"/>
      </w:r>
      <w:r w:rsidR="0080561B">
        <w:instrText xml:space="preserve"> REF _Ref22066207 \h </w:instrText>
      </w:r>
      <w:r w:rsidR="0080561B">
        <w:fldChar w:fldCharType="separate"/>
      </w:r>
      <w:r w:rsidR="0080561B">
        <w:t xml:space="preserve">Figuur </w:t>
      </w:r>
      <w:r w:rsidR="0080561B">
        <w:rPr>
          <w:noProof/>
        </w:rPr>
        <w:t>11</w:t>
      </w:r>
      <w:r w:rsidR="0080561B">
        <w:fldChar w:fldCharType="end"/>
      </w:r>
      <w:r w:rsidR="0080561B">
        <w:t>)</w:t>
      </w:r>
      <w:r>
        <w:t xml:space="preserve"> dat deze node de meeste verantwoordelijkheid met zich mee brengt. De installation node start MotorCom en verbindt</w:t>
      </w:r>
      <w:r w:rsidR="00D307DC">
        <w:t>,</w:t>
      </w:r>
      <w:r>
        <w:t xml:space="preserve"> </w:t>
      </w:r>
      <w:r w:rsidR="00D307DC">
        <w:t>met de</w:t>
      </w:r>
      <w:r>
        <w:t xml:space="preserve"> verbindingsdetails</w:t>
      </w:r>
      <w:r w:rsidR="00D307DC">
        <w:t xml:space="preserve"> die</w:t>
      </w:r>
      <w:r>
        <w:t xml:space="preserve"> worden gelezen uit een configuratiefile</w:t>
      </w:r>
      <w:r w:rsidR="00D307DC">
        <w:t xml:space="preserve">, met de Festo Drive. Vervolgens wordt ook de CommandServer gestart waar de berichten vanuit de real-time thread ontvangen worden ontvangen, omgezet worden naar MotorCommand en in een queue gezet worden voor de MotorCom klasse. </w:t>
      </w:r>
    </w:p>
    <w:p w14:paraId="0259446A" w14:textId="241B8A1E" w:rsidR="00DE39D4" w:rsidRPr="00DE39D4" w:rsidRDefault="00D307DC" w:rsidP="00DE39D4">
      <w:r>
        <w:t xml:space="preserve">Vanuit PolyScope is de installation node ook te gebruiken om de configuratie aan de passen  of om handmatig te verbinden of de verbinding te verbreken. Ook is het mogelijk om de optie “Connect on Start” te veranderen.  </w:t>
      </w:r>
      <w:r w:rsidR="00ED3440">
        <w:t xml:space="preserve"> </w:t>
      </w:r>
    </w:p>
    <w:p w14:paraId="5B4D1889" w14:textId="32E4BF94" w:rsidR="00AA002D" w:rsidRPr="00AA002D" w:rsidRDefault="00DE39D4" w:rsidP="00DE39D4">
      <w:pPr>
        <w:pStyle w:val="Kop3"/>
      </w:pPr>
      <w:bookmarkStart w:id="108" w:name="_Toc22214116"/>
      <w:r>
        <w:t>Program Node</w:t>
      </w:r>
      <w:bookmarkEnd w:id="108"/>
      <w:r w:rsidR="00E05686">
        <w:t xml:space="preserve"> </w:t>
      </w:r>
    </w:p>
    <w:p w14:paraId="0E631ADD" w14:textId="0E80E324" w:rsidR="00A70497" w:rsidRDefault="004C01C2" w:rsidP="00C13F84">
      <w:r>
        <w:t xml:space="preserve">De taak van de program node is de juiste URScript code doorgeven aan de real-time thread in URScript. </w:t>
      </w:r>
      <w:r w:rsidR="008F34D2">
        <w:t>Dit is echter niet zo simpel als een variabele declareren en weer aanroepen. Wanneer de real-time thread start is de enige code die beschikbaar is, de code uit de GenerateScript</w:t>
      </w:r>
      <w:r w:rsidR="00D50B21">
        <w:t>()</w:t>
      </w:r>
      <w:r w:rsidR="008F34D2">
        <w:t xml:space="preserve"> functie en het </w:t>
      </w:r>
      <w:r w:rsidR="008F34D2" w:rsidRPr="00FB5923">
        <w:t>DataModel</w:t>
      </w:r>
      <w:r w:rsidR="008F34D2">
        <w:t xml:space="preserve"> van de program node. Dit betekend dat wanneer er bijvoorbeeld een waarde als</w:t>
      </w:r>
      <w:r w:rsidR="008F34D2" w:rsidRPr="008F34D2">
        <w:rPr>
          <w:i/>
          <w:iCs/>
        </w:rPr>
        <w:t xml:space="preserve"> </w:t>
      </w:r>
      <w:r w:rsidR="008F34D2" w:rsidRPr="00FB5923">
        <w:rPr>
          <w:i/>
          <w:iCs/>
        </w:rPr>
        <w:t>positio</w:t>
      </w:r>
      <w:r w:rsidR="00FB5923">
        <w:rPr>
          <w:i/>
          <w:iCs/>
        </w:rPr>
        <w:t>n</w:t>
      </w:r>
      <w:r w:rsidRPr="008F34D2">
        <w:rPr>
          <w:i/>
          <w:iCs/>
        </w:rPr>
        <w:t xml:space="preserve"> </w:t>
      </w:r>
      <w:r w:rsidR="008F34D2">
        <w:t>wordt veranderd in de URCap, dat er een model.set(POSITION,</w:t>
      </w:r>
      <w:r w:rsidR="008F34D2" w:rsidRPr="008F34D2">
        <w:rPr>
          <w:i/>
          <w:iCs/>
        </w:rPr>
        <w:t>position</w:t>
      </w:r>
      <w:r w:rsidR="008F34D2">
        <w:t>) functie aangeroepen wordt. Dit is ook het geval wanneer er de huidige positie opgevraagd wordt vanuit de program node, dat deze vanuit de GenerateScript</w:t>
      </w:r>
      <w:r w:rsidR="00D50B21">
        <w:t>()</w:t>
      </w:r>
      <w:r w:rsidR="008F34D2">
        <w:t xml:space="preserve"> aangeroepen moet worden , vervolgens in het </w:t>
      </w:r>
      <w:r w:rsidR="0008031A">
        <w:t>D</w:t>
      </w:r>
      <w:r w:rsidR="008F34D2">
        <w:t>ata</w:t>
      </w:r>
      <w:r w:rsidR="0008031A">
        <w:t>M</w:t>
      </w:r>
      <w:r w:rsidR="008F34D2">
        <w:t>odel gezet en ten slotte een model.get(CURRENT_POSITION</w:t>
      </w:r>
      <w:r w:rsidR="008F34D2" w:rsidRPr="008F34D2">
        <w:rPr>
          <w:i/>
          <w:iCs/>
        </w:rPr>
        <w:t>,current_position</w:t>
      </w:r>
      <w:r w:rsidR="008F34D2" w:rsidRPr="008F34D2">
        <w:t>)</w:t>
      </w:r>
      <w:r w:rsidR="00A70497">
        <w:t xml:space="preserve">.  Om vervolgens de juiste URScript code </w:t>
      </w:r>
      <w:r w:rsidR="00E42FF3">
        <w:t xml:space="preserve">uit te voeren, </w:t>
      </w:r>
      <w:r w:rsidR="00A70497">
        <w:t xml:space="preserve">moeten er strings verstuurd worden met de functie writer.appendLine(). Hiermee inject </w:t>
      </w:r>
      <w:r w:rsidR="00E42FF3">
        <w:t xml:space="preserve">het programma </w:t>
      </w:r>
      <w:r w:rsidR="00A70497">
        <w:t xml:space="preserve">een line in URScript die dan uitgevoerd kan worden in de real-time thread. </w:t>
      </w:r>
      <w:r w:rsidR="00E42FF3">
        <w:t xml:space="preserve"> </w:t>
      </w:r>
    </w:p>
    <w:p w14:paraId="2834FCF1" w14:textId="77777777" w:rsidR="00D50B21" w:rsidRDefault="00D50B21" w:rsidP="00D50B21">
      <w:pPr>
        <w:keepNext/>
      </w:pPr>
      <w:r w:rsidRPr="00D50B21">
        <w:drawing>
          <wp:inline distT="0" distB="0" distL="0" distR="0" wp14:anchorId="0F0978D4" wp14:editId="7F78AC2A">
            <wp:extent cx="5940407" cy="1184744"/>
            <wp:effectExtent l="0" t="0" r="381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3167" cy="1191278"/>
                    </a:xfrm>
                    <a:prstGeom prst="rect">
                      <a:avLst/>
                    </a:prstGeom>
                  </pic:spPr>
                </pic:pic>
              </a:graphicData>
            </a:graphic>
          </wp:inline>
        </w:drawing>
      </w:r>
    </w:p>
    <w:p w14:paraId="5889D9B7" w14:textId="32C8F511" w:rsidR="00D50B21" w:rsidRPr="008F34D2" w:rsidRDefault="00D50B21" w:rsidP="00D50B21">
      <w:pPr>
        <w:pStyle w:val="Bijschrift"/>
      </w:pPr>
      <w:r>
        <w:t xml:space="preserve">Figuur </w:t>
      </w:r>
      <w:r>
        <w:fldChar w:fldCharType="begin"/>
      </w:r>
      <w:r>
        <w:instrText xml:space="preserve"> SEQ Figuur \* ARABIC </w:instrText>
      </w:r>
      <w:r>
        <w:fldChar w:fldCharType="separate"/>
      </w:r>
      <w:r w:rsidR="00475E70">
        <w:rPr>
          <w:noProof/>
        </w:rPr>
        <w:t>9</w:t>
      </w:r>
      <w:r>
        <w:fldChar w:fldCharType="end"/>
      </w:r>
      <w:r>
        <w:t>,</w:t>
      </w:r>
      <w:r w:rsidRPr="00B10703">
        <w:t xml:space="preserve"> voorbeeld van de </w:t>
      </w:r>
      <w:r>
        <w:t>generateScript()</w:t>
      </w:r>
      <w:r w:rsidRPr="00B10703">
        <w:t xml:space="preserve"> functie</w:t>
      </w:r>
      <w:r w:rsidR="00613843">
        <w:t>, FestoMotorProgramNodeContribution.java</w:t>
      </w:r>
    </w:p>
    <w:p w14:paraId="3AC100FE" w14:textId="77777777" w:rsidR="00E42FF3" w:rsidRDefault="00E42FF3" w:rsidP="00E42FF3">
      <w:pPr>
        <w:keepNext/>
      </w:pPr>
      <w:r w:rsidRPr="00E42FF3">
        <w:rPr>
          <w:noProof/>
        </w:rPr>
        <w:lastRenderedPageBreak/>
        <w:drawing>
          <wp:inline distT="0" distB="0" distL="0" distR="0" wp14:anchorId="04D6032E" wp14:editId="1A5A1C39">
            <wp:extent cx="5943600" cy="196278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62785"/>
                    </a:xfrm>
                    <a:prstGeom prst="rect">
                      <a:avLst/>
                    </a:prstGeom>
                  </pic:spPr>
                </pic:pic>
              </a:graphicData>
            </a:graphic>
          </wp:inline>
        </w:drawing>
      </w:r>
    </w:p>
    <w:p w14:paraId="0B3AC0E0" w14:textId="1C5CCE7F" w:rsidR="00E42FF3" w:rsidRPr="00E42FF3" w:rsidRDefault="00E42FF3" w:rsidP="00E42FF3">
      <w:pPr>
        <w:pStyle w:val="Bijschrift"/>
      </w:pPr>
      <w:r>
        <w:t xml:space="preserve">Figuur </w:t>
      </w:r>
      <w:r w:rsidR="0080561B">
        <w:fldChar w:fldCharType="begin"/>
      </w:r>
      <w:r w:rsidR="0080561B">
        <w:instrText xml:space="preserve"> SEQ Figuur \* ARABIC </w:instrText>
      </w:r>
      <w:r w:rsidR="0080561B">
        <w:fldChar w:fldCharType="separate"/>
      </w:r>
      <w:r w:rsidR="00475E70">
        <w:rPr>
          <w:noProof/>
        </w:rPr>
        <w:t>10</w:t>
      </w:r>
      <w:r w:rsidR="0080561B">
        <w:fldChar w:fldCharType="end"/>
      </w:r>
      <w:r>
        <w:t>, URScript Message Format</w:t>
      </w:r>
    </w:p>
    <w:p w14:paraId="307C7C4E" w14:textId="1EC8A7B0" w:rsidR="00512051" w:rsidRDefault="00512051" w:rsidP="00512051">
      <w:r w:rsidRPr="00E42FF3">
        <w:t>Hierin is socket_open() e</w:t>
      </w:r>
      <w:r>
        <w:t xml:space="preserve">en standaardfunctie van URScript. Het formatten van de strings is een uitdaging geweest omdat er op </w:t>
      </w:r>
      <w:r w:rsidR="003A09BD">
        <w:t>meerdere</w:t>
      </w:r>
      <w:r>
        <w:t xml:space="preserve"> niveaus strings doorgestuurd worden. Eerst wordt er de inhoud voor de </w:t>
      </w:r>
      <w:r w:rsidR="003A09BD">
        <w:t>append Line</w:t>
      </w:r>
      <w:r>
        <w:t>() als string gestuurd, vervolgens moeten de meeste functies van URScript ook als attribuut een string. Er is veel tijd verloren gegaan om tot een correcte format te komen zodat er uiteinde een bericht verstuurd wordt als in figuur 9.</w:t>
      </w:r>
    </w:p>
    <w:p w14:paraId="03D041F8" w14:textId="677F7F96" w:rsidR="00512051" w:rsidRDefault="00512051" w:rsidP="00512051"/>
    <w:p w14:paraId="214E9C0C" w14:textId="2EF4A2E8" w:rsidR="00512051" w:rsidRDefault="00512051" w:rsidP="00512051">
      <w:pPr>
        <w:pStyle w:val="Kop2"/>
      </w:pPr>
      <w:bookmarkStart w:id="109" w:name="_Toc22214117"/>
      <w:r>
        <w:t>Communicatie</w:t>
      </w:r>
      <w:bookmarkEnd w:id="109"/>
    </w:p>
    <w:p w14:paraId="7A1A6456" w14:textId="7FB23ED1" w:rsidR="00512051" w:rsidRDefault="00512051" w:rsidP="00512051">
      <w:r>
        <w:t xml:space="preserve">Wanneer er een bericht verstuurd is vanuit URScript komt deze aan bij de CommandServer. De CommandServer </w:t>
      </w:r>
      <w:r w:rsidR="001E4781">
        <w:t>accepteert alle lokale socketverbindingen en maakt een aparte thread aan per socketverbinding. In deze thread wordt gewacht op een bericht van de client om deze vervolgens te verwerken naar een MotorCommand</w:t>
      </w:r>
      <w:r w:rsidR="00A34CBF">
        <w:t xml:space="preserve"> object</w:t>
      </w:r>
      <w:r w:rsidR="001E4781">
        <w:t>.</w:t>
      </w:r>
      <w:r w:rsidR="00A34CBF">
        <w:t xml:space="preserve"> Vervolgens word dit object in een queue gezet voor de MotorCom om af te handelen. Wanneer de queue leeg is en de status van de MotorCom op “Movement Done”</w:t>
      </w:r>
      <w:r w:rsidR="001E4781">
        <w:t xml:space="preserve">  </w:t>
      </w:r>
      <w:r w:rsidR="00A34CBF">
        <w:t xml:space="preserve">staat, stuurt de MotorCommand een bericht terug naar de real-time-thread en sluit deze vervolgens de socket thread. </w:t>
      </w:r>
    </w:p>
    <w:p w14:paraId="236E6CA3" w14:textId="542BF2A8" w:rsidR="00A34CBF" w:rsidRDefault="00A34CBF" w:rsidP="00512051">
      <w:r>
        <w:t xml:space="preserve">Tijdens de ontwikkeling van het communicatiesysteem is gekozen voor een simpel communicatieprotocol en zo min mogelijk socketcommunicatie om overzichtelijkheid en simpeler te houden. In vergelijking tot het proces dat UR gebruikt, voldoet de huidige oplossing naar de wensen van de opdrachtgever. </w:t>
      </w:r>
    </w:p>
    <w:p w14:paraId="3508EF99" w14:textId="533F4D52" w:rsidR="00A34CBF" w:rsidRDefault="00A34CBF" w:rsidP="00A34CBF">
      <w:pPr>
        <w:pStyle w:val="Kop2"/>
      </w:pPr>
      <w:bookmarkStart w:id="110" w:name="_Toc22214118"/>
      <w:r>
        <w:t>Lay-out</w:t>
      </w:r>
      <w:bookmarkEnd w:id="110"/>
    </w:p>
    <w:p w14:paraId="1D0E1D5A" w14:textId="098F3AEF" w:rsidR="0080561B" w:rsidRDefault="00EE2EF5" w:rsidP="0080561B">
      <w:r>
        <w:t>Zoals eerder vermeld, in hoofdstuk 7.9, heeft de lay-out van de FestoCap geen hoge prioriteit behalve als doel voor het testen van de functionaliteiten van de FestoCap. Om deze reden is gekozen voor een minimalistische aanpak zonder teveel grafische aanpass</w:t>
      </w:r>
      <w:r w:rsidR="00076582">
        <w:t>ingen(</w:t>
      </w:r>
      <w:r w:rsidR="00076582">
        <w:fldChar w:fldCharType="begin"/>
      </w:r>
      <w:r w:rsidR="00076582">
        <w:instrText xml:space="preserve"> REF _Ref22066330 \h </w:instrText>
      </w:r>
      <w:r w:rsidR="00076582">
        <w:fldChar w:fldCharType="separate"/>
      </w:r>
      <w:r w:rsidR="00076582" w:rsidRPr="00076582">
        <w:t xml:space="preserve">Figuur </w:t>
      </w:r>
      <w:r w:rsidR="00076582" w:rsidRPr="00076582">
        <w:rPr>
          <w:noProof/>
        </w:rPr>
        <w:t>16</w:t>
      </w:r>
      <w:r w:rsidR="00076582">
        <w:fldChar w:fldCharType="end"/>
      </w:r>
      <w:r w:rsidR="00076582">
        <w:t>,</w:t>
      </w:r>
      <w:r w:rsidR="00076582">
        <w:fldChar w:fldCharType="begin"/>
      </w:r>
      <w:r w:rsidR="00076582">
        <w:instrText xml:space="preserve"> REF _Ref22066331 \h </w:instrText>
      </w:r>
      <w:r w:rsidR="00076582">
        <w:fldChar w:fldCharType="separate"/>
      </w:r>
      <w:r w:rsidR="00076582" w:rsidRPr="00076582">
        <w:t xml:space="preserve">Figuur </w:t>
      </w:r>
      <w:r w:rsidR="00076582" w:rsidRPr="00076582">
        <w:rPr>
          <w:noProof/>
        </w:rPr>
        <w:t>17</w:t>
      </w:r>
      <w:r w:rsidR="00076582">
        <w:fldChar w:fldCharType="end"/>
      </w:r>
      <w:r w:rsidR="00076582">
        <w:t>,</w:t>
      </w:r>
      <w:r w:rsidR="00076582">
        <w:fldChar w:fldCharType="begin"/>
      </w:r>
      <w:r w:rsidR="00076582">
        <w:instrText xml:space="preserve"> REF _Ref22066332 \h </w:instrText>
      </w:r>
      <w:r w:rsidR="00076582">
        <w:fldChar w:fldCharType="separate"/>
      </w:r>
      <w:r w:rsidR="00076582">
        <w:t xml:space="preserve">Figuur </w:t>
      </w:r>
      <w:r w:rsidR="00076582">
        <w:rPr>
          <w:noProof/>
        </w:rPr>
        <w:t>18</w:t>
      </w:r>
      <w:r w:rsidR="00076582">
        <w:fldChar w:fldCharType="end"/>
      </w:r>
      <w:r w:rsidR="00076582">
        <w:t>)</w:t>
      </w:r>
      <w:r>
        <w:t xml:space="preserve">. Een groot deel van de lay-out is wel het juist visualiseren van de waarden en mogelijkheden. </w:t>
      </w:r>
    </w:p>
    <w:p w14:paraId="42D83742" w14:textId="4DFC6439" w:rsidR="0080561B" w:rsidRDefault="0080561B" w:rsidP="0080561B">
      <w:pPr>
        <w:pStyle w:val="Kop3"/>
      </w:pPr>
      <w:bookmarkStart w:id="111" w:name="_Toc22214119"/>
      <w:r>
        <w:t>Variabelen weergeven</w:t>
      </w:r>
      <w:bookmarkEnd w:id="111"/>
    </w:p>
    <w:p w14:paraId="6C5ECD9C" w14:textId="0699D2AB" w:rsidR="0080561B" w:rsidRPr="00A34CBF" w:rsidRDefault="00EE2EF5" w:rsidP="0080561B">
      <w:r>
        <w:t xml:space="preserve">Zo bleek het een uitdaging te zijn om de variabelen vanuit PolyScope weer te geven in een lijst in de program node. Deze variabelen bestaan pas voor PolyScope wanneer </w:t>
      </w:r>
      <w:r w:rsidR="0080561B">
        <w:t xml:space="preserve">de real-time thread </w:t>
      </w:r>
      <w:commentRangeStart w:id="112"/>
      <w:r>
        <w:t>gestart wordt</w:t>
      </w:r>
      <w:commentRangeEnd w:id="112"/>
      <w:r>
        <w:rPr>
          <w:rStyle w:val="Verwijzingopmerking"/>
        </w:rPr>
        <w:commentReference w:id="112"/>
      </w:r>
      <w:r>
        <w:t>, om toch een dynamische lijst mogelijk te maken is er een workaround geïmplementeerd</w:t>
      </w:r>
      <w:sdt>
        <w:sdtPr>
          <w:id w:val="-1007903189"/>
          <w:citation/>
        </w:sdtPr>
        <w:sdtContent>
          <w:r w:rsidR="00D50B21">
            <w:fldChar w:fldCharType="begin"/>
          </w:r>
          <w:r w:rsidR="00D50B21">
            <w:instrText xml:space="preserve">CITATION Uni181 \l 1043 </w:instrText>
          </w:r>
          <w:r w:rsidR="00D50B21">
            <w:fldChar w:fldCharType="separate"/>
          </w:r>
          <w:r w:rsidR="00D50B21">
            <w:rPr>
              <w:noProof/>
            </w:rPr>
            <w:t xml:space="preserve"> </w:t>
          </w:r>
          <w:r w:rsidR="00D50B21">
            <w:rPr>
              <w:noProof/>
            </w:rPr>
            <w:t xml:space="preserve">(Robots, </w:t>
          </w:r>
          <w:r w:rsidR="00D50B21">
            <w:rPr>
              <w:noProof/>
            </w:rPr>
            <w:lastRenderedPageBreak/>
            <w:t>Univeral, 2018)</w:t>
          </w:r>
          <w:r w:rsidR="00D50B21">
            <w:fldChar w:fldCharType="end"/>
          </w:r>
        </w:sdtContent>
      </w:sdt>
      <w:r>
        <w:t xml:space="preserve">.  </w:t>
      </w:r>
      <w:r w:rsidR="00B22AF2">
        <w:t>E</w:t>
      </w:r>
      <w:r w:rsidR="0080561B">
        <w:t>cht</w:t>
      </w:r>
      <w:r w:rsidR="00B22AF2">
        <w:t>er is het</w:t>
      </w:r>
      <w:r w:rsidR="0080561B">
        <w:t xml:space="preserve"> wel mogelijk de namen van deze waarden op te halen zonder enige inhoud. Wat betekend dat, wanneer er een variabele geselecteerd wordt, de program node alleen een naam heeft van de variabele. Deze wordt vervolgens in een model gezet en wanneer de real-time thread gestart wordt. Vanuit URScript wordt deze naam uit het model gehaald en vergeleken met </w:t>
      </w:r>
      <w:r w:rsidR="0080561B" w:rsidRPr="0080561B">
        <w:t>de geïnitialiseerde</w:t>
      </w:r>
      <w:r w:rsidR="0080561B">
        <w:t xml:space="preserve"> waardes waar vervolgende de daadwerkelijke variabele gebruikt wordt voor het bericht. </w:t>
      </w:r>
    </w:p>
    <w:p w14:paraId="23E31035" w14:textId="2AF9F79A" w:rsidR="00C13F84" w:rsidRDefault="0080561B" w:rsidP="0080561B">
      <w:pPr>
        <w:pStyle w:val="Kop3"/>
      </w:pPr>
      <w:bookmarkStart w:id="113" w:name="_Toc22214120"/>
      <w:r>
        <w:t>Titles en titles</w:t>
      </w:r>
      <w:bookmarkEnd w:id="113"/>
    </w:p>
    <w:p w14:paraId="529C9CF2" w14:textId="0AA66F18" w:rsidR="0080561B" w:rsidRDefault="0080561B" w:rsidP="0080561B">
      <w:r>
        <w:t>Binnen de URCap API heeft elke node een titel, deze titel is de naam van de URCap, in dit geval de FestoCap. Wanneer de program node uit de lijst met mogelijke nodes gekozen wordt</w:t>
      </w:r>
      <w:r w:rsidR="00076582">
        <w:t>(</w:t>
      </w:r>
      <w:r w:rsidR="00076582">
        <w:fldChar w:fldCharType="begin"/>
      </w:r>
      <w:r w:rsidR="00076582">
        <w:instrText xml:space="preserve"> REF _Ref22066279 \h </w:instrText>
      </w:r>
      <w:r w:rsidR="00076582">
        <w:fldChar w:fldCharType="separate"/>
      </w:r>
      <w:r w:rsidR="00076582">
        <w:t xml:space="preserve">Figuur </w:t>
      </w:r>
      <w:r w:rsidR="00076582">
        <w:rPr>
          <w:noProof/>
        </w:rPr>
        <w:t>12</w:t>
      </w:r>
      <w:r w:rsidR="00076582">
        <w:fldChar w:fldCharType="end"/>
      </w:r>
      <w:r w:rsidR="00076582">
        <w:t xml:space="preserve">), heeft deelt deze de titel ook in de lijst van het “Robot Program”. Het was de wens van de opdrachtgever om in deze titel </w:t>
      </w:r>
      <w:r w:rsidR="003D134F">
        <w:t xml:space="preserve">de actie weer te geven, bijvoorbeeld </w:t>
      </w:r>
      <w:r w:rsidR="00FB5923">
        <w:t>m</w:t>
      </w:r>
      <w:r w:rsidR="003D134F">
        <w:t>ove(300</w:t>
      </w:r>
      <w:r w:rsidR="00FB5923">
        <w:t>)</w:t>
      </w:r>
      <w:r w:rsidR="003D134F">
        <w:t xml:space="preserve"> of in het geval van een variabele </w:t>
      </w:r>
      <w:r w:rsidR="00FB5923">
        <w:t>m</w:t>
      </w:r>
      <w:r w:rsidR="003D134F">
        <w:t xml:space="preserve">ove(Var1).  Om dit te bereiken moest ten eerste weer gebruik gemaakt worden van de Models, wat in 10.2.2 al besproken is, maar wanneer men vervolgens de titel verandert beide instanties van de titels veranderen naar </w:t>
      </w:r>
      <w:r w:rsidR="00FB5923">
        <w:t>m</w:t>
      </w:r>
      <w:r w:rsidR="003D134F">
        <w:t>ove(300). De gevonden oplossing hiervoor is het gebruik van HTML, de GUI van PolyScope maakt nog gebruik van HTML, alleen kunnen sommige attributen bijvoorbeeld geen padding of style bevatten en worden deze genegeerd door het systeem.</w:t>
      </w:r>
    </w:p>
    <w:p w14:paraId="3B3C4EC6" w14:textId="77777777" w:rsidR="00FB5923" w:rsidRDefault="00FB5923" w:rsidP="00FB5923">
      <w:pPr>
        <w:keepNext/>
        <w:jc w:val="center"/>
      </w:pPr>
      <w:r w:rsidRPr="00FB5923">
        <w:drawing>
          <wp:inline distT="0" distB="0" distL="0" distR="0" wp14:anchorId="2E9134EA" wp14:editId="6EEE8939">
            <wp:extent cx="4318222" cy="1841595"/>
            <wp:effectExtent l="0" t="0" r="6350" b="635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222" cy="1841595"/>
                    </a:xfrm>
                    <a:prstGeom prst="rect">
                      <a:avLst/>
                    </a:prstGeom>
                  </pic:spPr>
                </pic:pic>
              </a:graphicData>
            </a:graphic>
          </wp:inline>
        </w:drawing>
      </w:r>
    </w:p>
    <w:p w14:paraId="2E00B1EE" w14:textId="038F8CBD" w:rsidR="00FB5923" w:rsidRPr="0080561B" w:rsidRDefault="00FB5923" w:rsidP="00FB5923">
      <w:pPr>
        <w:pStyle w:val="Bijschrift"/>
        <w:jc w:val="center"/>
      </w:pPr>
      <w:r>
        <w:t xml:space="preserve">Figuur </w:t>
      </w:r>
      <w:r>
        <w:fldChar w:fldCharType="begin"/>
      </w:r>
      <w:r>
        <w:instrText xml:space="preserve"> SEQ Figuur \* ARABIC </w:instrText>
      </w:r>
      <w:r>
        <w:fldChar w:fldCharType="separate"/>
      </w:r>
      <w:r w:rsidR="00475E70">
        <w:rPr>
          <w:noProof/>
        </w:rPr>
        <w:t>11</w:t>
      </w:r>
      <w:r>
        <w:fldChar w:fldCharType="end"/>
      </w:r>
      <w:r>
        <w:t>, voorbeeld van de getTitle() functie, FestoMotorProgramNode.</w:t>
      </w:r>
      <w:r w:rsidR="00613843">
        <w:t>j</w:t>
      </w:r>
      <w:r>
        <w:t>ava</w:t>
      </w:r>
    </w:p>
    <w:p w14:paraId="7F27014F" w14:textId="0BDFC770" w:rsidR="00C8340F" w:rsidRPr="00C30887" w:rsidRDefault="003D134F" w:rsidP="007C5BA7">
      <w:pPr>
        <w:tabs>
          <w:tab w:val="left" w:pos="3483"/>
        </w:tabs>
      </w:pPr>
      <w:r w:rsidRPr="00C30887">
        <w:t xml:space="preserve">Door </w:t>
      </w:r>
      <w:r w:rsidR="00C30887" w:rsidRPr="00C30887">
        <w:t>de titel in e</w:t>
      </w:r>
      <w:r w:rsidR="00C30887">
        <w:t xml:space="preserve">en header te stoppen en de actie als string er achter te doen wordt binnen PolyScope in de </w:t>
      </w:r>
      <w:r w:rsidR="00613843">
        <w:t>Program Node</w:t>
      </w:r>
      <w:r w:rsidR="00C30887">
        <w:t xml:space="preserve"> en in de lijst van mogelijke URCaps de HTML titel wee</w:t>
      </w:r>
      <w:r w:rsidR="00FA5FE9">
        <w:t>r</w:t>
      </w:r>
      <w:r w:rsidR="00C30887">
        <w:t xml:space="preserve">gegeven, echter omdat in de Robot Program lijst dit niet ondersteund wordt word dit genegeerd en wordt de string aan het einde van de string weergegeven. </w:t>
      </w:r>
      <w:r w:rsidR="00C13F84" w:rsidRPr="00C30887">
        <w:tab/>
      </w:r>
    </w:p>
    <w:p w14:paraId="443C4C7C" w14:textId="77777777" w:rsidR="00C30887" w:rsidRDefault="00C30887">
      <w:r>
        <w:t>Deze manier is ook toegepast bij de afbeelding in de installation node(</w:t>
      </w:r>
      <w:r>
        <w:fldChar w:fldCharType="begin"/>
      </w:r>
      <w:r>
        <w:instrText xml:space="preserve"> REF _Ref22066330 \h </w:instrText>
      </w:r>
      <w:r>
        <w:fldChar w:fldCharType="separate"/>
      </w:r>
      <w:r w:rsidRPr="00C30887">
        <w:t xml:space="preserve">Figuur </w:t>
      </w:r>
      <w:r w:rsidRPr="00C30887">
        <w:rPr>
          <w:noProof/>
        </w:rPr>
        <w:t>17</w:t>
      </w:r>
      <w:r>
        <w:fldChar w:fldCharType="end"/>
      </w:r>
      <w:r>
        <w:t xml:space="preserve">). Hierin worden ook de titles gedeeld, het is echter niet mogelijk een afbeelding te gebruiken in de lijst met URCaps, dus deze wordt automatisch genegeerd. Maar in de UI van de installation node zelf is het wel mogelijk deze afbeelding te gebruiken. </w:t>
      </w:r>
    </w:p>
    <w:p w14:paraId="49C885FD" w14:textId="77777777" w:rsidR="00C30887" w:rsidRPr="00C30887" w:rsidRDefault="00C30887" w:rsidP="00C30887">
      <w:pPr>
        <w:pStyle w:val="Kop2"/>
        <w:rPr>
          <w:sz w:val="36"/>
          <w:szCs w:val="36"/>
        </w:rPr>
      </w:pPr>
      <w:bookmarkStart w:id="114" w:name="_Toc22214121"/>
      <w:r>
        <w:t>Toolbar</w:t>
      </w:r>
      <w:bookmarkEnd w:id="114"/>
    </w:p>
    <w:p w14:paraId="166A41BB" w14:textId="044B2560" w:rsidR="00C8340F" w:rsidRPr="00C30887" w:rsidRDefault="00C30887" w:rsidP="00C30887">
      <w:pPr>
        <w:rPr>
          <w:rFonts w:eastAsiaTheme="majorEastAsia"/>
          <w:b/>
          <w:bCs/>
          <w:smallCaps/>
          <w:sz w:val="36"/>
          <w:szCs w:val="36"/>
        </w:rPr>
      </w:pPr>
      <w:r>
        <w:t xml:space="preserve">De </w:t>
      </w:r>
      <w:r w:rsidR="00715156">
        <w:t xml:space="preserve">Toolbar Node binnen de FestoCap wijkt af van de andere nodes omdat deze juist een dynamische opbouw heeft. Het doel van de Toolbar is ook dat deze overal beschikbaar is binnen PolyScope, hierdoor is de Toolbar niet gebonden aan statische Models of de real-time thread. De Toolbar is te vergelijken met de Program node, maar kan dezelfde functies uitvoeren in real-time. Er wordt ook via een socketverbinding contact gelegd met de Commandserver, alleen dan vanuit de standaard Java Library in </w:t>
      </w:r>
      <w:r w:rsidR="00715156">
        <w:lastRenderedPageBreak/>
        <w:t>plaats van URScript</w:t>
      </w:r>
      <w:r w:rsidR="00320F03">
        <w:t>(</w:t>
      </w:r>
      <w:r w:rsidR="00320F03">
        <w:fldChar w:fldCharType="begin"/>
      </w:r>
      <w:r w:rsidR="00320F03">
        <w:instrText xml:space="preserve"> REF _Ref22069345 \h </w:instrText>
      </w:r>
      <w:r w:rsidR="00320F03">
        <w:fldChar w:fldCharType="separate"/>
      </w:r>
      <w:r w:rsidR="00320F03">
        <w:t xml:space="preserve">Figuur </w:t>
      </w:r>
      <w:r w:rsidR="00320F03">
        <w:rPr>
          <w:noProof/>
        </w:rPr>
        <w:t>14</w:t>
      </w:r>
      <w:r w:rsidR="00320F03">
        <w:t>, Toolbar Klassendiagram</w:t>
      </w:r>
      <w:r w:rsidR="00320F03">
        <w:fldChar w:fldCharType="end"/>
      </w:r>
      <w:r w:rsidR="00320F03">
        <w:t>)</w:t>
      </w:r>
      <w:r w:rsidR="00715156">
        <w:t>.</w:t>
      </w:r>
      <w:r w:rsidR="00320F03">
        <w:t xml:space="preserve"> Er is weinig op te merken aan de Toolbar, alleen dat </w:t>
      </w:r>
      <w:r w:rsidR="006818A8">
        <w:t xml:space="preserve">deze de structuur heeft die ook gewenst zou zijn in de andere nodes. </w:t>
      </w:r>
      <w:r w:rsidR="00320F03">
        <w:t xml:space="preserve"> </w:t>
      </w:r>
      <w:r w:rsidR="00C8340F" w:rsidRPr="00C30887">
        <w:br w:type="page"/>
      </w:r>
    </w:p>
    <w:p w14:paraId="05684EC5" w14:textId="77777777" w:rsidR="00C8340F" w:rsidRDefault="00C8340F" w:rsidP="00C8340F">
      <w:pPr>
        <w:pStyle w:val="Kop1"/>
      </w:pPr>
      <w:bookmarkStart w:id="115" w:name="_Toc22214122"/>
      <w:r>
        <w:lastRenderedPageBreak/>
        <w:t>Conclusie</w:t>
      </w:r>
      <w:bookmarkEnd w:id="115"/>
    </w:p>
    <w:p w14:paraId="29C29DD4" w14:textId="1372E1D8" w:rsidR="00AE488B" w:rsidRDefault="00FA5FE9">
      <w:r>
        <w:t xml:space="preserve">Het maken van een URCap is een onderneming, zeker wanneer er geen ervaring aanwezig is. De tools die UR biedt zijn waardevol maar forceren ook een ,niet altijd even logische, werkwijze. Wanneer dit botst met de denkwijze en redenatie van de programmeur doet het meer kwaad dan goed. Voor een bedrijf dat veel focus heeft op de vrijheid van developers, sluit het zich zowel in de software als in communicatie af voor innovatie. </w:t>
      </w:r>
    </w:p>
    <w:p w14:paraId="0DA29903" w14:textId="7D3C987E" w:rsidR="00C8340F" w:rsidRPr="00FA5FE9" w:rsidRDefault="00AE488B">
      <w:r>
        <w:t>Bij de ontwikkeling van de FestoCap kwam naar voren dat de omvang van het project al snel buiten de vaardigheden van een enkele programmeur binnen gestelde tijdsnormen. Desalniettemin is er een functioneel product geleverd</w:t>
      </w:r>
      <w:r w:rsidR="007F3F1A">
        <w:t>.</w:t>
      </w:r>
      <w:r>
        <w:t xml:space="preserve"> </w:t>
      </w:r>
      <w:r w:rsidR="007F3F1A">
        <w:t>D</w:t>
      </w:r>
      <w:r>
        <w:t xml:space="preserve">oor de nadruk op </w:t>
      </w:r>
      <w:r w:rsidR="007F3F1A">
        <w:t>overzichtelijkheid en duidelijkheid in de structuur en functionaliteit van de FestoCap is er goede fundering gelegd voor wat in de toekomst een waardevol product kan zijn voor Gibas.</w:t>
      </w:r>
      <w:r w:rsidR="00C8340F">
        <w:br w:type="page"/>
      </w:r>
    </w:p>
    <w:p w14:paraId="31D4B978" w14:textId="77777777" w:rsidR="00C8340F" w:rsidRDefault="00C8340F" w:rsidP="00C8340F">
      <w:pPr>
        <w:pStyle w:val="Kop1"/>
      </w:pPr>
      <w:bookmarkStart w:id="116" w:name="_Toc22214123"/>
      <w:commentRangeStart w:id="117"/>
      <w:r>
        <w:lastRenderedPageBreak/>
        <w:t>Aanbevelingen</w:t>
      </w:r>
      <w:bookmarkEnd w:id="116"/>
      <w:commentRangeEnd w:id="117"/>
      <w:r w:rsidR="005E7A62">
        <w:rPr>
          <w:rStyle w:val="Verwijzingopmerking"/>
          <w:rFonts w:asciiTheme="minorHAnsi" w:eastAsiaTheme="minorEastAsia" w:hAnsiTheme="minorHAnsi" w:cstheme="minorBidi"/>
          <w:b w:val="0"/>
          <w:bCs w:val="0"/>
          <w:smallCaps w:val="0"/>
          <w:color w:val="auto"/>
        </w:rPr>
        <w:commentReference w:id="117"/>
      </w:r>
    </w:p>
    <w:p w14:paraId="57CB4A81" w14:textId="71CD5BC1" w:rsidR="006A2390" w:rsidRDefault="005E7A62">
      <w:r>
        <w:t xml:space="preserve">De FestoCap is functioneel, maar dat betekend niet dat er niet dat er niets aan de verbeteren valt. Ook zijn er onderdelen die binnen de deadline van de stageopdracht niet te realiseren waren. In dit hoofdstuk worden de aanbevelingen </w:t>
      </w:r>
      <w:r w:rsidR="006A2390">
        <w:t>en mogelijke uitbreiding voor</w:t>
      </w:r>
      <w:r>
        <w:t xml:space="preserve"> de FestoCap behandeld. </w:t>
      </w:r>
    </w:p>
    <w:p w14:paraId="72F5AB4D" w14:textId="77777777" w:rsidR="006A2390" w:rsidRPr="005D63D2" w:rsidRDefault="006A2390" w:rsidP="006A2390">
      <w:pPr>
        <w:pStyle w:val="Kop2"/>
        <w:rPr>
          <w:sz w:val="36"/>
          <w:szCs w:val="36"/>
        </w:rPr>
      </w:pPr>
      <w:r>
        <w:t>Ondersteuning meerdere motoren</w:t>
      </w:r>
    </w:p>
    <w:p w14:paraId="046ADDC8" w14:textId="3058499A" w:rsidR="0019423B" w:rsidRDefault="006A2390" w:rsidP="006A2390">
      <w:r>
        <w:t xml:space="preserve">Het initiële plan was om een FestoCap te maken die meerdere motoren aan kan sturen, maar wegens tijdsgebrek is deze requirement niet voltooid. In de huidige versie van de FestoCap is wel rekening gehouden met de mogelijkheid voor meerdere motoren. De Commandserver stelt de FestoCap in staat om meerdere socketverbindingen aan te gaan, en het </w:t>
      </w:r>
      <w:r w:rsidR="0019423B">
        <w:t>bericht kan uitgebreid worden met een “MotorID”</w:t>
      </w:r>
      <w:r>
        <w:t xml:space="preserve">. Ook de MotorCom backend werkt met threads, waar meerdere instanties van gemaakt </w:t>
      </w:r>
      <w:r w:rsidR="0019423B">
        <w:t xml:space="preserve">kunnen </w:t>
      </w:r>
      <w:r>
        <w:t>worden</w:t>
      </w:r>
      <w:r w:rsidR="0019423B">
        <w:t xml:space="preserve">. </w:t>
      </w:r>
    </w:p>
    <w:p w14:paraId="460C6A8B" w14:textId="7A3FC7F0" w:rsidR="0019423B" w:rsidRDefault="0019423B" w:rsidP="0019423B">
      <w:pPr>
        <w:pStyle w:val="Kop2"/>
      </w:pPr>
      <w:r>
        <w:t>CommandServer standaardiseren</w:t>
      </w:r>
    </w:p>
    <w:p w14:paraId="004435DE" w14:textId="78BE34BD" w:rsidR="00A264BE" w:rsidRDefault="0019423B" w:rsidP="006A2390">
      <w:r>
        <w:t>De CommandServer is een het beste te beschrijven als een succesvolle test. Na de overstap van Daemons naar een eigen server is het optimaliseren van de CommandServer op een lage prioriteit gezet. De berichten en het format binnen de klasse laat te wensen  over.</w:t>
      </w:r>
      <w:r w:rsidR="00A264BE">
        <w:t xml:space="preserve"> Het is ook van waarde om de CommandServer te generaliseren om een simpeler alternatief voor Daemons aan te kunnen bieden.</w:t>
      </w:r>
    </w:p>
    <w:p w14:paraId="4C2D7DCB" w14:textId="77777777" w:rsidR="00A264BE" w:rsidRPr="005D63D2" w:rsidRDefault="00A264BE" w:rsidP="00A264BE">
      <w:pPr>
        <w:pStyle w:val="Kop2"/>
        <w:rPr>
          <w:rFonts w:eastAsiaTheme="minorEastAsia"/>
          <w:sz w:val="22"/>
          <w:szCs w:val="22"/>
        </w:rPr>
      </w:pPr>
      <w:r>
        <w:t>Feedback Motoren</w:t>
      </w:r>
    </w:p>
    <w:p w14:paraId="696849A8" w14:textId="77777777" w:rsidR="00A264BE" w:rsidRDefault="00A264BE" w:rsidP="00A264BE">
      <w:r>
        <w:t xml:space="preserve">Momenteel wordt het Festo Configuration tool gebruikt om de feedback van de Motor te identificeren. Deze functionaliteit zou ook aan de FestoCap Installation of Toolbar toegevoegd kunnen worden ,zodat een engineer of gebruiker niet van programma hoeft te wisselen om de motor feedback uit te lezen. Dit zou op dezelfde manier weergegeven kunnen worden als in de tool. </w:t>
      </w:r>
    </w:p>
    <w:p w14:paraId="2FC49701" w14:textId="77777777" w:rsidR="00A264BE" w:rsidRPr="005D63D2" w:rsidRDefault="00A264BE" w:rsidP="00A264BE">
      <w:pPr>
        <w:pStyle w:val="Kop2"/>
        <w:rPr>
          <w:rFonts w:eastAsiaTheme="minorEastAsia"/>
        </w:rPr>
      </w:pPr>
      <w:r>
        <w:t>User Interface</w:t>
      </w:r>
    </w:p>
    <w:p w14:paraId="05A5ECCD" w14:textId="77777777" w:rsidR="00B22AF2" w:rsidRDefault="00A264BE" w:rsidP="00A264BE">
      <w:r>
        <w:t>User Interface design was nooit een belangrijk punt in het ontwikkeltraject, maar wel een waardevolle eigenschap voor de FestoCap als product. Nu is de Interface puur functioneel en weinig aandacht besteed aan de look en het gebruiksgemak. Universal Robots bied</w:t>
      </w:r>
      <w:r w:rsidR="00B22AF2">
        <w:t>t</w:t>
      </w:r>
      <w:r>
        <w:t xml:space="preserve"> een style-guide met alle </w:t>
      </w:r>
      <w:r w:rsidR="00B22AF2">
        <w:t>kleurcodes en fonts, om de FestoCap interface uniform te maken binnen PolyScope.</w:t>
      </w:r>
    </w:p>
    <w:p w14:paraId="48DBFEF8" w14:textId="7651514D" w:rsidR="00C8340F" w:rsidRPr="005D63D2" w:rsidRDefault="00C8340F" w:rsidP="00A264BE">
      <w:r>
        <w:br w:type="page"/>
      </w:r>
    </w:p>
    <w:p w14:paraId="3AD149C9" w14:textId="77777777" w:rsidR="00C8340F" w:rsidRDefault="00C8340F" w:rsidP="00C8340F">
      <w:pPr>
        <w:pStyle w:val="Kop1"/>
      </w:pPr>
      <w:bookmarkStart w:id="118" w:name="_Toc22214124"/>
      <w:bookmarkStart w:id="119" w:name="_Ref22733606"/>
      <w:r>
        <w:lastRenderedPageBreak/>
        <w:t>Bronvermelding</w:t>
      </w:r>
      <w:bookmarkEnd w:id="118"/>
      <w:bookmarkEnd w:id="119"/>
    </w:p>
    <w:p w14:paraId="0A0867C2" w14:textId="77777777" w:rsidR="00C8340F" w:rsidRDefault="00C8340F">
      <w:pPr>
        <w:rPr>
          <w:rFonts w:asciiTheme="majorHAnsi" w:eastAsiaTheme="majorEastAsia" w:hAnsiTheme="majorHAnsi" w:cstheme="majorBidi"/>
          <w:b/>
          <w:bCs/>
          <w:smallCaps/>
          <w:color w:val="000000" w:themeColor="text1"/>
          <w:sz w:val="36"/>
          <w:szCs w:val="36"/>
        </w:rPr>
      </w:pPr>
      <w:r>
        <w:br w:type="page"/>
      </w:r>
    </w:p>
    <w:p w14:paraId="508C88A9" w14:textId="77777777" w:rsidR="0090708E" w:rsidRDefault="00C8340F" w:rsidP="0090708E">
      <w:pPr>
        <w:pStyle w:val="Kop1"/>
      </w:pPr>
      <w:bookmarkStart w:id="120" w:name="_Toc22214125"/>
      <w:r>
        <w:lastRenderedPageBreak/>
        <w:t>Bijlage</w:t>
      </w:r>
      <w:bookmarkEnd w:id="120"/>
    </w:p>
    <w:p w14:paraId="1353B4C4" w14:textId="200ABA4B" w:rsidR="0090708E" w:rsidRDefault="0090708E" w:rsidP="0090708E">
      <w:pPr>
        <w:pStyle w:val="Kop2"/>
      </w:pPr>
      <w:bookmarkStart w:id="121" w:name="_Toc22214126"/>
      <w:r>
        <w:t>Plan van Aanpak</w:t>
      </w:r>
      <w:bookmarkEnd w:id="121"/>
    </w:p>
    <w:p w14:paraId="56999767" w14:textId="5D52212F" w:rsidR="00E03167" w:rsidRDefault="00E03167" w:rsidP="00E03167"/>
    <w:p w14:paraId="32CFEEF4" w14:textId="437E8D73" w:rsidR="00E03167" w:rsidRDefault="00E03167" w:rsidP="00E03167">
      <w:pPr>
        <w:pStyle w:val="Kop2"/>
      </w:pPr>
      <w:bookmarkStart w:id="122" w:name="_Toc22214127"/>
      <w:r>
        <w:t>Festo motor DataSheet ( Temp want geen online versie beschikbaar)</w:t>
      </w:r>
      <w:bookmarkEnd w:id="122"/>
    </w:p>
    <w:tbl>
      <w:tblPr>
        <w:tblStyle w:val="Rastertabel2"/>
        <w:tblW w:w="0" w:type="auto"/>
        <w:tblLook w:val="04A0" w:firstRow="1" w:lastRow="0" w:firstColumn="1" w:lastColumn="0" w:noHBand="0" w:noVBand="1"/>
      </w:tblPr>
      <w:tblGrid>
        <w:gridCol w:w="4675"/>
        <w:gridCol w:w="4675"/>
      </w:tblGrid>
      <w:tr w:rsidR="00E03167" w:rsidRPr="00777BDD" w14:paraId="12F763C0" w14:textId="77777777" w:rsidTr="00E03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88A849" w14:textId="77777777" w:rsidR="00E03167" w:rsidRPr="00455D34" w:rsidRDefault="00E03167" w:rsidP="00166BA8">
            <w:r w:rsidRPr="00455D34">
              <w:t>Controle Functie</w:t>
            </w:r>
          </w:p>
        </w:tc>
        <w:tc>
          <w:tcPr>
            <w:tcW w:w="4675" w:type="dxa"/>
          </w:tcPr>
          <w:p w14:paraId="5BACE5C3" w14:textId="77777777" w:rsidR="00E03167" w:rsidRPr="00455D34" w:rsidRDefault="00E03167" w:rsidP="00166BA8">
            <w:pPr>
              <w:cnfStyle w:val="100000000000" w:firstRow="1" w:lastRow="0" w:firstColumn="0" w:lastColumn="0" w:oddVBand="0" w:evenVBand="0" w:oddHBand="0" w:evenHBand="0" w:firstRowFirstColumn="0" w:firstRowLastColumn="0" w:lastRowFirstColumn="0" w:lastRowLastColumn="0"/>
              <w:rPr>
                <w:lang w:val="en-GB"/>
              </w:rPr>
            </w:pPr>
            <w:r w:rsidRPr="00455D34">
              <w:rPr>
                <w:lang w:val="en-GB"/>
              </w:rPr>
              <w:t>Beschrijving vanuit Datasheet</w:t>
            </w:r>
          </w:p>
        </w:tc>
      </w:tr>
      <w:tr w:rsidR="00E03167" w:rsidRPr="005D63D2" w14:paraId="55E194C8"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BA8488" w14:textId="77777777" w:rsidR="00E03167" w:rsidRDefault="00E03167" w:rsidP="00166BA8">
            <w:r>
              <w:t>Enable Drive</w:t>
            </w:r>
          </w:p>
        </w:tc>
        <w:tc>
          <w:tcPr>
            <w:tcW w:w="4675" w:type="dxa"/>
          </w:tcPr>
          <w:p w14:paraId="097B2FB3" w14:textId="77777777" w:rsidR="00E03167" w:rsidRPr="00777BDD"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777BDD">
              <w:rPr>
                <w:lang w:val="en-GB"/>
              </w:rPr>
              <w:t>Enables the Festo Drive(c</w:t>
            </w:r>
            <w:r>
              <w:rPr>
                <w:lang w:val="en-GB"/>
              </w:rPr>
              <w:t xml:space="preserve">ontroller) </w:t>
            </w:r>
          </w:p>
        </w:tc>
      </w:tr>
      <w:tr w:rsidR="00E03167" w:rsidRPr="005D63D2" w14:paraId="050D4659"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4A15A3AF" w14:textId="77777777" w:rsidR="00E03167" w:rsidRDefault="00E03167" w:rsidP="00166BA8">
            <w:r>
              <w:t>Stop</w:t>
            </w:r>
          </w:p>
        </w:tc>
        <w:tc>
          <w:tcPr>
            <w:tcW w:w="4675" w:type="dxa"/>
          </w:tcPr>
          <w:p w14:paraId="3B35410C" w14:textId="77777777" w:rsidR="00E03167" w:rsidRPr="004B779F"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4B779F">
              <w:rPr>
                <w:lang w:val="en-GB"/>
              </w:rPr>
              <w:t>The drive stops with m</w:t>
            </w:r>
            <w:r>
              <w:rPr>
                <w:lang w:val="en-GB"/>
              </w:rPr>
              <w:t>aximum braking ramp, the positioning job is reset.</w:t>
            </w:r>
          </w:p>
        </w:tc>
      </w:tr>
      <w:tr w:rsidR="00E03167" w:rsidRPr="005D63D2" w14:paraId="1D7D8C1D"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5087C4" w14:textId="77777777" w:rsidR="00E03167" w:rsidRDefault="00E03167" w:rsidP="00166BA8">
            <w:r>
              <w:t>Start Positioning Task</w:t>
            </w:r>
          </w:p>
        </w:tc>
        <w:tc>
          <w:tcPr>
            <w:tcW w:w="4675" w:type="dxa"/>
          </w:tcPr>
          <w:p w14:paraId="51755653"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 </w:t>
            </w:r>
            <w:r w:rsidRPr="000C0201">
              <w:rPr>
                <w:lang w:val="en-GB"/>
              </w:rPr>
              <w:t>rising edge</w:t>
            </w:r>
            <w:r>
              <w:rPr>
                <w:lang w:val="en-GB"/>
              </w:rPr>
              <w:t>*</w:t>
            </w:r>
            <w:r>
              <w:rPr>
                <w:b/>
                <w:bCs/>
                <w:lang w:val="en-GB"/>
              </w:rPr>
              <w:t xml:space="preserve"> </w:t>
            </w:r>
            <w:r>
              <w:rPr>
                <w:lang w:val="en-GB"/>
              </w:rPr>
              <w:t>transfers the current nominal data and starts a positioning process</w:t>
            </w:r>
          </w:p>
        </w:tc>
      </w:tr>
      <w:tr w:rsidR="00E03167" w:rsidRPr="005D63D2" w14:paraId="2F9E8EB7"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747505D4" w14:textId="77777777" w:rsidR="00E03167" w:rsidRDefault="00E03167" w:rsidP="00166BA8">
            <w:r>
              <w:t>Start Homing</w:t>
            </w:r>
          </w:p>
        </w:tc>
        <w:tc>
          <w:tcPr>
            <w:tcW w:w="4675" w:type="dxa"/>
          </w:tcPr>
          <w:p w14:paraId="486D994A"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0C0201">
              <w:rPr>
                <w:lang w:val="en-GB"/>
              </w:rPr>
              <w:t>A rising edge</w:t>
            </w:r>
            <w:r>
              <w:rPr>
                <w:lang w:val="en-GB"/>
              </w:rPr>
              <w:t>*</w:t>
            </w:r>
            <w:r w:rsidRPr="000C0201">
              <w:rPr>
                <w:lang w:val="en-GB"/>
              </w:rPr>
              <w:t xml:space="preserve"> starts h</w:t>
            </w:r>
            <w:r>
              <w:rPr>
                <w:lang w:val="en-GB"/>
              </w:rPr>
              <w:t>oming with the set parameters</w:t>
            </w:r>
          </w:p>
        </w:tc>
      </w:tr>
      <w:tr w:rsidR="00E03167" w:rsidRPr="005D63D2" w14:paraId="0BFEF8A0"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D5CC5B" w14:textId="77777777" w:rsidR="00E03167" w:rsidRDefault="00E03167" w:rsidP="00166BA8">
            <w:r>
              <w:t>Jog positive</w:t>
            </w:r>
          </w:p>
        </w:tc>
        <w:tc>
          <w:tcPr>
            <w:tcW w:w="4675" w:type="dxa"/>
          </w:tcPr>
          <w:p w14:paraId="550DC302"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C0201">
              <w:rPr>
                <w:lang w:val="en-GB"/>
              </w:rPr>
              <w:t>The drive moves at a</w:t>
            </w:r>
            <w:r>
              <w:rPr>
                <w:lang w:val="en-GB"/>
              </w:rPr>
              <w:t xml:space="preserve"> specified velocity or rotational speed in the direction of larger actual values, as long as the bit is set.</w:t>
            </w:r>
          </w:p>
        </w:tc>
      </w:tr>
      <w:tr w:rsidR="00E03167" w:rsidRPr="005D63D2" w14:paraId="3917CA0D"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4F94BDE2" w14:textId="77777777" w:rsidR="00E03167" w:rsidRDefault="00E03167" w:rsidP="00166BA8">
            <w:r>
              <w:t>Jog negative</w:t>
            </w:r>
          </w:p>
        </w:tc>
        <w:tc>
          <w:tcPr>
            <w:tcW w:w="4675" w:type="dxa"/>
          </w:tcPr>
          <w:p w14:paraId="184563F1"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0C0201">
              <w:rPr>
                <w:lang w:val="en-GB"/>
              </w:rPr>
              <w:t>The drive moves at a</w:t>
            </w:r>
            <w:r>
              <w:rPr>
                <w:lang w:val="en-GB"/>
              </w:rPr>
              <w:t xml:space="preserve"> specified velocity or rotational speed in the direction of smaller actual values, as long as the bit is set.</w:t>
            </w:r>
          </w:p>
        </w:tc>
      </w:tr>
      <w:tr w:rsidR="00E03167" w:rsidRPr="005D63D2" w14:paraId="12BB1137"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AF22B9" w14:textId="77777777" w:rsidR="00E03167" w:rsidRDefault="00E03167" w:rsidP="00166BA8">
            <w:r>
              <w:t>Reset Fault</w:t>
            </w:r>
          </w:p>
        </w:tc>
        <w:tc>
          <w:tcPr>
            <w:tcW w:w="4675" w:type="dxa"/>
          </w:tcPr>
          <w:p w14:paraId="39D3F06B"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C0201">
              <w:rPr>
                <w:lang w:val="en-GB"/>
              </w:rPr>
              <w:t>A malfunction is acknowledged w</w:t>
            </w:r>
            <w:r>
              <w:rPr>
                <w:lang w:val="en-GB"/>
              </w:rPr>
              <w:t>it ha rising edge and the malfunction value is deleted</w:t>
            </w:r>
          </w:p>
        </w:tc>
      </w:tr>
      <w:tr w:rsidR="00E03167" w:rsidRPr="005D63D2" w14:paraId="0C7E851A"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2D902461" w14:textId="77777777" w:rsidR="00E03167" w:rsidRPr="000436EC" w:rsidRDefault="00E03167" w:rsidP="00166BA8">
            <w:pPr>
              <w:rPr>
                <w:lang w:val="en-GB"/>
              </w:rPr>
            </w:pPr>
            <w:r>
              <w:rPr>
                <w:lang w:val="en-GB"/>
              </w:rPr>
              <w:t>Velocity</w:t>
            </w:r>
          </w:p>
        </w:tc>
        <w:tc>
          <w:tcPr>
            <w:tcW w:w="4675" w:type="dxa"/>
          </w:tcPr>
          <w:p w14:paraId="0DD055F6"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Velocity ramp as % of base value</w:t>
            </w:r>
          </w:p>
        </w:tc>
      </w:tr>
      <w:tr w:rsidR="00E03167" w:rsidRPr="000C0201" w14:paraId="223AB915" w14:textId="77777777" w:rsidTr="00E0316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675" w:type="dxa"/>
          </w:tcPr>
          <w:p w14:paraId="6CC4FBE7" w14:textId="77777777" w:rsidR="00E03167" w:rsidRPr="000436EC" w:rsidRDefault="00E03167" w:rsidP="00166BA8">
            <w:pPr>
              <w:rPr>
                <w:lang w:val="en-GB"/>
              </w:rPr>
            </w:pPr>
            <w:r>
              <w:rPr>
                <w:lang w:val="en-GB"/>
              </w:rPr>
              <w:t>Position</w:t>
            </w:r>
          </w:p>
        </w:tc>
        <w:tc>
          <w:tcPr>
            <w:tcW w:w="4675" w:type="dxa"/>
          </w:tcPr>
          <w:p w14:paraId="5C00B55E"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Position in positioning unit </w:t>
            </w:r>
          </w:p>
        </w:tc>
      </w:tr>
      <w:tr w:rsidR="00E03167" w14:paraId="7E790689"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465458DF" w14:textId="7C512E70" w:rsidR="00E03167" w:rsidRPr="00E730A1" w:rsidRDefault="00E03167" w:rsidP="00166BA8">
            <w:pPr>
              <w:rPr>
                <w:b w:val="0"/>
                <w:bCs w:val="0"/>
              </w:rPr>
            </w:pPr>
            <w:r w:rsidRPr="00E730A1">
              <w:rPr>
                <w:b w:val="0"/>
                <w:bCs w:val="0"/>
              </w:rPr>
              <w:t>Status Functie</w:t>
            </w:r>
          </w:p>
        </w:tc>
        <w:tc>
          <w:tcPr>
            <w:tcW w:w="4675" w:type="dxa"/>
          </w:tcPr>
          <w:p w14:paraId="2CE23E33" w14:textId="77777777" w:rsidR="00E03167" w:rsidRPr="00E730A1" w:rsidRDefault="00E03167" w:rsidP="00166BA8">
            <w:pPr>
              <w:cnfStyle w:val="000000000000" w:firstRow="0" w:lastRow="0" w:firstColumn="0" w:lastColumn="0" w:oddVBand="0" w:evenVBand="0" w:oddHBand="0" w:evenHBand="0" w:firstRowFirstColumn="0" w:firstRowLastColumn="0" w:lastRowFirstColumn="0" w:lastRowLastColumn="0"/>
              <w:rPr>
                <w:b/>
                <w:bCs/>
              </w:rPr>
            </w:pPr>
            <w:r w:rsidRPr="00E730A1">
              <w:rPr>
                <w:b/>
                <w:bCs/>
              </w:rPr>
              <w:t>Beschrijving vanuit Datasheet</w:t>
            </w:r>
          </w:p>
        </w:tc>
      </w:tr>
      <w:tr w:rsidR="00E03167" w:rsidRPr="005D63D2" w14:paraId="4B218108"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FCB813" w14:textId="77777777" w:rsidR="00E03167" w:rsidRPr="00E730A1" w:rsidRDefault="00E03167" w:rsidP="00166BA8">
            <w:r w:rsidRPr="00E730A1">
              <w:t>Drive Enabled</w:t>
            </w:r>
          </w:p>
        </w:tc>
        <w:tc>
          <w:tcPr>
            <w:tcW w:w="4675" w:type="dxa"/>
          </w:tcPr>
          <w:p w14:paraId="112E5F96" w14:textId="77777777" w:rsidR="00E03167" w:rsidRPr="000436EC"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436EC">
              <w:rPr>
                <w:lang w:val="en-GB"/>
              </w:rPr>
              <w:t>=1: Drive(controller) is enabled</w:t>
            </w:r>
          </w:p>
          <w:p w14:paraId="3B15B730" w14:textId="77777777" w:rsidR="00E03167" w:rsidRPr="000436EC"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436EC">
              <w:rPr>
                <w:lang w:val="en-GB"/>
              </w:rPr>
              <w:t>=0</w:t>
            </w:r>
            <w:r>
              <w:rPr>
                <w:lang w:val="en-GB"/>
              </w:rPr>
              <w:t>:</w:t>
            </w:r>
            <w:r w:rsidRPr="000436EC">
              <w:rPr>
                <w:lang w:val="en-GB"/>
              </w:rPr>
              <w:t xml:space="preserve"> Drive blocked, controller not a</w:t>
            </w:r>
            <w:r>
              <w:rPr>
                <w:lang w:val="en-GB"/>
              </w:rPr>
              <w:t>ctive.</w:t>
            </w:r>
          </w:p>
        </w:tc>
      </w:tr>
      <w:tr w:rsidR="00E03167" w:rsidRPr="005D63D2" w14:paraId="381E9BFC"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5F5FEC84" w14:textId="77777777" w:rsidR="00E03167" w:rsidRPr="00E730A1" w:rsidRDefault="00E03167" w:rsidP="00166BA8">
            <w:r w:rsidRPr="00E730A1">
              <w:t>Operation Enabled</w:t>
            </w:r>
          </w:p>
        </w:tc>
        <w:tc>
          <w:tcPr>
            <w:tcW w:w="4675" w:type="dxa"/>
          </w:tcPr>
          <w:p w14:paraId="7E017145" w14:textId="77777777" w:rsidR="00E03167" w:rsidRPr="00F52BE2"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F52BE2">
              <w:rPr>
                <w:lang w:val="en-GB"/>
              </w:rPr>
              <w:t>=1 Operation enabled, positioning possible.</w:t>
            </w:r>
          </w:p>
          <w:p w14:paraId="186364CC" w14:textId="77777777" w:rsidR="00E03167" w:rsidRPr="00F52BE2"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F52BE2">
              <w:rPr>
                <w:lang w:val="en-GB"/>
              </w:rPr>
              <w:t>=0: Stop active.</w:t>
            </w:r>
          </w:p>
        </w:tc>
      </w:tr>
      <w:tr w:rsidR="00E03167" w:rsidRPr="005D63D2" w14:paraId="22F5F7F8"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52DD07" w14:textId="77777777" w:rsidR="00E03167" w:rsidRDefault="00E03167" w:rsidP="00166BA8">
            <w:r>
              <w:t>Warning</w:t>
            </w:r>
          </w:p>
        </w:tc>
        <w:tc>
          <w:tcPr>
            <w:tcW w:w="4675" w:type="dxa"/>
          </w:tcPr>
          <w:p w14:paraId="4AF61E26" w14:textId="77777777" w:rsidR="00E03167" w:rsidRPr="00F52BE2"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F52BE2">
              <w:rPr>
                <w:lang w:val="en-GB"/>
              </w:rPr>
              <w:t>=1: Warning applied.</w:t>
            </w:r>
          </w:p>
          <w:p w14:paraId="5EEF7204" w14:textId="77777777" w:rsidR="00E03167" w:rsidRPr="00F52BE2"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F52BE2">
              <w:rPr>
                <w:lang w:val="en-GB"/>
              </w:rPr>
              <w:t>=0: No warning present</w:t>
            </w:r>
          </w:p>
        </w:tc>
      </w:tr>
      <w:tr w:rsidR="00E03167" w:rsidRPr="005D63D2" w14:paraId="25A2A54B"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5136A9E1" w14:textId="77777777" w:rsidR="00E03167" w:rsidRDefault="00E03167" w:rsidP="00166BA8">
            <w:r>
              <w:t>Ready Enable</w:t>
            </w:r>
          </w:p>
        </w:tc>
        <w:tc>
          <w:tcPr>
            <w:tcW w:w="4675" w:type="dxa"/>
          </w:tcPr>
          <w:p w14:paraId="391FECD6"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Ready f</w:t>
            </w:r>
            <w:r>
              <w:rPr>
                <w:lang w:val="en-GB"/>
              </w:rPr>
              <w:t>or Enable.</w:t>
            </w:r>
          </w:p>
          <w:p w14:paraId="18CDAE41"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=0</w:t>
            </w:r>
            <w:r>
              <w:rPr>
                <w:lang w:val="en-GB"/>
              </w:rPr>
              <w:t>: Not ready for Enable</w:t>
            </w:r>
            <w:r w:rsidRPr="00DA465E">
              <w:rPr>
                <w:lang w:val="en-GB"/>
              </w:rPr>
              <w:t>.</w:t>
            </w:r>
          </w:p>
        </w:tc>
      </w:tr>
      <w:tr w:rsidR="00E03167" w:rsidRPr="00DA465E" w14:paraId="42A7A87D"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ABF221" w14:textId="77777777" w:rsidR="00E03167" w:rsidRDefault="00E03167" w:rsidP="00166BA8">
            <w:r>
              <w:t>Halt</w:t>
            </w:r>
          </w:p>
        </w:tc>
        <w:tc>
          <w:tcPr>
            <w:tcW w:w="4675" w:type="dxa"/>
          </w:tcPr>
          <w:p w14:paraId="3E74CB8F" w14:textId="77777777" w:rsidR="00E03167"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=1: Halt is not active</w:t>
            </w:r>
            <w:r>
              <w:rPr>
                <w:lang w:val="en-GB"/>
              </w:rPr>
              <w:t>;</w:t>
            </w:r>
            <w:r w:rsidRPr="00DA465E">
              <w:rPr>
                <w:lang w:val="en-GB"/>
              </w:rPr>
              <w:t xml:space="preserve"> a</w:t>
            </w:r>
            <w:r>
              <w:rPr>
                <w:lang w:val="en-GB"/>
              </w:rPr>
              <w:t>xis can be moved.</w:t>
            </w:r>
          </w:p>
          <w:p w14:paraId="21B1F243"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=0: Halt is active.</w:t>
            </w:r>
          </w:p>
        </w:tc>
      </w:tr>
      <w:tr w:rsidR="00E03167" w:rsidRPr="005D63D2" w14:paraId="3600F9A6"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34F7AD6F" w14:textId="77777777" w:rsidR="00E03167" w:rsidRDefault="00E03167" w:rsidP="00166BA8">
            <w:r>
              <w:t>Acknowledge Start</w:t>
            </w:r>
          </w:p>
        </w:tc>
        <w:tc>
          <w:tcPr>
            <w:tcW w:w="4675" w:type="dxa"/>
          </w:tcPr>
          <w:p w14:paraId="1CC555FD"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 Start executed(homing,jogging,po</w:t>
            </w:r>
            <w:r>
              <w:rPr>
                <w:lang w:val="en-GB"/>
              </w:rPr>
              <w:t>sitioning)</w:t>
            </w:r>
          </w:p>
          <w:p w14:paraId="59809C81"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=0: Ready for start(homing,jogging,positioning)</w:t>
            </w:r>
          </w:p>
        </w:tc>
      </w:tr>
      <w:tr w:rsidR="00E03167" w:rsidRPr="00DA465E" w14:paraId="5100BB1F"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627A6" w14:textId="77777777" w:rsidR="00E03167" w:rsidRDefault="00E03167" w:rsidP="00166BA8">
            <w:r>
              <w:t>Motion Complete</w:t>
            </w:r>
          </w:p>
        </w:tc>
        <w:tc>
          <w:tcPr>
            <w:tcW w:w="4675" w:type="dxa"/>
          </w:tcPr>
          <w:p w14:paraId="75DBFD0B" w14:textId="77777777" w:rsidR="00E03167"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 xml:space="preserve">=1 : Positioning job completed, where </w:t>
            </w:r>
            <w:r>
              <w:rPr>
                <w:lang w:val="en-GB"/>
              </w:rPr>
              <w:t>applicable with error</w:t>
            </w:r>
          </w:p>
          <w:p w14:paraId="138784DD"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=0 : Positioning job active</w:t>
            </w:r>
          </w:p>
        </w:tc>
      </w:tr>
      <w:tr w:rsidR="00E03167" w:rsidRPr="00DA465E" w14:paraId="462FC180"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24176DE1" w14:textId="77777777" w:rsidR="00E03167" w:rsidRDefault="00E03167" w:rsidP="00166BA8">
            <w:r>
              <w:t>Absolute / Relative</w:t>
            </w:r>
          </w:p>
        </w:tc>
        <w:tc>
          <w:tcPr>
            <w:tcW w:w="4675" w:type="dxa"/>
          </w:tcPr>
          <w:p w14:paraId="31DF0D82"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Nominal value is relative t</w:t>
            </w:r>
            <w:r>
              <w:rPr>
                <w:lang w:val="en-GB"/>
              </w:rPr>
              <w:t>o the last nominal value.</w:t>
            </w:r>
          </w:p>
          <w:p w14:paraId="5515F39D"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=0: Nominal value is absolute.</w:t>
            </w:r>
          </w:p>
        </w:tc>
      </w:tr>
      <w:tr w:rsidR="00E03167" w:rsidRPr="005D63D2" w14:paraId="35D5A852"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1F21D2" w14:textId="77777777" w:rsidR="00E03167" w:rsidRDefault="00E03167" w:rsidP="00166BA8">
            <w:r>
              <w:lastRenderedPageBreak/>
              <w:t>Control Mode Feedback</w:t>
            </w:r>
          </w:p>
        </w:tc>
        <w:tc>
          <w:tcPr>
            <w:tcW w:w="4675" w:type="dxa"/>
          </w:tcPr>
          <w:p w14:paraId="1261325C"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Return the Control mode a</w:t>
            </w:r>
            <w:r>
              <w:rPr>
                <w:lang w:val="en-GB"/>
              </w:rPr>
              <w:t>ccording to the bits set(Position control, Force mode, Velocity control)</w:t>
            </w:r>
          </w:p>
        </w:tc>
      </w:tr>
      <w:tr w:rsidR="00E03167" w:rsidRPr="000436EC" w14:paraId="255377A5"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60A734C5" w14:textId="77777777" w:rsidR="00E03167" w:rsidRPr="000436EC" w:rsidRDefault="00E03167" w:rsidP="00166BA8">
            <w:pPr>
              <w:rPr>
                <w:lang w:val="en-GB"/>
              </w:rPr>
            </w:pPr>
            <w:r w:rsidRPr="000436EC">
              <w:rPr>
                <w:lang w:val="en-GB"/>
              </w:rPr>
              <w:t>Feedback depending on Control M</w:t>
            </w:r>
            <w:r>
              <w:rPr>
                <w:lang w:val="en-GB"/>
              </w:rPr>
              <w:t>ode</w:t>
            </w:r>
          </w:p>
        </w:tc>
        <w:tc>
          <w:tcPr>
            <w:tcW w:w="4675" w:type="dxa"/>
          </w:tcPr>
          <w:p w14:paraId="09A04163"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Returns feedback depending on Control mode :</w:t>
            </w:r>
          </w:p>
          <w:p w14:paraId="63F921F1"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Position control : return Velocity as % of base value.</w:t>
            </w:r>
          </w:p>
          <w:p w14:paraId="6798167B"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Force mode : return Torque as % of the rated torque</w:t>
            </w:r>
          </w:p>
          <w:p w14:paraId="50A35728" w14:textId="77777777" w:rsidR="00E03167" w:rsidRPr="000436EC"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Velocity control : no function, =0</w:t>
            </w:r>
          </w:p>
        </w:tc>
      </w:tr>
    </w:tbl>
    <w:p w14:paraId="53ED0136" w14:textId="77777777" w:rsidR="00E03167" w:rsidRPr="00E03167" w:rsidRDefault="00E03167" w:rsidP="00E03167"/>
    <w:p w14:paraId="47BD88B0" w14:textId="77777777" w:rsidR="0090708E" w:rsidRDefault="0090708E" w:rsidP="0090708E">
      <w:pPr>
        <w:pStyle w:val="Kop2"/>
      </w:pPr>
      <w:bookmarkStart w:id="123" w:name="_Toc22214128"/>
      <w:bookmarkStart w:id="124" w:name="_Ref22733635"/>
      <w:bookmarkStart w:id="125" w:name="_Ref22733641"/>
      <w:r>
        <w:t>Requirements FestoCap</w:t>
      </w:r>
      <w:bookmarkEnd w:id="123"/>
      <w:bookmarkEnd w:id="124"/>
      <w:bookmarkEnd w:id="125"/>
    </w:p>
    <w:p w14:paraId="37077367" w14:textId="4D310CEF" w:rsidR="0090708E" w:rsidRPr="0090708E" w:rsidRDefault="0090708E" w:rsidP="0090708E">
      <w:pPr>
        <w:pStyle w:val="Geenafstand"/>
        <w:rPr>
          <w:lang w:val="nl-NL"/>
        </w:rPr>
      </w:pPr>
      <w:r w:rsidRPr="0090708E">
        <w:rPr>
          <w:lang w:val="nl-NL"/>
        </w:rPr>
        <w:t>Voor de ontwikkeling van d</w:t>
      </w:r>
      <w:r>
        <w:rPr>
          <w:lang w:val="nl-NL"/>
        </w:rPr>
        <w:t>e FestoCap zijn requirements aan de functionaliteiten vastgesteld. De volgende lijst bevat requirements die tijdens de stageperiode zijn vastgesteld.</w:t>
      </w:r>
    </w:p>
    <w:tbl>
      <w:tblPr>
        <w:tblStyle w:val="Onopgemaaktetabel1"/>
        <w:tblW w:w="0" w:type="auto"/>
        <w:tblLook w:val="04A0" w:firstRow="1" w:lastRow="0" w:firstColumn="1" w:lastColumn="0" w:noHBand="0" w:noVBand="1"/>
      </w:tblPr>
      <w:tblGrid>
        <w:gridCol w:w="834"/>
        <w:gridCol w:w="8516"/>
      </w:tblGrid>
      <w:tr w:rsidR="0090708E" w14:paraId="7C201784" w14:textId="77777777" w:rsidTr="00907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3E308D7" w14:textId="77777777" w:rsidR="0090708E" w:rsidRPr="0090708E" w:rsidRDefault="0090708E" w:rsidP="00F52BE2">
            <w:pPr>
              <w:rPr>
                <w:b w:val="0"/>
                <w:bCs w:val="0"/>
              </w:rPr>
            </w:pPr>
            <w:r w:rsidRPr="0090708E">
              <w:rPr>
                <w:b w:val="0"/>
                <w:bCs w:val="0"/>
              </w:rPr>
              <w:t>FR1.1</w:t>
            </w:r>
          </w:p>
        </w:tc>
        <w:tc>
          <w:tcPr>
            <w:tcW w:w="8515" w:type="dxa"/>
          </w:tcPr>
          <w:p w14:paraId="27D6F274" w14:textId="77777777" w:rsidR="0090708E" w:rsidRPr="0090708E" w:rsidRDefault="0090708E" w:rsidP="00F52BE2">
            <w:pPr>
              <w:cnfStyle w:val="100000000000" w:firstRow="1" w:lastRow="0" w:firstColumn="0" w:lastColumn="0" w:oddVBand="0" w:evenVBand="0" w:oddHBand="0" w:evenHBand="0" w:firstRowFirstColumn="0" w:firstRowLastColumn="0" w:lastRowFirstColumn="0" w:lastRowLastColumn="0"/>
              <w:rPr>
                <w:b w:val="0"/>
                <w:bCs w:val="0"/>
              </w:rPr>
            </w:pPr>
            <w:r w:rsidRPr="0090708E">
              <w:rPr>
                <w:b w:val="0"/>
                <w:bCs w:val="0"/>
              </w:rPr>
              <w:t>De FestoCap moet een Festo motor kunnen activeren</w:t>
            </w:r>
          </w:p>
        </w:tc>
      </w:tr>
      <w:tr w:rsidR="0090708E" w14:paraId="75D57A5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63318D0" w14:textId="77777777" w:rsidR="0090708E" w:rsidRPr="0090708E" w:rsidRDefault="0090708E" w:rsidP="00F52BE2">
            <w:pPr>
              <w:rPr>
                <w:b w:val="0"/>
                <w:bCs w:val="0"/>
              </w:rPr>
            </w:pPr>
            <w:r w:rsidRPr="0090708E">
              <w:rPr>
                <w:b w:val="0"/>
                <w:bCs w:val="0"/>
              </w:rPr>
              <w:t>FR1.2</w:t>
            </w:r>
          </w:p>
        </w:tc>
        <w:tc>
          <w:tcPr>
            <w:tcW w:w="8515" w:type="dxa"/>
          </w:tcPr>
          <w:p w14:paraId="214BD921"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Festo motor kunnen stoppen tijdens een beweging</w:t>
            </w:r>
          </w:p>
        </w:tc>
      </w:tr>
      <w:tr w:rsidR="0090708E" w:rsidRPr="0090708E" w14:paraId="6881F78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9C2392A" w14:textId="77777777" w:rsidR="0090708E" w:rsidRPr="0090708E" w:rsidRDefault="0090708E" w:rsidP="00F52BE2">
            <w:pPr>
              <w:rPr>
                <w:b w:val="0"/>
                <w:bCs w:val="0"/>
              </w:rPr>
            </w:pPr>
            <w:r w:rsidRPr="0090708E">
              <w:rPr>
                <w:b w:val="0"/>
                <w:bCs w:val="0"/>
              </w:rPr>
              <w:t>FR1.3</w:t>
            </w:r>
          </w:p>
        </w:tc>
        <w:tc>
          <w:tcPr>
            <w:tcW w:w="8515" w:type="dxa"/>
          </w:tcPr>
          <w:p w14:paraId="4B17BB8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Festo motor naar een absolute positie kunnen verplaatsen</w:t>
            </w:r>
          </w:p>
        </w:tc>
      </w:tr>
      <w:tr w:rsidR="0090708E" w:rsidRPr="0090708E" w14:paraId="1ED62D8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D017C1C" w14:textId="77777777" w:rsidR="0090708E" w:rsidRPr="0090708E" w:rsidRDefault="0090708E" w:rsidP="00F52BE2">
            <w:pPr>
              <w:rPr>
                <w:b w:val="0"/>
                <w:bCs w:val="0"/>
              </w:rPr>
            </w:pPr>
            <w:r w:rsidRPr="0090708E">
              <w:rPr>
                <w:b w:val="0"/>
                <w:bCs w:val="0"/>
              </w:rPr>
              <w:t>FR1.4</w:t>
            </w:r>
          </w:p>
        </w:tc>
        <w:tc>
          <w:tcPr>
            <w:tcW w:w="8515" w:type="dxa"/>
          </w:tcPr>
          <w:p w14:paraId="1D03335D"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Festo motor naar een relatieve positie kunnen verplaatsen</w:t>
            </w:r>
          </w:p>
        </w:tc>
      </w:tr>
      <w:tr w:rsidR="0090708E" w:rsidRPr="0090708E" w14:paraId="4BB72FD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99E9853" w14:textId="77777777" w:rsidR="0090708E" w:rsidRPr="0090708E" w:rsidRDefault="0090708E" w:rsidP="00F52BE2">
            <w:pPr>
              <w:rPr>
                <w:b w:val="0"/>
                <w:bCs w:val="0"/>
              </w:rPr>
            </w:pPr>
            <w:r w:rsidRPr="0090708E">
              <w:rPr>
                <w:b w:val="0"/>
                <w:bCs w:val="0"/>
              </w:rPr>
              <w:t>FR1.5</w:t>
            </w:r>
          </w:p>
        </w:tc>
        <w:tc>
          <w:tcPr>
            <w:tcW w:w="8515" w:type="dxa"/>
          </w:tcPr>
          <w:p w14:paraId="744665AA"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Festo motor continu in beide richtingen kunnen bewegen</w:t>
            </w:r>
          </w:p>
        </w:tc>
      </w:tr>
      <w:tr w:rsidR="0090708E" w:rsidRPr="0090708E" w14:paraId="31739F96"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DB2C8A2" w14:textId="77777777" w:rsidR="0090708E" w:rsidRPr="0090708E" w:rsidRDefault="0090708E" w:rsidP="00F52BE2">
            <w:pPr>
              <w:rPr>
                <w:b w:val="0"/>
                <w:bCs w:val="0"/>
              </w:rPr>
            </w:pPr>
            <w:r w:rsidRPr="0090708E">
              <w:rPr>
                <w:b w:val="0"/>
                <w:bCs w:val="0"/>
              </w:rPr>
              <w:t>FR1.6</w:t>
            </w:r>
          </w:p>
        </w:tc>
        <w:tc>
          <w:tcPr>
            <w:tcW w:w="8515" w:type="dxa"/>
          </w:tcPr>
          <w:p w14:paraId="5EC7C8E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error in de motor kunnen herkennen en verwerken</w:t>
            </w:r>
          </w:p>
        </w:tc>
      </w:tr>
      <w:tr w:rsidR="0090708E" w:rsidRPr="0090708E" w14:paraId="7233DB0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010FE41" w14:textId="77777777" w:rsidR="0090708E" w:rsidRPr="0090708E" w:rsidRDefault="0090708E" w:rsidP="00F52BE2">
            <w:pPr>
              <w:rPr>
                <w:b w:val="0"/>
                <w:bCs w:val="0"/>
              </w:rPr>
            </w:pPr>
            <w:r w:rsidRPr="0090708E">
              <w:rPr>
                <w:b w:val="0"/>
                <w:bCs w:val="0"/>
              </w:rPr>
              <w:t>FR1.7</w:t>
            </w:r>
          </w:p>
        </w:tc>
        <w:tc>
          <w:tcPr>
            <w:tcW w:w="8515" w:type="dxa"/>
          </w:tcPr>
          <w:p w14:paraId="76F6B96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de status van de Drive op kunnen vragen</w:t>
            </w:r>
          </w:p>
        </w:tc>
      </w:tr>
      <w:tr w:rsidR="0090708E" w:rsidRPr="0090708E" w14:paraId="558D67AD"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A661B9E" w14:textId="77777777" w:rsidR="0090708E" w:rsidRPr="0090708E" w:rsidRDefault="0090708E" w:rsidP="00F52BE2">
            <w:pPr>
              <w:rPr>
                <w:b w:val="0"/>
                <w:bCs w:val="0"/>
              </w:rPr>
            </w:pPr>
            <w:r w:rsidRPr="0090708E">
              <w:rPr>
                <w:b w:val="0"/>
                <w:bCs w:val="0"/>
              </w:rPr>
              <w:t>FR1.8</w:t>
            </w:r>
          </w:p>
        </w:tc>
        <w:tc>
          <w:tcPr>
            <w:tcW w:w="8515" w:type="dxa"/>
          </w:tcPr>
          <w:p w14:paraId="4A3E5D4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status van de huidige operatie op kunnen vragen</w:t>
            </w:r>
          </w:p>
        </w:tc>
      </w:tr>
      <w:tr w:rsidR="0090708E" w:rsidRPr="0090708E" w14:paraId="5F1A562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2CCF2D7E" w14:textId="77777777" w:rsidR="0090708E" w:rsidRPr="0090708E" w:rsidRDefault="0090708E" w:rsidP="00F52BE2">
            <w:pPr>
              <w:rPr>
                <w:b w:val="0"/>
                <w:bCs w:val="0"/>
              </w:rPr>
            </w:pPr>
            <w:r w:rsidRPr="0090708E">
              <w:rPr>
                <w:b w:val="0"/>
                <w:bCs w:val="0"/>
              </w:rPr>
              <w:t>FR1.9</w:t>
            </w:r>
          </w:p>
        </w:tc>
        <w:tc>
          <w:tcPr>
            <w:tcW w:w="8515" w:type="dxa"/>
          </w:tcPr>
          <w:p w14:paraId="231105D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warning of malfunction in de Festo motor kunnen herkennen</w:t>
            </w:r>
          </w:p>
        </w:tc>
      </w:tr>
      <w:tr w:rsidR="0090708E" w:rsidRPr="0090708E" w14:paraId="20EB922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106928B0" w14:textId="77777777" w:rsidR="0090708E" w:rsidRPr="0090708E" w:rsidRDefault="0090708E" w:rsidP="00F52BE2">
            <w:pPr>
              <w:rPr>
                <w:b w:val="0"/>
                <w:bCs w:val="0"/>
              </w:rPr>
            </w:pPr>
            <w:r w:rsidRPr="0090708E">
              <w:rPr>
                <w:b w:val="0"/>
                <w:bCs w:val="0"/>
              </w:rPr>
              <w:t>FR1.10</w:t>
            </w:r>
          </w:p>
        </w:tc>
        <w:tc>
          <w:tcPr>
            <w:tcW w:w="8515" w:type="dxa"/>
          </w:tcPr>
          <w:p w14:paraId="2D4A92B9"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Festo motor enabled kan worden.</w:t>
            </w:r>
          </w:p>
        </w:tc>
      </w:tr>
      <w:tr w:rsidR="0090708E" w:rsidRPr="0090708E" w14:paraId="30233F6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0853D9CA" w14:textId="77777777" w:rsidR="0090708E" w:rsidRPr="0090708E" w:rsidRDefault="0090708E" w:rsidP="00F52BE2">
            <w:pPr>
              <w:rPr>
                <w:b w:val="0"/>
                <w:bCs w:val="0"/>
              </w:rPr>
            </w:pPr>
            <w:r w:rsidRPr="0090708E">
              <w:rPr>
                <w:b w:val="0"/>
                <w:bCs w:val="0"/>
              </w:rPr>
              <w:t>FR1.11</w:t>
            </w:r>
          </w:p>
        </w:tc>
        <w:tc>
          <w:tcPr>
            <w:tcW w:w="8515" w:type="dxa"/>
          </w:tcPr>
          <w:p w14:paraId="13D6BD2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op kunnen vragen of Halt geactiveerd is</w:t>
            </w:r>
          </w:p>
        </w:tc>
      </w:tr>
      <w:tr w:rsidR="0090708E" w:rsidRPr="0090708E" w14:paraId="42EA4805"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3455CFD" w14:textId="77777777" w:rsidR="0090708E" w:rsidRPr="0090708E" w:rsidRDefault="0090708E" w:rsidP="00F52BE2">
            <w:pPr>
              <w:rPr>
                <w:b w:val="0"/>
                <w:bCs w:val="0"/>
              </w:rPr>
            </w:pPr>
            <w:r w:rsidRPr="0090708E">
              <w:rPr>
                <w:b w:val="0"/>
                <w:bCs w:val="0"/>
              </w:rPr>
              <w:t>FR1.12</w:t>
            </w:r>
          </w:p>
        </w:tc>
        <w:tc>
          <w:tcPr>
            <w:tcW w:w="8515" w:type="dxa"/>
          </w:tcPr>
          <w:p w14:paraId="270D43AF"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Festo motor klaar is om te start</w:t>
            </w:r>
          </w:p>
        </w:tc>
      </w:tr>
      <w:tr w:rsidR="0090708E" w:rsidRPr="0090708E" w14:paraId="0B6E529B"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0D9D18B" w14:textId="77777777" w:rsidR="0090708E" w:rsidRPr="0090708E" w:rsidRDefault="0090708E" w:rsidP="00F52BE2">
            <w:pPr>
              <w:rPr>
                <w:b w:val="0"/>
                <w:bCs w:val="0"/>
              </w:rPr>
            </w:pPr>
            <w:r w:rsidRPr="0090708E">
              <w:rPr>
                <w:b w:val="0"/>
                <w:bCs w:val="0"/>
              </w:rPr>
              <w:t>FR1.13</w:t>
            </w:r>
          </w:p>
        </w:tc>
        <w:tc>
          <w:tcPr>
            <w:tcW w:w="8515" w:type="dxa"/>
          </w:tcPr>
          <w:p w14:paraId="2F48804A"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op kunnen vragen of de bewegingsopdracht voltooid is</w:t>
            </w:r>
          </w:p>
        </w:tc>
      </w:tr>
      <w:tr w:rsidR="0090708E" w:rsidRPr="0090708E" w14:paraId="3E0B05B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263AEDF" w14:textId="77777777" w:rsidR="0090708E" w:rsidRPr="0090708E" w:rsidRDefault="0090708E" w:rsidP="00F52BE2">
            <w:pPr>
              <w:rPr>
                <w:b w:val="0"/>
                <w:bCs w:val="0"/>
              </w:rPr>
            </w:pPr>
            <w:r w:rsidRPr="0090708E">
              <w:rPr>
                <w:b w:val="0"/>
                <w:bCs w:val="0"/>
              </w:rPr>
              <w:t>FR1.14</w:t>
            </w:r>
          </w:p>
        </w:tc>
        <w:tc>
          <w:tcPr>
            <w:tcW w:w="8515" w:type="dxa"/>
          </w:tcPr>
          <w:p w14:paraId="65385B1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bewegingsopdracht een absolute of relatieve positie is</w:t>
            </w:r>
          </w:p>
        </w:tc>
      </w:tr>
      <w:tr w:rsidR="0090708E" w:rsidRPr="0090708E" w14:paraId="3AB99C39"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47E69266" w14:textId="77777777" w:rsidR="0090708E" w:rsidRPr="0090708E" w:rsidRDefault="0090708E" w:rsidP="00F52BE2">
            <w:pPr>
              <w:rPr>
                <w:b w:val="0"/>
                <w:bCs w:val="0"/>
              </w:rPr>
            </w:pPr>
            <w:r w:rsidRPr="0090708E">
              <w:rPr>
                <w:b w:val="0"/>
                <w:bCs w:val="0"/>
              </w:rPr>
              <w:t>FR1.15</w:t>
            </w:r>
          </w:p>
        </w:tc>
        <w:tc>
          <w:tcPr>
            <w:tcW w:w="8515" w:type="dxa"/>
          </w:tcPr>
          <w:p w14:paraId="738B1BE2"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de huidige positie van de Festo motor op kunnen vragen</w:t>
            </w:r>
          </w:p>
        </w:tc>
      </w:tr>
      <w:tr w:rsidR="0090708E" w:rsidRPr="0090708E" w14:paraId="08CB89F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DAAF891" w14:textId="77777777" w:rsidR="0090708E" w:rsidRPr="0090708E" w:rsidRDefault="0090708E" w:rsidP="00F52BE2">
            <w:pPr>
              <w:rPr>
                <w:b w:val="0"/>
                <w:bCs w:val="0"/>
              </w:rPr>
            </w:pPr>
            <w:r w:rsidRPr="0090708E">
              <w:rPr>
                <w:b w:val="0"/>
                <w:bCs w:val="0"/>
              </w:rPr>
              <w:t>FR1.16</w:t>
            </w:r>
          </w:p>
        </w:tc>
        <w:tc>
          <w:tcPr>
            <w:tcW w:w="8515" w:type="dxa"/>
          </w:tcPr>
          <w:p w14:paraId="230EC5E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ingestelde snelheid van de Festo motor op kunnen vragen</w:t>
            </w:r>
          </w:p>
        </w:tc>
      </w:tr>
      <w:tr w:rsidR="0090708E" w:rsidRPr="0090708E" w14:paraId="0DF260C0"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31EA2F9" w14:textId="77777777" w:rsidR="0090708E" w:rsidRPr="0090708E" w:rsidRDefault="0090708E" w:rsidP="00F52BE2">
            <w:pPr>
              <w:rPr>
                <w:b w:val="0"/>
                <w:bCs w:val="0"/>
              </w:rPr>
            </w:pPr>
            <w:r w:rsidRPr="0090708E">
              <w:rPr>
                <w:b w:val="0"/>
                <w:bCs w:val="0"/>
              </w:rPr>
              <w:t>FR2.1</w:t>
            </w:r>
          </w:p>
        </w:tc>
        <w:tc>
          <w:tcPr>
            <w:tcW w:w="8515" w:type="dxa"/>
          </w:tcPr>
          <w:p w14:paraId="395F093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kunnen verbinden met een Festo motor</w:t>
            </w:r>
          </w:p>
        </w:tc>
      </w:tr>
      <w:tr w:rsidR="0090708E" w:rsidRPr="0090708E" w14:paraId="3698EB19"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6765555" w14:textId="77777777" w:rsidR="0090708E" w:rsidRPr="0090708E" w:rsidRDefault="0090708E" w:rsidP="00F52BE2">
            <w:pPr>
              <w:rPr>
                <w:b w:val="0"/>
                <w:bCs w:val="0"/>
              </w:rPr>
            </w:pPr>
            <w:r w:rsidRPr="0090708E">
              <w:rPr>
                <w:b w:val="0"/>
                <w:bCs w:val="0"/>
              </w:rPr>
              <w:t>FR2.2</w:t>
            </w:r>
          </w:p>
        </w:tc>
        <w:tc>
          <w:tcPr>
            <w:tcW w:w="8515" w:type="dxa"/>
          </w:tcPr>
          <w:p w14:paraId="24B45E7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verbinding kunnen verbreken met een Festo motor</w:t>
            </w:r>
          </w:p>
        </w:tc>
      </w:tr>
      <w:tr w:rsidR="0090708E" w:rsidRPr="0090708E" w14:paraId="0D199092"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237FFF31" w14:textId="77777777" w:rsidR="0090708E" w:rsidRPr="0090708E" w:rsidRDefault="0090708E" w:rsidP="00F52BE2">
            <w:pPr>
              <w:rPr>
                <w:b w:val="0"/>
                <w:bCs w:val="0"/>
              </w:rPr>
            </w:pPr>
            <w:r w:rsidRPr="0090708E">
              <w:rPr>
                <w:b w:val="0"/>
                <w:bCs w:val="0"/>
              </w:rPr>
              <w:t>FR2.3</w:t>
            </w:r>
          </w:p>
        </w:tc>
        <w:tc>
          <w:tcPr>
            <w:tcW w:w="8515" w:type="dxa"/>
          </w:tcPr>
          <w:p w14:paraId="006DBDD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verbindingsfouten kunnen herkennen en weergeven aan de gebruiker</w:t>
            </w:r>
          </w:p>
        </w:tc>
      </w:tr>
      <w:tr w:rsidR="0090708E" w:rsidRPr="0090708E" w14:paraId="13C6609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8CBD6E1" w14:textId="77777777" w:rsidR="0090708E" w:rsidRPr="0090708E" w:rsidRDefault="0090708E" w:rsidP="00F52BE2">
            <w:pPr>
              <w:rPr>
                <w:b w:val="0"/>
                <w:bCs w:val="0"/>
              </w:rPr>
            </w:pPr>
            <w:r w:rsidRPr="0090708E">
              <w:rPr>
                <w:b w:val="0"/>
                <w:bCs w:val="0"/>
              </w:rPr>
              <w:t>FR2.4</w:t>
            </w:r>
          </w:p>
        </w:tc>
        <w:tc>
          <w:tcPr>
            <w:tcW w:w="8515" w:type="dxa"/>
          </w:tcPr>
          <w:p w14:paraId="2EFF50A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berichten kunnen versturen naar een Festo motor</w:t>
            </w:r>
          </w:p>
        </w:tc>
      </w:tr>
      <w:tr w:rsidR="0090708E" w:rsidRPr="0090708E" w14:paraId="3465056A"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C734B7E" w14:textId="77777777" w:rsidR="0090708E" w:rsidRPr="0090708E" w:rsidRDefault="0090708E" w:rsidP="00F52BE2">
            <w:pPr>
              <w:rPr>
                <w:b w:val="0"/>
                <w:bCs w:val="0"/>
              </w:rPr>
            </w:pPr>
            <w:r w:rsidRPr="0090708E">
              <w:rPr>
                <w:b w:val="0"/>
                <w:bCs w:val="0"/>
              </w:rPr>
              <w:t>FR2.5</w:t>
            </w:r>
          </w:p>
        </w:tc>
        <w:tc>
          <w:tcPr>
            <w:tcW w:w="8515" w:type="dxa"/>
          </w:tcPr>
          <w:p w14:paraId="2E23F46F"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berichten kunnen ontvangen van een Festo motor</w:t>
            </w:r>
          </w:p>
        </w:tc>
      </w:tr>
      <w:tr w:rsidR="0090708E" w:rsidRPr="0090708E" w14:paraId="2AD0C5E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94152" w14:textId="77777777" w:rsidR="0090708E" w:rsidRPr="0090708E" w:rsidRDefault="0090708E" w:rsidP="00F52BE2">
            <w:pPr>
              <w:rPr>
                <w:b w:val="0"/>
                <w:bCs w:val="0"/>
              </w:rPr>
            </w:pPr>
            <w:r w:rsidRPr="0090708E">
              <w:rPr>
                <w:b w:val="0"/>
                <w:bCs w:val="0"/>
              </w:rPr>
              <w:t>FR3.1</w:t>
            </w:r>
          </w:p>
        </w:tc>
        <w:tc>
          <w:tcPr>
            <w:tcW w:w="0" w:type="auto"/>
          </w:tcPr>
          <w:p w14:paraId="3C5BDA41"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positie kunnen invoeren voor de Festo motor</w:t>
            </w:r>
          </w:p>
        </w:tc>
      </w:tr>
      <w:tr w:rsidR="0090708E" w:rsidRPr="0090708E" w14:paraId="26CEE823"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6461EE5" w14:textId="77777777" w:rsidR="0090708E" w:rsidRPr="0090708E" w:rsidRDefault="0090708E" w:rsidP="00F52BE2">
            <w:pPr>
              <w:rPr>
                <w:b w:val="0"/>
                <w:bCs w:val="0"/>
              </w:rPr>
            </w:pPr>
            <w:r w:rsidRPr="0090708E">
              <w:rPr>
                <w:b w:val="0"/>
                <w:bCs w:val="0"/>
              </w:rPr>
              <w:t>FR3.2</w:t>
            </w:r>
          </w:p>
        </w:tc>
        <w:tc>
          <w:tcPr>
            <w:tcW w:w="0" w:type="auto"/>
          </w:tcPr>
          <w:p w14:paraId="6B1BEC1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De gebruiker moet vanuit de user interface een variabele in PolyScope als positie </w:t>
            </w:r>
          </w:p>
          <w:p w14:paraId="293D1156"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voor de Festo motor invoeren</w:t>
            </w:r>
          </w:p>
        </w:tc>
      </w:tr>
      <w:tr w:rsidR="0090708E" w:rsidRPr="0090708E" w14:paraId="54A710BD"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AC3CA9" w14:textId="77777777" w:rsidR="0090708E" w:rsidRPr="0090708E" w:rsidRDefault="0090708E" w:rsidP="00F52BE2">
            <w:pPr>
              <w:rPr>
                <w:b w:val="0"/>
                <w:bCs w:val="0"/>
              </w:rPr>
            </w:pPr>
            <w:r w:rsidRPr="0090708E">
              <w:rPr>
                <w:b w:val="0"/>
                <w:bCs w:val="0"/>
              </w:rPr>
              <w:t>FR3.3</w:t>
            </w:r>
          </w:p>
        </w:tc>
        <w:tc>
          <w:tcPr>
            <w:tcW w:w="0" w:type="auto"/>
          </w:tcPr>
          <w:p w14:paraId="6CA0173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home commando uit kunnen voeren</w:t>
            </w:r>
          </w:p>
        </w:tc>
      </w:tr>
      <w:tr w:rsidR="0090708E" w:rsidRPr="0090708E" w14:paraId="49934410"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839FD66" w14:textId="77777777" w:rsidR="0090708E" w:rsidRPr="0090708E" w:rsidRDefault="0090708E" w:rsidP="00F52BE2">
            <w:pPr>
              <w:rPr>
                <w:b w:val="0"/>
                <w:bCs w:val="0"/>
              </w:rPr>
            </w:pPr>
            <w:r w:rsidRPr="0090708E">
              <w:rPr>
                <w:b w:val="0"/>
                <w:bCs w:val="0"/>
              </w:rPr>
              <w:t>FR3.4</w:t>
            </w:r>
          </w:p>
        </w:tc>
        <w:tc>
          <w:tcPr>
            <w:tcW w:w="0" w:type="auto"/>
          </w:tcPr>
          <w:p w14:paraId="53BB0A9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aan kunnen geven of de positie relatief is</w:t>
            </w:r>
          </w:p>
        </w:tc>
      </w:tr>
      <w:tr w:rsidR="0090708E" w:rsidRPr="0090708E" w14:paraId="3443DA62"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A6EC89" w14:textId="77777777" w:rsidR="0090708E" w:rsidRPr="0090708E" w:rsidRDefault="0090708E" w:rsidP="00F52BE2">
            <w:pPr>
              <w:rPr>
                <w:b w:val="0"/>
                <w:bCs w:val="0"/>
              </w:rPr>
            </w:pPr>
            <w:r w:rsidRPr="0090708E">
              <w:rPr>
                <w:b w:val="0"/>
                <w:bCs w:val="0"/>
              </w:rPr>
              <w:t>FR3.5</w:t>
            </w:r>
          </w:p>
        </w:tc>
        <w:tc>
          <w:tcPr>
            <w:tcW w:w="0" w:type="auto"/>
          </w:tcPr>
          <w:p w14:paraId="6BCD0BA0"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aan kunnen geven of de positie absoluut is</w:t>
            </w:r>
          </w:p>
        </w:tc>
      </w:tr>
      <w:tr w:rsidR="0090708E" w:rsidRPr="0090708E" w14:paraId="2EC0D54A"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A1DB2C0" w14:textId="77777777" w:rsidR="0090708E" w:rsidRPr="0090708E" w:rsidRDefault="0090708E" w:rsidP="00F52BE2">
            <w:pPr>
              <w:rPr>
                <w:b w:val="0"/>
                <w:bCs w:val="0"/>
              </w:rPr>
            </w:pPr>
            <w:r w:rsidRPr="0090708E">
              <w:rPr>
                <w:b w:val="0"/>
                <w:bCs w:val="0"/>
              </w:rPr>
              <w:t>FR3.6</w:t>
            </w:r>
          </w:p>
        </w:tc>
        <w:tc>
          <w:tcPr>
            <w:tcW w:w="0" w:type="auto"/>
          </w:tcPr>
          <w:p w14:paraId="505F3EB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aan kunnen geven of PolyScope moet</w:t>
            </w:r>
          </w:p>
          <w:p w14:paraId="70F62A4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 wachten tot het commando uitgevoerd is</w:t>
            </w:r>
          </w:p>
        </w:tc>
      </w:tr>
      <w:tr w:rsidR="0090708E" w:rsidRPr="0090708E" w14:paraId="1954145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33626" w14:textId="77777777" w:rsidR="0090708E" w:rsidRPr="0090708E" w:rsidRDefault="0090708E" w:rsidP="00F52BE2">
            <w:pPr>
              <w:rPr>
                <w:b w:val="0"/>
                <w:bCs w:val="0"/>
              </w:rPr>
            </w:pPr>
            <w:r w:rsidRPr="0090708E">
              <w:rPr>
                <w:b w:val="0"/>
                <w:bCs w:val="0"/>
              </w:rPr>
              <w:t>FR3.7</w:t>
            </w:r>
          </w:p>
        </w:tc>
        <w:tc>
          <w:tcPr>
            <w:tcW w:w="0" w:type="auto"/>
          </w:tcPr>
          <w:p w14:paraId="7A01277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IP in kunnen voeren om mee te verbinden</w:t>
            </w:r>
          </w:p>
        </w:tc>
      </w:tr>
      <w:tr w:rsidR="0090708E" w:rsidRPr="0090708E" w14:paraId="6036B598"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499E11AC" w14:textId="77777777" w:rsidR="0090708E" w:rsidRPr="0090708E" w:rsidRDefault="0090708E" w:rsidP="00F52BE2">
            <w:pPr>
              <w:rPr>
                <w:b w:val="0"/>
                <w:bCs w:val="0"/>
              </w:rPr>
            </w:pPr>
            <w:r w:rsidRPr="0090708E">
              <w:rPr>
                <w:b w:val="0"/>
                <w:bCs w:val="0"/>
              </w:rPr>
              <w:lastRenderedPageBreak/>
              <w:t>FR3.8</w:t>
            </w:r>
          </w:p>
        </w:tc>
        <w:tc>
          <w:tcPr>
            <w:tcW w:w="0" w:type="auto"/>
          </w:tcPr>
          <w:p w14:paraId="5018BDD0"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een Port in kunnen voeren om mee te verbinden</w:t>
            </w:r>
          </w:p>
        </w:tc>
      </w:tr>
      <w:tr w:rsidR="0090708E" w:rsidRPr="0090708E" w14:paraId="3F022F1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16AAD" w14:textId="77777777" w:rsidR="0090708E" w:rsidRPr="0090708E" w:rsidRDefault="0090708E" w:rsidP="00F52BE2">
            <w:pPr>
              <w:rPr>
                <w:b w:val="0"/>
                <w:bCs w:val="0"/>
              </w:rPr>
            </w:pPr>
            <w:r w:rsidRPr="0090708E">
              <w:rPr>
                <w:b w:val="0"/>
                <w:bCs w:val="0"/>
              </w:rPr>
              <w:t>FR3.9</w:t>
            </w:r>
          </w:p>
        </w:tc>
        <w:tc>
          <w:tcPr>
            <w:tcW w:w="0" w:type="auto"/>
          </w:tcPr>
          <w:p w14:paraId="3BC63C40"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enable commando uit kunnen voeren</w:t>
            </w:r>
          </w:p>
        </w:tc>
      </w:tr>
      <w:tr w:rsidR="0090708E" w:rsidRPr="0090708E" w14:paraId="5628CF22"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51D4E536" w14:textId="77777777" w:rsidR="0090708E" w:rsidRPr="0090708E" w:rsidRDefault="0090708E" w:rsidP="00F52BE2">
            <w:pPr>
              <w:rPr>
                <w:b w:val="0"/>
                <w:bCs w:val="0"/>
              </w:rPr>
            </w:pPr>
            <w:r w:rsidRPr="0090708E">
              <w:rPr>
                <w:b w:val="0"/>
                <w:bCs w:val="0"/>
              </w:rPr>
              <w:t>FR3.10</w:t>
            </w:r>
          </w:p>
        </w:tc>
        <w:tc>
          <w:tcPr>
            <w:tcW w:w="0" w:type="auto"/>
          </w:tcPr>
          <w:p w14:paraId="6F6A2560"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kunnen verbinden met een Festo motor</w:t>
            </w:r>
          </w:p>
        </w:tc>
      </w:tr>
      <w:tr w:rsidR="0090708E" w:rsidRPr="0090708E" w14:paraId="3BBEBC8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9F1D8B" w14:textId="77777777" w:rsidR="0090708E" w:rsidRPr="0090708E" w:rsidRDefault="0090708E" w:rsidP="00F52BE2">
            <w:pPr>
              <w:rPr>
                <w:b w:val="0"/>
                <w:bCs w:val="0"/>
              </w:rPr>
            </w:pPr>
            <w:r w:rsidRPr="0090708E">
              <w:rPr>
                <w:b w:val="0"/>
                <w:bCs w:val="0"/>
              </w:rPr>
              <w:t>FR3.11</w:t>
            </w:r>
          </w:p>
        </w:tc>
        <w:tc>
          <w:tcPr>
            <w:tcW w:w="0" w:type="auto"/>
          </w:tcPr>
          <w:p w14:paraId="513D67A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de verbinding met een Festo motor kunnen verbreken</w:t>
            </w:r>
          </w:p>
        </w:tc>
      </w:tr>
      <w:tr w:rsidR="0090708E" w:rsidRPr="0090708E" w14:paraId="63C5EA46"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1F5248E1" w14:textId="77777777" w:rsidR="0090708E" w:rsidRPr="0090708E" w:rsidRDefault="0090708E" w:rsidP="00F52BE2">
            <w:pPr>
              <w:rPr>
                <w:b w:val="0"/>
                <w:bCs w:val="0"/>
              </w:rPr>
            </w:pPr>
            <w:r w:rsidRPr="0090708E">
              <w:rPr>
                <w:b w:val="0"/>
                <w:bCs w:val="0"/>
              </w:rPr>
              <w:t>FR3.12</w:t>
            </w:r>
          </w:p>
        </w:tc>
        <w:tc>
          <w:tcPr>
            <w:tcW w:w="0" w:type="auto"/>
          </w:tcPr>
          <w:p w14:paraId="32C29311"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De gebruiker moet vanuit de user interface kunnen selecteren of er verbonden moet </w:t>
            </w:r>
          </w:p>
          <w:p w14:paraId="6D90B6E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worden bij het opstarten van PolyScope</w:t>
            </w:r>
          </w:p>
        </w:tc>
      </w:tr>
      <w:tr w:rsidR="0090708E" w:rsidRPr="0090708E" w14:paraId="2376870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97358" w14:textId="77777777" w:rsidR="0090708E" w:rsidRPr="0090708E" w:rsidRDefault="0090708E" w:rsidP="00F52BE2">
            <w:pPr>
              <w:rPr>
                <w:b w:val="0"/>
                <w:bCs w:val="0"/>
              </w:rPr>
            </w:pPr>
            <w:r w:rsidRPr="0090708E">
              <w:rPr>
                <w:b w:val="0"/>
                <w:bCs w:val="0"/>
              </w:rPr>
              <w:t>FR3.13</w:t>
            </w:r>
          </w:p>
        </w:tc>
        <w:tc>
          <w:tcPr>
            <w:tcW w:w="0" w:type="auto"/>
          </w:tcPr>
          <w:p w14:paraId="778AD0B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de huidige positie van een Festo motor kunnen zien</w:t>
            </w:r>
          </w:p>
        </w:tc>
      </w:tr>
      <w:tr w:rsidR="0090708E" w:rsidRPr="0090708E" w14:paraId="63B1A33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1525E897" w14:textId="77777777" w:rsidR="0090708E" w:rsidRPr="0090708E" w:rsidRDefault="0090708E" w:rsidP="00F52BE2">
            <w:pPr>
              <w:rPr>
                <w:b w:val="0"/>
                <w:bCs w:val="0"/>
              </w:rPr>
            </w:pPr>
            <w:r w:rsidRPr="0090708E">
              <w:rPr>
                <w:b w:val="0"/>
                <w:bCs w:val="0"/>
              </w:rPr>
              <w:t>FR3.14</w:t>
            </w:r>
          </w:p>
        </w:tc>
        <w:tc>
          <w:tcPr>
            <w:tcW w:w="0" w:type="auto"/>
          </w:tcPr>
          <w:p w14:paraId="6A58974F"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de status van de verbinding kunnen zien</w:t>
            </w:r>
          </w:p>
        </w:tc>
      </w:tr>
      <w:tr w:rsidR="0090708E" w:rsidRPr="0090708E" w14:paraId="5AD79A0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1513B31" w14:textId="77777777" w:rsidR="0090708E" w:rsidRPr="0090708E" w:rsidRDefault="0090708E" w:rsidP="00F52BE2">
            <w:pPr>
              <w:rPr>
                <w:b w:val="0"/>
                <w:bCs w:val="0"/>
              </w:rPr>
            </w:pPr>
            <w:r w:rsidRPr="0090708E">
              <w:rPr>
                <w:b w:val="0"/>
                <w:bCs w:val="0"/>
              </w:rPr>
              <w:t>FR4.1</w:t>
            </w:r>
          </w:p>
        </w:tc>
        <w:tc>
          <w:tcPr>
            <w:tcW w:w="8515" w:type="dxa"/>
          </w:tcPr>
          <w:p w14:paraId="0458B9A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de huidige positie van een Festo motor kunnen zien</w:t>
            </w:r>
          </w:p>
        </w:tc>
      </w:tr>
      <w:tr w:rsidR="0090708E" w:rsidRPr="0090708E" w14:paraId="41AA6DD5"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C3DE920" w14:textId="77777777" w:rsidR="0090708E" w:rsidRPr="0090708E" w:rsidRDefault="0090708E" w:rsidP="00F52BE2">
            <w:pPr>
              <w:rPr>
                <w:b w:val="0"/>
                <w:bCs w:val="0"/>
              </w:rPr>
            </w:pPr>
            <w:r w:rsidRPr="0090708E">
              <w:rPr>
                <w:b w:val="0"/>
                <w:bCs w:val="0"/>
              </w:rPr>
              <w:t>FR4.2</w:t>
            </w:r>
          </w:p>
        </w:tc>
        <w:tc>
          <w:tcPr>
            <w:tcW w:w="8515" w:type="dxa"/>
          </w:tcPr>
          <w:p w14:paraId="0E252288"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status van de verbinding kunnen zien</w:t>
            </w:r>
          </w:p>
        </w:tc>
      </w:tr>
      <w:tr w:rsidR="0090708E" w:rsidRPr="0090708E" w14:paraId="133B932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2446796" w14:textId="77777777" w:rsidR="0090708E" w:rsidRPr="0090708E" w:rsidRDefault="0090708E" w:rsidP="00F52BE2">
            <w:pPr>
              <w:rPr>
                <w:b w:val="0"/>
                <w:bCs w:val="0"/>
              </w:rPr>
            </w:pPr>
            <w:r w:rsidRPr="0090708E">
              <w:rPr>
                <w:b w:val="0"/>
                <w:bCs w:val="0"/>
              </w:rPr>
              <w:t>FR4.3</w:t>
            </w:r>
          </w:p>
        </w:tc>
        <w:tc>
          <w:tcPr>
            <w:tcW w:w="8515" w:type="dxa"/>
          </w:tcPr>
          <w:p w14:paraId="5546ABD9"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een stap commando uit kunnen voeren</w:t>
            </w:r>
          </w:p>
        </w:tc>
      </w:tr>
      <w:tr w:rsidR="0090708E" w:rsidRPr="0090708E" w14:paraId="07D6FA28"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6F89FC0A" w14:textId="77777777" w:rsidR="0090708E" w:rsidRPr="0090708E" w:rsidRDefault="0090708E" w:rsidP="00F52BE2">
            <w:pPr>
              <w:rPr>
                <w:b w:val="0"/>
                <w:bCs w:val="0"/>
              </w:rPr>
            </w:pPr>
            <w:r w:rsidRPr="0090708E">
              <w:rPr>
                <w:b w:val="0"/>
                <w:bCs w:val="0"/>
              </w:rPr>
              <w:t>FR4.4</w:t>
            </w:r>
          </w:p>
        </w:tc>
        <w:tc>
          <w:tcPr>
            <w:tcW w:w="8515" w:type="dxa"/>
          </w:tcPr>
          <w:p w14:paraId="1B96EB8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grootte van de stap in kunnen voeren</w:t>
            </w:r>
          </w:p>
        </w:tc>
      </w:tr>
      <w:tr w:rsidR="0090708E" w:rsidRPr="0090708E" w14:paraId="395D7A5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D478F05" w14:textId="77777777" w:rsidR="0090708E" w:rsidRPr="0090708E" w:rsidRDefault="0090708E" w:rsidP="00F52BE2">
            <w:pPr>
              <w:rPr>
                <w:b w:val="0"/>
                <w:bCs w:val="0"/>
              </w:rPr>
            </w:pPr>
            <w:r w:rsidRPr="0090708E">
              <w:rPr>
                <w:b w:val="0"/>
                <w:bCs w:val="0"/>
              </w:rPr>
              <w:t>FR4.5</w:t>
            </w:r>
          </w:p>
        </w:tc>
        <w:tc>
          <w:tcPr>
            <w:tcW w:w="8515" w:type="dxa"/>
          </w:tcPr>
          <w:p w14:paraId="1D469F6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de Festo motor positief laten Joggen door een knop in te houden</w:t>
            </w:r>
          </w:p>
        </w:tc>
      </w:tr>
      <w:tr w:rsidR="0090708E" w:rsidRPr="0090708E" w14:paraId="0B970E1B"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522C6D72" w14:textId="77777777" w:rsidR="0090708E" w:rsidRPr="0090708E" w:rsidRDefault="0090708E" w:rsidP="00F52BE2">
            <w:pPr>
              <w:rPr>
                <w:b w:val="0"/>
                <w:bCs w:val="0"/>
              </w:rPr>
            </w:pPr>
            <w:r w:rsidRPr="0090708E">
              <w:rPr>
                <w:b w:val="0"/>
                <w:bCs w:val="0"/>
              </w:rPr>
              <w:t>FR4.6</w:t>
            </w:r>
          </w:p>
        </w:tc>
        <w:tc>
          <w:tcPr>
            <w:tcW w:w="8515" w:type="dxa"/>
          </w:tcPr>
          <w:p w14:paraId="0D6F8D94"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Festo motor negatief laten Joggen door een knop in te houden</w:t>
            </w:r>
          </w:p>
        </w:tc>
      </w:tr>
      <w:tr w:rsidR="0090708E" w:rsidRPr="0090708E" w14:paraId="0F706DF7"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D04E326" w14:textId="77777777" w:rsidR="0090708E" w:rsidRPr="0090708E" w:rsidRDefault="0090708E" w:rsidP="00F52BE2">
            <w:pPr>
              <w:rPr>
                <w:b w:val="0"/>
                <w:bCs w:val="0"/>
              </w:rPr>
            </w:pPr>
            <w:r w:rsidRPr="0090708E">
              <w:rPr>
                <w:b w:val="0"/>
                <w:bCs w:val="0"/>
              </w:rPr>
              <w:t>FR4.7</w:t>
            </w:r>
          </w:p>
        </w:tc>
        <w:tc>
          <w:tcPr>
            <w:tcW w:w="8515" w:type="dxa"/>
          </w:tcPr>
          <w:p w14:paraId="7F8AEB43"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een home commando uit kunnen voeren</w:t>
            </w:r>
          </w:p>
        </w:tc>
      </w:tr>
      <w:tr w:rsidR="0090708E" w:rsidRPr="0090708E" w14:paraId="16883310"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673763AF" w14:textId="77777777" w:rsidR="0090708E" w:rsidRPr="0090708E" w:rsidRDefault="0090708E" w:rsidP="00F52BE2">
            <w:pPr>
              <w:rPr>
                <w:b w:val="0"/>
                <w:bCs w:val="0"/>
              </w:rPr>
            </w:pPr>
            <w:r w:rsidRPr="0090708E">
              <w:rPr>
                <w:b w:val="0"/>
                <w:bCs w:val="0"/>
              </w:rPr>
              <w:t>FR4.8</w:t>
            </w:r>
          </w:p>
        </w:tc>
        <w:tc>
          <w:tcPr>
            <w:tcW w:w="8515" w:type="dxa"/>
          </w:tcPr>
          <w:p w14:paraId="52F8314D"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Toolbar moet duidelijk te identificeren zijn als de Toolbar voor een Festo motor</w:t>
            </w:r>
          </w:p>
        </w:tc>
      </w:tr>
      <w:tr w:rsidR="0090708E" w:rsidRPr="0090708E" w14:paraId="5A2FEFC8"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36F0FF3" w14:textId="77777777" w:rsidR="0090708E" w:rsidRPr="0090708E" w:rsidRDefault="0090708E" w:rsidP="00F52BE2">
            <w:pPr>
              <w:rPr>
                <w:b w:val="0"/>
                <w:bCs w:val="0"/>
              </w:rPr>
            </w:pPr>
            <w:r w:rsidRPr="0090708E">
              <w:rPr>
                <w:b w:val="0"/>
                <w:bCs w:val="0"/>
              </w:rPr>
              <w:t>FR5.1</w:t>
            </w:r>
          </w:p>
        </w:tc>
        <w:tc>
          <w:tcPr>
            <w:tcW w:w="8515" w:type="dxa"/>
          </w:tcPr>
          <w:p w14:paraId="46C3A223"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engineer moet, zonder de FestoCap aan te passen ,een nieuwe Festo motor klasse toe kunnen voegen</w:t>
            </w:r>
          </w:p>
        </w:tc>
      </w:tr>
      <w:tr w:rsidR="0090708E" w:rsidRPr="0090708E" w14:paraId="279E50D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7C0EA80A" w14:textId="77777777" w:rsidR="0090708E" w:rsidRPr="0090708E" w:rsidRDefault="0090708E" w:rsidP="00F52BE2">
            <w:pPr>
              <w:rPr>
                <w:b w:val="0"/>
                <w:bCs w:val="0"/>
              </w:rPr>
            </w:pPr>
            <w:r w:rsidRPr="0090708E">
              <w:rPr>
                <w:b w:val="0"/>
                <w:bCs w:val="0"/>
              </w:rPr>
              <w:t>FR5.2</w:t>
            </w:r>
          </w:p>
        </w:tc>
        <w:tc>
          <w:tcPr>
            <w:tcW w:w="8515" w:type="dxa"/>
          </w:tcPr>
          <w:p w14:paraId="5951866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een Festo motor kunnen selecteren in de user interface</w:t>
            </w:r>
          </w:p>
        </w:tc>
      </w:tr>
      <w:tr w:rsidR="0090708E" w:rsidRPr="0090708E" w14:paraId="515B5279"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F9155F9" w14:textId="77777777" w:rsidR="0090708E" w:rsidRPr="0090708E" w:rsidRDefault="0090708E" w:rsidP="00F52BE2">
            <w:pPr>
              <w:rPr>
                <w:b w:val="0"/>
                <w:bCs w:val="0"/>
              </w:rPr>
            </w:pPr>
            <w:r w:rsidRPr="0090708E">
              <w:rPr>
                <w:b w:val="0"/>
                <w:bCs w:val="0"/>
              </w:rPr>
              <w:t>FR5.3</w:t>
            </w:r>
          </w:p>
        </w:tc>
        <w:tc>
          <w:tcPr>
            <w:tcW w:w="8515" w:type="dxa"/>
          </w:tcPr>
          <w:p w14:paraId="059C1EEE"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interface klasse hebben die het mogelijk maakt nieuwe Festo motoren toe te voegen</w:t>
            </w:r>
          </w:p>
        </w:tc>
      </w:tr>
      <w:tr w:rsidR="0090708E" w:rsidRPr="0090708E" w14:paraId="78ADD69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777C6C5" w14:textId="77777777" w:rsidR="0090708E" w:rsidRPr="0090708E" w:rsidRDefault="0090708E" w:rsidP="00F52BE2">
            <w:pPr>
              <w:rPr>
                <w:b w:val="0"/>
                <w:bCs w:val="0"/>
              </w:rPr>
            </w:pPr>
            <w:r w:rsidRPr="0090708E">
              <w:rPr>
                <w:b w:val="0"/>
                <w:bCs w:val="0"/>
              </w:rPr>
              <w:t>FR5.4</w:t>
            </w:r>
          </w:p>
        </w:tc>
        <w:tc>
          <w:tcPr>
            <w:tcW w:w="8515" w:type="dxa"/>
          </w:tcPr>
          <w:p w14:paraId="0911531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onderscheid kunnen maken tussen de verschillende Festo motoren</w:t>
            </w:r>
          </w:p>
        </w:tc>
      </w:tr>
    </w:tbl>
    <w:p w14:paraId="6A870494" w14:textId="77777777" w:rsidR="0090708E" w:rsidRPr="0090708E" w:rsidRDefault="0090708E" w:rsidP="0090708E">
      <w:pPr>
        <w:pStyle w:val="Geenafstand"/>
        <w:rPr>
          <w:lang w:val="nl-NL"/>
        </w:rPr>
      </w:pPr>
    </w:p>
    <w:p w14:paraId="7D0F57AE" w14:textId="77777777" w:rsidR="00E174E6" w:rsidRDefault="00E174E6">
      <w:pPr>
        <w:rPr>
          <w:rFonts w:asciiTheme="majorHAnsi" w:eastAsiaTheme="majorEastAsia" w:hAnsiTheme="majorHAnsi" w:cstheme="majorBidi"/>
          <w:b/>
          <w:bCs/>
          <w:smallCaps/>
          <w:color w:val="000000" w:themeColor="text1"/>
          <w:sz w:val="28"/>
          <w:szCs w:val="28"/>
        </w:rPr>
      </w:pPr>
      <w:r>
        <w:br w:type="page"/>
      </w:r>
    </w:p>
    <w:p w14:paraId="1B6AC4DD" w14:textId="4B4A50EC" w:rsidR="00C8340F" w:rsidRDefault="00E174E6" w:rsidP="00E174E6">
      <w:pPr>
        <w:pStyle w:val="Kop2"/>
      </w:pPr>
      <w:bookmarkStart w:id="126" w:name="_Toc22214129"/>
      <w:r>
        <w:lastRenderedPageBreak/>
        <w:t>API Functionaliteit</w:t>
      </w:r>
      <w:bookmarkEnd w:id="126"/>
    </w:p>
    <w:p w14:paraId="171ADCEF" w14:textId="2C9BA913" w:rsidR="0080561B" w:rsidRPr="000C700E" w:rsidRDefault="00E174E6" w:rsidP="0080561B">
      <w:pPr>
        <w:keepNext/>
        <w:jc w:val="center"/>
        <w:rPr>
          <w:lang w:val="en-GB"/>
        </w:rPr>
      </w:pPr>
      <w:r>
        <w:rPr>
          <w:noProof/>
        </w:rPr>
        <w:drawing>
          <wp:inline distT="0" distB="0" distL="0" distR="0" wp14:anchorId="5F229B4A" wp14:editId="7240DACF">
            <wp:extent cx="7699909" cy="4445546"/>
            <wp:effectExtent l="7938" t="0" r="4762" b="4763"/>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722068" cy="4458340"/>
                    </a:xfrm>
                    <a:prstGeom prst="rect">
                      <a:avLst/>
                    </a:prstGeom>
                    <a:noFill/>
                    <a:ln>
                      <a:noFill/>
                    </a:ln>
                  </pic:spPr>
                </pic:pic>
              </a:graphicData>
            </a:graphic>
          </wp:inline>
        </w:drawing>
      </w:r>
    </w:p>
    <w:p w14:paraId="3CA1EE77" w14:textId="08EF09AE" w:rsidR="0080561B" w:rsidRDefault="0080561B" w:rsidP="0080561B">
      <w:pPr>
        <w:pStyle w:val="Bijschrift"/>
        <w:jc w:val="center"/>
      </w:pPr>
      <w:r>
        <w:t xml:space="preserve">Figuur </w:t>
      </w:r>
      <w:r>
        <w:fldChar w:fldCharType="begin"/>
      </w:r>
      <w:r>
        <w:instrText xml:space="preserve"> SEQ Figuur \* ARABIC </w:instrText>
      </w:r>
      <w:r>
        <w:fldChar w:fldCharType="separate"/>
      </w:r>
      <w:r w:rsidR="00475E70">
        <w:rPr>
          <w:noProof/>
        </w:rPr>
        <w:t>12</w:t>
      </w:r>
      <w:r>
        <w:fldChar w:fldCharType="end"/>
      </w:r>
      <w:r>
        <w:t>, URCap Functionaliteit</w:t>
      </w:r>
      <w:sdt>
        <w:sdtPr>
          <w:id w:val="-1231311709"/>
          <w:citation/>
        </w:sdtPr>
        <w:sdtContent>
          <w:r w:rsidR="001B6BC1">
            <w:fldChar w:fldCharType="begin"/>
          </w:r>
          <w:r w:rsidR="001B6BC1">
            <w:instrText xml:space="preserve"> CITATION Uni3 \l 1043 </w:instrText>
          </w:r>
          <w:r w:rsidR="001B6BC1">
            <w:fldChar w:fldCharType="separate"/>
          </w:r>
          <w:r w:rsidR="001B6BC1">
            <w:rPr>
              <w:noProof/>
            </w:rPr>
            <w:t xml:space="preserve"> (Robots, URCap API Overview, sd)</w:t>
          </w:r>
          <w:r w:rsidR="001B6BC1">
            <w:fldChar w:fldCharType="end"/>
          </w:r>
        </w:sdtContent>
      </w:sdt>
    </w:p>
    <w:p w14:paraId="534611A6" w14:textId="27A47ACE" w:rsidR="00E174E6" w:rsidRDefault="0080561B" w:rsidP="005E1935">
      <w:pPr>
        <w:pStyle w:val="Kop2"/>
      </w:pPr>
      <w:bookmarkStart w:id="127" w:name="_Toc22214130"/>
      <w:r>
        <w:rPr>
          <w:noProof/>
        </w:rPr>
        <w:lastRenderedPageBreak/>
        <mc:AlternateContent>
          <mc:Choice Requires="wps">
            <w:drawing>
              <wp:anchor distT="0" distB="0" distL="114300" distR="114300" simplePos="0" relativeHeight="251669504" behindDoc="0" locked="0" layoutInCell="1" allowOverlap="1" wp14:anchorId="6C07F34C" wp14:editId="3BD6F997">
                <wp:simplePos x="0" y="0"/>
                <wp:positionH relativeFrom="column">
                  <wp:posOffset>-800100</wp:posOffset>
                </wp:positionH>
                <wp:positionV relativeFrom="paragraph">
                  <wp:posOffset>7324725</wp:posOffset>
                </wp:positionV>
                <wp:extent cx="7604125" cy="635"/>
                <wp:effectExtent l="0" t="0" r="0" b="0"/>
                <wp:wrapNone/>
                <wp:docPr id="129" name="Tekstvak 129"/>
                <wp:cNvGraphicFramePr/>
                <a:graphic xmlns:a="http://schemas.openxmlformats.org/drawingml/2006/main">
                  <a:graphicData uri="http://schemas.microsoft.com/office/word/2010/wordprocessingShape">
                    <wps:wsp>
                      <wps:cNvSpPr txBox="1"/>
                      <wps:spPr>
                        <a:xfrm>
                          <a:off x="0" y="0"/>
                          <a:ext cx="7604125" cy="635"/>
                        </a:xfrm>
                        <a:prstGeom prst="rect">
                          <a:avLst/>
                        </a:prstGeom>
                        <a:solidFill>
                          <a:prstClr val="white"/>
                        </a:solidFill>
                        <a:ln>
                          <a:noFill/>
                        </a:ln>
                      </wps:spPr>
                      <wps:txbx>
                        <w:txbxContent>
                          <w:p w14:paraId="7BBD48F3" w14:textId="36CCB54D" w:rsidR="005E7A62" w:rsidRPr="007C2023" w:rsidRDefault="005E7A62" w:rsidP="001B6BC1">
                            <w:pPr>
                              <w:pStyle w:val="Bijschrift"/>
                              <w:jc w:val="center"/>
                              <w:rPr>
                                <w:b/>
                                <w:bCs/>
                                <w:smallCaps/>
                                <w:noProof/>
                                <w:color w:val="000000" w:themeColor="text1"/>
                                <w:sz w:val="28"/>
                                <w:szCs w:val="28"/>
                              </w:rPr>
                            </w:pPr>
                            <w:bookmarkStart w:id="128" w:name="_Ref22066207"/>
                            <w:r>
                              <w:t xml:space="preserve">Figuur </w:t>
                            </w:r>
                            <w:r>
                              <w:fldChar w:fldCharType="begin"/>
                            </w:r>
                            <w:r>
                              <w:instrText xml:space="preserve"> SEQ Figuur \* ARABIC </w:instrText>
                            </w:r>
                            <w:r>
                              <w:fldChar w:fldCharType="separate"/>
                            </w:r>
                            <w:r w:rsidR="00475E70">
                              <w:rPr>
                                <w:noProof/>
                              </w:rPr>
                              <w:t>13</w:t>
                            </w:r>
                            <w:r>
                              <w:fldChar w:fldCharType="end"/>
                            </w:r>
                            <w:bookmarkEnd w:id="128"/>
                            <w:r>
                              <w:t>, Installation Node klassendiagram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7F34C" id="Tekstvak 129" o:spid="_x0000_s1027" type="#_x0000_t202" style="position:absolute;left:0;text-align:left;margin-left:-63pt;margin-top:576.75pt;width:598.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" stroked="f">
                <v:textbox style="mso-fit-shape-to-text:t" inset="0,0,0,0">
                  <w:txbxContent>
                    <w:p w14:paraId="7BBD48F3" w14:textId="36CCB54D" w:rsidR="005E7A62" w:rsidRPr="007C2023" w:rsidRDefault="005E7A62" w:rsidP="001B6BC1">
                      <w:pPr>
                        <w:pStyle w:val="Bijschrift"/>
                        <w:jc w:val="center"/>
                        <w:rPr>
                          <w:b/>
                          <w:bCs/>
                          <w:smallCaps/>
                          <w:noProof/>
                          <w:color w:val="000000" w:themeColor="text1"/>
                          <w:sz w:val="28"/>
                          <w:szCs w:val="28"/>
                        </w:rPr>
                      </w:pPr>
                      <w:bookmarkStart w:id="129" w:name="_Ref22066207"/>
                      <w:r>
                        <w:t xml:space="preserve">Figuur </w:t>
                      </w:r>
                      <w:r>
                        <w:fldChar w:fldCharType="begin"/>
                      </w:r>
                      <w:r>
                        <w:instrText xml:space="preserve"> SEQ Figuur \* ARABIC </w:instrText>
                      </w:r>
                      <w:r>
                        <w:fldChar w:fldCharType="separate"/>
                      </w:r>
                      <w:r w:rsidR="00475E70">
                        <w:rPr>
                          <w:noProof/>
                        </w:rPr>
                        <w:t>13</w:t>
                      </w:r>
                      <w:r>
                        <w:fldChar w:fldCharType="end"/>
                      </w:r>
                      <w:bookmarkEnd w:id="129"/>
                      <w:r>
                        <w:t>, Installation Node klassendiagram</w:t>
                      </w:r>
                    </w:p>
                  </w:txbxContent>
                </v:textbox>
              </v:shape>
            </w:pict>
          </mc:Fallback>
        </mc:AlternateContent>
      </w:r>
      <w:r w:rsidR="005E1935">
        <w:rPr>
          <w:noProof/>
        </w:rPr>
        <w:drawing>
          <wp:anchor distT="0" distB="0" distL="114300" distR="114300" simplePos="0" relativeHeight="251663360" behindDoc="0" locked="0" layoutInCell="1" allowOverlap="1" wp14:anchorId="00088C77" wp14:editId="24E8EB67">
            <wp:simplePos x="0" y="0"/>
            <wp:positionH relativeFrom="margin">
              <wp:posOffset>-800100</wp:posOffset>
            </wp:positionH>
            <wp:positionV relativeFrom="paragraph">
              <wp:posOffset>257175</wp:posOffset>
            </wp:positionV>
            <wp:extent cx="7604282" cy="70104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04282" cy="70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935">
        <w:t>Klassendiagrammen</w:t>
      </w:r>
      <w:bookmarkEnd w:id="127"/>
    </w:p>
    <w:p w14:paraId="7648C88C" w14:textId="0B3E0A53" w:rsidR="005E1935" w:rsidRDefault="005E1935">
      <w:r>
        <w:br w:type="page"/>
      </w:r>
    </w:p>
    <w:p w14:paraId="52D07AD2" w14:textId="77777777" w:rsidR="0080561B" w:rsidRDefault="005E1935" w:rsidP="0080561B">
      <w:pPr>
        <w:keepNext/>
        <w:jc w:val="center"/>
      </w:pPr>
      <w:r>
        <w:rPr>
          <w:noProof/>
        </w:rPr>
        <w:lastRenderedPageBreak/>
        <w:drawing>
          <wp:inline distT="0" distB="0" distL="0" distR="0" wp14:anchorId="00AA6164" wp14:editId="353144A7">
            <wp:extent cx="7752378" cy="3873704"/>
            <wp:effectExtent l="0" t="381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04494" cy="3899745"/>
                    </a:xfrm>
                    <a:prstGeom prst="rect">
                      <a:avLst/>
                    </a:prstGeom>
                    <a:noFill/>
                    <a:ln>
                      <a:noFill/>
                    </a:ln>
                  </pic:spPr>
                </pic:pic>
              </a:graphicData>
            </a:graphic>
          </wp:inline>
        </w:drawing>
      </w:r>
    </w:p>
    <w:p w14:paraId="661ED669" w14:textId="5CBD9685" w:rsidR="005E1935" w:rsidRDefault="0080561B" w:rsidP="0080561B">
      <w:pPr>
        <w:pStyle w:val="Bijschrift"/>
        <w:jc w:val="center"/>
      </w:pPr>
      <w:bookmarkStart w:id="130" w:name="_Ref22066279"/>
      <w:r>
        <w:t xml:space="preserve">Figuur </w:t>
      </w:r>
      <w:r>
        <w:fldChar w:fldCharType="begin"/>
      </w:r>
      <w:r>
        <w:instrText xml:space="preserve"> SEQ Figuur \* ARABIC </w:instrText>
      </w:r>
      <w:r>
        <w:fldChar w:fldCharType="separate"/>
      </w:r>
      <w:r w:rsidR="00475E70">
        <w:rPr>
          <w:noProof/>
        </w:rPr>
        <w:t>14</w:t>
      </w:r>
      <w:r>
        <w:fldChar w:fldCharType="end"/>
      </w:r>
      <w:bookmarkEnd w:id="130"/>
      <w:r>
        <w:t>, Program Node Klassendiagram</w:t>
      </w:r>
    </w:p>
    <w:p w14:paraId="07C40C49" w14:textId="43D4FCCA" w:rsidR="005E1935" w:rsidRDefault="005E1935"/>
    <w:p w14:paraId="33351AE4" w14:textId="77777777" w:rsidR="0080561B" w:rsidRDefault="005E1935" w:rsidP="0080561B">
      <w:pPr>
        <w:keepNext/>
        <w:jc w:val="center"/>
      </w:pPr>
      <w:r>
        <w:rPr>
          <w:noProof/>
        </w:rPr>
        <w:drawing>
          <wp:inline distT="0" distB="0" distL="0" distR="0" wp14:anchorId="6EA4894A" wp14:editId="749CF0F6">
            <wp:extent cx="6987402" cy="4712017"/>
            <wp:effectExtent l="0" t="5397"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007887" cy="4725832"/>
                    </a:xfrm>
                    <a:prstGeom prst="rect">
                      <a:avLst/>
                    </a:prstGeom>
                    <a:noFill/>
                    <a:ln>
                      <a:noFill/>
                    </a:ln>
                  </pic:spPr>
                </pic:pic>
              </a:graphicData>
            </a:graphic>
          </wp:inline>
        </w:drawing>
      </w:r>
    </w:p>
    <w:p w14:paraId="03A81504" w14:textId="32E81430" w:rsidR="00476773" w:rsidRDefault="0080561B" w:rsidP="0080561B">
      <w:pPr>
        <w:pStyle w:val="Bijschrift"/>
        <w:jc w:val="center"/>
      </w:pPr>
      <w:bookmarkStart w:id="131" w:name="_Ref22069345"/>
      <w:r>
        <w:t xml:space="preserve">Figuur </w:t>
      </w:r>
      <w:r>
        <w:fldChar w:fldCharType="begin"/>
      </w:r>
      <w:r>
        <w:instrText xml:space="preserve"> SEQ Figuur \* ARABIC </w:instrText>
      </w:r>
      <w:r>
        <w:fldChar w:fldCharType="separate"/>
      </w:r>
      <w:r w:rsidR="00475E70">
        <w:rPr>
          <w:noProof/>
        </w:rPr>
        <w:t>15</w:t>
      </w:r>
      <w:r>
        <w:fldChar w:fldCharType="end"/>
      </w:r>
      <w:r>
        <w:t xml:space="preserve">, </w:t>
      </w:r>
      <w:r w:rsidR="00320F03">
        <w:t>Toolbar</w:t>
      </w:r>
      <w:r>
        <w:t xml:space="preserve"> Klassendiagram</w:t>
      </w:r>
      <w:bookmarkEnd w:id="131"/>
    </w:p>
    <w:p w14:paraId="000B1FA9" w14:textId="77777777" w:rsidR="00476773" w:rsidRDefault="00476773">
      <w:r>
        <w:br w:type="page"/>
      </w:r>
    </w:p>
    <w:p w14:paraId="325C7FCC" w14:textId="68F75304" w:rsidR="005E1935" w:rsidRDefault="00476773" w:rsidP="00476773">
      <w:pPr>
        <w:pStyle w:val="Kop2"/>
      </w:pPr>
      <w:bookmarkStart w:id="132" w:name="_Toc22214131"/>
      <w:bookmarkStart w:id="133" w:name="_Ref22735497"/>
      <w:bookmarkStart w:id="134" w:name="_Ref22735507"/>
      <w:r>
        <w:lastRenderedPageBreak/>
        <w:t xml:space="preserve">FestoCap </w:t>
      </w:r>
      <w:r w:rsidR="001B6BC1">
        <w:t>Program Node</w:t>
      </w:r>
      <w:r>
        <w:t xml:space="preserve"> Sequence UML</w:t>
      </w:r>
      <w:bookmarkEnd w:id="132"/>
      <w:bookmarkEnd w:id="133"/>
      <w:bookmarkEnd w:id="134"/>
    </w:p>
    <w:p w14:paraId="22D97BC2" w14:textId="77777777" w:rsidR="0080561B" w:rsidRDefault="00476773" w:rsidP="0080561B">
      <w:pPr>
        <w:keepNext/>
        <w:jc w:val="center"/>
      </w:pPr>
      <w:r>
        <w:rPr>
          <w:noProof/>
        </w:rPr>
        <w:drawing>
          <wp:inline distT="0" distB="0" distL="0" distR="0" wp14:anchorId="53E6FD38" wp14:editId="62F0FA75">
            <wp:extent cx="7851174" cy="3724275"/>
            <wp:effectExtent l="6032" t="0" r="3493" b="3492"/>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860816" cy="3728849"/>
                    </a:xfrm>
                    <a:prstGeom prst="rect">
                      <a:avLst/>
                    </a:prstGeom>
                    <a:noFill/>
                    <a:ln>
                      <a:noFill/>
                    </a:ln>
                  </pic:spPr>
                </pic:pic>
              </a:graphicData>
            </a:graphic>
          </wp:inline>
        </w:drawing>
      </w:r>
    </w:p>
    <w:p w14:paraId="379B5990" w14:textId="4396A2D3" w:rsidR="003F19D3" w:rsidRDefault="0080561B" w:rsidP="0080561B">
      <w:pPr>
        <w:pStyle w:val="Bijschrift"/>
        <w:jc w:val="center"/>
      </w:pPr>
      <w:r>
        <w:lastRenderedPageBreak/>
        <w:t xml:space="preserve">Figuur </w:t>
      </w:r>
      <w:r>
        <w:fldChar w:fldCharType="begin"/>
      </w:r>
      <w:r>
        <w:instrText xml:space="preserve"> SEQ Figuur \* ARABIC </w:instrText>
      </w:r>
      <w:r>
        <w:fldChar w:fldCharType="separate"/>
      </w:r>
      <w:r w:rsidR="00475E70">
        <w:rPr>
          <w:noProof/>
        </w:rPr>
        <w:t>16</w:t>
      </w:r>
      <w:r>
        <w:fldChar w:fldCharType="end"/>
      </w:r>
      <w:r>
        <w:t>, Sequence Diagram FestoCap</w:t>
      </w:r>
    </w:p>
    <w:p w14:paraId="1BD8E5B6" w14:textId="14DAA3E6" w:rsidR="003F19D3" w:rsidRDefault="003F19D3" w:rsidP="003F19D3">
      <w:pPr>
        <w:pStyle w:val="Kop2"/>
      </w:pPr>
      <w:bookmarkStart w:id="135" w:name="_Toc22214132"/>
      <w:r>
        <w:t>Lay-Out</w:t>
      </w:r>
      <w:bookmarkEnd w:id="135"/>
    </w:p>
    <w:p w14:paraId="22CE65C7" w14:textId="6A33E13C" w:rsidR="00B43D8F" w:rsidRPr="00B43D8F" w:rsidRDefault="00B43D8F" w:rsidP="00B43D8F">
      <w:pPr>
        <w:pStyle w:val="Kop3"/>
      </w:pPr>
      <w:bookmarkStart w:id="136" w:name="_Toc22214133"/>
      <w:r>
        <w:t>Eerste indruk GUI</w:t>
      </w:r>
      <w:bookmarkEnd w:id="136"/>
    </w:p>
    <w:p w14:paraId="68EEF093" w14:textId="77777777" w:rsidR="0080561B" w:rsidRDefault="00B43D8F" w:rsidP="0080561B">
      <w:pPr>
        <w:keepNext/>
      </w:pPr>
      <w:r>
        <w:rPr>
          <w:noProof/>
        </w:rPr>
        <w:drawing>
          <wp:inline distT="0" distB="0" distL="0" distR="0" wp14:anchorId="690769FD" wp14:editId="30BB19D4">
            <wp:extent cx="5943600" cy="59436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43600"/>
                    </a:xfrm>
                    <a:prstGeom prst="rect">
                      <a:avLst/>
                    </a:prstGeom>
                  </pic:spPr>
                </pic:pic>
              </a:graphicData>
            </a:graphic>
          </wp:inline>
        </w:drawing>
      </w:r>
    </w:p>
    <w:p w14:paraId="55ACC5F2" w14:textId="28400C28" w:rsidR="00B43D8F" w:rsidRPr="00B43D8F" w:rsidRDefault="0080561B" w:rsidP="001B6BC1">
      <w:pPr>
        <w:pStyle w:val="Bijschrift"/>
        <w:jc w:val="center"/>
      </w:pPr>
      <w:r>
        <w:t xml:space="preserve">Figuur </w:t>
      </w:r>
      <w:r>
        <w:fldChar w:fldCharType="begin"/>
      </w:r>
      <w:r>
        <w:instrText xml:space="preserve"> SEQ Figuur \* ARABIC </w:instrText>
      </w:r>
      <w:r>
        <w:fldChar w:fldCharType="separate"/>
      </w:r>
      <w:r w:rsidR="00475E70">
        <w:rPr>
          <w:noProof/>
        </w:rPr>
        <w:t>17</w:t>
      </w:r>
      <w:r>
        <w:fldChar w:fldCharType="end"/>
      </w:r>
      <w:r>
        <w:t>, Eerste indruk FestoCap GUI</w:t>
      </w:r>
    </w:p>
    <w:p w14:paraId="6AE28333" w14:textId="77777777" w:rsidR="003F19D3" w:rsidRDefault="003F19D3" w:rsidP="003F19D3">
      <w:pPr>
        <w:pStyle w:val="Kop3"/>
      </w:pPr>
      <w:bookmarkStart w:id="137" w:name="_Toc22214134"/>
      <w:r>
        <w:lastRenderedPageBreak/>
        <w:t>Installation Node</w:t>
      </w:r>
      <w:bookmarkEnd w:id="137"/>
    </w:p>
    <w:p w14:paraId="2311DC31" w14:textId="77777777" w:rsidR="0080561B" w:rsidRDefault="003F19D3" w:rsidP="0080561B">
      <w:pPr>
        <w:keepNext/>
      </w:pPr>
      <w:r w:rsidRPr="003F19D3">
        <w:rPr>
          <w:noProof/>
        </w:rPr>
        <w:drawing>
          <wp:inline distT="0" distB="0" distL="0" distR="0" wp14:anchorId="6FB2EE15" wp14:editId="4504CE08">
            <wp:extent cx="5943600" cy="383730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37305"/>
                    </a:xfrm>
                    <a:prstGeom prst="rect">
                      <a:avLst/>
                    </a:prstGeom>
                  </pic:spPr>
                </pic:pic>
              </a:graphicData>
            </a:graphic>
          </wp:inline>
        </w:drawing>
      </w:r>
    </w:p>
    <w:p w14:paraId="76575A75" w14:textId="5817100E" w:rsidR="003F19D3" w:rsidRPr="0080561B" w:rsidRDefault="0080561B" w:rsidP="001B6BC1">
      <w:pPr>
        <w:pStyle w:val="Bijschrift"/>
        <w:jc w:val="center"/>
        <w:rPr>
          <w:lang w:val="en-GB"/>
        </w:rPr>
      </w:pPr>
      <w:bookmarkStart w:id="138" w:name="_Ref22066330"/>
      <w:r w:rsidRPr="0080561B">
        <w:rPr>
          <w:lang w:val="en-GB"/>
        </w:rPr>
        <w:t xml:space="preserve">Figuur </w:t>
      </w:r>
      <w:r>
        <w:fldChar w:fldCharType="begin"/>
      </w:r>
      <w:r w:rsidRPr="0080561B">
        <w:rPr>
          <w:lang w:val="en-GB"/>
        </w:rPr>
        <w:instrText xml:space="preserve"> SEQ Figuur \* ARABIC </w:instrText>
      </w:r>
      <w:r>
        <w:fldChar w:fldCharType="separate"/>
      </w:r>
      <w:r w:rsidR="00475E70">
        <w:rPr>
          <w:noProof/>
          <w:lang w:val="en-GB"/>
        </w:rPr>
        <w:t>18</w:t>
      </w:r>
      <w:r>
        <w:fldChar w:fldCharType="end"/>
      </w:r>
      <w:bookmarkEnd w:id="138"/>
      <w:r w:rsidRPr="0080561B">
        <w:rPr>
          <w:lang w:val="en-GB"/>
        </w:rPr>
        <w:t>, Installation Node Lay-Out</w:t>
      </w:r>
    </w:p>
    <w:p w14:paraId="237B56ED" w14:textId="7378A816" w:rsidR="003F19D3" w:rsidRDefault="003F19D3" w:rsidP="003F19D3">
      <w:pPr>
        <w:pStyle w:val="Kop3"/>
      </w:pPr>
      <w:bookmarkStart w:id="139" w:name="_Toc22214135"/>
      <w:r>
        <w:lastRenderedPageBreak/>
        <w:t>Program Node</w:t>
      </w:r>
      <w:bookmarkEnd w:id="139"/>
    </w:p>
    <w:p w14:paraId="60DBC0AE" w14:textId="77777777" w:rsidR="0080561B" w:rsidRDefault="003F19D3" w:rsidP="0080561B">
      <w:pPr>
        <w:keepNext/>
      </w:pPr>
      <w:r w:rsidRPr="003F19D3">
        <w:rPr>
          <w:noProof/>
        </w:rPr>
        <w:drawing>
          <wp:inline distT="0" distB="0" distL="0" distR="0" wp14:anchorId="7F2D7405" wp14:editId="6C1A256C">
            <wp:extent cx="5943600" cy="3861435"/>
            <wp:effectExtent l="0" t="0" r="0" b="571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61435"/>
                    </a:xfrm>
                    <a:prstGeom prst="rect">
                      <a:avLst/>
                    </a:prstGeom>
                  </pic:spPr>
                </pic:pic>
              </a:graphicData>
            </a:graphic>
          </wp:inline>
        </w:drawing>
      </w:r>
    </w:p>
    <w:p w14:paraId="76D54DE6" w14:textId="2BFE4409" w:rsidR="003F19D3" w:rsidRPr="0080561B" w:rsidRDefault="0080561B" w:rsidP="001B6BC1">
      <w:pPr>
        <w:pStyle w:val="Bijschrift"/>
        <w:jc w:val="center"/>
        <w:rPr>
          <w:lang w:val="en-GB"/>
        </w:rPr>
      </w:pPr>
      <w:bookmarkStart w:id="140" w:name="_Ref22065406"/>
      <w:bookmarkStart w:id="141" w:name="_Ref22066331"/>
      <w:r w:rsidRPr="0080561B">
        <w:rPr>
          <w:lang w:val="en-GB"/>
        </w:rPr>
        <w:t xml:space="preserve">Figuur </w:t>
      </w:r>
      <w:r>
        <w:fldChar w:fldCharType="begin"/>
      </w:r>
      <w:r w:rsidRPr="0080561B">
        <w:rPr>
          <w:lang w:val="en-GB"/>
        </w:rPr>
        <w:instrText xml:space="preserve"> SEQ Figuur \* ARABIC </w:instrText>
      </w:r>
      <w:r>
        <w:fldChar w:fldCharType="separate"/>
      </w:r>
      <w:r w:rsidR="00475E70">
        <w:rPr>
          <w:noProof/>
          <w:lang w:val="en-GB"/>
        </w:rPr>
        <w:t>19</w:t>
      </w:r>
      <w:r>
        <w:fldChar w:fldCharType="end"/>
      </w:r>
      <w:bookmarkEnd w:id="141"/>
      <w:r w:rsidRPr="0080561B">
        <w:rPr>
          <w:lang w:val="en-GB"/>
        </w:rPr>
        <w:t>, Program Node</w:t>
      </w:r>
      <w:bookmarkEnd w:id="140"/>
      <w:r w:rsidRPr="0080561B">
        <w:rPr>
          <w:lang w:val="en-GB"/>
        </w:rPr>
        <w:t xml:space="preserve"> Lay-Out</w:t>
      </w:r>
    </w:p>
    <w:p w14:paraId="11AC7B66" w14:textId="1F959CE7" w:rsidR="003F19D3" w:rsidRPr="003F19D3" w:rsidRDefault="003F19D3" w:rsidP="003F19D3">
      <w:pPr>
        <w:pStyle w:val="Kop3"/>
      </w:pPr>
      <w:bookmarkStart w:id="142" w:name="_Toc22214136"/>
      <w:r>
        <w:lastRenderedPageBreak/>
        <w:t>Toolbar</w:t>
      </w:r>
      <w:bookmarkEnd w:id="142"/>
    </w:p>
    <w:p w14:paraId="7089F935" w14:textId="77777777" w:rsidR="0080561B" w:rsidRDefault="003F19D3" w:rsidP="000C700E">
      <w:r w:rsidRPr="003F19D3">
        <w:rPr>
          <w:noProof/>
        </w:rPr>
        <w:drawing>
          <wp:inline distT="0" distB="0" distL="0" distR="0" wp14:anchorId="0CDE9F3B" wp14:editId="6617EDAA">
            <wp:extent cx="5943600" cy="386080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60800"/>
                    </a:xfrm>
                    <a:prstGeom prst="rect">
                      <a:avLst/>
                    </a:prstGeom>
                  </pic:spPr>
                </pic:pic>
              </a:graphicData>
            </a:graphic>
          </wp:inline>
        </w:drawing>
      </w:r>
    </w:p>
    <w:p w14:paraId="33A081CB" w14:textId="0059053C" w:rsidR="003F19D3" w:rsidRDefault="0080561B" w:rsidP="001B6BC1">
      <w:pPr>
        <w:pStyle w:val="Bijschrift"/>
        <w:jc w:val="center"/>
      </w:pPr>
      <w:bookmarkStart w:id="143" w:name="_Ref22066332"/>
      <w:r>
        <w:t xml:space="preserve">Figuur </w:t>
      </w:r>
      <w:r>
        <w:fldChar w:fldCharType="begin"/>
      </w:r>
      <w:r>
        <w:instrText xml:space="preserve"> SEQ Figuur \* ARABIC </w:instrText>
      </w:r>
      <w:r>
        <w:fldChar w:fldCharType="separate"/>
      </w:r>
      <w:r w:rsidR="00475E70">
        <w:rPr>
          <w:noProof/>
        </w:rPr>
        <w:t>20</w:t>
      </w:r>
      <w:r>
        <w:fldChar w:fldCharType="end"/>
      </w:r>
      <w:bookmarkEnd w:id="143"/>
      <w:r>
        <w:t>, Toolbar Node Lay-Out</w:t>
      </w:r>
    </w:p>
    <w:p w14:paraId="722DCD15" w14:textId="77777777" w:rsidR="003F19D3" w:rsidRDefault="003F19D3">
      <w:pPr>
        <w:rPr>
          <w:rFonts w:asciiTheme="majorHAnsi" w:eastAsiaTheme="majorEastAsia" w:hAnsiTheme="majorHAnsi" w:cstheme="majorBidi"/>
          <w:b/>
          <w:bCs/>
          <w:smallCaps/>
          <w:color w:val="000000" w:themeColor="text1"/>
          <w:sz w:val="28"/>
          <w:szCs w:val="28"/>
        </w:rPr>
      </w:pPr>
      <w:r>
        <w:br w:type="page"/>
      </w:r>
    </w:p>
    <w:p w14:paraId="26A44A22" w14:textId="4EDEE41E" w:rsidR="00476773" w:rsidRDefault="003F19D3" w:rsidP="003F19D3">
      <w:r>
        <w:lastRenderedPageBreak/>
        <w:t xml:space="preserve"> </w:t>
      </w:r>
    </w:p>
    <w:p w14:paraId="45403456" w14:textId="6ABFC3F5" w:rsidR="00613843" w:rsidRPr="00613843" w:rsidRDefault="00613843" w:rsidP="00613843"/>
    <w:p w14:paraId="47F9F1A0" w14:textId="5AB7695B" w:rsidR="00613843" w:rsidRPr="00613843" w:rsidRDefault="00613843" w:rsidP="00613843"/>
    <w:p w14:paraId="4951A6EB" w14:textId="5C7D5D8F" w:rsidR="00613843" w:rsidRPr="00613843" w:rsidRDefault="00613843" w:rsidP="00613843"/>
    <w:p w14:paraId="507B2F22" w14:textId="20CC12AE" w:rsidR="00613843" w:rsidRPr="00613843" w:rsidRDefault="00613843" w:rsidP="00613843"/>
    <w:p w14:paraId="4FF56331" w14:textId="13EB41AB" w:rsidR="00613843" w:rsidRDefault="00613843" w:rsidP="00613843"/>
    <w:p w14:paraId="4343020E" w14:textId="77777777" w:rsidR="00613843" w:rsidRPr="00613843" w:rsidRDefault="00613843" w:rsidP="00613843">
      <w:pPr>
        <w:ind w:firstLine="720"/>
      </w:pPr>
    </w:p>
    <w:sectPr w:rsidR="00613843" w:rsidRPr="00613843" w:rsidSect="00A60D96">
      <w:pgSz w:w="12240" w:h="15840"/>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Matthijs Vos" w:date="2019-10-04T15:28:00Z" w:initials="MV">
    <w:p w14:paraId="0C6ACAF6" w14:textId="728B918C" w:rsidR="005E7A62" w:rsidRPr="00475E70" w:rsidRDefault="005E7A62">
      <w:pPr>
        <w:pStyle w:val="Tekstopmerking"/>
      </w:pPr>
      <w:r>
        <w:rPr>
          <w:rStyle w:val="Verwijzingopmerking"/>
        </w:rPr>
        <w:annotationRef/>
      </w:r>
      <w:r w:rsidRPr="00475E70">
        <w:t xml:space="preserve">Aanvullen aan het einde </w:t>
      </w:r>
    </w:p>
  </w:comment>
  <w:comment w:id="99" w:author="Matthijs Vos" w:date="2019-10-07T16:55:00Z" w:initials="MV">
    <w:p w14:paraId="7AB04D66" w14:textId="2A4236AA" w:rsidR="005E7A62" w:rsidRDefault="005E7A62">
      <w:pPr>
        <w:pStyle w:val="Tekstopmerking"/>
      </w:pPr>
      <w:r>
        <w:rPr>
          <w:rStyle w:val="Verwijzingopmerking"/>
        </w:rPr>
        <w:annotationRef/>
      </w:r>
      <w:r>
        <w:t>Als afbeelding of std weergeven</w:t>
      </w:r>
    </w:p>
  </w:comment>
  <w:comment w:id="112" w:author="Matthijs Vos" w:date="2019-10-15T20:43:00Z" w:initials="MV">
    <w:p w14:paraId="4B71DD6B" w14:textId="77777777" w:rsidR="005E7A62" w:rsidRDefault="005E7A62">
      <w:pPr>
        <w:pStyle w:val="Tekstopmerking"/>
      </w:pPr>
      <w:r>
        <w:rPr>
          <w:rStyle w:val="Verwijzingopmerking"/>
        </w:rPr>
        <w:annotationRef/>
      </w:r>
      <w:r>
        <w:t>Bron naar forum</w:t>
      </w:r>
    </w:p>
    <w:p w14:paraId="7BFC28BC" w14:textId="25D730A4" w:rsidR="005E7A62" w:rsidRDefault="005E7A62">
      <w:pPr>
        <w:pStyle w:val="Tekstopmerking"/>
      </w:pPr>
    </w:p>
  </w:comment>
  <w:comment w:id="117" w:author="Matthijs Vos" w:date="2019-10-23T12:52:00Z" w:initials="MV">
    <w:p w14:paraId="5241E62A" w14:textId="77777777" w:rsidR="005E7A62" w:rsidRDefault="005E7A62">
      <w:pPr>
        <w:pStyle w:val="Tekstopmerking"/>
      </w:pPr>
      <w:r>
        <w:rPr>
          <w:rStyle w:val="Verwijzingopmerking"/>
        </w:rPr>
        <w:annotationRef/>
      </w:r>
      <w:r>
        <w:t xml:space="preserve">Wat wil ik zeggen in aanbevelingen? </w:t>
      </w:r>
    </w:p>
    <w:p w14:paraId="7D2BE7B9" w14:textId="77777777" w:rsidR="005E7A62" w:rsidRDefault="005E7A62">
      <w:pPr>
        <w:pStyle w:val="Tekstopmerking"/>
      </w:pPr>
      <w:r>
        <w:t xml:space="preserve">Wat zijn de volgende stappen voor de festo cap ? </w:t>
      </w:r>
    </w:p>
    <w:p w14:paraId="28DE02FD" w14:textId="77777777" w:rsidR="005E7A62" w:rsidRDefault="005E7A62" w:rsidP="005E7A62">
      <w:pPr>
        <w:pStyle w:val="Tekstopmerking"/>
        <w:numPr>
          <w:ilvl w:val="0"/>
          <w:numId w:val="33"/>
        </w:numPr>
      </w:pPr>
      <w:r>
        <w:t>UI is vanzelfsprekend</w:t>
      </w:r>
    </w:p>
    <w:p w14:paraId="5A1C029C" w14:textId="77777777" w:rsidR="005E7A62" w:rsidRDefault="005E7A62" w:rsidP="005E7A62">
      <w:pPr>
        <w:pStyle w:val="Tekstopmerking"/>
        <w:numPr>
          <w:ilvl w:val="0"/>
          <w:numId w:val="33"/>
        </w:numPr>
      </w:pPr>
      <w:r>
        <w:t>CommandServer boodschappen standaardiseren</w:t>
      </w:r>
    </w:p>
    <w:p w14:paraId="21C249C3" w14:textId="77777777" w:rsidR="005E7A62" w:rsidRDefault="005E7A62" w:rsidP="005E7A62">
      <w:pPr>
        <w:pStyle w:val="Tekstopmerking"/>
        <w:numPr>
          <w:ilvl w:val="0"/>
          <w:numId w:val="33"/>
        </w:numPr>
      </w:pPr>
      <w:r>
        <w:t xml:space="preserve"> Ondersteuning meerdere motoren</w:t>
      </w:r>
    </w:p>
    <w:p w14:paraId="22E2611D" w14:textId="77777777" w:rsidR="005E7A62" w:rsidRDefault="005E7A62" w:rsidP="005E7A62">
      <w:pPr>
        <w:pStyle w:val="Tekstopmerking"/>
        <w:numPr>
          <w:ilvl w:val="0"/>
          <w:numId w:val="33"/>
        </w:numPr>
      </w:pPr>
      <w:r>
        <w:t xml:space="preserve"> Betere feedback van motor</w:t>
      </w:r>
    </w:p>
    <w:p w14:paraId="343371BA" w14:textId="61B46A94" w:rsidR="005E7A62" w:rsidRDefault="005E7A62" w:rsidP="005E7A62">
      <w:pPr>
        <w:pStyle w:val="Tekstopmerking"/>
        <w:numPr>
          <w:ilvl w:val="0"/>
          <w:numId w:val="33"/>
        </w:numPr>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6ACAF6" w15:done="0"/>
  <w15:commentEx w15:paraId="7AB04D66" w15:done="0"/>
  <w15:commentEx w15:paraId="7BFC28BC" w15:done="1"/>
  <w15:commentEx w15:paraId="343371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6ACAF6" w16cid:durableId="2141E3B0"/>
  <w16cid:commentId w16cid:paraId="7AB04D66" w16cid:durableId="2145EC6A"/>
  <w16cid:commentId w16cid:paraId="7BFC28BC" w16cid:durableId="2150ADE6"/>
  <w16cid:commentId w16cid:paraId="343371BA" w16cid:durableId="215AC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BFF95" w14:textId="77777777" w:rsidR="00707774" w:rsidRDefault="00707774" w:rsidP="006D30E0">
      <w:pPr>
        <w:spacing w:after="0" w:line="240" w:lineRule="auto"/>
      </w:pPr>
      <w:r>
        <w:separator/>
      </w:r>
    </w:p>
  </w:endnote>
  <w:endnote w:type="continuationSeparator" w:id="0">
    <w:p w14:paraId="61FAAFEB" w14:textId="77777777" w:rsidR="00707774" w:rsidRDefault="00707774" w:rsidP="006D3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FFD7B" w14:textId="77777777" w:rsidR="00707774" w:rsidRDefault="00707774" w:rsidP="006D30E0">
      <w:pPr>
        <w:spacing w:after="0" w:line="240" w:lineRule="auto"/>
      </w:pPr>
      <w:r>
        <w:separator/>
      </w:r>
    </w:p>
  </w:footnote>
  <w:footnote w:type="continuationSeparator" w:id="0">
    <w:p w14:paraId="7F185C38" w14:textId="77777777" w:rsidR="00707774" w:rsidRDefault="00707774" w:rsidP="006D30E0">
      <w:pPr>
        <w:spacing w:after="0" w:line="240" w:lineRule="auto"/>
      </w:pPr>
      <w:r>
        <w:continuationSeparator/>
      </w:r>
    </w:p>
  </w:footnote>
  <w:footnote w:id="1">
    <w:p w14:paraId="3F90E67F" w14:textId="77B5F67C" w:rsidR="005E7A62" w:rsidRPr="00F608AD" w:rsidRDefault="005E7A62" w:rsidP="00F608AD">
      <w:pPr>
        <w:rPr>
          <w:i/>
          <w:iCs/>
        </w:rPr>
      </w:pPr>
      <w:r>
        <w:rPr>
          <w:rStyle w:val="Voetnootmarkering"/>
        </w:rPr>
        <w:footnoteRef/>
      </w:r>
      <w:r>
        <w:t xml:space="preserve"> </w:t>
      </w:r>
      <w:r>
        <w:rPr>
          <w:i/>
          <w:iCs/>
        </w:rPr>
        <w:t>De</w:t>
      </w:r>
      <w:r w:rsidRPr="00F608AD">
        <w:rPr>
          <w:i/>
          <w:iCs/>
        </w:rPr>
        <w:t xml:space="preserve"> juiste register</w:t>
      </w:r>
      <w:r>
        <w:rPr>
          <w:i/>
          <w:iCs/>
        </w:rPr>
        <w:t>s zijn</w:t>
      </w:r>
      <w:r w:rsidRPr="00F608AD">
        <w:rPr>
          <w:i/>
          <w:iCs/>
        </w:rPr>
        <w:t xml:space="preserve"> gevonden </w:t>
      </w:r>
      <w:r>
        <w:rPr>
          <w:i/>
          <w:iCs/>
        </w:rPr>
        <w:t>d</w:t>
      </w:r>
      <w:r w:rsidRPr="00F608AD">
        <w:rPr>
          <w:i/>
          <w:iCs/>
        </w:rPr>
        <w:t>oor een methode van trial en error w</w:t>
      </w:r>
      <w:r>
        <w:rPr>
          <w:i/>
          <w:iCs/>
        </w:rPr>
        <w:t>aa</w:t>
      </w:r>
      <w:r w:rsidRPr="00F608AD">
        <w:rPr>
          <w:i/>
          <w:iCs/>
        </w:rPr>
        <w:t xml:space="preserve">rbij uiteindelijk </w:t>
      </w:r>
      <w:r>
        <w:rPr>
          <w:i/>
          <w:iCs/>
        </w:rPr>
        <w:t>vastgesteld is</w:t>
      </w:r>
      <w:r w:rsidRPr="00F608AD">
        <w:rPr>
          <w:i/>
          <w:iCs/>
        </w:rPr>
        <w:t xml:space="preserve"> dat de commando registers zich boven de statusregisters</w:t>
      </w:r>
      <w:r>
        <w:rPr>
          <w:i/>
          <w:iCs/>
        </w:rPr>
        <w:t xml:space="preserve"> bevinden</w:t>
      </w:r>
      <w:r w:rsidRPr="00F608AD">
        <w:rPr>
          <w:i/>
          <w:iCs/>
        </w:rPr>
        <w:t xml:space="preserve"> </w:t>
      </w:r>
      <w:r>
        <w:rPr>
          <w:i/>
          <w:iCs/>
        </w:rPr>
        <w:t>.</w:t>
      </w:r>
    </w:p>
    <w:p w14:paraId="467DF097" w14:textId="1F7751FC" w:rsidR="005E7A62" w:rsidRDefault="005E7A62">
      <w:pPr>
        <w:pStyle w:val="Voetnootteks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37B83"/>
    <w:multiLevelType w:val="hybridMultilevel"/>
    <w:tmpl w:val="3D30E2A0"/>
    <w:lvl w:ilvl="0" w:tplc="B7E689E0">
      <w:start w:val="9"/>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22A83"/>
    <w:multiLevelType w:val="hybridMultilevel"/>
    <w:tmpl w:val="559C9980"/>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2" w15:restartNumberingAfterBreak="0">
    <w:nsid w:val="1482775B"/>
    <w:multiLevelType w:val="multilevel"/>
    <w:tmpl w:val="C382DF74"/>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14B87F43"/>
    <w:multiLevelType w:val="hybridMultilevel"/>
    <w:tmpl w:val="341EE7C4"/>
    <w:lvl w:ilvl="0" w:tplc="F56CBB30">
      <w:numFmt w:val="bullet"/>
      <w:lvlText w:val="-"/>
      <w:lvlJc w:val="left"/>
      <w:pPr>
        <w:ind w:left="770" w:hanging="360"/>
      </w:pPr>
      <w:rPr>
        <w:rFonts w:ascii="Calibri" w:eastAsiaTheme="minorEastAsia" w:hAnsi="Calibri" w:cs="Calibri"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4" w15:restartNumberingAfterBreak="0">
    <w:nsid w:val="169A3F57"/>
    <w:multiLevelType w:val="hybridMultilevel"/>
    <w:tmpl w:val="5CDCDA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6D0D9C"/>
    <w:multiLevelType w:val="hybridMultilevel"/>
    <w:tmpl w:val="91E0B6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4B6EEE"/>
    <w:multiLevelType w:val="hybridMultilevel"/>
    <w:tmpl w:val="A642CAA0"/>
    <w:lvl w:ilvl="0" w:tplc="F56CBB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6A354A"/>
    <w:multiLevelType w:val="hybridMultilevel"/>
    <w:tmpl w:val="21283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964DA4"/>
    <w:multiLevelType w:val="hybridMultilevel"/>
    <w:tmpl w:val="8836FBA0"/>
    <w:lvl w:ilvl="0" w:tplc="08090003">
      <w:start w:val="1"/>
      <w:numFmt w:val="bullet"/>
      <w:lvlText w:val="o"/>
      <w:lvlJc w:val="left"/>
      <w:pPr>
        <w:ind w:left="771" w:hanging="360"/>
      </w:pPr>
      <w:rPr>
        <w:rFonts w:ascii="Courier New" w:hAnsi="Courier New" w:cs="Courier New"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9" w15:restartNumberingAfterBreak="0">
    <w:nsid w:val="40E01FE2"/>
    <w:multiLevelType w:val="hybridMultilevel"/>
    <w:tmpl w:val="973A0F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694D7A"/>
    <w:multiLevelType w:val="hybridMultilevel"/>
    <w:tmpl w:val="1D4C4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495EA5"/>
    <w:multiLevelType w:val="hybridMultilevel"/>
    <w:tmpl w:val="55D2DF9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4E13064E"/>
    <w:multiLevelType w:val="hybridMultilevel"/>
    <w:tmpl w:val="CA220BC0"/>
    <w:lvl w:ilvl="0" w:tplc="B7E689E0">
      <w:start w:val="9"/>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5B7BFB"/>
    <w:multiLevelType w:val="hybridMultilevel"/>
    <w:tmpl w:val="746A857E"/>
    <w:lvl w:ilvl="0" w:tplc="08090003">
      <w:start w:val="1"/>
      <w:numFmt w:val="bullet"/>
      <w:lvlText w:val="o"/>
      <w:lvlJc w:val="left"/>
      <w:pPr>
        <w:ind w:left="771" w:hanging="360"/>
      </w:pPr>
      <w:rPr>
        <w:rFonts w:ascii="Courier New" w:hAnsi="Courier New" w:cs="Courier New"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4" w15:restartNumberingAfterBreak="0">
    <w:nsid w:val="52152FF4"/>
    <w:multiLevelType w:val="hybridMultilevel"/>
    <w:tmpl w:val="A7FABE20"/>
    <w:lvl w:ilvl="0" w:tplc="F56CBB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220D41"/>
    <w:multiLevelType w:val="hybridMultilevel"/>
    <w:tmpl w:val="55D2DF9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77444D79"/>
    <w:multiLevelType w:val="multilevel"/>
    <w:tmpl w:val="AD72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8E3AE7"/>
    <w:multiLevelType w:val="hybridMultilevel"/>
    <w:tmpl w:val="DFC8A5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C9D6C30"/>
    <w:multiLevelType w:val="hybridMultilevel"/>
    <w:tmpl w:val="8EBC51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2"/>
  </w:num>
  <w:num w:numId="12">
    <w:abstractNumId w:val="0"/>
  </w:num>
  <w:num w:numId="13">
    <w:abstractNumId w:val="13"/>
  </w:num>
  <w:num w:numId="14">
    <w:abstractNumId w:val="17"/>
  </w:num>
  <w:num w:numId="15">
    <w:abstractNumId w:val="5"/>
  </w:num>
  <w:num w:numId="16">
    <w:abstractNumId w:val="8"/>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6"/>
  </w:num>
  <w:num w:numId="28">
    <w:abstractNumId w:val="1"/>
  </w:num>
  <w:num w:numId="29">
    <w:abstractNumId w:val="10"/>
  </w:num>
  <w:num w:numId="30">
    <w:abstractNumId w:val="18"/>
  </w:num>
  <w:num w:numId="31">
    <w:abstractNumId w:val="7"/>
  </w:num>
  <w:num w:numId="32">
    <w:abstractNumId w:val="9"/>
  </w:num>
  <w:num w:numId="33">
    <w:abstractNumId w:val="3"/>
  </w:num>
  <w:num w:numId="34">
    <w:abstractNumId w:val="14"/>
  </w:num>
  <w:num w:numId="35">
    <w:abstractNumId w:val="15"/>
  </w:num>
  <w:num w:numId="36">
    <w:abstractNumId w:val="11"/>
  </w:num>
  <w:num w:numId="37">
    <w:abstractNumId w:val="4"/>
  </w:num>
  <w:num w:numId="3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ijs Vos">
    <w15:presenceInfo w15:providerId="Windows Live" w15:userId="78872d12afa260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D96"/>
    <w:rsid w:val="000051E6"/>
    <w:rsid w:val="0004235D"/>
    <w:rsid w:val="00042AE7"/>
    <w:rsid w:val="000436EC"/>
    <w:rsid w:val="00057E1A"/>
    <w:rsid w:val="0006309E"/>
    <w:rsid w:val="00072709"/>
    <w:rsid w:val="00076582"/>
    <w:rsid w:val="000777F5"/>
    <w:rsid w:val="0008031A"/>
    <w:rsid w:val="000872A3"/>
    <w:rsid w:val="000934ED"/>
    <w:rsid w:val="000953F4"/>
    <w:rsid w:val="000C0201"/>
    <w:rsid w:val="000C700E"/>
    <w:rsid w:val="00102DDE"/>
    <w:rsid w:val="001432E6"/>
    <w:rsid w:val="001459AD"/>
    <w:rsid w:val="00145EFA"/>
    <w:rsid w:val="001567B4"/>
    <w:rsid w:val="0016665E"/>
    <w:rsid w:val="00166BA8"/>
    <w:rsid w:val="00170DBC"/>
    <w:rsid w:val="00181306"/>
    <w:rsid w:val="0019423B"/>
    <w:rsid w:val="00194F95"/>
    <w:rsid w:val="001A37EB"/>
    <w:rsid w:val="001B6BC1"/>
    <w:rsid w:val="001C5EB7"/>
    <w:rsid w:val="001C5F20"/>
    <w:rsid w:val="001E4781"/>
    <w:rsid w:val="001F70B0"/>
    <w:rsid w:val="002019DB"/>
    <w:rsid w:val="00214F3B"/>
    <w:rsid w:val="00260250"/>
    <w:rsid w:val="00273E77"/>
    <w:rsid w:val="00293EEF"/>
    <w:rsid w:val="002A72BB"/>
    <w:rsid w:val="002C0EFF"/>
    <w:rsid w:val="002D2B89"/>
    <w:rsid w:val="002D6BB9"/>
    <w:rsid w:val="0030196D"/>
    <w:rsid w:val="003060F5"/>
    <w:rsid w:val="00306CDA"/>
    <w:rsid w:val="00307E44"/>
    <w:rsid w:val="00320F03"/>
    <w:rsid w:val="00325F5F"/>
    <w:rsid w:val="0032643D"/>
    <w:rsid w:val="00330512"/>
    <w:rsid w:val="003631D3"/>
    <w:rsid w:val="00376709"/>
    <w:rsid w:val="003777D3"/>
    <w:rsid w:val="003958AE"/>
    <w:rsid w:val="003966A6"/>
    <w:rsid w:val="003A09BD"/>
    <w:rsid w:val="003C5D5C"/>
    <w:rsid w:val="003D02CD"/>
    <w:rsid w:val="003D134F"/>
    <w:rsid w:val="003E51A1"/>
    <w:rsid w:val="003E7B53"/>
    <w:rsid w:val="003F19D3"/>
    <w:rsid w:val="003F1E4F"/>
    <w:rsid w:val="003F20BD"/>
    <w:rsid w:val="003F32E8"/>
    <w:rsid w:val="00401E3F"/>
    <w:rsid w:val="004051DC"/>
    <w:rsid w:val="00421AC9"/>
    <w:rsid w:val="004231D6"/>
    <w:rsid w:val="00434EA3"/>
    <w:rsid w:val="004506A4"/>
    <w:rsid w:val="00455D34"/>
    <w:rsid w:val="00467508"/>
    <w:rsid w:val="00473FA2"/>
    <w:rsid w:val="00475C03"/>
    <w:rsid w:val="00475E70"/>
    <w:rsid w:val="00476773"/>
    <w:rsid w:val="004B779F"/>
    <w:rsid w:val="004C01C2"/>
    <w:rsid w:val="004D15C5"/>
    <w:rsid w:val="004D55E2"/>
    <w:rsid w:val="004D564F"/>
    <w:rsid w:val="004E3674"/>
    <w:rsid w:val="004F2EB5"/>
    <w:rsid w:val="00503A28"/>
    <w:rsid w:val="00512051"/>
    <w:rsid w:val="00546B82"/>
    <w:rsid w:val="005536AB"/>
    <w:rsid w:val="00567CF9"/>
    <w:rsid w:val="00577FDC"/>
    <w:rsid w:val="005D2B3C"/>
    <w:rsid w:val="005D63D2"/>
    <w:rsid w:val="005E1935"/>
    <w:rsid w:val="005E7A62"/>
    <w:rsid w:val="005F31B6"/>
    <w:rsid w:val="005F7543"/>
    <w:rsid w:val="006022B1"/>
    <w:rsid w:val="00605919"/>
    <w:rsid w:val="0061146D"/>
    <w:rsid w:val="00613843"/>
    <w:rsid w:val="0066337F"/>
    <w:rsid w:val="00663AFA"/>
    <w:rsid w:val="00673432"/>
    <w:rsid w:val="00674D58"/>
    <w:rsid w:val="00677EC0"/>
    <w:rsid w:val="006818A8"/>
    <w:rsid w:val="006A2390"/>
    <w:rsid w:val="006A2B6D"/>
    <w:rsid w:val="006A6E2E"/>
    <w:rsid w:val="006C1889"/>
    <w:rsid w:val="006D30E0"/>
    <w:rsid w:val="006E3125"/>
    <w:rsid w:val="006F6C44"/>
    <w:rsid w:val="00702A62"/>
    <w:rsid w:val="00707774"/>
    <w:rsid w:val="00715156"/>
    <w:rsid w:val="00716C33"/>
    <w:rsid w:val="0073197B"/>
    <w:rsid w:val="00736D4B"/>
    <w:rsid w:val="007549ED"/>
    <w:rsid w:val="00774F3E"/>
    <w:rsid w:val="00777BDD"/>
    <w:rsid w:val="007A4381"/>
    <w:rsid w:val="007B4824"/>
    <w:rsid w:val="007C5BA7"/>
    <w:rsid w:val="007D6621"/>
    <w:rsid w:val="007F3F1A"/>
    <w:rsid w:val="007F7681"/>
    <w:rsid w:val="0080561B"/>
    <w:rsid w:val="00826CD1"/>
    <w:rsid w:val="00834D03"/>
    <w:rsid w:val="0083701A"/>
    <w:rsid w:val="008448BB"/>
    <w:rsid w:val="008554E7"/>
    <w:rsid w:val="0088565C"/>
    <w:rsid w:val="008B0AEE"/>
    <w:rsid w:val="008C35BB"/>
    <w:rsid w:val="008D7A59"/>
    <w:rsid w:val="008E3761"/>
    <w:rsid w:val="008E3D8C"/>
    <w:rsid w:val="008F34D2"/>
    <w:rsid w:val="0090708E"/>
    <w:rsid w:val="009300D5"/>
    <w:rsid w:val="0094623C"/>
    <w:rsid w:val="009505B8"/>
    <w:rsid w:val="00956524"/>
    <w:rsid w:val="00956708"/>
    <w:rsid w:val="00976106"/>
    <w:rsid w:val="00986B47"/>
    <w:rsid w:val="00990127"/>
    <w:rsid w:val="009B06AD"/>
    <w:rsid w:val="009B09E6"/>
    <w:rsid w:val="009F7827"/>
    <w:rsid w:val="00A264BE"/>
    <w:rsid w:val="00A34CBF"/>
    <w:rsid w:val="00A558BC"/>
    <w:rsid w:val="00A60D96"/>
    <w:rsid w:val="00A62527"/>
    <w:rsid w:val="00A70497"/>
    <w:rsid w:val="00A94CBE"/>
    <w:rsid w:val="00A955C0"/>
    <w:rsid w:val="00AA002D"/>
    <w:rsid w:val="00AD1DD0"/>
    <w:rsid w:val="00AD635F"/>
    <w:rsid w:val="00AD6770"/>
    <w:rsid w:val="00AE488B"/>
    <w:rsid w:val="00AE51CA"/>
    <w:rsid w:val="00B00D94"/>
    <w:rsid w:val="00B0162D"/>
    <w:rsid w:val="00B21EDC"/>
    <w:rsid w:val="00B22AF2"/>
    <w:rsid w:val="00B37835"/>
    <w:rsid w:val="00B43D8F"/>
    <w:rsid w:val="00B4493B"/>
    <w:rsid w:val="00B50A25"/>
    <w:rsid w:val="00B706DA"/>
    <w:rsid w:val="00B91981"/>
    <w:rsid w:val="00BA2FCC"/>
    <w:rsid w:val="00BA4B86"/>
    <w:rsid w:val="00BB0256"/>
    <w:rsid w:val="00BB134A"/>
    <w:rsid w:val="00BC252C"/>
    <w:rsid w:val="00BC2C2D"/>
    <w:rsid w:val="00BC3E60"/>
    <w:rsid w:val="00BF7266"/>
    <w:rsid w:val="00C05747"/>
    <w:rsid w:val="00C13F84"/>
    <w:rsid w:val="00C20CDA"/>
    <w:rsid w:val="00C242BB"/>
    <w:rsid w:val="00C30887"/>
    <w:rsid w:val="00C57748"/>
    <w:rsid w:val="00C609CF"/>
    <w:rsid w:val="00C71185"/>
    <w:rsid w:val="00C8340F"/>
    <w:rsid w:val="00CB04E0"/>
    <w:rsid w:val="00CB47B6"/>
    <w:rsid w:val="00CF1011"/>
    <w:rsid w:val="00D14E67"/>
    <w:rsid w:val="00D2260B"/>
    <w:rsid w:val="00D307DC"/>
    <w:rsid w:val="00D359F5"/>
    <w:rsid w:val="00D35DD9"/>
    <w:rsid w:val="00D50B21"/>
    <w:rsid w:val="00D50C8E"/>
    <w:rsid w:val="00D52518"/>
    <w:rsid w:val="00D61906"/>
    <w:rsid w:val="00D93497"/>
    <w:rsid w:val="00DA0B19"/>
    <w:rsid w:val="00DA465E"/>
    <w:rsid w:val="00DE39D4"/>
    <w:rsid w:val="00DE6016"/>
    <w:rsid w:val="00E03167"/>
    <w:rsid w:val="00E05686"/>
    <w:rsid w:val="00E174E6"/>
    <w:rsid w:val="00E34C1D"/>
    <w:rsid w:val="00E42FF3"/>
    <w:rsid w:val="00E56E74"/>
    <w:rsid w:val="00E709F9"/>
    <w:rsid w:val="00E730A1"/>
    <w:rsid w:val="00E83D5F"/>
    <w:rsid w:val="00E93A72"/>
    <w:rsid w:val="00EC106D"/>
    <w:rsid w:val="00EC7962"/>
    <w:rsid w:val="00ED3440"/>
    <w:rsid w:val="00ED4A0D"/>
    <w:rsid w:val="00ED4BD7"/>
    <w:rsid w:val="00EE2EF5"/>
    <w:rsid w:val="00EF172A"/>
    <w:rsid w:val="00F00674"/>
    <w:rsid w:val="00F138A9"/>
    <w:rsid w:val="00F31983"/>
    <w:rsid w:val="00F52BE2"/>
    <w:rsid w:val="00F608AD"/>
    <w:rsid w:val="00F7372D"/>
    <w:rsid w:val="00F87512"/>
    <w:rsid w:val="00FA2C84"/>
    <w:rsid w:val="00FA5FE9"/>
    <w:rsid w:val="00FB5923"/>
    <w:rsid w:val="00FB727C"/>
    <w:rsid w:val="00FC3944"/>
    <w:rsid w:val="00FE2212"/>
    <w:rsid w:val="00FE3C63"/>
    <w:rsid w:val="00FF07C9"/>
    <w:rsid w:val="00FF6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83D1"/>
  <w15:chartTrackingRefBased/>
  <w15:docId w15:val="{8B66B5F2-EBE7-473E-A9E4-7B22E78C9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2C0EFF"/>
    <w:rPr>
      <w:lang w:val="nl-NL"/>
    </w:rPr>
  </w:style>
  <w:style w:type="paragraph" w:styleId="Kop1">
    <w:name w:val="heading 1"/>
    <w:basedOn w:val="Standaard"/>
    <w:next w:val="Standaard"/>
    <w:link w:val="Kop1Char"/>
    <w:uiPriority w:val="9"/>
    <w:qFormat/>
    <w:rsid w:val="002C0EFF"/>
    <w:pPr>
      <w:keepNext/>
      <w:keepLines/>
      <w:numPr>
        <w:numId w:val="2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Kop2">
    <w:name w:val="heading 2"/>
    <w:basedOn w:val="Standaard"/>
    <w:next w:val="Standaard"/>
    <w:link w:val="Kop2Char"/>
    <w:uiPriority w:val="9"/>
    <w:unhideWhenUsed/>
    <w:qFormat/>
    <w:rsid w:val="002C0EFF"/>
    <w:pPr>
      <w:keepNext/>
      <w:keepLines/>
      <w:numPr>
        <w:ilvl w:val="1"/>
        <w:numId w:val="2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Kop3">
    <w:name w:val="heading 3"/>
    <w:basedOn w:val="Standaard"/>
    <w:next w:val="Standaard"/>
    <w:link w:val="Kop3Char"/>
    <w:uiPriority w:val="9"/>
    <w:unhideWhenUsed/>
    <w:qFormat/>
    <w:rsid w:val="002C0EFF"/>
    <w:pPr>
      <w:keepNext/>
      <w:keepLines/>
      <w:numPr>
        <w:ilvl w:val="2"/>
        <w:numId w:val="26"/>
      </w:numPr>
      <w:spacing w:before="200" w:after="0"/>
      <w:outlineLvl w:val="2"/>
    </w:pPr>
    <w:rPr>
      <w:rFonts w:asciiTheme="majorHAnsi" w:eastAsiaTheme="majorEastAsia" w:hAnsiTheme="majorHAnsi" w:cstheme="majorBidi"/>
      <w:b/>
      <w:bCs/>
      <w:color w:val="000000" w:themeColor="text1"/>
    </w:rPr>
  </w:style>
  <w:style w:type="paragraph" w:styleId="Kop4">
    <w:name w:val="heading 4"/>
    <w:basedOn w:val="Standaard"/>
    <w:next w:val="Standaard"/>
    <w:link w:val="Kop4Char"/>
    <w:uiPriority w:val="9"/>
    <w:unhideWhenUsed/>
    <w:qFormat/>
    <w:rsid w:val="002C0EFF"/>
    <w:pPr>
      <w:keepNext/>
      <w:keepLines/>
      <w:numPr>
        <w:ilvl w:val="3"/>
        <w:numId w:val="26"/>
      </w:numPr>
      <w:spacing w:before="200" w:after="0"/>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unhideWhenUsed/>
    <w:qFormat/>
    <w:rsid w:val="002C0EFF"/>
    <w:pPr>
      <w:keepNext/>
      <w:keepLines/>
      <w:numPr>
        <w:ilvl w:val="4"/>
        <w:numId w:val="26"/>
      </w:numPr>
      <w:spacing w:before="200" w:after="0"/>
      <w:outlineLvl w:val="4"/>
    </w:pPr>
    <w:rPr>
      <w:rFonts w:asciiTheme="majorHAnsi" w:eastAsiaTheme="majorEastAsia" w:hAnsiTheme="majorHAnsi" w:cstheme="majorBidi"/>
      <w:color w:val="323E4F" w:themeColor="text2" w:themeShade="BF"/>
    </w:rPr>
  </w:style>
  <w:style w:type="paragraph" w:styleId="Kop6">
    <w:name w:val="heading 6"/>
    <w:basedOn w:val="Standaard"/>
    <w:next w:val="Standaard"/>
    <w:link w:val="Kop6Char"/>
    <w:uiPriority w:val="9"/>
    <w:semiHidden/>
    <w:unhideWhenUsed/>
    <w:qFormat/>
    <w:rsid w:val="002C0EFF"/>
    <w:pPr>
      <w:keepNext/>
      <w:keepLines/>
      <w:numPr>
        <w:ilvl w:val="5"/>
        <w:numId w:val="26"/>
      </w:numPr>
      <w:spacing w:before="200" w:after="0"/>
      <w:outlineLvl w:val="5"/>
    </w:pPr>
    <w:rPr>
      <w:rFonts w:asciiTheme="majorHAnsi" w:eastAsiaTheme="majorEastAsia" w:hAnsiTheme="majorHAnsi" w:cstheme="majorBidi"/>
      <w:i/>
      <w:iCs/>
      <w:color w:val="323E4F" w:themeColor="text2" w:themeShade="BF"/>
    </w:rPr>
  </w:style>
  <w:style w:type="paragraph" w:styleId="Kop7">
    <w:name w:val="heading 7"/>
    <w:basedOn w:val="Standaard"/>
    <w:next w:val="Standaard"/>
    <w:link w:val="Kop7Char"/>
    <w:uiPriority w:val="9"/>
    <w:semiHidden/>
    <w:unhideWhenUsed/>
    <w:qFormat/>
    <w:rsid w:val="002C0EFF"/>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2C0EFF"/>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2C0EFF"/>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C0EFF"/>
    <w:rPr>
      <w:rFonts w:asciiTheme="majorHAnsi" w:eastAsiaTheme="majorEastAsia" w:hAnsiTheme="majorHAnsi" w:cstheme="majorBidi"/>
      <w:b/>
      <w:bCs/>
      <w:smallCaps/>
      <w:color w:val="000000" w:themeColor="text1"/>
      <w:sz w:val="36"/>
      <w:szCs w:val="36"/>
    </w:rPr>
  </w:style>
  <w:style w:type="character" w:customStyle="1" w:styleId="Kop2Char">
    <w:name w:val="Kop 2 Char"/>
    <w:basedOn w:val="Standaardalinea-lettertype"/>
    <w:link w:val="Kop2"/>
    <w:uiPriority w:val="9"/>
    <w:rsid w:val="002C0EFF"/>
    <w:rPr>
      <w:rFonts w:asciiTheme="majorHAnsi" w:eastAsiaTheme="majorEastAsia" w:hAnsiTheme="majorHAnsi" w:cstheme="majorBidi"/>
      <w:b/>
      <w:bCs/>
      <w:smallCaps/>
      <w:color w:val="000000" w:themeColor="text1"/>
      <w:sz w:val="28"/>
      <w:szCs w:val="28"/>
    </w:rPr>
  </w:style>
  <w:style w:type="character" w:customStyle="1" w:styleId="Kop3Char">
    <w:name w:val="Kop 3 Char"/>
    <w:basedOn w:val="Standaardalinea-lettertype"/>
    <w:link w:val="Kop3"/>
    <w:uiPriority w:val="9"/>
    <w:rsid w:val="002C0EFF"/>
    <w:rPr>
      <w:rFonts w:asciiTheme="majorHAnsi" w:eastAsiaTheme="majorEastAsia" w:hAnsiTheme="majorHAnsi" w:cstheme="majorBidi"/>
      <w:b/>
      <w:bCs/>
      <w:color w:val="000000" w:themeColor="text1"/>
    </w:rPr>
  </w:style>
  <w:style w:type="character" w:customStyle="1" w:styleId="Kop4Char">
    <w:name w:val="Kop 4 Char"/>
    <w:basedOn w:val="Standaardalinea-lettertype"/>
    <w:link w:val="Kop4"/>
    <w:uiPriority w:val="9"/>
    <w:rsid w:val="002C0EFF"/>
    <w:rPr>
      <w:rFonts w:asciiTheme="majorHAnsi" w:eastAsiaTheme="majorEastAsia" w:hAnsiTheme="majorHAnsi" w:cstheme="majorBidi"/>
      <w:b/>
      <w:bCs/>
      <w:i/>
      <w:iCs/>
      <w:color w:val="000000" w:themeColor="text1"/>
    </w:rPr>
  </w:style>
  <w:style w:type="character" w:customStyle="1" w:styleId="Kop5Char">
    <w:name w:val="Kop 5 Char"/>
    <w:basedOn w:val="Standaardalinea-lettertype"/>
    <w:link w:val="Kop5"/>
    <w:uiPriority w:val="9"/>
    <w:semiHidden/>
    <w:rsid w:val="002C0EFF"/>
    <w:rPr>
      <w:rFonts w:asciiTheme="majorHAnsi" w:eastAsiaTheme="majorEastAsia" w:hAnsiTheme="majorHAnsi" w:cstheme="majorBidi"/>
      <w:color w:val="323E4F" w:themeColor="text2" w:themeShade="BF"/>
    </w:rPr>
  </w:style>
  <w:style w:type="character" w:customStyle="1" w:styleId="Kop6Char">
    <w:name w:val="Kop 6 Char"/>
    <w:basedOn w:val="Standaardalinea-lettertype"/>
    <w:link w:val="Kop6"/>
    <w:uiPriority w:val="9"/>
    <w:semiHidden/>
    <w:rsid w:val="002C0EFF"/>
    <w:rPr>
      <w:rFonts w:asciiTheme="majorHAnsi" w:eastAsiaTheme="majorEastAsia" w:hAnsiTheme="majorHAnsi" w:cstheme="majorBidi"/>
      <w:i/>
      <w:iCs/>
      <w:color w:val="323E4F" w:themeColor="text2" w:themeShade="BF"/>
    </w:rPr>
  </w:style>
  <w:style w:type="character" w:customStyle="1" w:styleId="Kop7Char">
    <w:name w:val="Kop 7 Char"/>
    <w:basedOn w:val="Standaardalinea-lettertype"/>
    <w:link w:val="Kop7"/>
    <w:uiPriority w:val="9"/>
    <w:semiHidden/>
    <w:rsid w:val="002C0EFF"/>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2C0EFF"/>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2C0EFF"/>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unhideWhenUsed/>
    <w:qFormat/>
    <w:rsid w:val="002C0EFF"/>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2C0EF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Char">
    <w:name w:val="Titel Char"/>
    <w:basedOn w:val="Standaardalinea-lettertype"/>
    <w:link w:val="Titel"/>
    <w:uiPriority w:val="10"/>
    <w:rsid w:val="002C0EFF"/>
    <w:rPr>
      <w:rFonts w:asciiTheme="majorHAnsi" w:eastAsiaTheme="majorEastAsia" w:hAnsiTheme="majorHAnsi" w:cstheme="majorBidi"/>
      <w:color w:val="000000" w:themeColor="text1"/>
      <w:sz w:val="56"/>
      <w:szCs w:val="56"/>
    </w:rPr>
  </w:style>
  <w:style w:type="paragraph" w:styleId="Ondertitel">
    <w:name w:val="Subtitle"/>
    <w:basedOn w:val="Standaard"/>
    <w:next w:val="Standaard"/>
    <w:link w:val="OndertitelChar"/>
    <w:uiPriority w:val="11"/>
    <w:qFormat/>
    <w:rsid w:val="002C0EFF"/>
    <w:pPr>
      <w:numPr>
        <w:ilvl w:val="1"/>
      </w:numPr>
    </w:pPr>
    <w:rPr>
      <w:color w:val="5A5A5A" w:themeColor="text1" w:themeTint="A5"/>
      <w:spacing w:val="10"/>
    </w:rPr>
  </w:style>
  <w:style w:type="character" w:customStyle="1" w:styleId="OndertitelChar">
    <w:name w:val="Ondertitel Char"/>
    <w:basedOn w:val="Standaardalinea-lettertype"/>
    <w:link w:val="Ondertitel"/>
    <w:uiPriority w:val="11"/>
    <w:rsid w:val="002C0EFF"/>
    <w:rPr>
      <w:color w:val="5A5A5A" w:themeColor="text1" w:themeTint="A5"/>
      <w:spacing w:val="10"/>
    </w:rPr>
  </w:style>
  <w:style w:type="character" w:styleId="Zwaar">
    <w:name w:val="Strong"/>
    <w:basedOn w:val="Standaardalinea-lettertype"/>
    <w:uiPriority w:val="22"/>
    <w:qFormat/>
    <w:rsid w:val="002C0EFF"/>
    <w:rPr>
      <w:b/>
      <w:bCs/>
      <w:color w:val="000000" w:themeColor="text1"/>
    </w:rPr>
  </w:style>
  <w:style w:type="character" w:styleId="Nadruk">
    <w:name w:val="Emphasis"/>
    <w:basedOn w:val="Standaardalinea-lettertype"/>
    <w:uiPriority w:val="20"/>
    <w:qFormat/>
    <w:rsid w:val="002C0EFF"/>
    <w:rPr>
      <w:i/>
      <w:iCs/>
      <w:color w:val="auto"/>
    </w:rPr>
  </w:style>
  <w:style w:type="paragraph" w:styleId="Geenafstand">
    <w:name w:val="No Spacing"/>
    <w:link w:val="GeenafstandChar"/>
    <w:uiPriority w:val="1"/>
    <w:qFormat/>
    <w:rsid w:val="002C0EFF"/>
    <w:pPr>
      <w:spacing w:after="0" w:line="240" w:lineRule="auto"/>
    </w:pPr>
  </w:style>
  <w:style w:type="character" w:customStyle="1" w:styleId="GeenafstandChar">
    <w:name w:val="Geen afstand Char"/>
    <w:basedOn w:val="Standaardalinea-lettertype"/>
    <w:link w:val="Geenafstand"/>
    <w:uiPriority w:val="1"/>
    <w:rsid w:val="00A60D96"/>
  </w:style>
  <w:style w:type="paragraph" w:styleId="Citaat">
    <w:name w:val="Quote"/>
    <w:basedOn w:val="Standaard"/>
    <w:next w:val="Standaard"/>
    <w:link w:val="CitaatChar"/>
    <w:uiPriority w:val="29"/>
    <w:qFormat/>
    <w:rsid w:val="002C0EFF"/>
    <w:pPr>
      <w:spacing w:before="160"/>
      <w:ind w:left="720" w:right="720"/>
    </w:pPr>
    <w:rPr>
      <w:i/>
      <w:iCs/>
      <w:color w:val="000000" w:themeColor="text1"/>
    </w:rPr>
  </w:style>
  <w:style w:type="character" w:customStyle="1" w:styleId="CitaatChar">
    <w:name w:val="Citaat Char"/>
    <w:basedOn w:val="Standaardalinea-lettertype"/>
    <w:link w:val="Citaat"/>
    <w:uiPriority w:val="29"/>
    <w:rsid w:val="002C0EFF"/>
    <w:rPr>
      <w:i/>
      <w:iCs/>
      <w:color w:val="000000" w:themeColor="text1"/>
    </w:rPr>
  </w:style>
  <w:style w:type="paragraph" w:styleId="Duidelijkcitaat">
    <w:name w:val="Intense Quote"/>
    <w:basedOn w:val="Standaard"/>
    <w:next w:val="Standaard"/>
    <w:link w:val="DuidelijkcitaatChar"/>
    <w:uiPriority w:val="30"/>
    <w:qFormat/>
    <w:rsid w:val="002C0EF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DuidelijkcitaatChar">
    <w:name w:val="Duidelijk citaat Char"/>
    <w:basedOn w:val="Standaardalinea-lettertype"/>
    <w:link w:val="Duidelijkcitaat"/>
    <w:uiPriority w:val="30"/>
    <w:rsid w:val="002C0EFF"/>
    <w:rPr>
      <w:color w:val="000000" w:themeColor="text1"/>
      <w:shd w:val="clear" w:color="auto" w:fill="F2F2F2" w:themeFill="background1" w:themeFillShade="F2"/>
    </w:rPr>
  </w:style>
  <w:style w:type="character" w:styleId="Subtielebenadrukking">
    <w:name w:val="Subtle Emphasis"/>
    <w:basedOn w:val="Standaardalinea-lettertype"/>
    <w:uiPriority w:val="19"/>
    <w:qFormat/>
    <w:rsid w:val="002C0EFF"/>
    <w:rPr>
      <w:i/>
      <w:iCs/>
      <w:color w:val="404040" w:themeColor="text1" w:themeTint="BF"/>
    </w:rPr>
  </w:style>
  <w:style w:type="character" w:styleId="Intensievebenadrukking">
    <w:name w:val="Intense Emphasis"/>
    <w:basedOn w:val="Standaardalinea-lettertype"/>
    <w:uiPriority w:val="21"/>
    <w:qFormat/>
    <w:rsid w:val="002C0EFF"/>
    <w:rPr>
      <w:b/>
      <w:bCs/>
      <w:i/>
      <w:iCs/>
      <w:caps/>
    </w:rPr>
  </w:style>
  <w:style w:type="character" w:styleId="Subtieleverwijzing">
    <w:name w:val="Subtle Reference"/>
    <w:basedOn w:val="Standaardalinea-lettertype"/>
    <w:uiPriority w:val="31"/>
    <w:qFormat/>
    <w:rsid w:val="002C0EFF"/>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2C0EFF"/>
    <w:rPr>
      <w:b/>
      <w:bCs/>
      <w:smallCaps/>
      <w:u w:val="single"/>
    </w:rPr>
  </w:style>
  <w:style w:type="character" w:styleId="Titelvanboek">
    <w:name w:val="Book Title"/>
    <w:basedOn w:val="Standaardalinea-lettertype"/>
    <w:uiPriority w:val="33"/>
    <w:qFormat/>
    <w:rsid w:val="002C0EFF"/>
    <w:rPr>
      <w:b w:val="0"/>
      <w:bCs w:val="0"/>
      <w:smallCaps/>
      <w:spacing w:val="5"/>
    </w:rPr>
  </w:style>
  <w:style w:type="paragraph" w:styleId="Kopvaninhoudsopgave">
    <w:name w:val="TOC Heading"/>
    <w:basedOn w:val="Kop1"/>
    <w:next w:val="Standaard"/>
    <w:uiPriority w:val="39"/>
    <w:unhideWhenUsed/>
    <w:qFormat/>
    <w:rsid w:val="002C0EFF"/>
  </w:style>
  <w:style w:type="paragraph" w:styleId="Ballontekst">
    <w:name w:val="Balloon Text"/>
    <w:basedOn w:val="Standaard"/>
    <w:link w:val="BallontekstChar"/>
    <w:uiPriority w:val="99"/>
    <w:semiHidden/>
    <w:unhideWhenUsed/>
    <w:rsid w:val="001567B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567B4"/>
    <w:rPr>
      <w:rFonts w:ascii="Segoe UI" w:hAnsi="Segoe UI" w:cs="Segoe UI"/>
      <w:sz w:val="18"/>
      <w:szCs w:val="18"/>
    </w:rPr>
  </w:style>
  <w:style w:type="paragraph" w:styleId="Inhopg1">
    <w:name w:val="toc 1"/>
    <w:basedOn w:val="Standaard"/>
    <w:next w:val="Standaard"/>
    <w:autoRedefine/>
    <w:uiPriority w:val="39"/>
    <w:unhideWhenUsed/>
    <w:rsid w:val="001567B4"/>
    <w:pPr>
      <w:spacing w:after="100"/>
    </w:pPr>
  </w:style>
  <w:style w:type="character" w:styleId="Hyperlink">
    <w:name w:val="Hyperlink"/>
    <w:basedOn w:val="Standaardalinea-lettertype"/>
    <w:uiPriority w:val="99"/>
    <w:unhideWhenUsed/>
    <w:rsid w:val="001567B4"/>
    <w:rPr>
      <w:color w:val="0563C1" w:themeColor="hyperlink"/>
      <w:u w:val="single"/>
    </w:rPr>
  </w:style>
  <w:style w:type="character" w:styleId="Verwijzingopmerking">
    <w:name w:val="annotation reference"/>
    <w:basedOn w:val="Standaardalinea-lettertype"/>
    <w:uiPriority w:val="99"/>
    <w:semiHidden/>
    <w:unhideWhenUsed/>
    <w:rsid w:val="003060F5"/>
    <w:rPr>
      <w:sz w:val="16"/>
      <w:szCs w:val="16"/>
    </w:rPr>
  </w:style>
  <w:style w:type="paragraph" w:styleId="Tekstopmerking">
    <w:name w:val="annotation text"/>
    <w:basedOn w:val="Standaard"/>
    <w:link w:val="TekstopmerkingChar"/>
    <w:uiPriority w:val="99"/>
    <w:unhideWhenUsed/>
    <w:rsid w:val="003060F5"/>
    <w:pPr>
      <w:spacing w:line="240" w:lineRule="auto"/>
    </w:pPr>
    <w:rPr>
      <w:sz w:val="20"/>
      <w:szCs w:val="20"/>
    </w:rPr>
  </w:style>
  <w:style w:type="character" w:customStyle="1" w:styleId="TekstopmerkingChar">
    <w:name w:val="Tekst opmerking Char"/>
    <w:basedOn w:val="Standaardalinea-lettertype"/>
    <w:link w:val="Tekstopmerking"/>
    <w:uiPriority w:val="99"/>
    <w:rsid w:val="003060F5"/>
    <w:rPr>
      <w:sz w:val="20"/>
      <w:szCs w:val="20"/>
    </w:rPr>
  </w:style>
  <w:style w:type="paragraph" w:styleId="Onderwerpvanopmerking">
    <w:name w:val="annotation subject"/>
    <w:basedOn w:val="Tekstopmerking"/>
    <w:next w:val="Tekstopmerking"/>
    <w:link w:val="OnderwerpvanopmerkingChar"/>
    <w:uiPriority w:val="99"/>
    <w:semiHidden/>
    <w:unhideWhenUsed/>
    <w:rsid w:val="003060F5"/>
    <w:rPr>
      <w:b/>
      <w:bCs/>
    </w:rPr>
  </w:style>
  <w:style w:type="character" w:customStyle="1" w:styleId="OnderwerpvanopmerkingChar">
    <w:name w:val="Onderwerp van opmerking Char"/>
    <w:basedOn w:val="TekstopmerkingChar"/>
    <w:link w:val="Onderwerpvanopmerking"/>
    <w:uiPriority w:val="99"/>
    <w:semiHidden/>
    <w:rsid w:val="003060F5"/>
    <w:rPr>
      <w:b/>
      <w:bCs/>
      <w:sz w:val="20"/>
      <w:szCs w:val="20"/>
    </w:rPr>
  </w:style>
  <w:style w:type="paragraph" w:customStyle="1" w:styleId="Default">
    <w:name w:val="Default"/>
    <w:rsid w:val="003060F5"/>
    <w:pPr>
      <w:autoSpaceDE w:val="0"/>
      <w:autoSpaceDN w:val="0"/>
      <w:adjustRightInd w:val="0"/>
      <w:spacing w:after="0" w:line="240" w:lineRule="auto"/>
    </w:pPr>
    <w:rPr>
      <w:rFonts w:ascii="Arial" w:hAnsi="Arial" w:cs="Arial"/>
      <w:color w:val="000000"/>
      <w:sz w:val="24"/>
      <w:szCs w:val="24"/>
    </w:rPr>
  </w:style>
  <w:style w:type="paragraph" w:styleId="Lijstalinea">
    <w:name w:val="List Paragraph"/>
    <w:basedOn w:val="Standaard"/>
    <w:uiPriority w:val="34"/>
    <w:qFormat/>
    <w:rsid w:val="002C0EFF"/>
    <w:pPr>
      <w:ind w:left="720"/>
      <w:contextualSpacing/>
    </w:pPr>
  </w:style>
  <w:style w:type="paragraph" w:styleId="Normaalweb">
    <w:name w:val="Normal (Web)"/>
    <w:basedOn w:val="Standaard"/>
    <w:uiPriority w:val="99"/>
    <w:semiHidden/>
    <w:unhideWhenUsed/>
    <w:rsid w:val="007A438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Tekstvantijdelijkeaanduiding">
    <w:name w:val="Placeholder Text"/>
    <w:basedOn w:val="Standaardalinea-lettertype"/>
    <w:uiPriority w:val="99"/>
    <w:semiHidden/>
    <w:rsid w:val="007A4381"/>
    <w:rPr>
      <w:color w:val="808080"/>
    </w:rPr>
  </w:style>
  <w:style w:type="paragraph" w:styleId="HTML-voorafopgemaakt">
    <w:name w:val="HTML Preformatted"/>
    <w:basedOn w:val="Standaard"/>
    <w:link w:val="HTML-voorafopgemaaktChar"/>
    <w:uiPriority w:val="99"/>
    <w:semiHidden/>
    <w:unhideWhenUsed/>
    <w:rsid w:val="007A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voorafopgemaaktChar">
    <w:name w:val="HTML - vooraf opgemaakt Char"/>
    <w:basedOn w:val="Standaardalinea-lettertype"/>
    <w:link w:val="HTML-voorafopgemaakt"/>
    <w:uiPriority w:val="99"/>
    <w:semiHidden/>
    <w:rsid w:val="007A4381"/>
    <w:rPr>
      <w:rFonts w:ascii="Courier New" w:eastAsia="Times New Roman" w:hAnsi="Courier New" w:cs="Courier New"/>
      <w:sz w:val="20"/>
      <w:szCs w:val="20"/>
      <w:lang w:eastAsia="en-GB"/>
    </w:rPr>
  </w:style>
  <w:style w:type="character" w:styleId="Onopgelostemelding">
    <w:name w:val="Unresolved Mention"/>
    <w:basedOn w:val="Standaardalinea-lettertype"/>
    <w:uiPriority w:val="99"/>
    <w:semiHidden/>
    <w:unhideWhenUsed/>
    <w:rsid w:val="00DA0B19"/>
    <w:rPr>
      <w:color w:val="605E5C"/>
      <w:shd w:val="clear" w:color="auto" w:fill="E1DFDD"/>
    </w:rPr>
  </w:style>
  <w:style w:type="paragraph" w:styleId="Inhopg2">
    <w:name w:val="toc 2"/>
    <w:basedOn w:val="Standaard"/>
    <w:next w:val="Standaard"/>
    <w:autoRedefine/>
    <w:uiPriority w:val="39"/>
    <w:unhideWhenUsed/>
    <w:rsid w:val="00DA0B19"/>
    <w:pPr>
      <w:spacing w:after="100"/>
      <w:ind w:left="220"/>
    </w:pPr>
  </w:style>
  <w:style w:type="paragraph" w:styleId="Inhopg3">
    <w:name w:val="toc 3"/>
    <w:basedOn w:val="Standaard"/>
    <w:next w:val="Standaard"/>
    <w:autoRedefine/>
    <w:uiPriority w:val="39"/>
    <w:unhideWhenUsed/>
    <w:rsid w:val="00DA0B19"/>
    <w:pPr>
      <w:spacing w:after="100"/>
      <w:ind w:left="440"/>
    </w:pPr>
  </w:style>
  <w:style w:type="paragraph" w:styleId="Koptekst">
    <w:name w:val="header"/>
    <w:basedOn w:val="Standaard"/>
    <w:link w:val="KoptekstChar"/>
    <w:uiPriority w:val="99"/>
    <w:unhideWhenUsed/>
    <w:rsid w:val="006D30E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6D30E0"/>
  </w:style>
  <w:style w:type="paragraph" w:styleId="Voettekst">
    <w:name w:val="footer"/>
    <w:basedOn w:val="Standaard"/>
    <w:link w:val="VoettekstChar"/>
    <w:uiPriority w:val="99"/>
    <w:unhideWhenUsed/>
    <w:rsid w:val="006D30E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6D30E0"/>
  </w:style>
  <w:style w:type="table" w:styleId="Tabelraster">
    <w:name w:val="Table Grid"/>
    <w:basedOn w:val="Standaardtabel"/>
    <w:uiPriority w:val="39"/>
    <w:rsid w:val="00293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2D2B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2D2B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Rastertabel2">
    <w:name w:val="Grid Table 2"/>
    <w:basedOn w:val="Standaardtabel"/>
    <w:uiPriority w:val="47"/>
    <w:rsid w:val="00CF101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Onopgemaaktetabel5">
    <w:name w:val="Plain Table 5"/>
    <w:basedOn w:val="Standaardtabel"/>
    <w:uiPriority w:val="45"/>
    <w:rsid w:val="009F782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1licht-Accent1">
    <w:name w:val="Grid Table 1 Light Accent 1"/>
    <w:basedOn w:val="Standaardtabel"/>
    <w:uiPriority w:val="46"/>
    <w:rsid w:val="009F782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F782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2-Accent1">
    <w:name w:val="Grid Table 2 Accent 1"/>
    <w:basedOn w:val="Standaardtabel"/>
    <w:uiPriority w:val="47"/>
    <w:rsid w:val="009F782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indnoottekst">
    <w:name w:val="endnote text"/>
    <w:basedOn w:val="Standaard"/>
    <w:link w:val="EindnoottekstChar"/>
    <w:uiPriority w:val="99"/>
    <w:semiHidden/>
    <w:unhideWhenUsed/>
    <w:rsid w:val="00F608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F608AD"/>
    <w:rPr>
      <w:sz w:val="20"/>
      <w:szCs w:val="20"/>
      <w:lang w:val="nl-NL"/>
    </w:rPr>
  </w:style>
  <w:style w:type="character" w:styleId="Eindnootmarkering">
    <w:name w:val="endnote reference"/>
    <w:basedOn w:val="Standaardalinea-lettertype"/>
    <w:uiPriority w:val="99"/>
    <w:semiHidden/>
    <w:unhideWhenUsed/>
    <w:rsid w:val="00F608AD"/>
    <w:rPr>
      <w:vertAlign w:val="superscript"/>
    </w:rPr>
  </w:style>
  <w:style w:type="paragraph" w:styleId="Voetnoottekst">
    <w:name w:val="footnote text"/>
    <w:basedOn w:val="Standaard"/>
    <w:link w:val="VoetnoottekstChar"/>
    <w:uiPriority w:val="99"/>
    <w:semiHidden/>
    <w:unhideWhenUsed/>
    <w:rsid w:val="00F608A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F608AD"/>
    <w:rPr>
      <w:sz w:val="20"/>
      <w:szCs w:val="20"/>
      <w:lang w:val="nl-NL"/>
    </w:rPr>
  </w:style>
  <w:style w:type="character" w:styleId="Voetnootmarkering">
    <w:name w:val="footnote reference"/>
    <w:basedOn w:val="Standaardalinea-lettertype"/>
    <w:uiPriority w:val="99"/>
    <w:semiHidden/>
    <w:unhideWhenUsed/>
    <w:rsid w:val="00F608AD"/>
    <w:rPr>
      <w:vertAlign w:val="superscript"/>
    </w:rPr>
  </w:style>
  <w:style w:type="paragraph" w:styleId="Revisie">
    <w:name w:val="Revision"/>
    <w:hidden/>
    <w:uiPriority w:val="99"/>
    <w:semiHidden/>
    <w:rsid w:val="0094623C"/>
    <w:pPr>
      <w:spacing w:after="0" w:line="240" w:lineRule="auto"/>
    </w:pPr>
    <w:rPr>
      <w:lang w:val="nl-NL"/>
    </w:rPr>
  </w:style>
  <w:style w:type="paragraph" w:customStyle="1" w:styleId="alt">
    <w:name w:val="alt"/>
    <w:basedOn w:val="Standaard"/>
    <w:rsid w:val="00D50B2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nnotation">
    <w:name w:val="annotation"/>
    <w:basedOn w:val="Standaardalinea-lettertype"/>
    <w:rsid w:val="00D50B21"/>
  </w:style>
  <w:style w:type="character" w:customStyle="1" w:styleId="keyword">
    <w:name w:val="keyword"/>
    <w:basedOn w:val="Standaardalinea-lettertype"/>
    <w:rsid w:val="00D50B21"/>
  </w:style>
  <w:style w:type="character" w:customStyle="1" w:styleId="string">
    <w:name w:val="string"/>
    <w:basedOn w:val="Standaardalinea-lettertype"/>
    <w:rsid w:val="00D50B21"/>
  </w:style>
  <w:style w:type="character" w:customStyle="1" w:styleId="comment">
    <w:name w:val="comment"/>
    <w:basedOn w:val="Standaardalinea-lettertype"/>
    <w:rsid w:val="00D50B21"/>
  </w:style>
  <w:style w:type="paragraph" w:styleId="Lijstmetafbeeldingen">
    <w:name w:val="table of figures"/>
    <w:basedOn w:val="Standaard"/>
    <w:next w:val="Standaard"/>
    <w:uiPriority w:val="99"/>
    <w:unhideWhenUsed/>
    <w:rsid w:val="0061384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71245">
      <w:bodyDiv w:val="1"/>
      <w:marLeft w:val="0"/>
      <w:marRight w:val="0"/>
      <w:marTop w:val="0"/>
      <w:marBottom w:val="0"/>
      <w:divBdr>
        <w:top w:val="none" w:sz="0" w:space="0" w:color="auto"/>
        <w:left w:val="none" w:sz="0" w:space="0" w:color="auto"/>
        <w:bottom w:val="none" w:sz="0" w:space="0" w:color="auto"/>
        <w:right w:val="none" w:sz="0" w:space="0" w:color="auto"/>
      </w:divBdr>
    </w:div>
    <w:div w:id="145708511">
      <w:bodyDiv w:val="1"/>
      <w:marLeft w:val="0"/>
      <w:marRight w:val="0"/>
      <w:marTop w:val="0"/>
      <w:marBottom w:val="0"/>
      <w:divBdr>
        <w:top w:val="none" w:sz="0" w:space="0" w:color="auto"/>
        <w:left w:val="none" w:sz="0" w:space="0" w:color="auto"/>
        <w:bottom w:val="none" w:sz="0" w:space="0" w:color="auto"/>
        <w:right w:val="none" w:sz="0" w:space="0" w:color="auto"/>
      </w:divBdr>
    </w:div>
    <w:div w:id="155849468">
      <w:bodyDiv w:val="1"/>
      <w:marLeft w:val="0"/>
      <w:marRight w:val="0"/>
      <w:marTop w:val="0"/>
      <w:marBottom w:val="0"/>
      <w:divBdr>
        <w:top w:val="none" w:sz="0" w:space="0" w:color="auto"/>
        <w:left w:val="none" w:sz="0" w:space="0" w:color="auto"/>
        <w:bottom w:val="none" w:sz="0" w:space="0" w:color="auto"/>
        <w:right w:val="none" w:sz="0" w:space="0" w:color="auto"/>
      </w:divBdr>
    </w:div>
    <w:div w:id="176625865">
      <w:bodyDiv w:val="1"/>
      <w:marLeft w:val="0"/>
      <w:marRight w:val="0"/>
      <w:marTop w:val="0"/>
      <w:marBottom w:val="0"/>
      <w:divBdr>
        <w:top w:val="none" w:sz="0" w:space="0" w:color="auto"/>
        <w:left w:val="none" w:sz="0" w:space="0" w:color="auto"/>
        <w:bottom w:val="none" w:sz="0" w:space="0" w:color="auto"/>
        <w:right w:val="none" w:sz="0" w:space="0" w:color="auto"/>
      </w:divBdr>
    </w:div>
    <w:div w:id="221596849">
      <w:bodyDiv w:val="1"/>
      <w:marLeft w:val="0"/>
      <w:marRight w:val="0"/>
      <w:marTop w:val="0"/>
      <w:marBottom w:val="0"/>
      <w:divBdr>
        <w:top w:val="none" w:sz="0" w:space="0" w:color="auto"/>
        <w:left w:val="none" w:sz="0" w:space="0" w:color="auto"/>
        <w:bottom w:val="none" w:sz="0" w:space="0" w:color="auto"/>
        <w:right w:val="none" w:sz="0" w:space="0" w:color="auto"/>
      </w:divBdr>
      <w:divsChild>
        <w:div w:id="939292227">
          <w:marLeft w:val="0"/>
          <w:marRight w:val="0"/>
          <w:marTop w:val="0"/>
          <w:marBottom w:val="0"/>
          <w:divBdr>
            <w:top w:val="none" w:sz="0" w:space="0" w:color="auto"/>
            <w:left w:val="none" w:sz="0" w:space="0" w:color="auto"/>
            <w:bottom w:val="none" w:sz="0" w:space="0" w:color="auto"/>
            <w:right w:val="none" w:sz="0" w:space="0" w:color="auto"/>
          </w:divBdr>
          <w:divsChild>
            <w:div w:id="19269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50">
      <w:bodyDiv w:val="1"/>
      <w:marLeft w:val="0"/>
      <w:marRight w:val="0"/>
      <w:marTop w:val="0"/>
      <w:marBottom w:val="0"/>
      <w:divBdr>
        <w:top w:val="none" w:sz="0" w:space="0" w:color="auto"/>
        <w:left w:val="none" w:sz="0" w:space="0" w:color="auto"/>
        <w:bottom w:val="none" w:sz="0" w:space="0" w:color="auto"/>
        <w:right w:val="none" w:sz="0" w:space="0" w:color="auto"/>
      </w:divBdr>
    </w:div>
    <w:div w:id="350186022">
      <w:bodyDiv w:val="1"/>
      <w:marLeft w:val="0"/>
      <w:marRight w:val="0"/>
      <w:marTop w:val="0"/>
      <w:marBottom w:val="0"/>
      <w:divBdr>
        <w:top w:val="none" w:sz="0" w:space="0" w:color="auto"/>
        <w:left w:val="none" w:sz="0" w:space="0" w:color="auto"/>
        <w:bottom w:val="none" w:sz="0" w:space="0" w:color="auto"/>
        <w:right w:val="none" w:sz="0" w:space="0" w:color="auto"/>
      </w:divBdr>
    </w:div>
    <w:div w:id="460654119">
      <w:bodyDiv w:val="1"/>
      <w:marLeft w:val="0"/>
      <w:marRight w:val="0"/>
      <w:marTop w:val="0"/>
      <w:marBottom w:val="0"/>
      <w:divBdr>
        <w:top w:val="none" w:sz="0" w:space="0" w:color="auto"/>
        <w:left w:val="none" w:sz="0" w:space="0" w:color="auto"/>
        <w:bottom w:val="none" w:sz="0" w:space="0" w:color="auto"/>
        <w:right w:val="none" w:sz="0" w:space="0" w:color="auto"/>
      </w:divBdr>
    </w:div>
    <w:div w:id="462818438">
      <w:bodyDiv w:val="1"/>
      <w:marLeft w:val="0"/>
      <w:marRight w:val="0"/>
      <w:marTop w:val="0"/>
      <w:marBottom w:val="0"/>
      <w:divBdr>
        <w:top w:val="none" w:sz="0" w:space="0" w:color="auto"/>
        <w:left w:val="none" w:sz="0" w:space="0" w:color="auto"/>
        <w:bottom w:val="none" w:sz="0" w:space="0" w:color="auto"/>
        <w:right w:val="none" w:sz="0" w:space="0" w:color="auto"/>
      </w:divBdr>
      <w:divsChild>
        <w:div w:id="36442020">
          <w:marLeft w:val="0"/>
          <w:marRight w:val="0"/>
          <w:marTop w:val="0"/>
          <w:marBottom w:val="0"/>
          <w:divBdr>
            <w:top w:val="none" w:sz="0" w:space="0" w:color="auto"/>
            <w:left w:val="none" w:sz="0" w:space="0" w:color="auto"/>
            <w:bottom w:val="none" w:sz="0" w:space="0" w:color="auto"/>
            <w:right w:val="none" w:sz="0" w:space="0" w:color="auto"/>
          </w:divBdr>
          <w:divsChild>
            <w:div w:id="8786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384">
      <w:bodyDiv w:val="1"/>
      <w:marLeft w:val="0"/>
      <w:marRight w:val="0"/>
      <w:marTop w:val="0"/>
      <w:marBottom w:val="0"/>
      <w:divBdr>
        <w:top w:val="none" w:sz="0" w:space="0" w:color="auto"/>
        <w:left w:val="none" w:sz="0" w:space="0" w:color="auto"/>
        <w:bottom w:val="none" w:sz="0" w:space="0" w:color="auto"/>
        <w:right w:val="none" w:sz="0" w:space="0" w:color="auto"/>
      </w:divBdr>
    </w:div>
    <w:div w:id="629167034">
      <w:bodyDiv w:val="1"/>
      <w:marLeft w:val="0"/>
      <w:marRight w:val="0"/>
      <w:marTop w:val="0"/>
      <w:marBottom w:val="0"/>
      <w:divBdr>
        <w:top w:val="none" w:sz="0" w:space="0" w:color="auto"/>
        <w:left w:val="none" w:sz="0" w:space="0" w:color="auto"/>
        <w:bottom w:val="none" w:sz="0" w:space="0" w:color="auto"/>
        <w:right w:val="none" w:sz="0" w:space="0" w:color="auto"/>
      </w:divBdr>
    </w:div>
    <w:div w:id="690571729">
      <w:bodyDiv w:val="1"/>
      <w:marLeft w:val="0"/>
      <w:marRight w:val="0"/>
      <w:marTop w:val="0"/>
      <w:marBottom w:val="0"/>
      <w:divBdr>
        <w:top w:val="none" w:sz="0" w:space="0" w:color="auto"/>
        <w:left w:val="none" w:sz="0" w:space="0" w:color="auto"/>
        <w:bottom w:val="none" w:sz="0" w:space="0" w:color="auto"/>
        <w:right w:val="none" w:sz="0" w:space="0" w:color="auto"/>
      </w:divBdr>
    </w:div>
    <w:div w:id="700057165">
      <w:bodyDiv w:val="1"/>
      <w:marLeft w:val="0"/>
      <w:marRight w:val="0"/>
      <w:marTop w:val="0"/>
      <w:marBottom w:val="0"/>
      <w:divBdr>
        <w:top w:val="none" w:sz="0" w:space="0" w:color="auto"/>
        <w:left w:val="none" w:sz="0" w:space="0" w:color="auto"/>
        <w:bottom w:val="none" w:sz="0" w:space="0" w:color="auto"/>
        <w:right w:val="none" w:sz="0" w:space="0" w:color="auto"/>
      </w:divBdr>
    </w:div>
    <w:div w:id="712536597">
      <w:bodyDiv w:val="1"/>
      <w:marLeft w:val="0"/>
      <w:marRight w:val="0"/>
      <w:marTop w:val="0"/>
      <w:marBottom w:val="0"/>
      <w:divBdr>
        <w:top w:val="none" w:sz="0" w:space="0" w:color="auto"/>
        <w:left w:val="none" w:sz="0" w:space="0" w:color="auto"/>
        <w:bottom w:val="none" w:sz="0" w:space="0" w:color="auto"/>
        <w:right w:val="none" w:sz="0" w:space="0" w:color="auto"/>
      </w:divBdr>
    </w:div>
    <w:div w:id="760101976">
      <w:bodyDiv w:val="1"/>
      <w:marLeft w:val="0"/>
      <w:marRight w:val="0"/>
      <w:marTop w:val="0"/>
      <w:marBottom w:val="0"/>
      <w:divBdr>
        <w:top w:val="none" w:sz="0" w:space="0" w:color="auto"/>
        <w:left w:val="none" w:sz="0" w:space="0" w:color="auto"/>
        <w:bottom w:val="none" w:sz="0" w:space="0" w:color="auto"/>
        <w:right w:val="none" w:sz="0" w:space="0" w:color="auto"/>
      </w:divBdr>
      <w:divsChild>
        <w:div w:id="622738294">
          <w:marLeft w:val="0"/>
          <w:marRight w:val="0"/>
          <w:marTop w:val="0"/>
          <w:marBottom w:val="0"/>
          <w:divBdr>
            <w:top w:val="none" w:sz="0" w:space="0" w:color="auto"/>
            <w:left w:val="none" w:sz="0" w:space="0" w:color="auto"/>
            <w:bottom w:val="none" w:sz="0" w:space="0" w:color="auto"/>
            <w:right w:val="none" w:sz="0" w:space="0" w:color="auto"/>
          </w:divBdr>
          <w:divsChild>
            <w:div w:id="12084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50181">
      <w:bodyDiv w:val="1"/>
      <w:marLeft w:val="0"/>
      <w:marRight w:val="0"/>
      <w:marTop w:val="0"/>
      <w:marBottom w:val="0"/>
      <w:divBdr>
        <w:top w:val="none" w:sz="0" w:space="0" w:color="auto"/>
        <w:left w:val="none" w:sz="0" w:space="0" w:color="auto"/>
        <w:bottom w:val="none" w:sz="0" w:space="0" w:color="auto"/>
        <w:right w:val="none" w:sz="0" w:space="0" w:color="auto"/>
      </w:divBdr>
      <w:divsChild>
        <w:div w:id="2017682727">
          <w:marLeft w:val="0"/>
          <w:marRight w:val="0"/>
          <w:marTop w:val="0"/>
          <w:marBottom w:val="0"/>
          <w:divBdr>
            <w:top w:val="none" w:sz="0" w:space="0" w:color="auto"/>
            <w:left w:val="none" w:sz="0" w:space="0" w:color="auto"/>
            <w:bottom w:val="none" w:sz="0" w:space="0" w:color="auto"/>
            <w:right w:val="none" w:sz="0" w:space="0" w:color="auto"/>
          </w:divBdr>
          <w:divsChild>
            <w:div w:id="20255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10695">
      <w:bodyDiv w:val="1"/>
      <w:marLeft w:val="0"/>
      <w:marRight w:val="0"/>
      <w:marTop w:val="0"/>
      <w:marBottom w:val="0"/>
      <w:divBdr>
        <w:top w:val="none" w:sz="0" w:space="0" w:color="auto"/>
        <w:left w:val="none" w:sz="0" w:space="0" w:color="auto"/>
        <w:bottom w:val="none" w:sz="0" w:space="0" w:color="auto"/>
        <w:right w:val="none" w:sz="0" w:space="0" w:color="auto"/>
      </w:divBdr>
      <w:divsChild>
        <w:div w:id="2111972332">
          <w:marLeft w:val="0"/>
          <w:marRight w:val="0"/>
          <w:marTop w:val="0"/>
          <w:marBottom w:val="0"/>
          <w:divBdr>
            <w:top w:val="none" w:sz="0" w:space="0" w:color="auto"/>
            <w:left w:val="none" w:sz="0" w:space="0" w:color="auto"/>
            <w:bottom w:val="none" w:sz="0" w:space="0" w:color="auto"/>
            <w:right w:val="none" w:sz="0" w:space="0" w:color="auto"/>
          </w:divBdr>
          <w:divsChild>
            <w:div w:id="255792770">
              <w:marLeft w:val="0"/>
              <w:marRight w:val="0"/>
              <w:marTop w:val="0"/>
              <w:marBottom w:val="0"/>
              <w:divBdr>
                <w:top w:val="none" w:sz="0" w:space="0" w:color="auto"/>
                <w:left w:val="none" w:sz="0" w:space="0" w:color="auto"/>
                <w:bottom w:val="none" w:sz="0" w:space="0" w:color="auto"/>
                <w:right w:val="none" w:sz="0" w:space="0" w:color="auto"/>
              </w:divBdr>
              <w:divsChild>
                <w:div w:id="889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830937">
      <w:bodyDiv w:val="1"/>
      <w:marLeft w:val="0"/>
      <w:marRight w:val="0"/>
      <w:marTop w:val="0"/>
      <w:marBottom w:val="0"/>
      <w:divBdr>
        <w:top w:val="none" w:sz="0" w:space="0" w:color="auto"/>
        <w:left w:val="none" w:sz="0" w:space="0" w:color="auto"/>
        <w:bottom w:val="none" w:sz="0" w:space="0" w:color="auto"/>
        <w:right w:val="none" w:sz="0" w:space="0" w:color="auto"/>
      </w:divBdr>
    </w:div>
    <w:div w:id="1009874707">
      <w:bodyDiv w:val="1"/>
      <w:marLeft w:val="0"/>
      <w:marRight w:val="0"/>
      <w:marTop w:val="0"/>
      <w:marBottom w:val="0"/>
      <w:divBdr>
        <w:top w:val="none" w:sz="0" w:space="0" w:color="auto"/>
        <w:left w:val="none" w:sz="0" w:space="0" w:color="auto"/>
        <w:bottom w:val="none" w:sz="0" w:space="0" w:color="auto"/>
        <w:right w:val="none" w:sz="0" w:space="0" w:color="auto"/>
      </w:divBdr>
    </w:div>
    <w:div w:id="1190335074">
      <w:bodyDiv w:val="1"/>
      <w:marLeft w:val="0"/>
      <w:marRight w:val="0"/>
      <w:marTop w:val="0"/>
      <w:marBottom w:val="0"/>
      <w:divBdr>
        <w:top w:val="none" w:sz="0" w:space="0" w:color="auto"/>
        <w:left w:val="none" w:sz="0" w:space="0" w:color="auto"/>
        <w:bottom w:val="none" w:sz="0" w:space="0" w:color="auto"/>
        <w:right w:val="none" w:sz="0" w:space="0" w:color="auto"/>
      </w:divBdr>
    </w:div>
    <w:div w:id="1210386380">
      <w:bodyDiv w:val="1"/>
      <w:marLeft w:val="0"/>
      <w:marRight w:val="0"/>
      <w:marTop w:val="0"/>
      <w:marBottom w:val="0"/>
      <w:divBdr>
        <w:top w:val="none" w:sz="0" w:space="0" w:color="auto"/>
        <w:left w:val="none" w:sz="0" w:space="0" w:color="auto"/>
        <w:bottom w:val="none" w:sz="0" w:space="0" w:color="auto"/>
        <w:right w:val="none" w:sz="0" w:space="0" w:color="auto"/>
      </w:divBdr>
      <w:divsChild>
        <w:div w:id="351417730">
          <w:marLeft w:val="0"/>
          <w:marRight w:val="0"/>
          <w:marTop w:val="0"/>
          <w:marBottom w:val="0"/>
          <w:divBdr>
            <w:top w:val="none" w:sz="0" w:space="0" w:color="auto"/>
            <w:left w:val="none" w:sz="0" w:space="0" w:color="auto"/>
            <w:bottom w:val="none" w:sz="0" w:space="0" w:color="auto"/>
            <w:right w:val="none" w:sz="0" w:space="0" w:color="auto"/>
          </w:divBdr>
          <w:divsChild>
            <w:div w:id="1080717746">
              <w:marLeft w:val="0"/>
              <w:marRight w:val="0"/>
              <w:marTop w:val="0"/>
              <w:marBottom w:val="0"/>
              <w:divBdr>
                <w:top w:val="none" w:sz="0" w:space="0" w:color="auto"/>
                <w:left w:val="none" w:sz="0" w:space="0" w:color="auto"/>
                <w:bottom w:val="none" w:sz="0" w:space="0" w:color="auto"/>
                <w:right w:val="none" w:sz="0" w:space="0" w:color="auto"/>
              </w:divBdr>
            </w:div>
            <w:div w:id="13528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003">
      <w:bodyDiv w:val="1"/>
      <w:marLeft w:val="0"/>
      <w:marRight w:val="0"/>
      <w:marTop w:val="0"/>
      <w:marBottom w:val="0"/>
      <w:divBdr>
        <w:top w:val="none" w:sz="0" w:space="0" w:color="auto"/>
        <w:left w:val="none" w:sz="0" w:space="0" w:color="auto"/>
        <w:bottom w:val="none" w:sz="0" w:space="0" w:color="auto"/>
        <w:right w:val="none" w:sz="0" w:space="0" w:color="auto"/>
      </w:divBdr>
    </w:div>
    <w:div w:id="1249651865">
      <w:bodyDiv w:val="1"/>
      <w:marLeft w:val="0"/>
      <w:marRight w:val="0"/>
      <w:marTop w:val="0"/>
      <w:marBottom w:val="0"/>
      <w:divBdr>
        <w:top w:val="none" w:sz="0" w:space="0" w:color="auto"/>
        <w:left w:val="none" w:sz="0" w:space="0" w:color="auto"/>
        <w:bottom w:val="none" w:sz="0" w:space="0" w:color="auto"/>
        <w:right w:val="none" w:sz="0" w:space="0" w:color="auto"/>
      </w:divBdr>
    </w:div>
    <w:div w:id="1299919112">
      <w:bodyDiv w:val="1"/>
      <w:marLeft w:val="0"/>
      <w:marRight w:val="0"/>
      <w:marTop w:val="0"/>
      <w:marBottom w:val="0"/>
      <w:divBdr>
        <w:top w:val="none" w:sz="0" w:space="0" w:color="auto"/>
        <w:left w:val="none" w:sz="0" w:space="0" w:color="auto"/>
        <w:bottom w:val="none" w:sz="0" w:space="0" w:color="auto"/>
        <w:right w:val="none" w:sz="0" w:space="0" w:color="auto"/>
      </w:divBdr>
    </w:div>
    <w:div w:id="1488594753">
      <w:bodyDiv w:val="1"/>
      <w:marLeft w:val="0"/>
      <w:marRight w:val="0"/>
      <w:marTop w:val="0"/>
      <w:marBottom w:val="0"/>
      <w:divBdr>
        <w:top w:val="none" w:sz="0" w:space="0" w:color="auto"/>
        <w:left w:val="none" w:sz="0" w:space="0" w:color="auto"/>
        <w:bottom w:val="none" w:sz="0" w:space="0" w:color="auto"/>
        <w:right w:val="none" w:sz="0" w:space="0" w:color="auto"/>
      </w:divBdr>
    </w:div>
    <w:div w:id="1510675716">
      <w:bodyDiv w:val="1"/>
      <w:marLeft w:val="0"/>
      <w:marRight w:val="0"/>
      <w:marTop w:val="0"/>
      <w:marBottom w:val="0"/>
      <w:divBdr>
        <w:top w:val="none" w:sz="0" w:space="0" w:color="auto"/>
        <w:left w:val="none" w:sz="0" w:space="0" w:color="auto"/>
        <w:bottom w:val="none" w:sz="0" w:space="0" w:color="auto"/>
        <w:right w:val="none" w:sz="0" w:space="0" w:color="auto"/>
      </w:divBdr>
    </w:div>
    <w:div w:id="1537540667">
      <w:bodyDiv w:val="1"/>
      <w:marLeft w:val="0"/>
      <w:marRight w:val="0"/>
      <w:marTop w:val="0"/>
      <w:marBottom w:val="0"/>
      <w:divBdr>
        <w:top w:val="none" w:sz="0" w:space="0" w:color="auto"/>
        <w:left w:val="none" w:sz="0" w:space="0" w:color="auto"/>
        <w:bottom w:val="none" w:sz="0" w:space="0" w:color="auto"/>
        <w:right w:val="none" w:sz="0" w:space="0" w:color="auto"/>
      </w:divBdr>
    </w:div>
    <w:div w:id="1568373260">
      <w:bodyDiv w:val="1"/>
      <w:marLeft w:val="0"/>
      <w:marRight w:val="0"/>
      <w:marTop w:val="0"/>
      <w:marBottom w:val="0"/>
      <w:divBdr>
        <w:top w:val="none" w:sz="0" w:space="0" w:color="auto"/>
        <w:left w:val="none" w:sz="0" w:space="0" w:color="auto"/>
        <w:bottom w:val="none" w:sz="0" w:space="0" w:color="auto"/>
        <w:right w:val="none" w:sz="0" w:space="0" w:color="auto"/>
      </w:divBdr>
      <w:divsChild>
        <w:div w:id="1985960548">
          <w:marLeft w:val="0"/>
          <w:marRight w:val="0"/>
          <w:marTop w:val="0"/>
          <w:marBottom w:val="0"/>
          <w:divBdr>
            <w:top w:val="none" w:sz="0" w:space="0" w:color="auto"/>
            <w:left w:val="none" w:sz="0" w:space="0" w:color="auto"/>
            <w:bottom w:val="none" w:sz="0" w:space="0" w:color="auto"/>
            <w:right w:val="none" w:sz="0" w:space="0" w:color="auto"/>
          </w:divBdr>
          <w:divsChild>
            <w:div w:id="1882592909">
              <w:marLeft w:val="0"/>
              <w:marRight w:val="0"/>
              <w:marTop w:val="0"/>
              <w:marBottom w:val="0"/>
              <w:divBdr>
                <w:top w:val="none" w:sz="0" w:space="0" w:color="auto"/>
                <w:left w:val="none" w:sz="0" w:space="0" w:color="auto"/>
                <w:bottom w:val="none" w:sz="0" w:space="0" w:color="auto"/>
                <w:right w:val="none" w:sz="0" w:space="0" w:color="auto"/>
              </w:divBdr>
            </w:div>
            <w:div w:id="967783330">
              <w:marLeft w:val="0"/>
              <w:marRight w:val="0"/>
              <w:marTop w:val="0"/>
              <w:marBottom w:val="0"/>
              <w:divBdr>
                <w:top w:val="none" w:sz="0" w:space="0" w:color="auto"/>
                <w:left w:val="none" w:sz="0" w:space="0" w:color="auto"/>
                <w:bottom w:val="none" w:sz="0" w:space="0" w:color="auto"/>
                <w:right w:val="none" w:sz="0" w:space="0" w:color="auto"/>
              </w:divBdr>
            </w:div>
            <w:div w:id="1983997925">
              <w:marLeft w:val="0"/>
              <w:marRight w:val="0"/>
              <w:marTop w:val="0"/>
              <w:marBottom w:val="0"/>
              <w:divBdr>
                <w:top w:val="none" w:sz="0" w:space="0" w:color="auto"/>
                <w:left w:val="none" w:sz="0" w:space="0" w:color="auto"/>
                <w:bottom w:val="none" w:sz="0" w:space="0" w:color="auto"/>
                <w:right w:val="none" w:sz="0" w:space="0" w:color="auto"/>
              </w:divBdr>
            </w:div>
            <w:div w:id="1911497176">
              <w:marLeft w:val="0"/>
              <w:marRight w:val="0"/>
              <w:marTop w:val="0"/>
              <w:marBottom w:val="0"/>
              <w:divBdr>
                <w:top w:val="none" w:sz="0" w:space="0" w:color="auto"/>
                <w:left w:val="none" w:sz="0" w:space="0" w:color="auto"/>
                <w:bottom w:val="none" w:sz="0" w:space="0" w:color="auto"/>
                <w:right w:val="none" w:sz="0" w:space="0" w:color="auto"/>
              </w:divBdr>
            </w:div>
            <w:div w:id="1694724228">
              <w:marLeft w:val="0"/>
              <w:marRight w:val="0"/>
              <w:marTop w:val="0"/>
              <w:marBottom w:val="0"/>
              <w:divBdr>
                <w:top w:val="none" w:sz="0" w:space="0" w:color="auto"/>
                <w:left w:val="none" w:sz="0" w:space="0" w:color="auto"/>
                <w:bottom w:val="none" w:sz="0" w:space="0" w:color="auto"/>
                <w:right w:val="none" w:sz="0" w:space="0" w:color="auto"/>
              </w:divBdr>
            </w:div>
            <w:div w:id="513425547">
              <w:marLeft w:val="0"/>
              <w:marRight w:val="0"/>
              <w:marTop w:val="0"/>
              <w:marBottom w:val="0"/>
              <w:divBdr>
                <w:top w:val="none" w:sz="0" w:space="0" w:color="auto"/>
                <w:left w:val="none" w:sz="0" w:space="0" w:color="auto"/>
                <w:bottom w:val="none" w:sz="0" w:space="0" w:color="auto"/>
                <w:right w:val="none" w:sz="0" w:space="0" w:color="auto"/>
              </w:divBdr>
            </w:div>
            <w:div w:id="748693539">
              <w:marLeft w:val="0"/>
              <w:marRight w:val="0"/>
              <w:marTop w:val="0"/>
              <w:marBottom w:val="0"/>
              <w:divBdr>
                <w:top w:val="none" w:sz="0" w:space="0" w:color="auto"/>
                <w:left w:val="none" w:sz="0" w:space="0" w:color="auto"/>
                <w:bottom w:val="none" w:sz="0" w:space="0" w:color="auto"/>
                <w:right w:val="none" w:sz="0" w:space="0" w:color="auto"/>
              </w:divBdr>
            </w:div>
            <w:div w:id="1317996620">
              <w:marLeft w:val="0"/>
              <w:marRight w:val="0"/>
              <w:marTop w:val="0"/>
              <w:marBottom w:val="0"/>
              <w:divBdr>
                <w:top w:val="none" w:sz="0" w:space="0" w:color="auto"/>
                <w:left w:val="none" w:sz="0" w:space="0" w:color="auto"/>
                <w:bottom w:val="none" w:sz="0" w:space="0" w:color="auto"/>
                <w:right w:val="none" w:sz="0" w:space="0" w:color="auto"/>
              </w:divBdr>
            </w:div>
            <w:div w:id="1142424180">
              <w:marLeft w:val="0"/>
              <w:marRight w:val="0"/>
              <w:marTop w:val="0"/>
              <w:marBottom w:val="0"/>
              <w:divBdr>
                <w:top w:val="none" w:sz="0" w:space="0" w:color="auto"/>
                <w:left w:val="none" w:sz="0" w:space="0" w:color="auto"/>
                <w:bottom w:val="none" w:sz="0" w:space="0" w:color="auto"/>
                <w:right w:val="none" w:sz="0" w:space="0" w:color="auto"/>
              </w:divBdr>
            </w:div>
            <w:div w:id="3596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7348">
      <w:bodyDiv w:val="1"/>
      <w:marLeft w:val="0"/>
      <w:marRight w:val="0"/>
      <w:marTop w:val="0"/>
      <w:marBottom w:val="0"/>
      <w:divBdr>
        <w:top w:val="none" w:sz="0" w:space="0" w:color="auto"/>
        <w:left w:val="none" w:sz="0" w:space="0" w:color="auto"/>
        <w:bottom w:val="none" w:sz="0" w:space="0" w:color="auto"/>
        <w:right w:val="none" w:sz="0" w:space="0" w:color="auto"/>
      </w:divBdr>
    </w:div>
    <w:div w:id="1639335611">
      <w:bodyDiv w:val="1"/>
      <w:marLeft w:val="0"/>
      <w:marRight w:val="0"/>
      <w:marTop w:val="0"/>
      <w:marBottom w:val="0"/>
      <w:divBdr>
        <w:top w:val="none" w:sz="0" w:space="0" w:color="auto"/>
        <w:left w:val="none" w:sz="0" w:space="0" w:color="auto"/>
        <w:bottom w:val="none" w:sz="0" w:space="0" w:color="auto"/>
        <w:right w:val="none" w:sz="0" w:space="0" w:color="auto"/>
      </w:divBdr>
      <w:divsChild>
        <w:div w:id="422528144">
          <w:marLeft w:val="0"/>
          <w:marRight w:val="0"/>
          <w:marTop w:val="0"/>
          <w:marBottom w:val="0"/>
          <w:divBdr>
            <w:top w:val="none" w:sz="0" w:space="0" w:color="auto"/>
            <w:left w:val="none" w:sz="0" w:space="0" w:color="auto"/>
            <w:bottom w:val="none" w:sz="0" w:space="0" w:color="auto"/>
            <w:right w:val="none" w:sz="0" w:space="0" w:color="auto"/>
          </w:divBdr>
          <w:divsChild>
            <w:div w:id="41046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9855">
      <w:bodyDiv w:val="1"/>
      <w:marLeft w:val="0"/>
      <w:marRight w:val="0"/>
      <w:marTop w:val="0"/>
      <w:marBottom w:val="0"/>
      <w:divBdr>
        <w:top w:val="none" w:sz="0" w:space="0" w:color="auto"/>
        <w:left w:val="none" w:sz="0" w:space="0" w:color="auto"/>
        <w:bottom w:val="none" w:sz="0" w:space="0" w:color="auto"/>
        <w:right w:val="none" w:sz="0" w:space="0" w:color="auto"/>
      </w:divBdr>
      <w:divsChild>
        <w:div w:id="1791557928">
          <w:marLeft w:val="0"/>
          <w:marRight w:val="0"/>
          <w:marTop w:val="0"/>
          <w:marBottom w:val="0"/>
          <w:divBdr>
            <w:top w:val="none" w:sz="0" w:space="0" w:color="auto"/>
            <w:left w:val="none" w:sz="0" w:space="0" w:color="auto"/>
            <w:bottom w:val="none" w:sz="0" w:space="0" w:color="auto"/>
            <w:right w:val="none" w:sz="0" w:space="0" w:color="auto"/>
          </w:divBdr>
          <w:divsChild>
            <w:div w:id="131296278">
              <w:marLeft w:val="0"/>
              <w:marRight w:val="0"/>
              <w:marTop w:val="0"/>
              <w:marBottom w:val="0"/>
              <w:divBdr>
                <w:top w:val="none" w:sz="0" w:space="0" w:color="auto"/>
                <w:left w:val="none" w:sz="0" w:space="0" w:color="auto"/>
                <w:bottom w:val="none" w:sz="0" w:space="0" w:color="auto"/>
                <w:right w:val="none" w:sz="0" w:space="0" w:color="auto"/>
              </w:divBdr>
            </w:div>
            <w:div w:id="165676694">
              <w:marLeft w:val="0"/>
              <w:marRight w:val="0"/>
              <w:marTop w:val="0"/>
              <w:marBottom w:val="0"/>
              <w:divBdr>
                <w:top w:val="none" w:sz="0" w:space="0" w:color="auto"/>
                <w:left w:val="none" w:sz="0" w:space="0" w:color="auto"/>
                <w:bottom w:val="none" w:sz="0" w:space="0" w:color="auto"/>
                <w:right w:val="none" w:sz="0" w:space="0" w:color="auto"/>
              </w:divBdr>
            </w:div>
            <w:div w:id="195437131">
              <w:marLeft w:val="0"/>
              <w:marRight w:val="0"/>
              <w:marTop w:val="0"/>
              <w:marBottom w:val="0"/>
              <w:divBdr>
                <w:top w:val="none" w:sz="0" w:space="0" w:color="auto"/>
                <w:left w:val="none" w:sz="0" w:space="0" w:color="auto"/>
                <w:bottom w:val="none" w:sz="0" w:space="0" w:color="auto"/>
                <w:right w:val="none" w:sz="0" w:space="0" w:color="auto"/>
              </w:divBdr>
            </w:div>
            <w:div w:id="526406317">
              <w:marLeft w:val="0"/>
              <w:marRight w:val="0"/>
              <w:marTop w:val="0"/>
              <w:marBottom w:val="0"/>
              <w:divBdr>
                <w:top w:val="none" w:sz="0" w:space="0" w:color="auto"/>
                <w:left w:val="none" w:sz="0" w:space="0" w:color="auto"/>
                <w:bottom w:val="none" w:sz="0" w:space="0" w:color="auto"/>
                <w:right w:val="none" w:sz="0" w:space="0" w:color="auto"/>
              </w:divBdr>
            </w:div>
            <w:div w:id="538932187">
              <w:marLeft w:val="0"/>
              <w:marRight w:val="0"/>
              <w:marTop w:val="0"/>
              <w:marBottom w:val="0"/>
              <w:divBdr>
                <w:top w:val="none" w:sz="0" w:space="0" w:color="auto"/>
                <w:left w:val="none" w:sz="0" w:space="0" w:color="auto"/>
                <w:bottom w:val="none" w:sz="0" w:space="0" w:color="auto"/>
                <w:right w:val="none" w:sz="0" w:space="0" w:color="auto"/>
              </w:divBdr>
            </w:div>
            <w:div w:id="570046591">
              <w:marLeft w:val="0"/>
              <w:marRight w:val="0"/>
              <w:marTop w:val="0"/>
              <w:marBottom w:val="0"/>
              <w:divBdr>
                <w:top w:val="none" w:sz="0" w:space="0" w:color="auto"/>
                <w:left w:val="none" w:sz="0" w:space="0" w:color="auto"/>
                <w:bottom w:val="none" w:sz="0" w:space="0" w:color="auto"/>
                <w:right w:val="none" w:sz="0" w:space="0" w:color="auto"/>
              </w:divBdr>
            </w:div>
            <w:div w:id="747969846">
              <w:marLeft w:val="0"/>
              <w:marRight w:val="0"/>
              <w:marTop w:val="0"/>
              <w:marBottom w:val="0"/>
              <w:divBdr>
                <w:top w:val="none" w:sz="0" w:space="0" w:color="auto"/>
                <w:left w:val="none" w:sz="0" w:space="0" w:color="auto"/>
                <w:bottom w:val="none" w:sz="0" w:space="0" w:color="auto"/>
                <w:right w:val="none" w:sz="0" w:space="0" w:color="auto"/>
              </w:divBdr>
            </w:div>
            <w:div w:id="825634331">
              <w:marLeft w:val="0"/>
              <w:marRight w:val="0"/>
              <w:marTop w:val="0"/>
              <w:marBottom w:val="0"/>
              <w:divBdr>
                <w:top w:val="none" w:sz="0" w:space="0" w:color="auto"/>
                <w:left w:val="none" w:sz="0" w:space="0" w:color="auto"/>
                <w:bottom w:val="none" w:sz="0" w:space="0" w:color="auto"/>
                <w:right w:val="none" w:sz="0" w:space="0" w:color="auto"/>
              </w:divBdr>
            </w:div>
            <w:div w:id="1022318121">
              <w:marLeft w:val="0"/>
              <w:marRight w:val="0"/>
              <w:marTop w:val="0"/>
              <w:marBottom w:val="0"/>
              <w:divBdr>
                <w:top w:val="none" w:sz="0" w:space="0" w:color="auto"/>
                <w:left w:val="none" w:sz="0" w:space="0" w:color="auto"/>
                <w:bottom w:val="none" w:sz="0" w:space="0" w:color="auto"/>
                <w:right w:val="none" w:sz="0" w:space="0" w:color="auto"/>
              </w:divBdr>
            </w:div>
            <w:div w:id="1221400100">
              <w:marLeft w:val="0"/>
              <w:marRight w:val="0"/>
              <w:marTop w:val="0"/>
              <w:marBottom w:val="0"/>
              <w:divBdr>
                <w:top w:val="none" w:sz="0" w:space="0" w:color="auto"/>
                <w:left w:val="none" w:sz="0" w:space="0" w:color="auto"/>
                <w:bottom w:val="none" w:sz="0" w:space="0" w:color="auto"/>
                <w:right w:val="none" w:sz="0" w:space="0" w:color="auto"/>
              </w:divBdr>
            </w:div>
            <w:div w:id="1279026152">
              <w:marLeft w:val="0"/>
              <w:marRight w:val="0"/>
              <w:marTop w:val="0"/>
              <w:marBottom w:val="0"/>
              <w:divBdr>
                <w:top w:val="none" w:sz="0" w:space="0" w:color="auto"/>
                <w:left w:val="none" w:sz="0" w:space="0" w:color="auto"/>
                <w:bottom w:val="none" w:sz="0" w:space="0" w:color="auto"/>
                <w:right w:val="none" w:sz="0" w:space="0" w:color="auto"/>
              </w:divBdr>
            </w:div>
            <w:div w:id="1286084391">
              <w:marLeft w:val="0"/>
              <w:marRight w:val="0"/>
              <w:marTop w:val="0"/>
              <w:marBottom w:val="0"/>
              <w:divBdr>
                <w:top w:val="none" w:sz="0" w:space="0" w:color="auto"/>
                <w:left w:val="none" w:sz="0" w:space="0" w:color="auto"/>
                <w:bottom w:val="none" w:sz="0" w:space="0" w:color="auto"/>
                <w:right w:val="none" w:sz="0" w:space="0" w:color="auto"/>
              </w:divBdr>
            </w:div>
            <w:div w:id="1300653059">
              <w:marLeft w:val="0"/>
              <w:marRight w:val="0"/>
              <w:marTop w:val="0"/>
              <w:marBottom w:val="0"/>
              <w:divBdr>
                <w:top w:val="none" w:sz="0" w:space="0" w:color="auto"/>
                <w:left w:val="none" w:sz="0" w:space="0" w:color="auto"/>
                <w:bottom w:val="none" w:sz="0" w:space="0" w:color="auto"/>
                <w:right w:val="none" w:sz="0" w:space="0" w:color="auto"/>
              </w:divBdr>
            </w:div>
            <w:div w:id="1537504412">
              <w:marLeft w:val="0"/>
              <w:marRight w:val="0"/>
              <w:marTop w:val="0"/>
              <w:marBottom w:val="0"/>
              <w:divBdr>
                <w:top w:val="none" w:sz="0" w:space="0" w:color="auto"/>
                <w:left w:val="none" w:sz="0" w:space="0" w:color="auto"/>
                <w:bottom w:val="none" w:sz="0" w:space="0" w:color="auto"/>
                <w:right w:val="none" w:sz="0" w:space="0" w:color="auto"/>
              </w:divBdr>
            </w:div>
            <w:div w:id="1662535969">
              <w:marLeft w:val="0"/>
              <w:marRight w:val="0"/>
              <w:marTop w:val="0"/>
              <w:marBottom w:val="0"/>
              <w:divBdr>
                <w:top w:val="none" w:sz="0" w:space="0" w:color="auto"/>
                <w:left w:val="none" w:sz="0" w:space="0" w:color="auto"/>
                <w:bottom w:val="none" w:sz="0" w:space="0" w:color="auto"/>
                <w:right w:val="none" w:sz="0" w:space="0" w:color="auto"/>
              </w:divBdr>
            </w:div>
            <w:div w:id="17773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4460">
      <w:bodyDiv w:val="1"/>
      <w:marLeft w:val="0"/>
      <w:marRight w:val="0"/>
      <w:marTop w:val="0"/>
      <w:marBottom w:val="0"/>
      <w:divBdr>
        <w:top w:val="none" w:sz="0" w:space="0" w:color="auto"/>
        <w:left w:val="none" w:sz="0" w:space="0" w:color="auto"/>
        <w:bottom w:val="none" w:sz="0" w:space="0" w:color="auto"/>
        <w:right w:val="none" w:sz="0" w:space="0" w:color="auto"/>
      </w:divBdr>
    </w:div>
    <w:div w:id="1853103283">
      <w:bodyDiv w:val="1"/>
      <w:marLeft w:val="0"/>
      <w:marRight w:val="0"/>
      <w:marTop w:val="0"/>
      <w:marBottom w:val="0"/>
      <w:divBdr>
        <w:top w:val="none" w:sz="0" w:space="0" w:color="auto"/>
        <w:left w:val="none" w:sz="0" w:space="0" w:color="auto"/>
        <w:bottom w:val="none" w:sz="0" w:space="0" w:color="auto"/>
        <w:right w:val="none" w:sz="0" w:space="0" w:color="auto"/>
      </w:divBdr>
      <w:divsChild>
        <w:div w:id="1138649128">
          <w:marLeft w:val="0"/>
          <w:marRight w:val="0"/>
          <w:marTop w:val="0"/>
          <w:marBottom w:val="0"/>
          <w:divBdr>
            <w:top w:val="none" w:sz="0" w:space="0" w:color="auto"/>
            <w:left w:val="none" w:sz="0" w:space="0" w:color="auto"/>
            <w:bottom w:val="none" w:sz="0" w:space="0" w:color="auto"/>
            <w:right w:val="none" w:sz="0" w:space="0" w:color="auto"/>
          </w:divBdr>
          <w:divsChild>
            <w:div w:id="726030277">
              <w:marLeft w:val="0"/>
              <w:marRight w:val="0"/>
              <w:marTop w:val="0"/>
              <w:marBottom w:val="0"/>
              <w:divBdr>
                <w:top w:val="none" w:sz="0" w:space="0" w:color="auto"/>
                <w:left w:val="none" w:sz="0" w:space="0" w:color="auto"/>
                <w:bottom w:val="none" w:sz="0" w:space="0" w:color="auto"/>
                <w:right w:val="none" w:sz="0" w:space="0" w:color="auto"/>
              </w:divBdr>
              <w:divsChild>
                <w:div w:id="19301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529261">
      <w:bodyDiv w:val="1"/>
      <w:marLeft w:val="0"/>
      <w:marRight w:val="0"/>
      <w:marTop w:val="0"/>
      <w:marBottom w:val="0"/>
      <w:divBdr>
        <w:top w:val="none" w:sz="0" w:space="0" w:color="auto"/>
        <w:left w:val="none" w:sz="0" w:space="0" w:color="auto"/>
        <w:bottom w:val="none" w:sz="0" w:space="0" w:color="auto"/>
        <w:right w:val="none" w:sz="0" w:space="0" w:color="auto"/>
      </w:divBdr>
    </w:div>
    <w:div w:id="1942253434">
      <w:bodyDiv w:val="1"/>
      <w:marLeft w:val="0"/>
      <w:marRight w:val="0"/>
      <w:marTop w:val="0"/>
      <w:marBottom w:val="0"/>
      <w:divBdr>
        <w:top w:val="none" w:sz="0" w:space="0" w:color="auto"/>
        <w:left w:val="none" w:sz="0" w:space="0" w:color="auto"/>
        <w:bottom w:val="none" w:sz="0" w:space="0" w:color="auto"/>
        <w:right w:val="none" w:sz="0" w:space="0" w:color="auto"/>
      </w:divBdr>
    </w:div>
    <w:div w:id="1948124910">
      <w:bodyDiv w:val="1"/>
      <w:marLeft w:val="0"/>
      <w:marRight w:val="0"/>
      <w:marTop w:val="0"/>
      <w:marBottom w:val="0"/>
      <w:divBdr>
        <w:top w:val="none" w:sz="0" w:space="0" w:color="auto"/>
        <w:left w:val="none" w:sz="0" w:space="0" w:color="auto"/>
        <w:bottom w:val="none" w:sz="0" w:space="0" w:color="auto"/>
        <w:right w:val="none" w:sz="0" w:space="0" w:color="auto"/>
      </w:divBdr>
    </w:div>
    <w:div w:id="1960914732">
      <w:bodyDiv w:val="1"/>
      <w:marLeft w:val="0"/>
      <w:marRight w:val="0"/>
      <w:marTop w:val="0"/>
      <w:marBottom w:val="0"/>
      <w:divBdr>
        <w:top w:val="none" w:sz="0" w:space="0" w:color="auto"/>
        <w:left w:val="none" w:sz="0" w:space="0" w:color="auto"/>
        <w:bottom w:val="none" w:sz="0" w:space="0" w:color="auto"/>
        <w:right w:val="none" w:sz="0" w:space="0" w:color="auto"/>
      </w:divBdr>
    </w:div>
    <w:div w:id="1962877207">
      <w:bodyDiv w:val="1"/>
      <w:marLeft w:val="0"/>
      <w:marRight w:val="0"/>
      <w:marTop w:val="0"/>
      <w:marBottom w:val="0"/>
      <w:divBdr>
        <w:top w:val="none" w:sz="0" w:space="0" w:color="auto"/>
        <w:left w:val="none" w:sz="0" w:space="0" w:color="auto"/>
        <w:bottom w:val="none" w:sz="0" w:space="0" w:color="auto"/>
        <w:right w:val="none" w:sz="0" w:space="0" w:color="auto"/>
      </w:divBdr>
    </w:div>
    <w:div w:id="2031493587">
      <w:bodyDiv w:val="1"/>
      <w:marLeft w:val="0"/>
      <w:marRight w:val="0"/>
      <w:marTop w:val="0"/>
      <w:marBottom w:val="0"/>
      <w:divBdr>
        <w:top w:val="none" w:sz="0" w:space="0" w:color="auto"/>
        <w:left w:val="none" w:sz="0" w:space="0" w:color="auto"/>
        <w:bottom w:val="none" w:sz="0" w:space="0" w:color="auto"/>
        <w:right w:val="none" w:sz="0" w:space="0" w:color="auto"/>
      </w:divBdr>
    </w:div>
    <w:div w:id="2034377507">
      <w:bodyDiv w:val="1"/>
      <w:marLeft w:val="0"/>
      <w:marRight w:val="0"/>
      <w:marTop w:val="0"/>
      <w:marBottom w:val="0"/>
      <w:divBdr>
        <w:top w:val="none" w:sz="0" w:space="0" w:color="auto"/>
        <w:left w:val="none" w:sz="0" w:space="0" w:color="auto"/>
        <w:bottom w:val="none" w:sz="0" w:space="0" w:color="auto"/>
        <w:right w:val="none" w:sz="0" w:space="0" w:color="auto"/>
      </w:divBdr>
    </w:div>
    <w:div w:id="2087216219">
      <w:bodyDiv w:val="1"/>
      <w:marLeft w:val="0"/>
      <w:marRight w:val="0"/>
      <w:marTop w:val="0"/>
      <w:marBottom w:val="0"/>
      <w:divBdr>
        <w:top w:val="none" w:sz="0" w:space="0" w:color="auto"/>
        <w:left w:val="none" w:sz="0" w:space="0" w:color="auto"/>
        <w:bottom w:val="none" w:sz="0" w:space="0" w:color="auto"/>
        <w:right w:val="none" w:sz="0" w:space="0" w:color="auto"/>
      </w:divBdr>
    </w:div>
    <w:div w:id="210757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gif"/><Relationship Id="rId36"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jpe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Desktop\StageGibas\Eindverslag\Eindverslag_MatthijsVos_V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9247DD30F04CD390BA32ACE87E1C1B"/>
        <w:category>
          <w:name w:val="Algemeen"/>
          <w:gallery w:val="placeholder"/>
        </w:category>
        <w:types>
          <w:type w:val="bbPlcHdr"/>
        </w:types>
        <w:behaviors>
          <w:behavior w:val="content"/>
        </w:behaviors>
        <w:guid w:val="{594495EF-EB85-4949-A61E-17CE0A581E3E}"/>
      </w:docPartPr>
      <w:docPartBody>
        <w:p w:rsidR="00E05C6B" w:rsidRDefault="00E05C6B" w:rsidP="00E05C6B">
          <w:pPr>
            <w:pStyle w:val="C69247DD30F04CD390BA32ACE87E1C1B"/>
          </w:pPr>
          <w:r>
            <w:rPr>
              <w:color w:val="4472C4" w:themeColor="accent1"/>
              <w:sz w:val="28"/>
              <w:szCs w:val="28"/>
              <w:lang w:val="nl-NL"/>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C6B"/>
    <w:rsid w:val="0012103E"/>
    <w:rsid w:val="00B82045"/>
    <w:rsid w:val="00BA5E53"/>
    <w:rsid w:val="00E05C6B"/>
    <w:rsid w:val="00E3451C"/>
    <w:rsid w:val="00FE388E"/>
    <w:rsid w:val="00FF2D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C21C76DF0B740398EDDE17E62BC5C21">
    <w:name w:val="DC21C76DF0B740398EDDE17E62BC5C21"/>
    <w:rsid w:val="00E05C6B"/>
  </w:style>
  <w:style w:type="paragraph" w:customStyle="1" w:styleId="C69247DD30F04CD390BA32ACE87E1C1B">
    <w:name w:val="C69247DD30F04CD390BA32ACE87E1C1B"/>
    <w:rsid w:val="00E05C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Gib19</b:Tag>
    <b:SourceType>InternetSite</b:SourceType>
    <b:Guid>{5ABF9025-2723-4072-B9CF-366B33F741A9}</b:Guid>
    <b:Author>
      <b:Author>
        <b:Corporate>Gibas Automation</b:Corporate>
      </b:Author>
    </b:Author>
    <b:Title>Gibas Automation</b:Title>
    <b:InternetSiteTitle>Gibas</b:InternetSiteTitle>
    <b:URL>http://www.gibas.nl/automatisering</b:URL>
    <b:YearAccessed>2019</b:YearAccessed>
    <b:MonthAccessed>04</b:MonthAccessed>
    <b:DayAccessed>8</b:DayAccessed>
    <b:RefOrder>1</b:RefOrder>
  </b:Source>
  <b:Source>
    <b:Tag>Too19</b:Tag>
    <b:SourceType>InternetSite</b:SourceType>
    <b:Guid>{9EEAEC6A-0B53-4E4E-BE4E-193D7BDBB327}</b:Guid>
    <b:Title>Management Modellen</b:Title>
    <b:Author>
      <b:Author>
        <b:Corporate>Toolshero</b:Corporate>
      </b:Author>
    </b:Author>
    <b:URL>https://www.toolshero.nl/management-modellen/handy-model/</b:URL>
    <b:YearAccessed>2019</b:YearAccessed>
    <b:MonthAccessed>04</b:MonthAccessed>
    <b:DayAccessed>14</b:DayAccessed>
    <b:RefOrder>2</b:RefOrder>
  </b:Source>
  <b:Source>
    <b:Tag>Uni18</b:Tag>
    <b:SourceType>ElectronicSource</b:SourceType>
    <b:Guid>{0BE29C27-4E92-496F-96F7-E11937AA5949}</b:Guid>
    <b:Title>The URScript Programming Language</b:Title>
    <b:Year>2018</b:Year>
    <b:Month>04</b:Month>
    <b:Day>12</b:Day>
    <b:Author>
      <b:Author>
        <b:Corporate>Universal Robots</b:Corporate>
      </b:Author>
    </b:Author>
    <b:Edition>Version 3.5.4</b:Edition>
    <b:YearAccessed>2019</b:YearAccessed>
    <b:MonthAccessed>04</b:MonthAccessed>
    <b:DayAccessed>16</b:DayAccessed>
    <b:URL>http://me.umn.edu/courses/me5286/robotlab/Resources/scriptManual-3.5.4.pdf</b:URL>
    <b:RefOrder>3</b:RefOrder>
  </b:Source>
  <b:Source>
    <b:Tag>Uni2</b:Tag>
    <b:SourceType>Misc</b:SourceType>
    <b:Guid>{D8B29966-E557-4173-9EE0-BCE776F4597E}</b:Guid>
    <b:Title>Principle of URCaps intigration</b:Title>
    <b:URL>https://plus.universal-robots.com/getting-started/principle-of-urcaps-integration-in-polyscope/</b:URL>
    <b:Author>
      <b:Author>
        <b:Corporate>Universal Robots</b:Corporate>
      </b:Author>
    </b:Author>
    <b:YearAccessed>2019</b:YearAccessed>
    <b:MonthAccessed>04</b:MonthAccessed>
    <b:DayAccessed>16</b:DayAccessed>
    <b:RefOrder>4</b:RefOrder>
  </b:Source>
  <b:Source>
    <b:Tag>Uni1</b:Tag>
    <b:SourceType>InternetSite</b:SourceType>
    <b:Guid>{2FB2E0A2-F292-49A6-A9DE-056CF85CE932}</b:Guid>
    <b:Title>Overview of UR software architecture</b:Title>
    <b:Author>
      <b:Author>
        <b:Corporate>Universal Robots</b:Corporate>
      </b:Author>
    </b:Author>
    <b:InternetSiteTitle>Universal Robots+</b:InternetSiteTitle>
    <b:URL>https://plus.universal-robots.com/getting-started/ur-software-architecture/</b:URL>
    <b:YearAccessed>2019</b:YearAccessed>
    <b:MonthAccessed>04</b:MonthAccessed>
    <b:DayAccessed>16</b:DayAccessed>
    <b:RefOrder>14</b:RefOrder>
  </b:Source>
  <b:Source>
    <b:Tag>Fes19</b:Tag>
    <b:SourceType>DocumentFromInternetSite</b:SourceType>
    <b:Guid>{6ADBE38E-0C75-4B65-B040-3F0A3F3B60CB}</b:Guid>
    <b:Title>Support Portal</b:Title>
    <b:Author>
      <b:Author>
        <b:Corporate>Festo</b:Corporate>
      </b:Author>
    </b:Author>
    <b:InternetSiteTitle>Festo</b:InternetSiteTitle>
    <b:URL>https://www.festo.com/net/SupportPortal/Files/428408/CMMP-AS-M3_M0-C-HP_2015-12b_8046788g1.pdf</b:URL>
    <b:YearAccessed>2019</b:YearAccessed>
    <b:MonthAccessed>04</b:MonthAccessed>
    <b:DayAccessed>16</b:DayAccessed>
    <b:Version>Version 1512b</b:Version>
    <b:RefOrder>5</b:RefOrder>
  </b:Source>
  <b:Source>
    <b:Tag>API</b:Tag>
    <b:SourceType>Art</b:SourceType>
    <b:Guid>{B7993523-CB42-4B91-9BD7-12444A679180}</b:Guid>
    <b:Title>Overview of API Functionality</b:Title>
    <b:Author>
      <b:Artist>
        <b:NameList>
          <b:Person>
            <b:Last>Robots</b:Last>
            <b:First>Universal</b:First>
          </b:Person>
        </b:NameList>
      </b:Artist>
    </b:Author>
    <b:Institution>Universal Robots</b:Institution>
    <b:RefOrder>8</b:RefOrder>
  </b:Source>
  <b:Source>
    <b:Tag>Uni3</b:Tag>
    <b:SourceType>InternetSite</b:SourceType>
    <b:Guid>{5EA10EFE-7296-4DD8-875E-7A1EF7727142}</b:Guid>
    <b:Author>
      <b:Author>
        <b:NameList>
          <b:Person>
            <b:Last>Robots</b:Last>
            <b:First>Universal</b:First>
          </b:Person>
        </b:NameList>
      </b:Author>
    </b:Author>
    <b:Title>URCap API Overview</b:Title>
    <b:InternetSiteTitle>Universal Robots+</b:InternetSiteTitle>
    <b:URL>https://plus.universal-robots.com/getting-started/urcap-api-overview/</b:URL>
    <b:RefOrder>6</b:RefOrder>
  </b:Source>
  <b:Source>
    <b:Tag>Uni181</b:Tag>
    <b:SourceType>InternetSite</b:SourceType>
    <b:Guid>{A533E478-E542-401D-A067-BEBCDCC314A0}</b:Guid>
    <b:Author>
      <b:Author>
        <b:Corporate>Robots, Univeral</b:Corporate>
      </b:Author>
    </b:Author>
    <b:Title>Universal Robots Forum</b:Title>
    <b:InternetSiteTitle>Universal Robots</b:InternetSiteTitle>
    <b:Year>2018</b:Year>
    <b:Month>7</b:Month>
    <b:URL>https://forum.universal-robots.com/t/using-variable-value-in-java/2148/2</b:URL>
    <b:RefOrder>13</b:RefOrder>
  </b:Source>
  <b:Source>
    <b:Tag>SPO</b:Tag>
    <b:SourceType>Art</b:SourceType>
    <b:Guid>{6F313961-58D5-4148-99CD-6A9F66D3E87E}</b:Guid>
    <b:Author>
      <b:Author>
        <b:Corporate>Universal Robots</b:Corporate>
      </b:Author>
    </b:Author>
    <b:Title>UR Software Processes Overview</b:Title>
    <b:URL>https://plus.universal-robots.com/getting-started/ur-software-architecture/</b:URL>
    <b:YearAccessed>2019</b:YearAccessed>
    <b:MonthAccessed>04</b:MonthAccessed>
    <b:DayAccessed>16</b:DayAccessed>
    <b:Institution>Universal Robots</b:Institution>
    <b:RefOrder>9</b:RefOrder>
  </b:Source>
  <b:Source>
    <b:Tag>URSup</b:Tag>
    <b:SourceType>ElectronicSource</b:SourceType>
    <b:Guid>{E87CB6BD-8BEC-4A07-9154-961E7CC6C757}</b:Guid>
    <b:Title>UR+ Development Support forum post</b:Title>
    <b:Author>
      <b:Author>
        <b:Corporate>UR+ Development Support</b:Corporate>
      </b:Author>
    </b:Author>
    <b:URL>https://forum.universal-robots.com/t/urcap-program-node-execution/595</b:URL>
    <b:RefOrder>7</b:RefOrder>
  </b:Source>
  <b:Source>
    <b:Tag>URGit</b:Tag>
    <b:SourceType>InternetSite</b:SourceType>
    <b:Guid>{BA81E0FC-805A-45CB-9492-552A7E9B256E}</b:Guid>
    <b:Author>
      <b:Author>
        <b:Corporate>Universal Robots</b:Corporate>
      </b:Author>
    </b:Author>
    <b:URL>https://github.com/UniversalRobots/MyDaemonSwing</b:URL>
    <b:Title>MyDaemonSwing</b:Title>
    <b:InternetSiteTitle>Github</b:InternetSiteTitle>
    <b:Year>2018</b:Year>
    <b:Month>10</b:Month>
    <b:Day>16</b:Day>
    <b:RefOrder>10</b:RefOrder>
  </b:Source>
  <b:Source>
    <b:Tag>Uni182</b:Tag>
    <b:SourceType>InternetSite</b:SourceType>
    <b:Guid>{5A72AD1C-F3A9-45C4-962C-8C169AD16989}</b:Guid>
    <b:Author>
      <b:Author>
        <b:Corporate>Universal Robots</b:Corporate>
      </b:Author>
    </b:Author>
    <b:Title>MyDeamonSwing search results</b:Title>
    <b:InternetSiteTitle>Github</b:InternetSiteTitle>
    <b:Year>2018</b:Year>
    <b:Month>10</b:Month>
    <b:Day>16</b:Day>
    <b:URL>https://github.com/UniversalRobots/MyDaemonSwing/find/master</b:URL>
    <b:RefOrder>11</b:RefOrder>
  </b:Source>
  <b:Source>
    <b:Tag>Mad17</b:Tag>
    <b:SourceType>ElectronicSource</b:SourceType>
    <b:Guid>{B38FC60C-5AA8-4489-BC94-3C38A41DC923}</b:Guid>
    <b:Title>URCap Program Node Execution</b:Title>
    <b:Year>2017</b:Year>
    <b:Month>4</b:Month>
    <b:URL>https://forum.universal-robots.com/t/urcap-program-node-execution/596/9</b:URL>
    <b:Author>
      <b:Author>
        <b:NameList>
          <b:Person>
            <b:Last>Madsen</b:Last>
            <b:First>Jacob</b:First>
            <b:Middle>Bom</b:Middle>
          </b:Person>
        </b:NameList>
      </b:Author>
    </b:Author>
    <b:RefOrder>12</b:RefOrder>
  </b:Source>
</b:Sources>
</file>

<file path=customXml/itemProps1.xml><?xml version="1.0" encoding="utf-8"?>
<ds:datastoreItem xmlns:ds="http://schemas.openxmlformats.org/officeDocument/2006/customXml" ds:itemID="{C1F0A2D8-85AD-4B74-BD03-D0FE6C9F0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Eindverslag_MatthijsVos_V0.1</Template>
  <TotalTime>7316</TotalTime>
  <Pages>53</Pages>
  <Words>10563</Words>
  <Characters>60211</Characters>
  <Application>Microsoft Office Word</Application>
  <DocSecurity>0</DocSecurity>
  <Lines>501</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MOTORS CAPS EN ROCK’N ROLL</dc:subject>
  <dc:creator>Matthijs Vos</dc:creator>
  <cp:keywords/>
  <dc:description/>
  <cp:lastModifiedBy>Matthijs Vos</cp:lastModifiedBy>
  <cp:revision>3</cp:revision>
  <dcterms:created xsi:type="dcterms:W3CDTF">2019-10-16T15:15:00Z</dcterms:created>
  <dcterms:modified xsi:type="dcterms:W3CDTF">2019-10-23T13:08:00Z</dcterms:modified>
</cp:coreProperties>
</file>