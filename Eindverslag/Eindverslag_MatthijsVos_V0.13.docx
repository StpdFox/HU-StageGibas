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0"/>
        </w:rPr>
        <w:id w:val="-640353572"/>
        <w:docPartObj>
          <w:docPartGallery w:val="Cover Pages"/>
          <w:docPartUnique/>
        </w:docPartObj>
      </w:sdtPr>
      <w:sdtContent>
        <w:p w14:paraId="79EF227A" w14:textId="77777777" w:rsidR="00A60D96" w:rsidRDefault="00A60D96"/>
        <w:p w14:paraId="660A9269" w14:textId="77777777" w:rsidR="00A60D96" w:rsidRDefault="00A60D96"/>
        <w:p w14:paraId="3E9FBC28" w14:textId="77777777" w:rsidR="00A60D96" w:rsidRDefault="00A60D96"/>
        <w:p w14:paraId="11022798" w14:textId="77777777" w:rsidR="00A60D96" w:rsidRDefault="00A60D96"/>
        <w:bookmarkStart w:id="0" w:name="_Toc22738732"/>
        <w:p w14:paraId="1AB5BCA0" w14:textId="06DD4FEB" w:rsidR="00A60D96" w:rsidRPr="0090753A" w:rsidRDefault="002F1D96" w:rsidP="0090753A">
          <w:pPr>
            <w:pStyle w:val="Titel"/>
            <w:rPr>
              <w:rStyle w:val="TitelChar"/>
              <w:sz w:val="96"/>
              <w:szCs w:val="96"/>
              <w:lang w:val="en-GB"/>
            </w:rPr>
          </w:pPr>
          <w:sdt>
            <w:sdtPr>
              <w:rPr>
                <w:rStyle w:val="Kop1Char"/>
                <w:b w:val="0"/>
                <w:bCs w:val="0"/>
                <w:smallCaps w:val="0"/>
                <w:sz w:val="56"/>
                <w:szCs w:val="56"/>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90753A" w:rsidRPr="0090753A">
                <w:rPr>
                  <w:rStyle w:val="Kop1Char"/>
                  <w:b w:val="0"/>
                  <w:bCs w:val="0"/>
                  <w:smallCaps w:val="0"/>
                  <w:sz w:val="56"/>
                  <w:szCs w:val="56"/>
                  <w:lang w:val="en-GB"/>
                </w:rPr>
                <w:t>MOTORS, CAPS EN ROCK’N ROLL</w:t>
              </w:r>
            </w:sdtContent>
          </w:sdt>
          <w:bookmarkEnd w:id="0"/>
        </w:p>
        <w:p w14:paraId="53C0A22C" w14:textId="1B9B53F9" w:rsidR="00A60D96" w:rsidRPr="00D93497" w:rsidRDefault="00FF07C9" w:rsidP="00FF07C9">
          <w:pPr>
            <w:pStyle w:val="Ondertitel"/>
          </w:pPr>
          <w:r>
            <w:rPr>
              <w:noProof/>
            </w:rPr>
            <w:drawing>
              <wp:anchor distT="0" distB="0" distL="114300" distR="114300" simplePos="0" relativeHeight="251661312" behindDoc="1" locked="0" layoutInCell="1" allowOverlap="1" wp14:anchorId="74E46A97" wp14:editId="79DA2AEC">
                <wp:simplePos x="0" y="0"/>
                <wp:positionH relativeFrom="margin">
                  <wp:align>right</wp:align>
                </wp:positionH>
                <wp:positionV relativeFrom="paragraph">
                  <wp:posOffset>5016500</wp:posOffset>
                </wp:positionV>
                <wp:extent cx="790575" cy="790575"/>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59264" behindDoc="0" locked="0" layoutInCell="1" allowOverlap="1" wp14:anchorId="41AD9A8B" wp14:editId="3C0E953F">
                    <wp:simplePos x="0" y="0"/>
                    <wp:positionH relativeFrom="margin">
                      <wp:align>left</wp:align>
                    </wp:positionH>
                    <wp:positionV relativeFrom="margin">
                      <wp:align>bottom</wp:align>
                    </wp:positionV>
                    <wp:extent cx="5019675" cy="891540"/>
                    <wp:effectExtent l="0" t="0" r="9525" b="3810"/>
                    <wp:wrapNone/>
                    <wp:docPr id="142" name="Tekstvak 142"/>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423D7" w14:textId="77777777" w:rsidR="002F1D96" w:rsidRPr="00E53D8D" w:rsidRDefault="002F1D96"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2F1D96" w:rsidRPr="00E53D8D" w:rsidRDefault="002F1D96" w:rsidP="00FF07C9">
                                <w:pPr>
                                  <w:pStyle w:val="Ondertitel"/>
                                </w:pPr>
                                <w:r>
                                  <w:t>Stagedocent:</w:t>
                                </w:r>
                                <w:r w:rsidRPr="00E53D8D">
                                  <w:tab/>
                                </w:r>
                                <w:r>
                                  <w:tab/>
                                </w:r>
                                <w:r w:rsidRPr="00E53D8D">
                                  <w:t>Jorn Bunk</w:t>
                                </w:r>
                              </w:p>
                              <w:p w14:paraId="0AD26EAD" w14:textId="77777777" w:rsidR="002F1D96" w:rsidRDefault="002F1D96" w:rsidP="00FF07C9">
                                <w:pPr>
                                  <w:pStyle w:val="Ondertitel"/>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D9A8B" id="_x0000_t202" coordsize="21600,21600" o:spt="202" path="m,l,21600r21600,l21600,xe">
                    <v:stroke joinstyle="miter"/>
                    <v:path gradientshapeok="t" o:connecttype="rect"/>
                  </v:shapetype>
                  <v:shape id="Tekstvak 142" o:spid="_x0000_s1026" type="#_x0000_t202" style="position:absolute;margin-left:0;margin-top:0;width:395.25pt;height:70.2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" filled="f" stroked="f" strokeweight=".5pt">
                    <v:textbox inset="0,0,0,0">
                      <w:txbxContent>
                        <w:p w14:paraId="0B3423D7" w14:textId="77777777" w:rsidR="002F1D96" w:rsidRPr="00E53D8D" w:rsidRDefault="002F1D96"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2F1D96" w:rsidRPr="00E53D8D" w:rsidRDefault="002F1D96" w:rsidP="00FF07C9">
                          <w:pPr>
                            <w:pStyle w:val="Ondertitel"/>
                          </w:pPr>
                          <w:r>
                            <w:t>Stagedocent:</w:t>
                          </w:r>
                          <w:r w:rsidRPr="00E53D8D">
                            <w:tab/>
                          </w:r>
                          <w:r>
                            <w:tab/>
                          </w:r>
                          <w:r w:rsidRPr="00E53D8D">
                            <w:t>Jorn Bunk</w:t>
                          </w:r>
                        </w:p>
                        <w:p w14:paraId="0AD26EAD" w14:textId="77777777" w:rsidR="002F1D96" w:rsidRDefault="002F1D96" w:rsidP="00FF07C9">
                          <w:pPr>
                            <w:pStyle w:val="Ondertitel"/>
                          </w:pPr>
                          <w:r>
                            <w:t>Stagebegeleider:</w:t>
                          </w:r>
                          <w:r>
                            <w:tab/>
                            <w:t>Sjoerd Radstok</w:t>
                          </w:r>
                        </w:p>
                      </w:txbxContent>
                    </v:textbox>
                    <w10:wrap anchorx="margin" anchory="margin"/>
                  </v:shape>
                </w:pict>
              </mc:Fallback>
            </mc:AlternateContent>
          </w:r>
          <w:r w:rsidR="00A60D96" w:rsidRPr="002F1D96">
            <w:t xml:space="preserve"> </w:t>
          </w:r>
          <w:r w:rsidR="00A60D96" w:rsidRPr="00FF07C9">
            <w:t xml:space="preserve">Versie </w:t>
          </w:r>
          <w:r w:rsidR="00E05686">
            <w:t>0.</w:t>
          </w:r>
          <w:r w:rsidR="00FA2C84">
            <w:t>1</w:t>
          </w:r>
          <w:r w:rsidR="004E3632">
            <w:t>3</w:t>
          </w:r>
          <w:bookmarkStart w:id="1" w:name="_GoBack"/>
          <w:bookmarkEnd w:id="1"/>
          <w:r w:rsidR="00A60D96" w:rsidRPr="00FF07C9">
            <w:br w:type="page"/>
          </w:r>
        </w:p>
      </w:sdtContent>
    </w:sdt>
    <w:p w14:paraId="201A6620" w14:textId="77777777" w:rsidR="00EC106D" w:rsidRDefault="00FF07C9" w:rsidP="00FF07C9">
      <w:pPr>
        <w:pStyle w:val="Kop1"/>
      </w:pPr>
      <w:bookmarkStart w:id="2" w:name="_Toc22738733"/>
      <w:r>
        <w:lastRenderedPageBreak/>
        <w:t>Managementsamenvatting</w:t>
      </w:r>
      <w:bookmarkEnd w:id="2"/>
    </w:p>
    <w:p w14:paraId="2235E743" w14:textId="6DD6D93B" w:rsidR="00E701CD" w:rsidRDefault="00E701CD" w:rsidP="00C8340F">
      <w:r>
        <w:t>Gibas levert op maat gemaakte oplossing</w:t>
      </w:r>
      <w:r w:rsidR="00E44FF9">
        <w:t>en</w:t>
      </w:r>
      <w:r>
        <w:t xml:space="preserve"> voor haar klanten, waaronder de Universal Robots robotarmen. Wanneer een klant deze robotarmen wil combineren met een motor, is het aan Gibas om dit te realiseren. Om dit te kunnen realiseren is er kennis nodig van zowel de software van de robotarmen als de motoren, de perfecte omgeving voor een technisch  informaticus. </w:t>
      </w:r>
    </w:p>
    <w:p w14:paraId="574E3BA7" w14:textId="46CACACE" w:rsidR="006D5C47" w:rsidRDefault="00E701CD" w:rsidP="006D5C47">
      <w:pPr>
        <w:pStyle w:val="Geenafstand"/>
        <w:rPr>
          <w:rStyle w:val="Subtielebenadrukking"/>
          <w:i w:val="0"/>
          <w:iCs w:val="0"/>
          <w:lang w:val="nl-NL"/>
        </w:rPr>
      </w:pPr>
      <w:r w:rsidRPr="00E44FF9">
        <w:rPr>
          <w:lang w:val="nl-NL"/>
        </w:rPr>
        <w:t>Het doel van deze stageopdracht is om een</w:t>
      </w:r>
      <w:r w:rsidR="006D5C47" w:rsidRPr="00E44FF9">
        <w:rPr>
          <w:lang w:val="nl-NL"/>
        </w:rPr>
        <w:t xml:space="preserve"> product te realiseren dat het Universal Robots systeem mogelijk maakt om een  Festo motor aan te sturen. </w:t>
      </w:r>
      <w:r w:rsidR="006D5C47" w:rsidRPr="006D5C47">
        <w:rPr>
          <w:lang w:val="nl-NL"/>
        </w:rPr>
        <w:t xml:space="preserve">Hiervoor is de volgende onderzoeksvraag opgesteld: </w:t>
      </w:r>
      <w:r w:rsidR="006D5C47" w:rsidRPr="006D5C47">
        <w:rPr>
          <w:rStyle w:val="Subtielebenadrukking"/>
          <w:lang w:val="nl-NL"/>
        </w:rPr>
        <w:t xml:space="preserve">Hoe kan doormiddel van een URCap randapparatuur aangestuurd worden voor het gebruik met een UR systeem voor Gibas? </w:t>
      </w:r>
      <w:r w:rsidR="006D5C47">
        <w:rPr>
          <w:rStyle w:val="Subtielebenadrukking"/>
          <w:i w:val="0"/>
          <w:iCs w:val="0"/>
          <w:lang w:val="nl-NL"/>
        </w:rPr>
        <w:t>Om het product te creëren dat aan de wensen van Gibas  voldoet zijn er requirements opgezet aan zowel het uiteindelijke systeem als de ontwikkelomgeving waarin het geproduceerd wordt.</w:t>
      </w:r>
    </w:p>
    <w:p w14:paraId="6CD31281" w14:textId="77777777" w:rsidR="006D5C47" w:rsidRDefault="006D5C47" w:rsidP="006D5C47">
      <w:pPr>
        <w:pStyle w:val="Geenafstand"/>
        <w:rPr>
          <w:rStyle w:val="Subtielebenadrukking"/>
          <w:lang w:val="nl-NL"/>
        </w:rPr>
      </w:pPr>
    </w:p>
    <w:p w14:paraId="53CDF8AB" w14:textId="77777777" w:rsidR="00F97473" w:rsidRDefault="006D5C47" w:rsidP="00F97473">
      <w:pPr>
        <w:pStyle w:val="Geenafstand"/>
        <w:rPr>
          <w:rStyle w:val="Subtielebenadrukking"/>
          <w:i w:val="0"/>
          <w:iCs w:val="0"/>
          <w:lang w:val="nl-NL"/>
        </w:rPr>
      </w:pPr>
      <w:r>
        <w:rPr>
          <w:rStyle w:val="Subtielebenadrukking"/>
          <w:i w:val="0"/>
          <w:iCs w:val="0"/>
          <w:lang w:val="nl-NL"/>
        </w:rPr>
        <w:t xml:space="preserve">Om een antwoord te kunnen geven op de onderzoeksvraag is onderzoek gedaan naar de werking van het UR Systeem en of deze ook aan de vooraf gestelde requirements voldoet. Ook is er gekeken naar de Festo motor en op welke manieren deze aangestuurd kan worden. Naast de besturing van beide systemen speelt communicatie een grote rol in de ontwikkeling van het systeem, want zonder </w:t>
      </w:r>
      <w:r w:rsidR="00F97473">
        <w:rPr>
          <w:rStyle w:val="Subtielebenadrukking"/>
          <w:i w:val="0"/>
          <w:iCs w:val="0"/>
          <w:lang w:val="nl-NL"/>
        </w:rPr>
        <w:t xml:space="preserve">deze communicatie is er geen product. Uit deze analyse is gebleken dat het niet mogelijk is om het product te creëren die aan de gestelde requirements voldoet. </w:t>
      </w:r>
    </w:p>
    <w:p w14:paraId="1230C4B5" w14:textId="77777777" w:rsidR="00F97473" w:rsidRDefault="00F97473" w:rsidP="00F97473">
      <w:pPr>
        <w:pStyle w:val="Geenafstand"/>
        <w:rPr>
          <w:rStyle w:val="Subtielebenadrukking"/>
          <w:i w:val="0"/>
          <w:iCs w:val="0"/>
          <w:lang w:val="nl-NL"/>
        </w:rPr>
      </w:pPr>
    </w:p>
    <w:p w14:paraId="4602D781" w14:textId="6FDC65A4" w:rsidR="00C8340F" w:rsidRPr="00F97473" w:rsidRDefault="00F97473" w:rsidP="00F97473">
      <w:pPr>
        <w:pStyle w:val="Geenafstand"/>
        <w:rPr>
          <w:color w:val="404040" w:themeColor="text1" w:themeTint="BF"/>
          <w:lang w:val="nl-NL"/>
        </w:rPr>
      </w:pPr>
      <w:r>
        <w:rPr>
          <w:rStyle w:val="Subtielebenadrukking"/>
          <w:i w:val="0"/>
          <w:iCs w:val="0"/>
          <w:lang w:val="nl-NL"/>
        </w:rPr>
        <w:t>Op basis hiervan is er gezocht naar oplossingen voor de requirements die voldaan moeten worden. Er is een duidelijke manier van communicatie opgezet tussen te systemen, en een overzichtelijk product geleverd voor Gibas. Dit is een basis voor een product wat op verschillende manieren toegepast kan worden bij UR systemen.</w:t>
      </w:r>
      <w:r w:rsidR="00C8340F" w:rsidRPr="00F97473">
        <w:rPr>
          <w:lang w:val="nl-NL"/>
        </w:rPr>
        <w:br/>
      </w:r>
      <w:r w:rsidR="00C8340F" w:rsidRPr="00F97473">
        <w:rPr>
          <w:lang w:val="nl-NL"/>
        </w:rPr>
        <w:br/>
      </w:r>
    </w:p>
    <w:p w14:paraId="76125610" w14:textId="77777777" w:rsidR="00C8340F" w:rsidRDefault="00C8340F">
      <w:r>
        <w:br w:type="page"/>
      </w:r>
    </w:p>
    <w:p w14:paraId="550732F3" w14:textId="521777CC" w:rsidR="0090753A" w:rsidRPr="00E701CD" w:rsidRDefault="0090753A" w:rsidP="0090753A">
      <w:pPr>
        <w:rPr>
          <w:rFonts w:asciiTheme="majorHAnsi" w:hAnsiTheme="majorHAnsi" w:cstheme="majorHAnsi"/>
          <w:b/>
          <w:bCs/>
          <w:noProof/>
          <w:sz w:val="36"/>
          <w:szCs w:val="36"/>
          <w:lang w:eastAsia="en-GB"/>
        </w:rPr>
      </w:pPr>
      <w:r w:rsidRPr="0090753A">
        <w:rPr>
          <w:rFonts w:asciiTheme="majorHAnsi" w:hAnsiTheme="majorHAnsi" w:cstheme="majorHAnsi"/>
          <w:b/>
          <w:bCs/>
          <w:sz w:val="36"/>
          <w:szCs w:val="36"/>
        </w:rPr>
        <w:lastRenderedPageBreak/>
        <w:t>Inhoudsopgave</w:t>
      </w:r>
      <w:r>
        <w:rPr>
          <w:rFonts w:asciiTheme="majorHAnsi" w:hAnsiTheme="majorHAnsi" w:cstheme="majorHAnsi"/>
          <w:b/>
          <w:bCs/>
          <w:sz w:val="36"/>
          <w:szCs w:val="36"/>
        </w:rPr>
        <w:fldChar w:fldCharType="begin"/>
      </w:r>
      <w:r w:rsidRPr="0090753A">
        <w:rPr>
          <w:rFonts w:asciiTheme="majorHAnsi" w:hAnsiTheme="majorHAnsi" w:cstheme="majorHAnsi"/>
          <w:b/>
          <w:bCs/>
          <w:sz w:val="36"/>
          <w:szCs w:val="36"/>
        </w:rPr>
        <w:instrText xml:space="preserve"> TOC \h \z \t "Kop 1,1,Kop 2,2,Kop 3,3" </w:instrText>
      </w:r>
      <w:r>
        <w:rPr>
          <w:rFonts w:asciiTheme="majorHAnsi" w:hAnsiTheme="majorHAnsi" w:cstheme="majorHAnsi"/>
          <w:b/>
          <w:bCs/>
          <w:sz w:val="36"/>
          <w:szCs w:val="36"/>
        </w:rPr>
        <w:fldChar w:fldCharType="separate"/>
      </w:r>
    </w:p>
    <w:p w14:paraId="103A86C5" w14:textId="0BA5F7B5" w:rsidR="0090753A" w:rsidRDefault="002F1D96">
      <w:pPr>
        <w:pStyle w:val="Inhopg1"/>
        <w:tabs>
          <w:tab w:val="left" w:pos="440"/>
          <w:tab w:val="right" w:leader="dot" w:pos="9350"/>
        </w:tabs>
        <w:rPr>
          <w:noProof/>
          <w:lang w:val="en-GB" w:eastAsia="en-GB"/>
        </w:rPr>
      </w:pPr>
      <w:hyperlink w:anchor="_Toc22738733" w:history="1">
        <w:r w:rsidR="0090753A" w:rsidRPr="00975296">
          <w:rPr>
            <w:rStyle w:val="Hyperlink"/>
            <w:noProof/>
          </w:rPr>
          <w:t>1</w:t>
        </w:r>
        <w:r w:rsidR="0090753A">
          <w:rPr>
            <w:noProof/>
            <w:lang w:val="en-GB" w:eastAsia="en-GB"/>
          </w:rPr>
          <w:tab/>
        </w:r>
        <w:r w:rsidR="0090753A" w:rsidRPr="00975296">
          <w:rPr>
            <w:rStyle w:val="Hyperlink"/>
            <w:noProof/>
          </w:rPr>
          <w:t>Managementsamenvatting</w:t>
        </w:r>
        <w:r w:rsidR="0090753A">
          <w:rPr>
            <w:noProof/>
            <w:webHidden/>
          </w:rPr>
          <w:tab/>
        </w:r>
        <w:r w:rsidR="0090753A">
          <w:rPr>
            <w:noProof/>
            <w:webHidden/>
          </w:rPr>
          <w:fldChar w:fldCharType="begin"/>
        </w:r>
        <w:r w:rsidR="0090753A">
          <w:rPr>
            <w:noProof/>
            <w:webHidden/>
          </w:rPr>
          <w:instrText xml:space="preserve"> PAGEREF _Toc22738733 \h </w:instrText>
        </w:r>
        <w:r w:rsidR="0090753A">
          <w:rPr>
            <w:noProof/>
            <w:webHidden/>
          </w:rPr>
        </w:r>
        <w:r w:rsidR="0090753A">
          <w:rPr>
            <w:noProof/>
            <w:webHidden/>
          </w:rPr>
          <w:fldChar w:fldCharType="separate"/>
        </w:r>
        <w:r w:rsidR="0090753A">
          <w:rPr>
            <w:noProof/>
            <w:webHidden/>
          </w:rPr>
          <w:t>1</w:t>
        </w:r>
        <w:r w:rsidR="0090753A">
          <w:rPr>
            <w:noProof/>
            <w:webHidden/>
          </w:rPr>
          <w:fldChar w:fldCharType="end"/>
        </w:r>
      </w:hyperlink>
    </w:p>
    <w:p w14:paraId="3050FC06" w14:textId="726D26A6" w:rsidR="0090753A" w:rsidRDefault="002F1D96">
      <w:pPr>
        <w:pStyle w:val="Inhopg1"/>
        <w:tabs>
          <w:tab w:val="left" w:pos="440"/>
          <w:tab w:val="right" w:leader="dot" w:pos="9350"/>
        </w:tabs>
        <w:rPr>
          <w:noProof/>
          <w:lang w:val="en-GB" w:eastAsia="en-GB"/>
        </w:rPr>
      </w:pPr>
      <w:hyperlink w:anchor="_Toc22738734" w:history="1">
        <w:r w:rsidR="0090753A" w:rsidRPr="00975296">
          <w:rPr>
            <w:rStyle w:val="Hyperlink"/>
            <w:noProof/>
          </w:rPr>
          <w:t>2</w:t>
        </w:r>
        <w:r w:rsidR="0090753A">
          <w:rPr>
            <w:noProof/>
            <w:lang w:val="en-GB" w:eastAsia="en-GB"/>
          </w:rPr>
          <w:tab/>
        </w:r>
        <w:r w:rsidR="0090753A" w:rsidRPr="00975296">
          <w:rPr>
            <w:rStyle w:val="Hyperlink"/>
            <w:noProof/>
          </w:rPr>
          <w:t>Inleiding</w:t>
        </w:r>
        <w:r w:rsidR="0090753A">
          <w:rPr>
            <w:noProof/>
            <w:webHidden/>
          </w:rPr>
          <w:tab/>
        </w:r>
        <w:r w:rsidR="0090753A">
          <w:rPr>
            <w:noProof/>
            <w:webHidden/>
          </w:rPr>
          <w:fldChar w:fldCharType="begin"/>
        </w:r>
        <w:r w:rsidR="0090753A">
          <w:rPr>
            <w:noProof/>
            <w:webHidden/>
          </w:rPr>
          <w:instrText xml:space="preserve"> PAGEREF _Toc22738734 \h </w:instrText>
        </w:r>
        <w:r w:rsidR="0090753A">
          <w:rPr>
            <w:noProof/>
            <w:webHidden/>
          </w:rPr>
        </w:r>
        <w:r w:rsidR="0090753A">
          <w:rPr>
            <w:noProof/>
            <w:webHidden/>
          </w:rPr>
          <w:fldChar w:fldCharType="separate"/>
        </w:r>
        <w:r w:rsidR="0090753A">
          <w:rPr>
            <w:noProof/>
            <w:webHidden/>
          </w:rPr>
          <w:t>5</w:t>
        </w:r>
        <w:r w:rsidR="0090753A">
          <w:rPr>
            <w:noProof/>
            <w:webHidden/>
          </w:rPr>
          <w:fldChar w:fldCharType="end"/>
        </w:r>
      </w:hyperlink>
    </w:p>
    <w:p w14:paraId="2DE13E75" w14:textId="5E64DD14" w:rsidR="0090753A" w:rsidRDefault="002F1D96">
      <w:pPr>
        <w:pStyle w:val="Inhopg1"/>
        <w:tabs>
          <w:tab w:val="left" w:pos="440"/>
          <w:tab w:val="right" w:leader="dot" w:pos="9350"/>
        </w:tabs>
        <w:rPr>
          <w:noProof/>
          <w:lang w:val="en-GB" w:eastAsia="en-GB"/>
        </w:rPr>
      </w:pPr>
      <w:hyperlink w:anchor="_Toc22738735" w:history="1">
        <w:r w:rsidR="0090753A" w:rsidRPr="00975296">
          <w:rPr>
            <w:rStyle w:val="Hyperlink"/>
            <w:noProof/>
          </w:rPr>
          <w:t>3</w:t>
        </w:r>
        <w:r w:rsidR="0090753A">
          <w:rPr>
            <w:noProof/>
            <w:lang w:val="en-GB" w:eastAsia="en-GB"/>
          </w:rPr>
          <w:tab/>
        </w:r>
        <w:r w:rsidR="0090753A" w:rsidRPr="00975296">
          <w:rPr>
            <w:rStyle w:val="Hyperlink"/>
            <w:noProof/>
          </w:rPr>
          <w:t>Organisatorische Context</w:t>
        </w:r>
        <w:r w:rsidR="0090753A">
          <w:rPr>
            <w:noProof/>
            <w:webHidden/>
          </w:rPr>
          <w:tab/>
        </w:r>
        <w:r w:rsidR="0090753A">
          <w:rPr>
            <w:noProof/>
            <w:webHidden/>
          </w:rPr>
          <w:fldChar w:fldCharType="begin"/>
        </w:r>
        <w:r w:rsidR="0090753A">
          <w:rPr>
            <w:noProof/>
            <w:webHidden/>
          </w:rPr>
          <w:instrText xml:space="preserve"> PAGEREF _Toc22738735 \h </w:instrText>
        </w:r>
        <w:r w:rsidR="0090753A">
          <w:rPr>
            <w:noProof/>
            <w:webHidden/>
          </w:rPr>
        </w:r>
        <w:r w:rsidR="0090753A">
          <w:rPr>
            <w:noProof/>
            <w:webHidden/>
          </w:rPr>
          <w:fldChar w:fldCharType="separate"/>
        </w:r>
        <w:r w:rsidR="0090753A">
          <w:rPr>
            <w:noProof/>
            <w:webHidden/>
          </w:rPr>
          <w:t>6</w:t>
        </w:r>
        <w:r w:rsidR="0090753A">
          <w:rPr>
            <w:noProof/>
            <w:webHidden/>
          </w:rPr>
          <w:fldChar w:fldCharType="end"/>
        </w:r>
      </w:hyperlink>
    </w:p>
    <w:p w14:paraId="3525E4E6" w14:textId="42464D44" w:rsidR="0090753A" w:rsidRDefault="002F1D96">
      <w:pPr>
        <w:pStyle w:val="Inhopg2"/>
        <w:tabs>
          <w:tab w:val="left" w:pos="880"/>
          <w:tab w:val="right" w:leader="dot" w:pos="9350"/>
        </w:tabs>
        <w:rPr>
          <w:noProof/>
          <w:lang w:val="en-GB" w:eastAsia="en-GB"/>
        </w:rPr>
      </w:pPr>
      <w:hyperlink w:anchor="_Toc22738736" w:history="1">
        <w:r w:rsidR="0090753A" w:rsidRPr="00975296">
          <w:rPr>
            <w:rStyle w:val="Hyperlink"/>
            <w:noProof/>
            <w14:scene3d>
              <w14:camera w14:prst="orthographicFront"/>
              <w14:lightRig w14:rig="threePt" w14:dir="t">
                <w14:rot w14:lat="0" w14:lon="0" w14:rev="0"/>
              </w14:lightRig>
            </w14:scene3d>
          </w:rPr>
          <w:t>3.1</w:t>
        </w:r>
        <w:r w:rsidR="0090753A">
          <w:rPr>
            <w:noProof/>
            <w:lang w:val="en-GB" w:eastAsia="en-GB"/>
          </w:rPr>
          <w:tab/>
        </w:r>
        <w:r w:rsidR="0090753A" w:rsidRPr="00975296">
          <w:rPr>
            <w:rStyle w:val="Hyperlink"/>
            <w:noProof/>
          </w:rPr>
          <w:t>Gibas Automation</w:t>
        </w:r>
        <w:r w:rsidR="0090753A">
          <w:rPr>
            <w:noProof/>
            <w:webHidden/>
          </w:rPr>
          <w:tab/>
        </w:r>
        <w:r w:rsidR="0090753A">
          <w:rPr>
            <w:noProof/>
            <w:webHidden/>
          </w:rPr>
          <w:fldChar w:fldCharType="begin"/>
        </w:r>
        <w:r w:rsidR="0090753A">
          <w:rPr>
            <w:noProof/>
            <w:webHidden/>
          </w:rPr>
          <w:instrText xml:space="preserve"> PAGEREF _Toc22738736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9CB0F98" w14:textId="3E2ABE25" w:rsidR="0090753A" w:rsidRDefault="002F1D96">
      <w:pPr>
        <w:pStyle w:val="Inhopg2"/>
        <w:tabs>
          <w:tab w:val="left" w:pos="880"/>
          <w:tab w:val="right" w:leader="dot" w:pos="9350"/>
        </w:tabs>
        <w:rPr>
          <w:noProof/>
          <w:lang w:val="en-GB" w:eastAsia="en-GB"/>
        </w:rPr>
      </w:pPr>
      <w:hyperlink w:anchor="_Toc22738737" w:history="1">
        <w:r w:rsidR="0090753A" w:rsidRPr="00975296">
          <w:rPr>
            <w:rStyle w:val="Hyperlink"/>
            <w:noProof/>
            <w14:scene3d>
              <w14:camera w14:prst="orthographicFront"/>
              <w14:lightRig w14:rig="threePt" w14:dir="t">
                <w14:rot w14:lat="0" w14:lon="0" w14:rev="0"/>
              </w14:lightRig>
            </w14:scene3d>
          </w:rPr>
          <w:t>3.2</w:t>
        </w:r>
        <w:r w:rsidR="0090753A">
          <w:rPr>
            <w:noProof/>
            <w:lang w:val="en-GB" w:eastAsia="en-GB"/>
          </w:rPr>
          <w:tab/>
        </w:r>
        <w:r w:rsidR="0090753A" w:rsidRPr="00975296">
          <w:rPr>
            <w:rStyle w:val="Hyperlink"/>
            <w:noProof/>
          </w:rPr>
          <w:t>Bedrijfs- en Informatiesystemen</w:t>
        </w:r>
        <w:r w:rsidR="0090753A">
          <w:rPr>
            <w:noProof/>
            <w:webHidden/>
          </w:rPr>
          <w:tab/>
        </w:r>
        <w:r w:rsidR="0090753A">
          <w:rPr>
            <w:noProof/>
            <w:webHidden/>
          </w:rPr>
          <w:fldChar w:fldCharType="begin"/>
        </w:r>
        <w:r w:rsidR="0090753A">
          <w:rPr>
            <w:noProof/>
            <w:webHidden/>
          </w:rPr>
          <w:instrText xml:space="preserve"> PAGEREF _Toc22738737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4E21EAFF" w14:textId="4DCA019C" w:rsidR="0090753A" w:rsidRDefault="002F1D96">
      <w:pPr>
        <w:pStyle w:val="Inhopg3"/>
        <w:tabs>
          <w:tab w:val="left" w:pos="1320"/>
          <w:tab w:val="right" w:leader="dot" w:pos="9350"/>
        </w:tabs>
        <w:rPr>
          <w:noProof/>
          <w:lang w:val="en-GB" w:eastAsia="en-GB"/>
        </w:rPr>
      </w:pPr>
      <w:hyperlink w:anchor="_Toc22738738" w:history="1">
        <w:r w:rsidR="0090753A" w:rsidRPr="00975296">
          <w:rPr>
            <w:rStyle w:val="Hyperlink"/>
            <w:noProof/>
          </w:rPr>
          <w:t>3.2.1</w:t>
        </w:r>
        <w:r w:rsidR="0090753A">
          <w:rPr>
            <w:noProof/>
            <w:lang w:val="en-GB" w:eastAsia="en-GB"/>
          </w:rPr>
          <w:tab/>
        </w:r>
        <w:r w:rsidR="0090753A" w:rsidRPr="00975296">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_Toc22738738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6411BFF" w14:textId="4D79AB8C" w:rsidR="0090753A" w:rsidRDefault="002F1D96">
      <w:pPr>
        <w:pStyle w:val="Inhopg3"/>
        <w:tabs>
          <w:tab w:val="left" w:pos="1320"/>
          <w:tab w:val="right" w:leader="dot" w:pos="9350"/>
        </w:tabs>
        <w:rPr>
          <w:noProof/>
          <w:lang w:val="en-GB" w:eastAsia="en-GB"/>
        </w:rPr>
      </w:pPr>
      <w:hyperlink w:anchor="_Toc22738739" w:history="1">
        <w:r w:rsidR="0090753A" w:rsidRPr="00975296">
          <w:rPr>
            <w:rStyle w:val="Hyperlink"/>
            <w:noProof/>
          </w:rPr>
          <w:t>3.2.2</w:t>
        </w:r>
        <w:r w:rsidR="0090753A">
          <w:rPr>
            <w:noProof/>
            <w:lang w:val="en-GB" w:eastAsia="en-GB"/>
          </w:rPr>
          <w:tab/>
        </w:r>
        <w:r w:rsidR="0090753A" w:rsidRPr="00975296">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_Toc22738739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ADBB392" w14:textId="37261D6B" w:rsidR="0090753A" w:rsidRDefault="002F1D96">
      <w:pPr>
        <w:pStyle w:val="Inhopg2"/>
        <w:tabs>
          <w:tab w:val="left" w:pos="880"/>
          <w:tab w:val="right" w:leader="dot" w:pos="9350"/>
        </w:tabs>
        <w:rPr>
          <w:noProof/>
          <w:lang w:val="en-GB" w:eastAsia="en-GB"/>
        </w:rPr>
      </w:pPr>
      <w:hyperlink w:anchor="_Toc22738740" w:history="1">
        <w:r w:rsidR="0090753A" w:rsidRPr="00975296">
          <w:rPr>
            <w:rStyle w:val="Hyperlink"/>
            <w:noProof/>
            <w14:scene3d>
              <w14:camera w14:prst="orthographicFront"/>
              <w14:lightRig w14:rig="threePt" w14:dir="t">
                <w14:rot w14:lat="0" w14:lon="0" w14:rev="0"/>
              </w14:lightRig>
            </w14:scene3d>
          </w:rPr>
          <w:t>3.3</w:t>
        </w:r>
        <w:r w:rsidR="0090753A">
          <w:rPr>
            <w:noProof/>
            <w:lang w:val="en-GB" w:eastAsia="en-GB"/>
          </w:rPr>
          <w:tab/>
        </w:r>
        <w:r w:rsidR="0090753A" w:rsidRPr="00975296">
          <w:rPr>
            <w:rStyle w:val="Hyperlink"/>
            <w:noProof/>
          </w:rPr>
          <w:t>Bedrijfscultuur</w:t>
        </w:r>
        <w:r w:rsidR="0090753A">
          <w:rPr>
            <w:noProof/>
            <w:webHidden/>
          </w:rPr>
          <w:tab/>
        </w:r>
        <w:r w:rsidR="0090753A">
          <w:rPr>
            <w:noProof/>
            <w:webHidden/>
          </w:rPr>
          <w:fldChar w:fldCharType="begin"/>
        </w:r>
        <w:r w:rsidR="0090753A">
          <w:rPr>
            <w:noProof/>
            <w:webHidden/>
          </w:rPr>
          <w:instrText xml:space="preserve"> PAGEREF _Toc22738740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2984A8C7" w14:textId="4FD5EA51" w:rsidR="0090753A" w:rsidRDefault="002F1D96">
      <w:pPr>
        <w:pStyle w:val="Inhopg2"/>
        <w:tabs>
          <w:tab w:val="left" w:pos="880"/>
          <w:tab w:val="right" w:leader="dot" w:pos="9350"/>
        </w:tabs>
        <w:rPr>
          <w:noProof/>
          <w:lang w:val="en-GB" w:eastAsia="en-GB"/>
        </w:rPr>
      </w:pPr>
      <w:hyperlink w:anchor="_Toc22738741" w:history="1">
        <w:r w:rsidR="0090753A" w:rsidRPr="00975296">
          <w:rPr>
            <w:rStyle w:val="Hyperlink"/>
            <w:noProof/>
            <w14:scene3d>
              <w14:camera w14:prst="orthographicFront"/>
              <w14:lightRig w14:rig="threePt" w14:dir="t">
                <w14:rot w14:lat="0" w14:lon="0" w14:rev="0"/>
              </w14:lightRig>
            </w14:scene3d>
          </w:rPr>
          <w:t>3.4</w:t>
        </w:r>
        <w:r w:rsidR="0090753A">
          <w:rPr>
            <w:noProof/>
            <w:lang w:val="en-GB" w:eastAsia="en-GB"/>
          </w:rPr>
          <w:tab/>
        </w:r>
        <w:r w:rsidR="0090753A" w:rsidRPr="00975296">
          <w:rPr>
            <w:rStyle w:val="Hyperlink"/>
            <w:noProof/>
          </w:rPr>
          <w:t>Taken en Positie van Stagiair</w:t>
        </w:r>
        <w:r w:rsidR="0090753A">
          <w:rPr>
            <w:noProof/>
            <w:webHidden/>
          </w:rPr>
          <w:tab/>
        </w:r>
        <w:r w:rsidR="0090753A">
          <w:rPr>
            <w:noProof/>
            <w:webHidden/>
          </w:rPr>
          <w:fldChar w:fldCharType="begin"/>
        </w:r>
        <w:r w:rsidR="0090753A">
          <w:rPr>
            <w:noProof/>
            <w:webHidden/>
          </w:rPr>
          <w:instrText xml:space="preserve"> PAGEREF _Toc22738741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614BB1BC" w14:textId="5CA33789" w:rsidR="0090753A" w:rsidRDefault="002F1D96">
      <w:pPr>
        <w:pStyle w:val="Inhopg1"/>
        <w:tabs>
          <w:tab w:val="left" w:pos="440"/>
          <w:tab w:val="right" w:leader="dot" w:pos="9350"/>
        </w:tabs>
        <w:rPr>
          <w:noProof/>
          <w:lang w:val="en-GB" w:eastAsia="en-GB"/>
        </w:rPr>
      </w:pPr>
      <w:hyperlink w:anchor="_Toc22738742" w:history="1">
        <w:r w:rsidR="0090753A" w:rsidRPr="00975296">
          <w:rPr>
            <w:rStyle w:val="Hyperlink"/>
            <w:noProof/>
          </w:rPr>
          <w:t>4</w:t>
        </w:r>
        <w:r w:rsidR="0090753A">
          <w:rPr>
            <w:noProof/>
            <w:lang w:val="en-GB" w:eastAsia="en-GB"/>
          </w:rPr>
          <w:tab/>
        </w:r>
        <w:r w:rsidR="0090753A" w:rsidRPr="00975296">
          <w:rPr>
            <w:rStyle w:val="Hyperlink"/>
            <w:noProof/>
          </w:rPr>
          <w:t>De Opdracht</w:t>
        </w:r>
        <w:r w:rsidR="0090753A">
          <w:rPr>
            <w:noProof/>
            <w:webHidden/>
          </w:rPr>
          <w:tab/>
        </w:r>
        <w:r w:rsidR="0090753A">
          <w:rPr>
            <w:noProof/>
            <w:webHidden/>
          </w:rPr>
          <w:fldChar w:fldCharType="begin"/>
        </w:r>
        <w:r w:rsidR="0090753A">
          <w:rPr>
            <w:noProof/>
            <w:webHidden/>
          </w:rPr>
          <w:instrText xml:space="preserve"> PAGEREF _Toc22738742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2FEE522A" w14:textId="3242DDA0" w:rsidR="0090753A" w:rsidRDefault="002F1D96">
      <w:pPr>
        <w:pStyle w:val="Inhopg2"/>
        <w:tabs>
          <w:tab w:val="left" w:pos="880"/>
          <w:tab w:val="right" w:leader="dot" w:pos="9350"/>
        </w:tabs>
        <w:rPr>
          <w:noProof/>
          <w:lang w:val="en-GB" w:eastAsia="en-GB"/>
        </w:rPr>
      </w:pPr>
      <w:hyperlink w:anchor="_Toc22738743" w:history="1">
        <w:r w:rsidR="0090753A" w:rsidRPr="00975296">
          <w:rPr>
            <w:rStyle w:val="Hyperlink"/>
            <w:noProof/>
            <w14:scene3d>
              <w14:camera w14:prst="orthographicFront"/>
              <w14:lightRig w14:rig="threePt" w14:dir="t">
                <w14:rot w14:lat="0" w14:lon="0" w14:rev="0"/>
              </w14:lightRig>
            </w14:scene3d>
          </w:rPr>
          <w:t>4.1</w:t>
        </w:r>
        <w:r w:rsidR="0090753A">
          <w:rPr>
            <w:noProof/>
            <w:lang w:val="en-GB" w:eastAsia="en-GB"/>
          </w:rPr>
          <w:tab/>
        </w:r>
        <w:r w:rsidR="0090753A" w:rsidRPr="00975296">
          <w:rPr>
            <w:rStyle w:val="Hyperlink"/>
            <w:noProof/>
          </w:rPr>
          <w:t>Stageopdracht</w:t>
        </w:r>
        <w:r w:rsidR="0090753A">
          <w:rPr>
            <w:noProof/>
            <w:webHidden/>
          </w:rPr>
          <w:tab/>
        </w:r>
        <w:r w:rsidR="0090753A">
          <w:rPr>
            <w:noProof/>
            <w:webHidden/>
          </w:rPr>
          <w:fldChar w:fldCharType="begin"/>
        </w:r>
        <w:r w:rsidR="0090753A">
          <w:rPr>
            <w:noProof/>
            <w:webHidden/>
          </w:rPr>
          <w:instrText xml:space="preserve"> PAGEREF _Toc22738743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64D2D911" w14:textId="24790DD2" w:rsidR="0090753A" w:rsidRDefault="002F1D96">
      <w:pPr>
        <w:pStyle w:val="Inhopg2"/>
        <w:tabs>
          <w:tab w:val="left" w:pos="880"/>
          <w:tab w:val="right" w:leader="dot" w:pos="9350"/>
        </w:tabs>
        <w:rPr>
          <w:noProof/>
          <w:lang w:val="en-GB" w:eastAsia="en-GB"/>
        </w:rPr>
      </w:pPr>
      <w:hyperlink w:anchor="_Toc22738744" w:history="1">
        <w:r w:rsidR="0090753A" w:rsidRPr="00975296">
          <w:rPr>
            <w:rStyle w:val="Hyperlink"/>
            <w:noProof/>
            <w14:scene3d>
              <w14:camera w14:prst="orthographicFront"/>
              <w14:lightRig w14:rig="threePt" w14:dir="t">
                <w14:rot w14:lat="0" w14:lon="0" w14:rev="0"/>
              </w14:lightRig>
            </w14:scene3d>
          </w:rPr>
          <w:t>4.2</w:t>
        </w:r>
        <w:r w:rsidR="0090753A">
          <w:rPr>
            <w:noProof/>
            <w:lang w:val="en-GB" w:eastAsia="en-GB"/>
          </w:rPr>
          <w:tab/>
        </w:r>
        <w:r w:rsidR="0090753A" w:rsidRPr="00975296">
          <w:rPr>
            <w:rStyle w:val="Hyperlink"/>
            <w:noProof/>
          </w:rPr>
          <w:t>Businessdoel</w:t>
        </w:r>
        <w:r w:rsidR="0090753A">
          <w:rPr>
            <w:noProof/>
            <w:webHidden/>
          </w:rPr>
          <w:tab/>
        </w:r>
        <w:r w:rsidR="0090753A">
          <w:rPr>
            <w:noProof/>
            <w:webHidden/>
          </w:rPr>
          <w:fldChar w:fldCharType="begin"/>
        </w:r>
        <w:r w:rsidR="0090753A">
          <w:rPr>
            <w:noProof/>
            <w:webHidden/>
          </w:rPr>
          <w:instrText xml:space="preserve"> PAGEREF _Toc22738744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07DE49C8" w14:textId="3EF6B0F6" w:rsidR="0090753A" w:rsidRDefault="002F1D96">
      <w:pPr>
        <w:pStyle w:val="Inhopg2"/>
        <w:tabs>
          <w:tab w:val="left" w:pos="880"/>
          <w:tab w:val="right" w:leader="dot" w:pos="9350"/>
        </w:tabs>
        <w:rPr>
          <w:noProof/>
          <w:lang w:val="en-GB" w:eastAsia="en-GB"/>
        </w:rPr>
      </w:pPr>
      <w:hyperlink w:anchor="_Toc22738745" w:history="1">
        <w:r w:rsidR="0090753A" w:rsidRPr="00975296">
          <w:rPr>
            <w:rStyle w:val="Hyperlink"/>
            <w:noProof/>
            <w14:scene3d>
              <w14:camera w14:prst="orthographicFront"/>
              <w14:lightRig w14:rig="threePt" w14:dir="t">
                <w14:rot w14:lat="0" w14:lon="0" w14:rev="0"/>
              </w14:lightRig>
            </w14:scene3d>
          </w:rPr>
          <w:t>4.3</w:t>
        </w:r>
        <w:r w:rsidR="0090753A">
          <w:rPr>
            <w:noProof/>
            <w:lang w:val="en-GB" w:eastAsia="en-GB"/>
          </w:rPr>
          <w:tab/>
        </w:r>
        <w:r w:rsidR="0090753A" w:rsidRPr="00975296">
          <w:rPr>
            <w:rStyle w:val="Hyperlink"/>
            <w:noProof/>
          </w:rPr>
          <w:t>Doelstelling Opdracht</w:t>
        </w:r>
        <w:r w:rsidR="0090753A">
          <w:rPr>
            <w:noProof/>
            <w:webHidden/>
          </w:rPr>
          <w:tab/>
        </w:r>
        <w:r w:rsidR="0090753A">
          <w:rPr>
            <w:noProof/>
            <w:webHidden/>
          </w:rPr>
          <w:fldChar w:fldCharType="begin"/>
        </w:r>
        <w:r w:rsidR="0090753A">
          <w:rPr>
            <w:noProof/>
            <w:webHidden/>
          </w:rPr>
          <w:instrText xml:space="preserve"> PAGEREF _Toc22738745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75C120A5" w14:textId="39BE12A8" w:rsidR="0090753A" w:rsidRDefault="002F1D96">
      <w:pPr>
        <w:pStyle w:val="Inhopg2"/>
        <w:tabs>
          <w:tab w:val="left" w:pos="880"/>
          <w:tab w:val="right" w:leader="dot" w:pos="9350"/>
        </w:tabs>
        <w:rPr>
          <w:noProof/>
          <w:lang w:val="en-GB" w:eastAsia="en-GB"/>
        </w:rPr>
      </w:pPr>
      <w:hyperlink w:anchor="_Toc22738746" w:history="1">
        <w:r w:rsidR="0090753A" w:rsidRPr="00975296">
          <w:rPr>
            <w:rStyle w:val="Hyperlink"/>
            <w:noProof/>
            <w14:scene3d>
              <w14:camera w14:prst="orthographicFront"/>
              <w14:lightRig w14:rig="threePt" w14:dir="t">
                <w14:rot w14:lat="0" w14:lon="0" w14:rev="0"/>
              </w14:lightRig>
            </w14:scene3d>
          </w:rPr>
          <w:t>4.4</w:t>
        </w:r>
        <w:r w:rsidR="0090753A">
          <w:rPr>
            <w:noProof/>
            <w:lang w:val="en-GB" w:eastAsia="en-GB"/>
          </w:rPr>
          <w:tab/>
        </w:r>
        <w:r w:rsidR="0090753A" w:rsidRPr="00975296">
          <w:rPr>
            <w:rStyle w:val="Hyperlink"/>
            <w:noProof/>
          </w:rPr>
          <w:t>Eindproduct</w:t>
        </w:r>
        <w:r w:rsidR="0090753A">
          <w:rPr>
            <w:noProof/>
            <w:webHidden/>
          </w:rPr>
          <w:tab/>
        </w:r>
        <w:r w:rsidR="0090753A">
          <w:rPr>
            <w:noProof/>
            <w:webHidden/>
          </w:rPr>
          <w:fldChar w:fldCharType="begin"/>
        </w:r>
        <w:r w:rsidR="0090753A">
          <w:rPr>
            <w:noProof/>
            <w:webHidden/>
          </w:rPr>
          <w:instrText xml:space="preserve"> PAGEREF _Toc22738746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0D0E537B" w14:textId="3182EE0D" w:rsidR="0090753A" w:rsidRDefault="002F1D96">
      <w:pPr>
        <w:pStyle w:val="Inhopg2"/>
        <w:tabs>
          <w:tab w:val="left" w:pos="880"/>
          <w:tab w:val="right" w:leader="dot" w:pos="9350"/>
        </w:tabs>
        <w:rPr>
          <w:noProof/>
          <w:lang w:val="en-GB" w:eastAsia="en-GB"/>
        </w:rPr>
      </w:pPr>
      <w:hyperlink w:anchor="_Toc22738747" w:history="1">
        <w:r w:rsidR="0090753A" w:rsidRPr="00975296">
          <w:rPr>
            <w:rStyle w:val="Hyperlink"/>
            <w:noProof/>
            <w14:scene3d>
              <w14:camera w14:prst="orthographicFront"/>
              <w14:lightRig w14:rig="threePt" w14:dir="t">
                <w14:rot w14:lat="0" w14:lon="0" w14:rev="0"/>
              </w14:lightRig>
            </w14:scene3d>
          </w:rPr>
          <w:t>4.5</w:t>
        </w:r>
        <w:r w:rsidR="0090753A">
          <w:rPr>
            <w:noProof/>
            <w:lang w:val="en-GB" w:eastAsia="en-GB"/>
          </w:rPr>
          <w:tab/>
        </w:r>
        <w:r w:rsidR="0090753A" w:rsidRPr="00975296">
          <w:rPr>
            <w:rStyle w:val="Hyperlink"/>
            <w:noProof/>
          </w:rPr>
          <w:t>Tussenproducten</w:t>
        </w:r>
        <w:r w:rsidR="0090753A">
          <w:rPr>
            <w:noProof/>
            <w:webHidden/>
          </w:rPr>
          <w:tab/>
        </w:r>
        <w:r w:rsidR="0090753A">
          <w:rPr>
            <w:noProof/>
            <w:webHidden/>
          </w:rPr>
          <w:fldChar w:fldCharType="begin"/>
        </w:r>
        <w:r w:rsidR="0090753A">
          <w:rPr>
            <w:noProof/>
            <w:webHidden/>
          </w:rPr>
          <w:instrText xml:space="preserve"> PAGEREF _Toc22738747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79A53AC5" w14:textId="3B9873A4" w:rsidR="0090753A" w:rsidRDefault="002F1D96">
      <w:pPr>
        <w:pStyle w:val="Inhopg3"/>
        <w:tabs>
          <w:tab w:val="left" w:pos="1320"/>
          <w:tab w:val="right" w:leader="dot" w:pos="9350"/>
        </w:tabs>
        <w:rPr>
          <w:noProof/>
          <w:lang w:val="en-GB" w:eastAsia="en-GB"/>
        </w:rPr>
      </w:pPr>
      <w:hyperlink w:anchor="_Toc22738748" w:history="1">
        <w:r w:rsidR="0090753A" w:rsidRPr="00975296">
          <w:rPr>
            <w:rStyle w:val="Hyperlink"/>
            <w:noProof/>
          </w:rPr>
          <w:t>4.5.1</w:t>
        </w:r>
        <w:r w:rsidR="0090753A">
          <w:rPr>
            <w:noProof/>
            <w:lang w:val="en-GB" w:eastAsia="en-GB"/>
          </w:rPr>
          <w:tab/>
        </w:r>
        <w:r w:rsidR="0090753A" w:rsidRPr="00975296">
          <w:rPr>
            <w:rStyle w:val="Hyperlink"/>
            <w:noProof/>
          </w:rPr>
          <w:t>Gemaakte keuzes en onderbouwing</w:t>
        </w:r>
        <w:r w:rsidR="0090753A">
          <w:rPr>
            <w:noProof/>
            <w:webHidden/>
          </w:rPr>
          <w:tab/>
        </w:r>
        <w:r w:rsidR="0090753A">
          <w:rPr>
            <w:noProof/>
            <w:webHidden/>
          </w:rPr>
          <w:fldChar w:fldCharType="begin"/>
        </w:r>
        <w:r w:rsidR="0090753A">
          <w:rPr>
            <w:noProof/>
            <w:webHidden/>
          </w:rPr>
          <w:instrText xml:space="preserve"> PAGEREF _Toc22738748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52CC9465" w14:textId="2C4E6998" w:rsidR="0090753A" w:rsidRDefault="002F1D96">
      <w:pPr>
        <w:pStyle w:val="Inhopg2"/>
        <w:tabs>
          <w:tab w:val="left" w:pos="880"/>
          <w:tab w:val="right" w:leader="dot" w:pos="9350"/>
        </w:tabs>
        <w:rPr>
          <w:noProof/>
          <w:lang w:val="en-GB" w:eastAsia="en-GB"/>
        </w:rPr>
      </w:pPr>
      <w:hyperlink w:anchor="_Toc22738749" w:history="1">
        <w:r w:rsidR="0090753A" w:rsidRPr="00975296">
          <w:rPr>
            <w:rStyle w:val="Hyperlink"/>
            <w:noProof/>
            <w14:scene3d>
              <w14:camera w14:prst="orthographicFront"/>
              <w14:lightRig w14:rig="threePt" w14:dir="t">
                <w14:rot w14:lat="0" w14:lon="0" w14:rev="0"/>
              </w14:lightRig>
            </w14:scene3d>
          </w:rPr>
          <w:t>4.6</w:t>
        </w:r>
        <w:r w:rsidR="0090753A">
          <w:rPr>
            <w:noProof/>
            <w:lang w:val="en-GB" w:eastAsia="en-GB"/>
          </w:rPr>
          <w:tab/>
        </w:r>
        <w:r w:rsidR="0090753A" w:rsidRPr="00975296">
          <w:rPr>
            <w:rStyle w:val="Hyperlink"/>
            <w:noProof/>
          </w:rPr>
          <w:t>Projectmethode</w:t>
        </w:r>
        <w:r w:rsidR="0090753A">
          <w:rPr>
            <w:noProof/>
            <w:webHidden/>
          </w:rPr>
          <w:tab/>
        </w:r>
        <w:r w:rsidR="0090753A">
          <w:rPr>
            <w:noProof/>
            <w:webHidden/>
          </w:rPr>
          <w:fldChar w:fldCharType="begin"/>
        </w:r>
        <w:r w:rsidR="0090753A">
          <w:rPr>
            <w:noProof/>
            <w:webHidden/>
          </w:rPr>
          <w:instrText xml:space="preserve"> PAGEREF _Toc22738749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0D65D836" w14:textId="429A9A8A" w:rsidR="0090753A" w:rsidRDefault="002F1D96">
      <w:pPr>
        <w:pStyle w:val="Inhopg2"/>
        <w:tabs>
          <w:tab w:val="left" w:pos="880"/>
          <w:tab w:val="right" w:leader="dot" w:pos="9350"/>
        </w:tabs>
        <w:rPr>
          <w:noProof/>
          <w:lang w:val="en-GB" w:eastAsia="en-GB"/>
        </w:rPr>
      </w:pPr>
      <w:hyperlink w:anchor="_Toc22738750" w:history="1">
        <w:r w:rsidR="0090753A" w:rsidRPr="00975296">
          <w:rPr>
            <w:rStyle w:val="Hyperlink"/>
            <w:noProof/>
            <w14:scene3d>
              <w14:camera w14:prst="orthographicFront"/>
              <w14:lightRig w14:rig="threePt" w14:dir="t">
                <w14:rot w14:lat="0" w14:lon="0" w14:rev="0"/>
              </w14:lightRig>
            </w14:scene3d>
          </w:rPr>
          <w:t>4.7</w:t>
        </w:r>
        <w:r w:rsidR="0090753A">
          <w:rPr>
            <w:noProof/>
            <w:lang w:val="en-GB" w:eastAsia="en-GB"/>
          </w:rPr>
          <w:tab/>
        </w:r>
        <w:r w:rsidR="0090753A" w:rsidRPr="00975296">
          <w:rPr>
            <w:rStyle w:val="Hyperlink"/>
            <w:noProof/>
          </w:rPr>
          <w:t>Hoofd en Deelvragen</w:t>
        </w:r>
        <w:r w:rsidR="0090753A">
          <w:rPr>
            <w:noProof/>
            <w:webHidden/>
          </w:rPr>
          <w:tab/>
        </w:r>
        <w:r w:rsidR="0090753A">
          <w:rPr>
            <w:noProof/>
            <w:webHidden/>
          </w:rPr>
          <w:fldChar w:fldCharType="begin"/>
        </w:r>
        <w:r w:rsidR="0090753A">
          <w:rPr>
            <w:noProof/>
            <w:webHidden/>
          </w:rPr>
          <w:instrText xml:space="preserve"> PAGEREF _Toc22738750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17244A37" w14:textId="442066E8" w:rsidR="0090753A" w:rsidRDefault="002F1D96">
      <w:pPr>
        <w:pStyle w:val="Inhopg1"/>
        <w:tabs>
          <w:tab w:val="left" w:pos="440"/>
          <w:tab w:val="right" w:leader="dot" w:pos="9350"/>
        </w:tabs>
        <w:rPr>
          <w:noProof/>
          <w:lang w:val="en-GB" w:eastAsia="en-GB"/>
        </w:rPr>
      </w:pPr>
      <w:hyperlink w:anchor="_Toc22738751" w:history="1">
        <w:r w:rsidR="0090753A" w:rsidRPr="00975296">
          <w:rPr>
            <w:rStyle w:val="Hyperlink"/>
            <w:noProof/>
          </w:rPr>
          <w:t>5</w:t>
        </w:r>
        <w:r w:rsidR="0090753A">
          <w:rPr>
            <w:noProof/>
            <w:lang w:val="en-GB" w:eastAsia="en-GB"/>
          </w:rPr>
          <w:tab/>
        </w:r>
        <w:r w:rsidR="0090753A" w:rsidRPr="00975296">
          <w:rPr>
            <w:rStyle w:val="Hyperlink"/>
            <w:noProof/>
          </w:rPr>
          <w:t>Theoretisch Kader</w:t>
        </w:r>
        <w:r w:rsidR="0090753A">
          <w:rPr>
            <w:noProof/>
            <w:webHidden/>
          </w:rPr>
          <w:tab/>
        </w:r>
        <w:r w:rsidR="0090753A">
          <w:rPr>
            <w:noProof/>
            <w:webHidden/>
          </w:rPr>
          <w:fldChar w:fldCharType="begin"/>
        </w:r>
        <w:r w:rsidR="0090753A">
          <w:rPr>
            <w:noProof/>
            <w:webHidden/>
          </w:rPr>
          <w:instrText xml:space="preserve"> PAGEREF _Toc22738751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663FD51A" w14:textId="1019ECBB" w:rsidR="0090753A" w:rsidRDefault="002F1D96">
      <w:pPr>
        <w:pStyle w:val="Inhopg2"/>
        <w:tabs>
          <w:tab w:val="left" w:pos="880"/>
          <w:tab w:val="right" w:leader="dot" w:pos="9350"/>
        </w:tabs>
        <w:rPr>
          <w:noProof/>
          <w:lang w:val="en-GB" w:eastAsia="en-GB"/>
        </w:rPr>
      </w:pPr>
      <w:hyperlink w:anchor="_Toc22738752" w:history="1">
        <w:r w:rsidR="0090753A" w:rsidRPr="00975296">
          <w:rPr>
            <w:rStyle w:val="Hyperlink"/>
            <w:noProof/>
            <w14:scene3d>
              <w14:camera w14:prst="orthographicFront"/>
              <w14:lightRig w14:rig="threePt" w14:dir="t">
                <w14:rot w14:lat="0" w14:lon="0" w14:rev="0"/>
              </w14:lightRig>
            </w14:scene3d>
          </w:rPr>
          <w:t>5.1</w:t>
        </w:r>
        <w:r w:rsidR="0090753A">
          <w:rPr>
            <w:noProof/>
            <w:lang w:val="en-GB" w:eastAsia="en-GB"/>
          </w:rPr>
          <w:tab/>
        </w:r>
        <w:r w:rsidR="0090753A" w:rsidRPr="00975296">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_Toc22738752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39DF3E55" w14:textId="5EFCD9F0" w:rsidR="0090753A" w:rsidRDefault="002F1D96">
      <w:pPr>
        <w:pStyle w:val="Inhopg3"/>
        <w:tabs>
          <w:tab w:val="left" w:pos="1320"/>
          <w:tab w:val="right" w:leader="dot" w:pos="9350"/>
        </w:tabs>
        <w:rPr>
          <w:noProof/>
          <w:lang w:val="en-GB" w:eastAsia="en-GB"/>
        </w:rPr>
      </w:pPr>
      <w:hyperlink w:anchor="_Toc22738753" w:history="1">
        <w:r w:rsidR="0090753A" w:rsidRPr="00975296">
          <w:rPr>
            <w:rStyle w:val="Hyperlink"/>
            <w:noProof/>
          </w:rPr>
          <w:t>5.1.1</w:t>
        </w:r>
        <w:r w:rsidR="0090753A">
          <w:rPr>
            <w:noProof/>
            <w:lang w:val="en-GB" w:eastAsia="en-GB"/>
          </w:rPr>
          <w:tab/>
        </w:r>
        <w:r w:rsidR="0090753A" w:rsidRPr="00975296">
          <w:rPr>
            <w:rStyle w:val="Hyperlink"/>
            <w:noProof/>
          </w:rPr>
          <w:t>PolyScope</w:t>
        </w:r>
        <w:r w:rsidR="0090753A">
          <w:rPr>
            <w:noProof/>
            <w:webHidden/>
          </w:rPr>
          <w:tab/>
        </w:r>
        <w:r w:rsidR="0090753A">
          <w:rPr>
            <w:noProof/>
            <w:webHidden/>
          </w:rPr>
          <w:fldChar w:fldCharType="begin"/>
        </w:r>
        <w:r w:rsidR="0090753A">
          <w:rPr>
            <w:noProof/>
            <w:webHidden/>
          </w:rPr>
          <w:instrText xml:space="preserve"> PAGEREF _Toc22738753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44670E55" w14:textId="63D89D36" w:rsidR="0090753A" w:rsidRDefault="002F1D96">
      <w:pPr>
        <w:pStyle w:val="Inhopg3"/>
        <w:tabs>
          <w:tab w:val="left" w:pos="1320"/>
          <w:tab w:val="right" w:leader="dot" w:pos="9350"/>
        </w:tabs>
        <w:rPr>
          <w:noProof/>
          <w:lang w:val="en-GB" w:eastAsia="en-GB"/>
        </w:rPr>
      </w:pPr>
      <w:hyperlink w:anchor="_Toc22738754" w:history="1">
        <w:r w:rsidR="0090753A" w:rsidRPr="00975296">
          <w:rPr>
            <w:rStyle w:val="Hyperlink"/>
            <w:noProof/>
          </w:rPr>
          <w:t>5.1.2</w:t>
        </w:r>
        <w:r w:rsidR="0090753A">
          <w:rPr>
            <w:noProof/>
            <w:lang w:val="en-GB" w:eastAsia="en-GB"/>
          </w:rPr>
          <w:tab/>
        </w:r>
        <w:r w:rsidR="0090753A" w:rsidRPr="00975296">
          <w:rPr>
            <w:rStyle w:val="Hyperlink"/>
            <w:noProof/>
          </w:rPr>
          <w:t>URScript</w:t>
        </w:r>
        <w:r w:rsidR="0090753A">
          <w:rPr>
            <w:noProof/>
            <w:webHidden/>
          </w:rPr>
          <w:tab/>
        </w:r>
        <w:r w:rsidR="0090753A">
          <w:rPr>
            <w:noProof/>
            <w:webHidden/>
          </w:rPr>
          <w:fldChar w:fldCharType="begin"/>
        </w:r>
        <w:r w:rsidR="0090753A">
          <w:rPr>
            <w:noProof/>
            <w:webHidden/>
          </w:rPr>
          <w:instrText xml:space="preserve"> PAGEREF _Toc22738754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409DA959" w14:textId="04844943" w:rsidR="0090753A" w:rsidRDefault="002F1D96">
      <w:pPr>
        <w:pStyle w:val="Inhopg3"/>
        <w:tabs>
          <w:tab w:val="left" w:pos="1320"/>
          <w:tab w:val="right" w:leader="dot" w:pos="9350"/>
        </w:tabs>
        <w:rPr>
          <w:noProof/>
          <w:lang w:val="en-GB" w:eastAsia="en-GB"/>
        </w:rPr>
      </w:pPr>
      <w:hyperlink w:anchor="_Toc22738755" w:history="1">
        <w:r w:rsidR="0090753A" w:rsidRPr="00975296">
          <w:rPr>
            <w:rStyle w:val="Hyperlink"/>
            <w:noProof/>
          </w:rPr>
          <w:t>5.1.3</w:t>
        </w:r>
        <w:r w:rsidR="0090753A">
          <w:rPr>
            <w:noProof/>
            <w:lang w:val="en-GB" w:eastAsia="en-GB"/>
          </w:rPr>
          <w:tab/>
        </w:r>
        <w:r w:rsidR="0090753A" w:rsidRPr="00975296">
          <w:rPr>
            <w:rStyle w:val="Hyperlink"/>
            <w:noProof/>
          </w:rPr>
          <w:t>URCaps</w:t>
        </w:r>
        <w:r w:rsidR="0090753A">
          <w:rPr>
            <w:noProof/>
            <w:webHidden/>
          </w:rPr>
          <w:tab/>
        </w:r>
        <w:r w:rsidR="0090753A">
          <w:rPr>
            <w:noProof/>
            <w:webHidden/>
          </w:rPr>
          <w:fldChar w:fldCharType="begin"/>
        </w:r>
        <w:r w:rsidR="0090753A">
          <w:rPr>
            <w:noProof/>
            <w:webHidden/>
          </w:rPr>
          <w:instrText xml:space="preserve"> PAGEREF _Toc22738755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7B768655" w14:textId="7F281EA1" w:rsidR="0090753A" w:rsidRDefault="002F1D96">
      <w:pPr>
        <w:pStyle w:val="Inhopg3"/>
        <w:tabs>
          <w:tab w:val="left" w:pos="1320"/>
          <w:tab w:val="right" w:leader="dot" w:pos="9350"/>
        </w:tabs>
        <w:rPr>
          <w:noProof/>
          <w:lang w:val="en-GB" w:eastAsia="en-GB"/>
        </w:rPr>
      </w:pPr>
      <w:hyperlink w:anchor="_Toc22738756" w:history="1">
        <w:r w:rsidR="0090753A" w:rsidRPr="00975296">
          <w:rPr>
            <w:rStyle w:val="Hyperlink"/>
            <w:noProof/>
          </w:rPr>
          <w:t>5.1.4</w:t>
        </w:r>
        <w:r w:rsidR="0090753A">
          <w:rPr>
            <w:noProof/>
            <w:lang w:val="en-GB" w:eastAsia="en-GB"/>
          </w:rPr>
          <w:tab/>
        </w:r>
        <w:r w:rsidR="0090753A" w:rsidRPr="00975296">
          <w:rPr>
            <w:rStyle w:val="Hyperlink"/>
            <w:noProof/>
          </w:rPr>
          <w:t>URControl</w:t>
        </w:r>
        <w:r w:rsidR="0090753A">
          <w:rPr>
            <w:noProof/>
            <w:webHidden/>
          </w:rPr>
          <w:tab/>
        </w:r>
        <w:r w:rsidR="0090753A">
          <w:rPr>
            <w:noProof/>
            <w:webHidden/>
          </w:rPr>
          <w:fldChar w:fldCharType="begin"/>
        </w:r>
        <w:r w:rsidR="0090753A">
          <w:rPr>
            <w:noProof/>
            <w:webHidden/>
          </w:rPr>
          <w:instrText xml:space="preserve"> PAGEREF _Toc22738756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0D0C6444" w14:textId="50295022" w:rsidR="0090753A" w:rsidRDefault="002F1D96">
      <w:pPr>
        <w:pStyle w:val="Inhopg2"/>
        <w:tabs>
          <w:tab w:val="left" w:pos="880"/>
          <w:tab w:val="right" w:leader="dot" w:pos="9350"/>
        </w:tabs>
        <w:rPr>
          <w:noProof/>
          <w:lang w:val="en-GB" w:eastAsia="en-GB"/>
        </w:rPr>
      </w:pPr>
      <w:hyperlink w:anchor="_Toc22738757" w:history="1">
        <w:r w:rsidR="0090753A" w:rsidRPr="00975296">
          <w:rPr>
            <w:rStyle w:val="Hyperlink"/>
            <w:noProof/>
            <w14:scene3d>
              <w14:camera w14:prst="orthographicFront"/>
              <w14:lightRig w14:rig="threePt" w14:dir="t">
                <w14:rot w14:lat="0" w14:lon="0" w14:rev="0"/>
              </w14:lightRig>
            </w14:scene3d>
          </w:rPr>
          <w:t>5.2</w:t>
        </w:r>
        <w:r w:rsidR="0090753A">
          <w:rPr>
            <w:noProof/>
            <w:lang w:val="en-GB" w:eastAsia="en-GB"/>
          </w:rPr>
          <w:tab/>
        </w:r>
        <w:r w:rsidR="0090753A" w:rsidRPr="00975296">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_Toc22738757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2F6F4212" w14:textId="3E2C9F22" w:rsidR="0090753A" w:rsidRDefault="002F1D96">
      <w:pPr>
        <w:pStyle w:val="Inhopg2"/>
        <w:tabs>
          <w:tab w:val="left" w:pos="880"/>
          <w:tab w:val="right" w:leader="dot" w:pos="9350"/>
        </w:tabs>
        <w:rPr>
          <w:noProof/>
          <w:lang w:val="en-GB" w:eastAsia="en-GB"/>
        </w:rPr>
      </w:pPr>
      <w:hyperlink w:anchor="_Toc22738758" w:history="1">
        <w:r w:rsidR="0090753A" w:rsidRPr="00975296">
          <w:rPr>
            <w:rStyle w:val="Hyperlink"/>
            <w:noProof/>
            <w14:scene3d>
              <w14:camera w14:prst="orthographicFront"/>
              <w14:lightRig w14:rig="threePt" w14:dir="t">
                <w14:rot w14:lat="0" w14:lon="0" w14:rev="0"/>
              </w14:lightRig>
            </w14:scene3d>
          </w:rPr>
          <w:t>5.3</w:t>
        </w:r>
        <w:r w:rsidR="0090753A">
          <w:rPr>
            <w:noProof/>
            <w:lang w:val="en-GB" w:eastAsia="en-GB"/>
          </w:rPr>
          <w:tab/>
        </w:r>
        <w:r w:rsidR="0090753A" w:rsidRPr="00975296">
          <w:rPr>
            <w:rStyle w:val="Hyperlink"/>
            <w:noProof/>
          </w:rPr>
          <w:t>Modbus</w:t>
        </w:r>
        <w:r w:rsidR="0090753A">
          <w:rPr>
            <w:noProof/>
            <w:webHidden/>
          </w:rPr>
          <w:tab/>
        </w:r>
        <w:r w:rsidR="0090753A">
          <w:rPr>
            <w:noProof/>
            <w:webHidden/>
          </w:rPr>
          <w:fldChar w:fldCharType="begin"/>
        </w:r>
        <w:r w:rsidR="0090753A">
          <w:rPr>
            <w:noProof/>
            <w:webHidden/>
          </w:rPr>
          <w:instrText xml:space="preserve"> PAGEREF _Toc22738758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A467D4F" w14:textId="7CCE9788" w:rsidR="0090753A" w:rsidRDefault="002F1D96">
      <w:pPr>
        <w:pStyle w:val="Inhopg2"/>
        <w:tabs>
          <w:tab w:val="left" w:pos="880"/>
          <w:tab w:val="right" w:leader="dot" w:pos="9350"/>
        </w:tabs>
        <w:rPr>
          <w:noProof/>
          <w:lang w:val="en-GB" w:eastAsia="en-GB"/>
        </w:rPr>
      </w:pPr>
      <w:hyperlink w:anchor="_Toc22738759" w:history="1">
        <w:r w:rsidR="0090753A" w:rsidRPr="00975296">
          <w:rPr>
            <w:rStyle w:val="Hyperlink"/>
            <w:noProof/>
            <w14:scene3d>
              <w14:camera w14:prst="orthographicFront"/>
              <w14:lightRig w14:rig="threePt" w14:dir="t">
                <w14:rot w14:lat="0" w14:lon="0" w14:rev="0"/>
              </w14:lightRig>
            </w14:scene3d>
          </w:rPr>
          <w:t>5.4</w:t>
        </w:r>
        <w:r w:rsidR="0090753A">
          <w:rPr>
            <w:noProof/>
            <w:lang w:val="en-GB" w:eastAsia="en-GB"/>
          </w:rPr>
          <w:tab/>
        </w:r>
        <w:r w:rsidR="0090753A" w:rsidRPr="00975296">
          <w:rPr>
            <w:rStyle w:val="Hyperlink"/>
            <w:noProof/>
          </w:rPr>
          <w:t>Festo Configuratie Tool</w:t>
        </w:r>
        <w:r w:rsidR="0090753A">
          <w:rPr>
            <w:noProof/>
            <w:webHidden/>
          </w:rPr>
          <w:tab/>
        </w:r>
        <w:r w:rsidR="0090753A">
          <w:rPr>
            <w:noProof/>
            <w:webHidden/>
          </w:rPr>
          <w:fldChar w:fldCharType="begin"/>
        </w:r>
        <w:r w:rsidR="0090753A">
          <w:rPr>
            <w:noProof/>
            <w:webHidden/>
          </w:rPr>
          <w:instrText xml:space="preserve"> PAGEREF _Toc22738759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D42388F" w14:textId="166B6915" w:rsidR="0090753A" w:rsidRDefault="002F1D96">
      <w:pPr>
        <w:pStyle w:val="Inhopg1"/>
        <w:tabs>
          <w:tab w:val="left" w:pos="440"/>
          <w:tab w:val="right" w:leader="dot" w:pos="9350"/>
        </w:tabs>
        <w:rPr>
          <w:noProof/>
          <w:lang w:val="en-GB" w:eastAsia="en-GB"/>
        </w:rPr>
      </w:pPr>
      <w:hyperlink w:anchor="_Toc22738760" w:history="1">
        <w:r w:rsidR="0090753A" w:rsidRPr="00975296">
          <w:rPr>
            <w:rStyle w:val="Hyperlink"/>
            <w:noProof/>
          </w:rPr>
          <w:t>6</w:t>
        </w:r>
        <w:r w:rsidR="0090753A">
          <w:rPr>
            <w:noProof/>
            <w:lang w:val="en-GB" w:eastAsia="en-GB"/>
          </w:rPr>
          <w:tab/>
        </w:r>
        <w:r w:rsidR="0090753A" w:rsidRPr="00975296">
          <w:rPr>
            <w:rStyle w:val="Hyperlink"/>
            <w:noProof/>
          </w:rPr>
          <w:t>Requirements FestoCap</w:t>
        </w:r>
        <w:r w:rsidR="0090753A">
          <w:rPr>
            <w:noProof/>
            <w:webHidden/>
          </w:rPr>
          <w:tab/>
        </w:r>
        <w:r w:rsidR="0090753A">
          <w:rPr>
            <w:noProof/>
            <w:webHidden/>
          </w:rPr>
          <w:fldChar w:fldCharType="begin"/>
        </w:r>
        <w:r w:rsidR="0090753A">
          <w:rPr>
            <w:noProof/>
            <w:webHidden/>
          </w:rPr>
          <w:instrText xml:space="preserve"> PAGEREF _Toc22738760 \h </w:instrText>
        </w:r>
        <w:r w:rsidR="0090753A">
          <w:rPr>
            <w:noProof/>
            <w:webHidden/>
          </w:rPr>
        </w:r>
        <w:r w:rsidR="0090753A">
          <w:rPr>
            <w:noProof/>
            <w:webHidden/>
          </w:rPr>
          <w:fldChar w:fldCharType="separate"/>
        </w:r>
        <w:r w:rsidR="0090753A">
          <w:rPr>
            <w:noProof/>
            <w:webHidden/>
          </w:rPr>
          <w:t>15</w:t>
        </w:r>
        <w:r w:rsidR="0090753A">
          <w:rPr>
            <w:noProof/>
            <w:webHidden/>
          </w:rPr>
          <w:fldChar w:fldCharType="end"/>
        </w:r>
      </w:hyperlink>
    </w:p>
    <w:p w14:paraId="50809F43" w14:textId="075649D2" w:rsidR="0090753A" w:rsidRDefault="002F1D96">
      <w:pPr>
        <w:pStyle w:val="Inhopg2"/>
        <w:tabs>
          <w:tab w:val="left" w:pos="880"/>
          <w:tab w:val="right" w:leader="dot" w:pos="9350"/>
        </w:tabs>
        <w:rPr>
          <w:noProof/>
          <w:lang w:val="en-GB" w:eastAsia="en-GB"/>
        </w:rPr>
      </w:pPr>
      <w:hyperlink w:anchor="_Toc22738761" w:history="1">
        <w:r w:rsidR="0090753A" w:rsidRPr="00975296">
          <w:rPr>
            <w:rStyle w:val="Hyperlink"/>
            <w:noProof/>
            <w14:scene3d>
              <w14:camera w14:prst="orthographicFront"/>
              <w14:lightRig w14:rig="threePt" w14:dir="t">
                <w14:rot w14:lat="0" w14:lon="0" w14:rev="0"/>
              </w14:lightRig>
            </w14:scene3d>
          </w:rPr>
          <w:t>6.1</w:t>
        </w:r>
        <w:r w:rsidR="0090753A">
          <w:rPr>
            <w:noProof/>
            <w:lang w:val="en-GB" w:eastAsia="en-GB"/>
          </w:rPr>
          <w:tab/>
        </w:r>
        <w:r w:rsidR="0090753A" w:rsidRPr="00975296">
          <w:rPr>
            <w:rStyle w:val="Hyperlink"/>
            <w:noProof/>
          </w:rPr>
          <w:t>Requirements FestoCap</w:t>
        </w:r>
        <w:r w:rsidR="0090753A">
          <w:rPr>
            <w:noProof/>
            <w:webHidden/>
          </w:rPr>
          <w:tab/>
        </w:r>
        <w:r w:rsidR="0090753A">
          <w:rPr>
            <w:noProof/>
            <w:webHidden/>
          </w:rPr>
          <w:fldChar w:fldCharType="begin"/>
        </w:r>
        <w:r w:rsidR="0090753A">
          <w:rPr>
            <w:noProof/>
            <w:webHidden/>
          </w:rPr>
          <w:instrText xml:space="preserve"> PAGEREF _Toc22738761 \h </w:instrText>
        </w:r>
        <w:r w:rsidR="0090753A">
          <w:rPr>
            <w:noProof/>
            <w:webHidden/>
          </w:rPr>
        </w:r>
        <w:r w:rsidR="0090753A">
          <w:rPr>
            <w:noProof/>
            <w:webHidden/>
          </w:rPr>
          <w:fldChar w:fldCharType="separate"/>
        </w:r>
        <w:r w:rsidR="0090753A">
          <w:rPr>
            <w:noProof/>
            <w:webHidden/>
          </w:rPr>
          <w:t>15</w:t>
        </w:r>
        <w:r w:rsidR="0090753A">
          <w:rPr>
            <w:noProof/>
            <w:webHidden/>
          </w:rPr>
          <w:fldChar w:fldCharType="end"/>
        </w:r>
      </w:hyperlink>
    </w:p>
    <w:p w14:paraId="716ABAF5" w14:textId="77AEF030" w:rsidR="0090753A" w:rsidRDefault="002F1D96">
      <w:pPr>
        <w:pStyle w:val="Inhopg2"/>
        <w:tabs>
          <w:tab w:val="left" w:pos="880"/>
          <w:tab w:val="right" w:leader="dot" w:pos="9350"/>
        </w:tabs>
        <w:rPr>
          <w:noProof/>
          <w:lang w:val="en-GB" w:eastAsia="en-GB"/>
        </w:rPr>
      </w:pPr>
      <w:hyperlink w:anchor="_Toc22738762" w:history="1">
        <w:r w:rsidR="0090753A" w:rsidRPr="00975296">
          <w:rPr>
            <w:rStyle w:val="Hyperlink"/>
            <w:noProof/>
            <w14:scene3d>
              <w14:camera w14:prst="orthographicFront"/>
              <w14:lightRig w14:rig="threePt" w14:dir="t">
                <w14:rot w14:lat="0" w14:lon="0" w14:rev="0"/>
              </w14:lightRig>
            </w14:scene3d>
          </w:rPr>
          <w:t>6.2</w:t>
        </w:r>
        <w:r w:rsidR="0090753A">
          <w:rPr>
            <w:noProof/>
            <w:lang w:val="en-GB" w:eastAsia="en-GB"/>
          </w:rPr>
          <w:tab/>
        </w:r>
        <w:r w:rsidR="0090753A" w:rsidRPr="00975296">
          <w:rPr>
            <w:rStyle w:val="Hyperlink"/>
            <w:noProof/>
          </w:rPr>
          <w:t>FestoCap Program Interface</w:t>
        </w:r>
        <w:r w:rsidR="0090753A">
          <w:rPr>
            <w:noProof/>
            <w:webHidden/>
          </w:rPr>
          <w:tab/>
        </w:r>
        <w:r w:rsidR="0090753A">
          <w:rPr>
            <w:noProof/>
            <w:webHidden/>
          </w:rPr>
          <w:fldChar w:fldCharType="begin"/>
        </w:r>
        <w:r w:rsidR="0090753A">
          <w:rPr>
            <w:noProof/>
            <w:webHidden/>
          </w:rPr>
          <w:instrText xml:space="preserve"> PAGEREF _Toc22738762 \h </w:instrText>
        </w:r>
        <w:r w:rsidR="0090753A">
          <w:rPr>
            <w:noProof/>
            <w:webHidden/>
          </w:rPr>
        </w:r>
        <w:r w:rsidR="0090753A">
          <w:rPr>
            <w:noProof/>
            <w:webHidden/>
          </w:rPr>
          <w:fldChar w:fldCharType="separate"/>
        </w:r>
        <w:r w:rsidR="0090753A">
          <w:rPr>
            <w:noProof/>
            <w:webHidden/>
          </w:rPr>
          <w:t>16</w:t>
        </w:r>
        <w:r w:rsidR="0090753A">
          <w:rPr>
            <w:noProof/>
            <w:webHidden/>
          </w:rPr>
          <w:fldChar w:fldCharType="end"/>
        </w:r>
      </w:hyperlink>
    </w:p>
    <w:p w14:paraId="26933F3E" w14:textId="210C39BD" w:rsidR="0090753A" w:rsidRDefault="002F1D96">
      <w:pPr>
        <w:pStyle w:val="Inhopg2"/>
        <w:tabs>
          <w:tab w:val="left" w:pos="880"/>
          <w:tab w:val="right" w:leader="dot" w:pos="9350"/>
        </w:tabs>
        <w:rPr>
          <w:noProof/>
          <w:lang w:val="en-GB" w:eastAsia="en-GB"/>
        </w:rPr>
      </w:pPr>
      <w:hyperlink w:anchor="_Toc22738763" w:history="1">
        <w:r w:rsidR="0090753A" w:rsidRPr="00975296">
          <w:rPr>
            <w:rStyle w:val="Hyperlink"/>
            <w:noProof/>
            <w14:scene3d>
              <w14:camera w14:prst="orthographicFront"/>
              <w14:lightRig w14:rig="threePt" w14:dir="t">
                <w14:rot w14:lat="0" w14:lon="0" w14:rev="0"/>
              </w14:lightRig>
            </w14:scene3d>
          </w:rPr>
          <w:t>6.3</w:t>
        </w:r>
        <w:r w:rsidR="0090753A">
          <w:rPr>
            <w:noProof/>
            <w:lang w:val="en-GB" w:eastAsia="en-GB"/>
          </w:rPr>
          <w:tab/>
        </w:r>
        <w:r w:rsidR="0090753A" w:rsidRPr="00975296">
          <w:rPr>
            <w:rStyle w:val="Hyperlink"/>
            <w:noProof/>
          </w:rPr>
          <w:t>Communicatie tussen de FestoCap en de Festo motor</w:t>
        </w:r>
        <w:r w:rsidR="0090753A">
          <w:rPr>
            <w:noProof/>
            <w:webHidden/>
          </w:rPr>
          <w:tab/>
        </w:r>
        <w:r w:rsidR="0090753A">
          <w:rPr>
            <w:noProof/>
            <w:webHidden/>
          </w:rPr>
          <w:fldChar w:fldCharType="begin"/>
        </w:r>
        <w:r w:rsidR="0090753A">
          <w:rPr>
            <w:noProof/>
            <w:webHidden/>
          </w:rPr>
          <w:instrText xml:space="preserve"> PAGEREF _Toc22738763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79EDF946" w14:textId="106E152C" w:rsidR="0090753A" w:rsidRDefault="002F1D96">
      <w:pPr>
        <w:pStyle w:val="Inhopg2"/>
        <w:tabs>
          <w:tab w:val="left" w:pos="880"/>
          <w:tab w:val="right" w:leader="dot" w:pos="9350"/>
        </w:tabs>
        <w:rPr>
          <w:noProof/>
          <w:lang w:val="en-GB" w:eastAsia="en-GB"/>
        </w:rPr>
      </w:pPr>
      <w:hyperlink w:anchor="_Toc22738764" w:history="1">
        <w:r w:rsidR="0090753A" w:rsidRPr="00975296">
          <w:rPr>
            <w:rStyle w:val="Hyperlink"/>
            <w:noProof/>
            <w14:scene3d>
              <w14:camera w14:prst="orthographicFront"/>
              <w14:lightRig w14:rig="threePt" w14:dir="t">
                <w14:rot w14:lat="0" w14:lon="0" w14:rev="0"/>
              </w14:lightRig>
            </w14:scene3d>
          </w:rPr>
          <w:t>6.4</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_Toc22738764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3980E4C5" w14:textId="2817DB2D" w:rsidR="0090753A" w:rsidRDefault="002F1D96">
      <w:pPr>
        <w:pStyle w:val="Inhopg2"/>
        <w:tabs>
          <w:tab w:val="left" w:pos="880"/>
          <w:tab w:val="right" w:leader="dot" w:pos="9350"/>
        </w:tabs>
        <w:rPr>
          <w:noProof/>
          <w:lang w:val="en-GB" w:eastAsia="en-GB"/>
        </w:rPr>
      </w:pPr>
      <w:hyperlink w:anchor="_Toc22738765" w:history="1">
        <w:r w:rsidR="0090753A" w:rsidRPr="00975296">
          <w:rPr>
            <w:rStyle w:val="Hyperlink"/>
            <w:noProof/>
            <w14:scene3d>
              <w14:camera w14:prst="orthographicFront"/>
              <w14:lightRig w14:rig="threePt" w14:dir="t">
                <w14:rot w14:lat="0" w14:lon="0" w14:rev="0"/>
              </w14:lightRig>
            </w14:scene3d>
          </w:rPr>
          <w:t>6.5</w:t>
        </w:r>
        <w:r w:rsidR="0090753A">
          <w:rPr>
            <w:noProof/>
            <w:lang w:val="en-GB" w:eastAsia="en-GB"/>
          </w:rPr>
          <w:tab/>
        </w:r>
        <w:r w:rsidR="0090753A" w:rsidRPr="00975296">
          <w:rPr>
            <w:rStyle w:val="Hyperlink"/>
            <w:noProof/>
          </w:rPr>
          <w:t>Toolbar URCap</w:t>
        </w:r>
        <w:r w:rsidR="0090753A">
          <w:rPr>
            <w:noProof/>
            <w:webHidden/>
          </w:rPr>
          <w:tab/>
        </w:r>
        <w:r w:rsidR="0090753A">
          <w:rPr>
            <w:noProof/>
            <w:webHidden/>
          </w:rPr>
          <w:fldChar w:fldCharType="begin"/>
        </w:r>
        <w:r w:rsidR="0090753A">
          <w:rPr>
            <w:noProof/>
            <w:webHidden/>
          </w:rPr>
          <w:instrText xml:space="preserve"> PAGEREF _Toc22738765 \h </w:instrText>
        </w:r>
        <w:r w:rsidR="0090753A">
          <w:rPr>
            <w:noProof/>
            <w:webHidden/>
          </w:rPr>
        </w:r>
        <w:r w:rsidR="0090753A">
          <w:rPr>
            <w:noProof/>
            <w:webHidden/>
          </w:rPr>
          <w:fldChar w:fldCharType="separate"/>
        </w:r>
        <w:r w:rsidR="0090753A">
          <w:rPr>
            <w:noProof/>
            <w:webHidden/>
          </w:rPr>
          <w:t>18</w:t>
        </w:r>
        <w:r w:rsidR="0090753A">
          <w:rPr>
            <w:noProof/>
            <w:webHidden/>
          </w:rPr>
          <w:fldChar w:fldCharType="end"/>
        </w:r>
      </w:hyperlink>
    </w:p>
    <w:p w14:paraId="20D53A9A" w14:textId="51FEDE38" w:rsidR="0090753A" w:rsidRDefault="002F1D96">
      <w:pPr>
        <w:pStyle w:val="Inhopg2"/>
        <w:tabs>
          <w:tab w:val="left" w:pos="880"/>
          <w:tab w:val="right" w:leader="dot" w:pos="9350"/>
        </w:tabs>
        <w:rPr>
          <w:noProof/>
          <w:lang w:val="en-GB" w:eastAsia="en-GB"/>
        </w:rPr>
      </w:pPr>
      <w:hyperlink w:anchor="_Toc22738766" w:history="1">
        <w:r w:rsidR="0090753A" w:rsidRPr="00975296">
          <w:rPr>
            <w:rStyle w:val="Hyperlink"/>
            <w:noProof/>
            <w14:scene3d>
              <w14:camera w14:prst="orthographicFront"/>
              <w14:lightRig w14:rig="threePt" w14:dir="t">
                <w14:rot w14:lat="0" w14:lon="0" w14:rev="0"/>
              </w14:lightRig>
            </w14:scene3d>
          </w:rPr>
          <w:t>6.6</w:t>
        </w:r>
        <w:r w:rsidR="0090753A">
          <w:rPr>
            <w:noProof/>
            <w:lang w:val="en-GB" w:eastAsia="en-GB"/>
          </w:rPr>
          <w:tab/>
        </w:r>
        <w:r w:rsidR="0090753A" w:rsidRPr="00975296">
          <w:rPr>
            <w:rStyle w:val="Hyperlink"/>
            <w:noProof/>
          </w:rPr>
          <w:t>Ondersteuning meerdere Festo motoren</w:t>
        </w:r>
        <w:r w:rsidR="0090753A">
          <w:rPr>
            <w:noProof/>
            <w:webHidden/>
          </w:rPr>
          <w:tab/>
        </w:r>
        <w:r w:rsidR="0090753A">
          <w:rPr>
            <w:noProof/>
            <w:webHidden/>
          </w:rPr>
          <w:fldChar w:fldCharType="begin"/>
        </w:r>
        <w:r w:rsidR="0090753A">
          <w:rPr>
            <w:noProof/>
            <w:webHidden/>
          </w:rPr>
          <w:instrText xml:space="preserve"> PAGEREF _Toc22738766 \h </w:instrText>
        </w:r>
        <w:r w:rsidR="0090753A">
          <w:rPr>
            <w:noProof/>
            <w:webHidden/>
          </w:rPr>
        </w:r>
        <w:r w:rsidR="0090753A">
          <w:rPr>
            <w:noProof/>
            <w:webHidden/>
          </w:rPr>
          <w:fldChar w:fldCharType="separate"/>
        </w:r>
        <w:r w:rsidR="0090753A">
          <w:rPr>
            <w:noProof/>
            <w:webHidden/>
          </w:rPr>
          <w:t>18</w:t>
        </w:r>
        <w:r w:rsidR="0090753A">
          <w:rPr>
            <w:noProof/>
            <w:webHidden/>
          </w:rPr>
          <w:fldChar w:fldCharType="end"/>
        </w:r>
      </w:hyperlink>
    </w:p>
    <w:p w14:paraId="2F35E20A" w14:textId="45B6F41C" w:rsidR="0090753A" w:rsidRDefault="002F1D96">
      <w:pPr>
        <w:pStyle w:val="Inhopg2"/>
        <w:tabs>
          <w:tab w:val="left" w:pos="880"/>
          <w:tab w:val="right" w:leader="dot" w:pos="9350"/>
        </w:tabs>
        <w:rPr>
          <w:noProof/>
          <w:lang w:val="en-GB" w:eastAsia="en-GB"/>
        </w:rPr>
      </w:pPr>
      <w:hyperlink w:anchor="_Toc22738767" w:history="1">
        <w:r w:rsidR="0090753A" w:rsidRPr="00975296">
          <w:rPr>
            <w:rStyle w:val="Hyperlink"/>
            <w:noProof/>
            <w14:scene3d>
              <w14:camera w14:prst="orthographicFront"/>
              <w14:lightRig w14:rig="threePt" w14:dir="t">
                <w14:rot w14:lat="0" w14:lon="0" w14:rev="0"/>
              </w14:lightRig>
            </w14:scene3d>
          </w:rPr>
          <w:t>6.7</w:t>
        </w:r>
        <w:r w:rsidR="0090753A">
          <w:rPr>
            <w:noProof/>
            <w:lang w:val="en-GB" w:eastAsia="en-GB"/>
          </w:rPr>
          <w:tab/>
        </w:r>
        <w:r w:rsidR="0090753A" w:rsidRPr="00975296">
          <w:rPr>
            <w:rStyle w:val="Hyperlink"/>
            <w:noProof/>
          </w:rPr>
          <w:t>Requirements Ontwikkelomgeving</w:t>
        </w:r>
        <w:r w:rsidR="0090753A">
          <w:rPr>
            <w:noProof/>
            <w:webHidden/>
          </w:rPr>
          <w:tab/>
        </w:r>
        <w:r w:rsidR="0090753A">
          <w:rPr>
            <w:noProof/>
            <w:webHidden/>
          </w:rPr>
          <w:fldChar w:fldCharType="begin"/>
        </w:r>
        <w:r w:rsidR="0090753A">
          <w:rPr>
            <w:noProof/>
            <w:webHidden/>
          </w:rPr>
          <w:instrText xml:space="preserve"> PAGEREF _Toc22738767 \h </w:instrText>
        </w:r>
        <w:r w:rsidR="0090753A">
          <w:rPr>
            <w:noProof/>
            <w:webHidden/>
          </w:rPr>
        </w:r>
        <w:r w:rsidR="0090753A">
          <w:rPr>
            <w:noProof/>
            <w:webHidden/>
          </w:rPr>
          <w:fldChar w:fldCharType="separate"/>
        </w:r>
        <w:r w:rsidR="0090753A">
          <w:rPr>
            <w:noProof/>
            <w:webHidden/>
          </w:rPr>
          <w:t>19</w:t>
        </w:r>
        <w:r w:rsidR="0090753A">
          <w:rPr>
            <w:noProof/>
            <w:webHidden/>
          </w:rPr>
          <w:fldChar w:fldCharType="end"/>
        </w:r>
      </w:hyperlink>
    </w:p>
    <w:p w14:paraId="412D6709" w14:textId="518E433F" w:rsidR="0090753A" w:rsidRDefault="002F1D96">
      <w:pPr>
        <w:pStyle w:val="Inhopg2"/>
        <w:tabs>
          <w:tab w:val="left" w:pos="880"/>
          <w:tab w:val="right" w:leader="dot" w:pos="9350"/>
        </w:tabs>
        <w:rPr>
          <w:noProof/>
          <w:lang w:val="en-GB" w:eastAsia="en-GB"/>
        </w:rPr>
      </w:pPr>
      <w:hyperlink w:anchor="_Toc22738768" w:history="1">
        <w:r w:rsidR="0090753A" w:rsidRPr="00975296">
          <w:rPr>
            <w:rStyle w:val="Hyperlink"/>
            <w:noProof/>
            <w14:scene3d>
              <w14:camera w14:prst="orthographicFront"/>
              <w14:lightRig w14:rig="threePt" w14:dir="t">
                <w14:rot w14:lat="0" w14:lon="0" w14:rev="0"/>
              </w14:lightRig>
            </w14:scene3d>
          </w:rPr>
          <w:t>6.8</w:t>
        </w:r>
        <w:r w:rsidR="0090753A">
          <w:rPr>
            <w:noProof/>
            <w:lang w:val="en-GB" w:eastAsia="en-GB"/>
          </w:rPr>
          <w:tab/>
        </w:r>
        <w:r w:rsidR="0090753A" w:rsidRPr="00975296">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_Toc22738768 \h </w:instrText>
        </w:r>
        <w:r w:rsidR="0090753A">
          <w:rPr>
            <w:noProof/>
            <w:webHidden/>
          </w:rPr>
        </w:r>
        <w:r w:rsidR="0090753A">
          <w:rPr>
            <w:noProof/>
            <w:webHidden/>
          </w:rPr>
          <w:fldChar w:fldCharType="separate"/>
        </w:r>
        <w:r w:rsidR="0090753A">
          <w:rPr>
            <w:noProof/>
            <w:webHidden/>
          </w:rPr>
          <w:t>19</w:t>
        </w:r>
        <w:r w:rsidR="0090753A">
          <w:rPr>
            <w:noProof/>
            <w:webHidden/>
          </w:rPr>
          <w:fldChar w:fldCharType="end"/>
        </w:r>
      </w:hyperlink>
    </w:p>
    <w:p w14:paraId="05D6901A" w14:textId="4E83ECF3" w:rsidR="0090753A" w:rsidRDefault="002F1D96">
      <w:pPr>
        <w:pStyle w:val="Inhopg2"/>
        <w:tabs>
          <w:tab w:val="left" w:pos="880"/>
          <w:tab w:val="right" w:leader="dot" w:pos="9350"/>
        </w:tabs>
        <w:rPr>
          <w:noProof/>
          <w:lang w:val="en-GB" w:eastAsia="en-GB"/>
        </w:rPr>
      </w:pPr>
      <w:hyperlink w:anchor="_Toc22738769" w:history="1">
        <w:r w:rsidR="0090753A" w:rsidRPr="00975296">
          <w:rPr>
            <w:rStyle w:val="Hyperlink"/>
            <w:noProof/>
            <w14:scene3d>
              <w14:camera w14:prst="orthographicFront"/>
              <w14:lightRig w14:rig="threePt" w14:dir="t">
                <w14:rot w14:lat="0" w14:lon="0" w14:rev="0"/>
              </w14:lightRig>
            </w14:scene3d>
          </w:rPr>
          <w:t>6.9</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_Toc22738769 \h </w:instrText>
        </w:r>
        <w:r w:rsidR="0090753A">
          <w:rPr>
            <w:noProof/>
            <w:webHidden/>
          </w:rPr>
        </w:r>
        <w:r w:rsidR="0090753A">
          <w:rPr>
            <w:noProof/>
            <w:webHidden/>
          </w:rPr>
          <w:fldChar w:fldCharType="separate"/>
        </w:r>
        <w:r w:rsidR="0090753A">
          <w:rPr>
            <w:noProof/>
            <w:webHidden/>
          </w:rPr>
          <w:t>19</w:t>
        </w:r>
        <w:r w:rsidR="0090753A">
          <w:rPr>
            <w:noProof/>
            <w:webHidden/>
          </w:rPr>
          <w:fldChar w:fldCharType="end"/>
        </w:r>
      </w:hyperlink>
    </w:p>
    <w:p w14:paraId="1362E208" w14:textId="6A60D642" w:rsidR="0090753A" w:rsidRDefault="002F1D96">
      <w:pPr>
        <w:pStyle w:val="Inhopg2"/>
        <w:tabs>
          <w:tab w:val="left" w:pos="880"/>
          <w:tab w:val="right" w:leader="dot" w:pos="9350"/>
        </w:tabs>
        <w:rPr>
          <w:noProof/>
          <w:lang w:val="en-GB" w:eastAsia="en-GB"/>
        </w:rPr>
      </w:pPr>
      <w:hyperlink w:anchor="_Toc22738770" w:history="1">
        <w:r w:rsidR="0090753A" w:rsidRPr="00975296">
          <w:rPr>
            <w:rStyle w:val="Hyperlink"/>
            <w:noProof/>
            <w14:scene3d>
              <w14:camera w14:prst="orthographicFront"/>
              <w14:lightRig w14:rig="threePt" w14:dir="t">
                <w14:rot w14:lat="0" w14:lon="0" w14:rev="0"/>
              </w14:lightRig>
            </w14:scene3d>
          </w:rPr>
          <w:t>6.10</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_Toc22738770 \h </w:instrText>
        </w:r>
        <w:r w:rsidR="0090753A">
          <w:rPr>
            <w:noProof/>
            <w:webHidden/>
          </w:rPr>
        </w:r>
        <w:r w:rsidR="0090753A">
          <w:rPr>
            <w:noProof/>
            <w:webHidden/>
          </w:rPr>
          <w:fldChar w:fldCharType="separate"/>
        </w:r>
        <w:r w:rsidR="0090753A">
          <w:rPr>
            <w:noProof/>
            <w:webHidden/>
          </w:rPr>
          <w:t>20</w:t>
        </w:r>
        <w:r w:rsidR="0090753A">
          <w:rPr>
            <w:noProof/>
            <w:webHidden/>
          </w:rPr>
          <w:fldChar w:fldCharType="end"/>
        </w:r>
      </w:hyperlink>
    </w:p>
    <w:p w14:paraId="5386034E" w14:textId="049EE345" w:rsidR="0090753A" w:rsidRDefault="002F1D96">
      <w:pPr>
        <w:pStyle w:val="Inhopg1"/>
        <w:tabs>
          <w:tab w:val="left" w:pos="440"/>
          <w:tab w:val="right" w:leader="dot" w:pos="9350"/>
        </w:tabs>
        <w:rPr>
          <w:noProof/>
          <w:lang w:val="en-GB" w:eastAsia="en-GB"/>
        </w:rPr>
      </w:pPr>
      <w:hyperlink w:anchor="_Toc22738771" w:history="1">
        <w:r w:rsidR="0090753A" w:rsidRPr="00975296">
          <w:rPr>
            <w:rStyle w:val="Hyperlink"/>
            <w:noProof/>
          </w:rPr>
          <w:t>7</w:t>
        </w:r>
        <w:r w:rsidR="0090753A">
          <w:rPr>
            <w:noProof/>
            <w:lang w:val="en-GB" w:eastAsia="en-GB"/>
          </w:rPr>
          <w:tab/>
        </w:r>
        <w:r w:rsidR="0090753A" w:rsidRPr="00975296">
          <w:rPr>
            <w:rStyle w:val="Hyperlink"/>
            <w:noProof/>
          </w:rPr>
          <w:t>Analyse</w:t>
        </w:r>
        <w:r w:rsidR="0090753A">
          <w:rPr>
            <w:noProof/>
            <w:webHidden/>
          </w:rPr>
          <w:tab/>
        </w:r>
        <w:r w:rsidR="0090753A">
          <w:rPr>
            <w:noProof/>
            <w:webHidden/>
          </w:rPr>
          <w:fldChar w:fldCharType="begin"/>
        </w:r>
        <w:r w:rsidR="0090753A">
          <w:rPr>
            <w:noProof/>
            <w:webHidden/>
          </w:rPr>
          <w:instrText xml:space="preserve"> PAGEREF _Toc22738771 \h </w:instrText>
        </w:r>
        <w:r w:rsidR="0090753A">
          <w:rPr>
            <w:noProof/>
            <w:webHidden/>
          </w:rPr>
        </w:r>
        <w:r w:rsidR="0090753A">
          <w:rPr>
            <w:noProof/>
            <w:webHidden/>
          </w:rPr>
          <w:fldChar w:fldCharType="separate"/>
        </w:r>
        <w:r w:rsidR="0090753A">
          <w:rPr>
            <w:noProof/>
            <w:webHidden/>
          </w:rPr>
          <w:t>21</w:t>
        </w:r>
        <w:r w:rsidR="0090753A">
          <w:rPr>
            <w:noProof/>
            <w:webHidden/>
          </w:rPr>
          <w:fldChar w:fldCharType="end"/>
        </w:r>
      </w:hyperlink>
    </w:p>
    <w:p w14:paraId="57399C3B" w14:textId="277098E6" w:rsidR="0090753A" w:rsidRDefault="002F1D96">
      <w:pPr>
        <w:pStyle w:val="Inhopg2"/>
        <w:tabs>
          <w:tab w:val="left" w:pos="880"/>
          <w:tab w:val="right" w:leader="dot" w:pos="9350"/>
        </w:tabs>
        <w:rPr>
          <w:noProof/>
          <w:lang w:val="en-GB" w:eastAsia="en-GB"/>
        </w:rPr>
      </w:pPr>
      <w:hyperlink w:anchor="_Toc22738772" w:history="1">
        <w:r w:rsidR="0090753A" w:rsidRPr="00975296">
          <w:rPr>
            <w:rStyle w:val="Hyperlink"/>
            <w:noProof/>
            <w14:scene3d>
              <w14:camera w14:prst="orthographicFront"/>
              <w14:lightRig w14:rig="threePt" w14:dir="t">
                <w14:rot w14:lat="0" w14:lon="0" w14:rev="0"/>
              </w14:lightRig>
            </w14:scene3d>
          </w:rPr>
          <w:t>7.1</w:t>
        </w:r>
        <w:r w:rsidR="0090753A">
          <w:rPr>
            <w:noProof/>
            <w:lang w:val="en-GB" w:eastAsia="en-GB"/>
          </w:rPr>
          <w:tab/>
        </w:r>
        <w:r w:rsidR="0090753A" w:rsidRPr="00975296">
          <w:rPr>
            <w:rStyle w:val="Hyperlink"/>
            <w:noProof/>
          </w:rPr>
          <w:t>URCaps API</w:t>
        </w:r>
        <w:r w:rsidR="0090753A">
          <w:rPr>
            <w:noProof/>
            <w:webHidden/>
          </w:rPr>
          <w:tab/>
        </w:r>
        <w:r w:rsidR="0090753A">
          <w:rPr>
            <w:noProof/>
            <w:webHidden/>
          </w:rPr>
          <w:fldChar w:fldCharType="begin"/>
        </w:r>
        <w:r w:rsidR="0090753A">
          <w:rPr>
            <w:noProof/>
            <w:webHidden/>
          </w:rPr>
          <w:instrText xml:space="preserve"> PAGEREF _Toc22738772 \h </w:instrText>
        </w:r>
        <w:r w:rsidR="0090753A">
          <w:rPr>
            <w:noProof/>
            <w:webHidden/>
          </w:rPr>
        </w:r>
        <w:r w:rsidR="0090753A">
          <w:rPr>
            <w:noProof/>
            <w:webHidden/>
          </w:rPr>
          <w:fldChar w:fldCharType="separate"/>
        </w:r>
        <w:r w:rsidR="0090753A">
          <w:rPr>
            <w:noProof/>
            <w:webHidden/>
          </w:rPr>
          <w:t>22</w:t>
        </w:r>
        <w:r w:rsidR="0090753A">
          <w:rPr>
            <w:noProof/>
            <w:webHidden/>
          </w:rPr>
          <w:fldChar w:fldCharType="end"/>
        </w:r>
      </w:hyperlink>
    </w:p>
    <w:p w14:paraId="582B558E" w14:textId="7B65B93F" w:rsidR="0090753A" w:rsidRDefault="002F1D96">
      <w:pPr>
        <w:pStyle w:val="Inhopg3"/>
        <w:tabs>
          <w:tab w:val="left" w:pos="1320"/>
          <w:tab w:val="right" w:leader="dot" w:pos="9350"/>
        </w:tabs>
        <w:rPr>
          <w:noProof/>
          <w:lang w:val="en-GB" w:eastAsia="en-GB"/>
        </w:rPr>
      </w:pPr>
      <w:hyperlink w:anchor="_Toc22738773" w:history="1">
        <w:r w:rsidR="0090753A" w:rsidRPr="00975296">
          <w:rPr>
            <w:rStyle w:val="Hyperlink"/>
            <w:noProof/>
          </w:rPr>
          <w:t>7.1.1</w:t>
        </w:r>
        <w:r w:rsidR="0090753A">
          <w:rPr>
            <w:noProof/>
            <w:lang w:val="en-GB" w:eastAsia="en-GB"/>
          </w:rPr>
          <w:tab/>
        </w:r>
        <w:r w:rsidR="0090753A" w:rsidRPr="00975296">
          <w:rPr>
            <w:rStyle w:val="Hyperlink"/>
            <w:noProof/>
          </w:rPr>
          <w:t>UR-Scriptic</w:t>
        </w:r>
        <w:r w:rsidR="0090753A">
          <w:rPr>
            <w:noProof/>
            <w:webHidden/>
          </w:rPr>
          <w:tab/>
        </w:r>
        <w:r w:rsidR="0090753A">
          <w:rPr>
            <w:noProof/>
            <w:webHidden/>
          </w:rPr>
          <w:fldChar w:fldCharType="begin"/>
        </w:r>
        <w:r w:rsidR="0090753A">
          <w:rPr>
            <w:noProof/>
            <w:webHidden/>
          </w:rPr>
          <w:instrText xml:space="preserve"> PAGEREF _Toc22738773 \h </w:instrText>
        </w:r>
        <w:r w:rsidR="0090753A">
          <w:rPr>
            <w:noProof/>
            <w:webHidden/>
          </w:rPr>
        </w:r>
        <w:r w:rsidR="0090753A">
          <w:rPr>
            <w:noProof/>
            <w:webHidden/>
          </w:rPr>
          <w:fldChar w:fldCharType="separate"/>
        </w:r>
        <w:r w:rsidR="0090753A">
          <w:rPr>
            <w:noProof/>
            <w:webHidden/>
          </w:rPr>
          <w:t>23</w:t>
        </w:r>
        <w:r w:rsidR="0090753A">
          <w:rPr>
            <w:noProof/>
            <w:webHidden/>
          </w:rPr>
          <w:fldChar w:fldCharType="end"/>
        </w:r>
      </w:hyperlink>
    </w:p>
    <w:p w14:paraId="117E056D" w14:textId="4AC10E7B" w:rsidR="0090753A" w:rsidRDefault="002F1D96">
      <w:pPr>
        <w:pStyle w:val="Inhopg3"/>
        <w:tabs>
          <w:tab w:val="left" w:pos="1320"/>
          <w:tab w:val="right" w:leader="dot" w:pos="9350"/>
        </w:tabs>
        <w:rPr>
          <w:noProof/>
          <w:lang w:val="en-GB" w:eastAsia="en-GB"/>
        </w:rPr>
      </w:pPr>
      <w:hyperlink w:anchor="_Toc22738774" w:history="1">
        <w:r w:rsidR="0090753A" w:rsidRPr="00975296">
          <w:rPr>
            <w:rStyle w:val="Hyperlink"/>
            <w:noProof/>
          </w:rPr>
          <w:t>7.1.2</w:t>
        </w:r>
        <w:r w:rsidR="0090753A">
          <w:rPr>
            <w:noProof/>
            <w:lang w:val="en-GB" w:eastAsia="en-GB"/>
          </w:rPr>
          <w:tab/>
        </w:r>
        <w:r w:rsidR="0090753A" w:rsidRPr="00975296">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_Toc22738774 \h </w:instrText>
        </w:r>
        <w:r w:rsidR="0090753A">
          <w:rPr>
            <w:noProof/>
            <w:webHidden/>
          </w:rPr>
        </w:r>
        <w:r w:rsidR="0090753A">
          <w:rPr>
            <w:noProof/>
            <w:webHidden/>
          </w:rPr>
          <w:fldChar w:fldCharType="separate"/>
        </w:r>
        <w:r w:rsidR="0090753A">
          <w:rPr>
            <w:noProof/>
            <w:webHidden/>
          </w:rPr>
          <w:t>24</w:t>
        </w:r>
        <w:r w:rsidR="0090753A">
          <w:rPr>
            <w:noProof/>
            <w:webHidden/>
          </w:rPr>
          <w:fldChar w:fldCharType="end"/>
        </w:r>
      </w:hyperlink>
    </w:p>
    <w:p w14:paraId="2AA2DC19" w14:textId="4606A19E" w:rsidR="0090753A" w:rsidRDefault="002F1D96">
      <w:pPr>
        <w:pStyle w:val="Inhopg3"/>
        <w:tabs>
          <w:tab w:val="left" w:pos="1320"/>
          <w:tab w:val="right" w:leader="dot" w:pos="9350"/>
        </w:tabs>
        <w:rPr>
          <w:noProof/>
          <w:lang w:val="en-GB" w:eastAsia="en-GB"/>
        </w:rPr>
      </w:pPr>
      <w:hyperlink w:anchor="_Toc22738775" w:history="1">
        <w:r w:rsidR="0090753A" w:rsidRPr="00975296">
          <w:rPr>
            <w:rStyle w:val="Hyperlink"/>
            <w:noProof/>
          </w:rPr>
          <w:t>7.1.3</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_Toc22738775 \h </w:instrText>
        </w:r>
        <w:r w:rsidR="0090753A">
          <w:rPr>
            <w:noProof/>
            <w:webHidden/>
          </w:rPr>
        </w:r>
        <w:r w:rsidR="0090753A">
          <w:rPr>
            <w:noProof/>
            <w:webHidden/>
          </w:rPr>
          <w:fldChar w:fldCharType="separate"/>
        </w:r>
        <w:r w:rsidR="0090753A">
          <w:rPr>
            <w:noProof/>
            <w:webHidden/>
          </w:rPr>
          <w:t>24</w:t>
        </w:r>
        <w:r w:rsidR="0090753A">
          <w:rPr>
            <w:noProof/>
            <w:webHidden/>
          </w:rPr>
          <w:fldChar w:fldCharType="end"/>
        </w:r>
      </w:hyperlink>
    </w:p>
    <w:p w14:paraId="44E27915" w14:textId="62E3A4EA" w:rsidR="0090753A" w:rsidRDefault="002F1D96">
      <w:pPr>
        <w:pStyle w:val="Inhopg2"/>
        <w:tabs>
          <w:tab w:val="left" w:pos="880"/>
          <w:tab w:val="right" w:leader="dot" w:pos="9350"/>
        </w:tabs>
        <w:rPr>
          <w:noProof/>
          <w:lang w:val="en-GB" w:eastAsia="en-GB"/>
        </w:rPr>
      </w:pPr>
      <w:hyperlink w:anchor="_Toc22738776" w:history="1">
        <w:r w:rsidR="0090753A" w:rsidRPr="00975296">
          <w:rPr>
            <w:rStyle w:val="Hyperlink"/>
            <w:noProof/>
            <w14:scene3d>
              <w14:camera w14:prst="orthographicFront"/>
              <w14:lightRig w14:rig="threePt" w14:dir="t">
                <w14:rot w14:lat="0" w14:lon="0" w14:rev="0"/>
              </w14:lightRig>
            </w14:scene3d>
          </w:rPr>
          <w:t>7.2</w:t>
        </w:r>
        <w:r w:rsidR="0090753A">
          <w:rPr>
            <w:noProof/>
            <w:lang w:val="en-GB" w:eastAsia="en-GB"/>
          </w:rPr>
          <w:tab/>
        </w:r>
        <w:r w:rsidR="0090753A" w:rsidRPr="00975296">
          <w:rPr>
            <w:rStyle w:val="Hyperlink"/>
            <w:noProof/>
          </w:rPr>
          <w:t>Deployment</w:t>
        </w:r>
        <w:r w:rsidR="0090753A">
          <w:rPr>
            <w:noProof/>
            <w:webHidden/>
          </w:rPr>
          <w:tab/>
        </w:r>
        <w:r w:rsidR="0090753A">
          <w:rPr>
            <w:noProof/>
            <w:webHidden/>
          </w:rPr>
          <w:fldChar w:fldCharType="begin"/>
        </w:r>
        <w:r w:rsidR="0090753A">
          <w:rPr>
            <w:noProof/>
            <w:webHidden/>
          </w:rPr>
          <w:instrText xml:space="preserve"> PAGEREF _Toc22738776 \h </w:instrText>
        </w:r>
        <w:r w:rsidR="0090753A">
          <w:rPr>
            <w:noProof/>
            <w:webHidden/>
          </w:rPr>
        </w:r>
        <w:r w:rsidR="0090753A">
          <w:rPr>
            <w:noProof/>
            <w:webHidden/>
          </w:rPr>
          <w:fldChar w:fldCharType="separate"/>
        </w:r>
        <w:r w:rsidR="0090753A">
          <w:rPr>
            <w:noProof/>
            <w:webHidden/>
          </w:rPr>
          <w:t>24</w:t>
        </w:r>
        <w:r w:rsidR="0090753A">
          <w:rPr>
            <w:noProof/>
            <w:webHidden/>
          </w:rPr>
          <w:fldChar w:fldCharType="end"/>
        </w:r>
      </w:hyperlink>
    </w:p>
    <w:p w14:paraId="3F4BF7D7" w14:textId="2E56E080" w:rsidR="0090753A" w:rsidRDefault="002F1D96">
      <w:pPr>
        <w:pStyle w:val="Inhopg2"/>
        <w:tabs>
          <w:tab w:val="left" w:pos="880"/>
          <w:tab w:val="right" w:leader="dot" w:pos="9350"/>
        </w:tabs>
        <w:rPr>
          <w:noProof/>
          <w:lang w:val="en-GB" w:eastAsia="en-GB"/>
        </w:rPr>
      </w:pPr>
      <w:hyperlink w:anchor="_Toc22738777" w:history="1">
        <w:r w:rsidR="0090753A" w:rsidRPr="00975296">
          <w:rPr>
            <w:rStyle w:val="Hyperlink"/>
            <w:noProof/>
            <w14:scene3d>
              <w14:camera w14:prst="orthographicFront"/>
              <w14:lightRig w14:rig="threePt" w14:dir="t">
                <w14:rot w14:lat="0" w14:lon="0" w14:rev="0"/>
              </w14:lightRig>
            </w14:scene3d>
          </w:rPr>
          <w:t>7.3</w:t>
        </w:r>
        <w:r w:rsidR="0090753A">
          <w:rPr>
            <w:noProof/>
            <w:lang w:val="en-GB" w:eastAsia="en-GB"/>
          </w:rPr>
          <w:tab/>
        </w:r>
        <w:r w:rsidR="0090753A" w:rsidRPr="00975296">
          <w:rPr>
            <w:rStyle w:val="Hyperlink"/>
            <w:noProof/>
          </w:rPr>
          <w:t>Testopstelling</w:t>
        </w:r>
        <w:r w:rsidR="0090753A">
          <w:rPr>
            <w:noProof/>
            <w:webHidden/>
          </w:rPr>
          <w:tab/>
        </w:r>
        <w:r w:rsidR="0090753A">
          <w:rPr>
            <w:noProof/>
            <w:webHidden/>
          </w:rPr>
          <w:fldChar w:fldCharType="begin"/>
        </w:r>
        <w:r w:rsidR="0090753A">
          <w:rPr>
            <w:noProof/>
            <w:webHidden/>
          </w:rPr>
          <w:instrText xml:space="preserve"> PAGEREF _Toc22738777 \h </w:instrText>
        </w:r>
        <w:r w:rsidR="0090753A">
          <w:rPr>
            <w:noProof/>
            <w:webHidden/>
          </w:rPr>
        </w:r>
        <w:r w:rsidR="0090753A">
          <w:rPr>
            <w:noProof/>
            <w:webHidden/>
          </w:rPr>
          <w:fldChar w:fldCharType="separate"/>
        </w:r>
        <w:r w:rsidR="0090753A">
          <w:rPr>
            <w:noProof/>
            <w:webHidden/>
          </w:rPr>
          <w:t>25</w:t>
        </w:r>
        <w:r w:rsidR="0090753A">
          <w:rPr>
            <w:noProof/>
            <w:webHidden/>
          </w:rPr>
          <w:fldChar w:fldCharType="end"/>
        </w:r>
      </w:hyperlink>
    </w:p>
    <w:p w14:paraId="606FCB72" w14:textId="57979BEC" w:rsidR="0090753A" w:rsidRDefault="002F1D96">
      <w:pPr>
        <w:pStyle w:val="Inhopg3"/>
        <w:tabs>
          <w:tab w:val="left" w:pos="1320"/>
          <w:tab w:val="right" w:leader="dot" w:pos="9350"/>
        </w:tabs>
        <w:rPr>
          <w:noProof/>
          <w:lang w:val="en-GB" w:eastAsia="en-GB"/>
        </w:rPr>
      </w:pPr>
      <w:hyperlink w:anchor="_Toc22738778" w:history="1">
        <w:r w:rsidR="0090753A" w:rsidRPr="00975296">
          <w:rPr>
            <w:rStyle w:val="Hyperlink"/>
            <w:noProof/>
          </w:rPr>
          <w:t>7.3.1</w:t>
        </w:r>
        <w:r w:rsidR="0090753A">
          <w:rPr>
            <w:noProof/>
            <w:lang w:val="en-GB" w:eastAsia="en-GB"/>
          </w:rPr>
          <w:tab/>
        </w:r>
        <w:r w:rsidR="0090753A" w:rsidRPr="00975296">
          <w:rPr>
            <w:rStyle w:val="Hyperlink"/>
            <w:noProof/>
          </w:rPr>
          <w:t>Virtuele Testopstelling</w:t>
        </w:r>
        <w:r w:rsidR="0090753A">
          <w:rPr>
            <w:noProof/>
            <w:webHidden/>
          </w:rPr>
          <w:tab/>
        </w:r>
        <w:r w:rsidR="0090753A">
          <w:rPr>
            <w:noProof/>
            <w:webHidden/>
          </w:rPr>
          <w:fldChar w:fldCharType="begin"/>
        </w:r>
        <w:r w:rsidR="0090753A">
          <w:rPr>
            <w:noProof/>
            <w:webHidden/>
          </w:rPr>
          <w:instrText xml:space="preserve"> PAGEREF _Toc22738778 \h </w:instrText>
        </w:r>
        <w:r w:rsidR="0090753A">
          <w:rPr>
            <w:noProof/>
            <w:webHidden/>
          </w:rPr>
        </w:r>
        <w:r w:rsidR="0090753A">
          <w:rPr>
            <w:noProof/>
            <w:webHidden/>
          </w:rPr>
          <w:fldChar w:fldCharType="separate"/>
        </w:r>
        <w:r w:rsidR="0090753A">
          <w:rPr>
            <w:noProof/>
            <w:webHidden/>
          </w:rPr>
          <w:t>25</w:t>
        </w:r>
        <w:r w:rsidR="0090753A">
          <w:rPr>
            <w:noProof/>
            <w:webHidden/>
          </w:rPr>
          <w:fldChar w:fldCharType="end"/>
        </w:r>
      </w:hyperlink>
    </w:p>
    <w:p w14:paraId="3BDCB42C" w14:textId="7C82047C" w:rsidR="0090753A" w:rsidRDefault="002F1D96">
      <w:pPr>
        <w:pStyle w:val="Inhopg3"/>
        <w:tabs>
          <w:tab w:val="left" w:pos="1320"/>
          <w:tab w:val="right" w:leader="dot" w:pos="9350"/>
        </w:tabs>
        <w:rPr>
          <w:noProof/>
          <w:lang w:val="en-GB" w:eastAsia="en-GB"/>
        </w:rPr>
      </w:pPr>
      <w:hyperlink w:anchor="_Toc22738779" w:history="1">
        <w:r w:rsidR="0090753A" w:rsidRPr="00975296">
          <w:rPr>
            <w:rStyle w:val="Hyperlink"/>
            <w:noProof/>
          </w:rPr>
          <w:t>7.3.2</w:t>
        </w:r>
        <w:r w:rsidR="0090753A">
          <w:rPr>
            <w:noProof/>
            <w:lang w:val="en-GB" w:eastAsia="en-GB"/>
          </w:rPr>
          <w:tab/>
        </w:r>
        <w:r w:rsidR="0090753A" w:rsidRPr="00975296">
          <w:rPr>
            <w:rStyle w:val="Hyperlink"/>
            <w:noProof/>
          </w:rPr>
          <w:t>Fysieke Opstelling</w:t>
        </w:r>
        <w:r w:rsidR="0090753A">
          <w:rPr>
            <w:noProof/>
            <w:webHidden/>
          </w:rPr>
          <w:tab/>
        </w:r>
        <w:r w:rsidR="0090753A">
          <w:rPr>
            <w:noProof/>
            <w:webHidden/>
          </w:rPr>
          <w:fldChar w:fldCharType="begin"/>
        </w:r>
        <w:r w:rsidR="0090753A">
          <w:rPr>
            <w:noProof/>
            <w:webHidden/>
          </w:rPr>
          <w:instrText xml:space="preserve"> PAGEREF _Toc22738779 \h </w:instrText>
        </w:r>
        <w:r w:rsidR="0090753A">
          <w:rPr>
            <w:noProof/>
            <w:webHidden/>
          </w:rPr>
        </w:r>
        <w:r w:rsidR="0090753A">
          <w:rPr>
            <w:noProof/>
            <w:webHidden/>
          </w:rPr>
          <w:fldChar w:fldCharType="separate"/>
        </w:r>
        <w:r w:rsidR="0090753A">
          <w:rPr>
            <w:noProof/>
            <w:webHidden/>
          </w:rPr>
          <w:t>25</w:t>
        </w:r>
        <w:r w:rsidR="0090753A">
          <w:rPr>
            <w:noProof/>
            <w:webHidden/>
          </w:rPr>
          <w:fldChar w:fldCharType="end"/>
        </w:r>
      </w:hyperlink>
    </w:p>
    <w:p w14:paraId="1CF8DB12" w14:textId="5FD0B857" w:rsidR="0090753A" w:rsidRDefault="002F1D96">
      <w:pPr>
        <w:pStyle w:val="Inhopg2"/>
        <w:tabs>
          <w:tab w:val="left" w:pos="880"/>
          <w:tab w:val="right" w:leader="dot" w:pos="9350"/>
        </w:tabs>
        <w:rPr>
          <w:noProof/>
          <w:lang w:val="en-GB" w:eastAsia="en-GB"/>
        </w:rPr>
      </w:pPr>
      <w:hyperlink w:anchor="_Toc22738780" w:history="1">
        <w:r w:rsidR="0090753A" w:rsidRPr="00975296">
          <w:rPr>
            <w:rStyle w:val="Hyperlink"/>
            <w:noProof/>
            <w14:scene3d>
              <w14:camera w14:prst="orthographicFront"/>
              <w14:lightRig w14:rig="threePt" w14:dir="t">
                <w14:rot w14:lat="0" w14:lon="0" w14:rev="0"/>
              </w14:lightRig>
            </w14:scene3d>
          </w:rPr>
          <w:t>7.4</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_Toc22738780 \h </w:instrText>
        </w:r>
        <w:r w:rsidR="0090753A">
          <w:rPr>
            <w:noProof/>
            <w:webHidden/>
          </w:rPr>
        </w:r>
        <w:r w:rsidR="0090753A">
          <w:rPr>
            <w:noProof/>
            <w:webHidden/>
          </w:rPr>
          <w:fldChar w:fldCharType="separate"/>
        </w:r>
        <w:r w:rsidR="0090753A">
          <w:rPr>
            <w:noProof/>
            <w:webHidden/>
          </w:rPr>
          <w:t>26</w:t>
        </w:r>
        <w:r w:rsidR="0090753A">
          <w:rPr>
            <w:noProof/>
            <w:webHidden/>
          </w:rPr>
          <w:fldChar w:fldCharType="end"/>
        </w:r>
      </w:hyperlink>
    </w:p>
    <w:p w14:paraId="11F90846" w14:textId="6A53C384" w:rsidR="0090753A" w:rsidRDefault="002F1D96">
      <w:pPr>
        <w:pStyle w:val="Inhopg1"/>
        <w:tabs>
          <w:tab w:val="left" w:pos="440"/>
          <w:tab w:val="right" w:leader="dot" w:pos="9350"/>
        </w:tabs>
        <w:rPr>
          <w:noProof/>
          <w:lang w:val="en-GB" w:eastAsia="en-GB"/>
        </w:rPr>
      </w:pPr>
      <w:hyperlink w:anchor="_Toc22738781" w:history="1">
        <w:r w:rsidR="0090753A" w:rsidRPr="00975296">
          <w:rPr>
            <w:rStyle w:val="Hyperlink"/>
            <w:noProof/>
          </w:rPr>
          <w:t>8</w:t>
        </w:r>
        <w:r w:rsidR="0090753A">
          <w:rPr>
            <w:noProof/>
            <w:lang w:val="en-GB" w:eastAsia="en-GB"/>
          </w:rPr>
          <w:tab/>
        </w:r>
        <w:r w:rsidR="0090753A" w:rsidRPr="00975296">
          <w:rPr>
            <w:rStyle w:val="Hyperlink"/>
            <w:noProof/>
          </w:rPr>
          <w:t>Communication is key</w:t>
        </w:r>
        <w:r w:rsidR="0090753A">
          <w:rPr>
            <w:noProof/>
            <w:webHidden/>
          </w:rPr>
          <w:tab/>
        </w:r>
        <w:r w:rsidR="0090753A">
          <w:rPr>
            <w:noProof/>
            <w:webHidden/>
          </w:rPr>
          <w:fldChar w:fldCharType="begin"/>
        </w:r>
        <w:r w:rsidR="0090753A">
          <w:rPr>
            <w:noProof/>
            <w:webHidden/>
          </w:rPr>
          <w:instrText xml:space="preserve"> PAGEREF _Toc22738781 \h </w:instrText>
        </w:r>
        <w:r w:rsidR="0090753A">
          <w:rPr>
            <w:noProof/>
            <w:webHidden/>
          </w:rPr>
        </w:r>
        <w:r w:rsidR="0090753A">
          <w:rPr>
            <w:noProof/>
            <w:webHidden/>
          </w:rPr>
          <w:fldChar w:fldCharType="separate"/>
        </w:r>
        <w:r w:rsidR="0090753A">
          <w:rPr>
            <w:noProof/>
            <w:webHidden/>
          </w:rPr>
          <w:t>27</w:t>
        </w:r>
        <w:r w:rsidR="0090753A">
          <w:rPr>
            <w:noProof/>
            <w:webHidden/>
          </w:rPr>
          <w:fldChar w:fldCharType="end"/>
        </w:r>
      </w:hyperlink>
    </w:p>
    <w:p w14:paraId="55DD2EEA" w14:textId="47F5612D" w:rsidR="0090753A" w:rsidRDefault="002F1D96" w:rsidP="004E3632">
      <w:pPr>
        <w:pStyle w:val="Inhopg2"/>
        <w:tabs>
          <w:tab w:val="left" w:pos="880"/>
          <w:tab w:val="right" w:leader="dot" w:pos="9350"/>
        </w:tabs>
        <w:rPr>
          <w:noProof/>
          <w:lang w:val="en-GB" w:eastAsia="en-GB"/>
        </w:rPr>
      </w:pPr>
      <w:hyperlink w:anchor="_Toc22738782" w:history="1">
        <w:r w:rsidR="0090753A" w:rsidRPr="00975296">
          <w:rPr>
            <w:rStyle w:val="Hyperlink"/>
            <w:noProof/>
            <w14:scene3d>
              <w14:camera w14:prst="orthographicFront"/>
              <w14:lightRig w14:rig="threePt" w14:dir="t">
                <w14:rot w14:lat="0" w14:lon="0" w14:rev="0"/>
              </w14:lightRig>
            </w14:scene3d>
          </w:rPr>
          <w:t>8.1</w:t>
        </w:r>
        <w:r w:rsidR="0090753A">
          <w:rPr>
            <w:noProof/>
            <w:lang w:val="en-GB" w:eastAsia="en-GB"/>
          </w:rPr>
          <w:tab/>
        </w:r>
        <w:r w:rsidR="0090753A" w:rsidRPr="00975296">
          <w:rPr>
            <w:rStyle w:val="Hyperlink"/>
            <w:noProof/>
          </w:rPr>
          <w:t>Modbus en Festo</w:t>
        </w:r>
        <w:r w:rsidR="0090753A">
          <w:rPr>
            <w:noProof/>
            <w:webHidden/>
          </w:rPr>
          <w:tab/>
        </w:r>
        <w:r w:rsidR="0090753A">
          <w:rPr>
            <w:noProof/>
            <w:webHidden/>
          </w:rPr>
          <w:fldChar w:fldCharType="begin"/>
        </w:r>
        <w:r w:rsidR="0090753A">
          <w:rPr>
            <w:noProof/>
            <w:webHidden/>
          </w:rPr>
          <w:instrText xml:space="preserve"> PAGEREF _Toc22738782 \h </w:instrText>
        </w:r>
        <w:r w:rsidR="0090753A">
          <w:rPr>
            <w:noProof/>
            <w:webHidden/>
          </w:rPr>
        </w:r>
        <w:r w:rsidR="0090753A">
          <w:rPr>
            <w:noProof/>
            <w:webHidden/>
          </w:rPr>
          <w:fldChar w:fldCharType="separate"/>
        </w:r>
        <w:r w:rsidR="0090753A">
          <w:rPr>
            <w:noProof/>
            <w:webHidden/>
          </w:rPr>
          <w:t>27</w:t>
        </w:r>
        <w:r w:rsidR="0090753A">
          <w:rPr>
            <w:noProof/>
            <w:webHidden/>
          </w:rPr>
          <w:fldChar w:fldCharType="end"/>
        </w:r>
      </w:hyperlink>
    </w:p>
    <w:p w14:paraId="215DA8CB" w14:textId="05B4D8B2" w:rsidR="0090753A" w:rsidRDefault="002F1D96">
      <w:pPr>
        <w:pStyle w:val="Inhopg2"/>
        <w:tabs>
          <w:tab w:val="left" w:pos="880"/>
          <w:tab w:val="right" w:leader="dot" w:pos="9350"/>
        </w:tabs>
        <w:rPr>
          <w:noProof/>
          <w:lang w:val="en-GB" w:eastAsia="en-GB"/>
        </w:rPr>
      </w:pPr>
      <w:hyperlink w:anchor="_Toc22738784" w:history="1">
        <w:r w:rsidR="0090753A" w:rsidRPr="00975296">
          <w:rPr>
            <w:rStyle w:val="Hyperlink"/>
            <w:noProof/>
            <w14:scene3d>
              <w14:camera w14:prst="orthographicFront"/>
              <w14:lightRig w14:rig="threePt" w14:dir="t">
                <w14:rot w14:lat="0" w14:lon="0" w14:rev="0"/>
              </w14:lightRig>
            </w14:scene3d>
          </w:rPr>
          <w:t>8.2</w:t>
        </w:r>
        <w:r w:rsidR="0090753A">
          <w:rPr>
            <w:noProof/>
            <w:lang w:val="en-GB" w:eastAsia="en-GB"/>
          </w:rPr>
          <w:tab/>
        </w:r>
        <w:r w:rsidR="0090753A" w:rsidRPr="00975296">
          <w:rPr>
            <w:rStyle w:val="Hyperlink"/>
            <w:noProof/>
          </w:rPr>
          <w:t>Modbus Software</w:t>
        </w:r>
        <w:r w:rsidR="0090753A">
          <w:rPr>
            <w:noProof/>
            <w:webHidden/>
          </w:rPr>
          <w:tab/>
        </w:r>
        <w:r w:rsidR="0090753A">
          <w:rPr>
            <w:noProof/>
            <w:webHidden/>
          </w:rPr>
          <w:fldChar w:fldCharType="begin"/>
        </w:r>
        <w:r w:rsidR="0090753A">
          <w:rPr>
            <w:noProof/>
            <w:webHidden/>
          </w:rPr>
          <w:instrText xml:space="preserve"> PAGEREF _Toc22738784 \h </w:instrText>
        </w:r>
        <w:r w:rsidR="0090753A">
          <w:rPr>
            <w:noProof/>
            <w:webHidden/>
          </w:rPr>
        </w:r>
        <w:r w:rsidR="0090753A">
          <w:rPr>
            <w:noProof/>
            <w:webHidden/>
          </w:rPr>
          <w:fldChar w:fldCharType="separate"/>
        </w:r>
        <w:r w:rsidR="0090753A">
          <w:rPr>
            <w:noProof/>
            <w:webHidden/>
          </w:rPr>
          <w:t>28</w:t>
        </w:r>
        <w:r w:rsidR="0090753A">
          <w:rPr>
            <w:noProof/>
            <w:webHidden/>
          </w:rPr>
          <w:fldChar w:fldCharType="end"/>
        </w:r>
      </w:hyperlink>
    </w:p>
    <w:p w14:paraId="212128CC" w14:textId="762CD939" w:rsidR="0090753A" w:rsidRDefault="002F1D96">
      <w:pPr>
        <w:pStyle w:val="Inhopg2"/>
        <w:tabs>
          <w:tab w:val="left" w:pos="880"/>
          <w:tab w:val="right" w:leader="dot" w:pos="9350"/>
        </w:tabs>
        <w:rPr>
          <w:noProof/>
          <w:lang w:val="en-GB" w:eastAsia="en-GB"/>
        </w:rPr>
      </w:pPr>
      <w:hyperlink w:anchor="_Toc22738785" w:history="1">
        <w:r w:rsidR="0090753A" w:rsidRPr="00975296">
          <w:rPr>
            <w:rStyle w:val="Hyperlink"/>
            <w:noProof/>
            <w14:scene3d>
              <w14:camera w14:prst="orthographicFront"/>
              <w14:lightRig w14:rig="threePt" w14:dir="t">
                <w14:rot w14:lat="0" w14:lon="0" w14:rev="0"/>
              </w14:lightRig>
            </w14:scene3d>
          </w:rPr>
          <w:t>8.3</w:t>
        </w:r>
        <w:r w:rsidR="0090753A">
          <w:rPr>
            <w:noProof/>
            <w:lang w:val="en-GB" w:eastAsia="en-GB"/>
          </w:rPr>
          <w:tab/>
        </w:r>
        <w:r w:rsidR="0090753A" w:rsidRPr="00975296">
          <w:rPr>
            <w:rStyle w:val="Hyperlink"/>
            <w:noProof/>
          </w:rPr>
          <w:t>Demons</w:t>
        </w:r>
        <w:r w:rsidR="0090753A">
          <w:rPr>
            <w:noProof/>
            <w:webHidden/>
          </w:rPr>
          <w:tab/>
        </w:r>
        <w:r w:rsidR="0090753A">
          <w:rPr>
            <w:noProof/>
            <w:webHidden/>
          </w:rPr>
          <w:fldChar w:fldCharType="begin"/>
        </w:r>
        <w:r w:rsidR="0090753A">
          <w:rPr>
            <w:noProof/>
            <w:webHidden/>
          </w:rPr>
          <w:instrText xml:space="preserve"> PAGEREF _Toc22738785 \h </w:instrText>
        </w:r>
        <w:r w:rsidR="0090753A">
          <w:rPr>
            <w:noProof/>
            <w:webHidden/>
          </w:rPr>
        </w:r>
        <w:r w:rsidR="0090753A">
          <w:rPr>
            <w:noProof/>
            <w:webHidden/>
          </w:rPr>
          <w:fldChar w:fldCharType="separate"/>
        </w:r>
        <w:r w:rsidR="0090753A">
          <w:rPr>
            <w:noProof/>
            <w:webHidden/>
          </w:rPr>
          <w:t>29</w:t>
        </w:r>
        <w:r w:rsidR="0090753A">
          <w:rPr>
            <w:noProof/>
            <w:webHidden/>
          </w:rPr>
          <w:fldChar w:fldCharType="end"/>
        </w:r>
      </w:hyperlink>
    </w:p>
    <w:p w14:paraId="1026E4AB" w14:textId="6F2133E0" w:rsidR="0090753A" w:rsidRDefault="002F1D96">
      <w:pPr>
        <w:pStyle w:val="Inhopg2"/>
        <w:tabs>
          <w:tab w:val="left" w:pos="880"/>
          <w:tab w:val="right" w:leader="dot" w:pos="9350"/>
        </w:tabs>
        <w:rPr>
          <w:noProof/>
          <w:lang w:val="en-GB" w:eastAsia="en-GB"/>
        </w:rPr>
      </w:pPr>
      <w:hyperlink w:anchor="_Toc22738786" w:history="1">
        <w:r w:rsidR="0090753A" w:rsidRPr="00975296">
          <w:rPr>
            <w:rStyle w:val="Hyperlink"/>
            <w:noProof/>
            <w14:scene3d>
              <w14:camera w14:prst="orthographicFront"/>
              <w14:lightRig w14:rig="threePt" w14:dir="t">
                <w14:rot w14:lat="0" w14:lon="0" w14:rev="0"/>
              </w14:lightRig>
            </w14:scene3d>
          </w:rPr>
          <w:t>8.4</w:t>
        </w:r>
        <w:r w:rsidR="0090753A">
          <w:rPr>
            <w:noProof/>
            <w:lang w:val="en-GB" w:eastAsia="en-GB"/>
          </w:rPr>
          <w:tab/>
        </w:r>
        <w:r w:rsidR="0090753A" w:rsidRPr="00975296">
          <w:rPr>
            <w:rStyle w:val="Hyperlink"/>
            <w:noProof/>
          </w:rPr>
          <w:t>Communicatie FestoCap naar Modbus</w:t>
        </w:r>
        <w:r w:rsidR="0090753A">
          <w:rPr>
            <w:noProof/>
            <w:webHidden/>
          </w:rPr>
          <w:tab/>
        </w:r>
        <w:r w:rsidR="0090753A">
          <w:rPr>
            <w:noProof/>
            <w:webHidden/>
          </w:rPr>
          <w:fldChar w:fldCharType="begin"/>
        </w:r>
        <w:r w:rsidR="0090753A">
          <w:rPr>
            <w:noProof/>
            <w:webHidden/>
          </w:rPr>
          <w:instrText xml:space="preserve"> PAGEREF _Toc22738786 \h </w:instrText>
        </w:r>
        <w:r w:rsidR="0090753A">
          <w:rPr>
            <w:noProof/>
            <w:webHidden/>
          </w:rPr>
        </w:r>
        <w:r w:rsidR="0090753A">
          <w:rPr>
            <w:noProof/>
            <w:webHidden/>
          </w:rPr>
          <w:fldChar w:fldCharType="separate"/>
        </w:r>
        <w:r w:rsidR="0090753A">
          <w:rPr>
            <w:noProof/>
            <w:webHidden/>
          </w:rPr>
          <w:t>31</w:t>
        </w:r>
        <w:r w:rsidR="0090753A">
          <w:rPr>
            <w:noProof/>
            <w:webHidden/>
          </w:rPr>
          <w:fldChar w:fldCharType="end"/>
        </w:r>
      </w:hyperlink>
    </w:p>
    <w:p w14:paraId="3F1F1D55" w14:textId="35B05310" w:rsidR="0090753A" w:rsidRDefault="002F1D96">
      <w:pPr>
        <w:pStyle w:val="Inhopg2"/>
        <w:tabs>
          <w:tab w:val="left" w:pos="880"/>
          <w:tab w:val="right" w:leader="dot" w:pos="9350"/>
        </w:tabs>
        <w:rPr>
          <w:noProof/>
          <w:lang w:val="en-GB" w:eastAsia="en-GB"/>
        </w:rPr>
      </w:pPr>
      <w:hyperlink w:anchor="_Toc22738787" w:history="1">
        <w:r w:rsidR="0090753A" w:rsidRPr="00975296">
          <w:rPr>
            <w:rStyle w:val="Hyperlink"/>
            <w:noProof/>
            <w14:scene3d>
              <w14:camera w14:prst="orthographicFront"/>
              <w14:lightRig w14:rig="threePt" w14:dir="t">
                <w14:rot w14:lat="0" w14:lon="0" w14:rev="0"/>
              </w14:lightRig>
            </w14:scene3d>
          </w:rPr>
          <w:t>8.5</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_Toc22738787 \h </w:instrText>
        </w:r>
        <w:r w:rsidR="0090753A">
          <w:rPr>
            <w:noProof/>
            <w:webHidden/>
          </w:rPr>
        </w:r>
        <w:r w:rsidR="0090753A">
          <w:rPr>
            <w:noProof/>
            <w:webHidden/>
          </w:rPr>
          <w:fldChar w:fldCharType="separate"/>
        </w:r>
        <w:r w:rsidR="0090753A">
          <w:rPr>
            <w:noProof/>
            <w:webHidden/>
          </w:rPr>
          <w:t>31</w:t>
        </w:r>
        <w:r w:rsidR="0090753A">
          <w:rPr>
            <w:noProof/>
            <w:webHidden/>
          </w:rPr>
          <w:fldChar w:fldCharType="end"/>
        </w:r>
      </w:hyperlink>
    </w:p>
    <w:p w14:paraId="27B51BF9" w14:textId="7269215E" w:rsidR="0090753A" w:rsidRDefault="002F1D96">
      <w:pPr>
        <w:pStyle w:val="Inhopg1"/>
        <w:tabs>
          <w:tab w:val="left" w:pos="440"/>
          <w:tab w:val="right" w:leader="dot" w:pos="9350"/>
        </w:tabs>
        <w:rPr>
          <w:noProof/>
          <w:lang w:val="en-GB" w:eastAsia="en-GB"/>
        </w:rPr>
      </w:pPr>
      <w:hyperlink w:anchor="_Toc22738788" w:history="1">
        <w:r w:rsidR="0090753A" w:rsidRPr="00975296">
          <w:rPr>
            <w:rStyle w:val="Hyperlink"/>
            <w:noProof/>
          </w:rPr>
          <w:t>9</w:t>
        </w:r>
        <w:r w:rsidR="0090753A">
          <w:rPr>
            <w:noProof/>
            <w:lang w:val="en-GB" w:eastAsia="en-GB"/>
          </w:rPr>
          <w:tab/>
        </w:r>
        <w:r w:rsidR="0090753A" w:rsidRPr="00975296">
          <w:rPr>
            <w:rStyle w:val="Hyperlink"/>
            <w:noProof/>
          </w:rPr>
          <w:t>Making a FestoCap</w:t>
        </w:r>
        <w:r w:rsidR="0090753A">
          <w:rPr>
            <w:noProof/>
            <w:webHidden/>
          </w:rPr>
          <w:tab/>
        </w:r>
        <w:r w:rsidR="0090753A">
          <w:rPr>
            <w:noProof/>
            <w:webHidden/>
          </w:rPr>
          <w:fldChar w:fldCharType="begin"/>
        </w:r>
        <w:r w:rsidR="0090753A">
          <w:rPr>
            <w:noProof/>
            <w:webHidden/>
          </w:rPr>
          <w:instrText xml:space="preserve"> PAGEREF _Toc22738788 \h </w:instrText>
        </w:r>
        <w:r w:rsidR="0090753A">
          <w:rPr>
            <w:noProof/>
            <w:webHidden/>
          </w:rPr>
        </w:r>
        <w:r w:rsidR="0090753A">
          <w:rPr>
            <w:noProof/>
            <w:webHidden/>
          </w:rPr>
          <w:fldChar w:fldCharType="separate"/>
        </w:r>
        <w:r w:rsidR="0090753A">
          <w:rPr>
            <w:noProof/>
            <w:webHidden/>
          </w:rPr>
          <w:t>32</w:t>
        </w:r>
        <w:r w:rsidR="0090753A">
          <w:rPr>
            <w:noProof/>
            <w:webHidden/>
          </w:rPr>
          <w:fldChar w:fldCharType="end"/>
        </w:r>
      </w:hyperlink>
    </w:p>
    <w:p w14:paraId="69FEEDFB" w14:textId="06E43A7D" w:rsidR="0090753A" w:rsidRDefault="002F1D96">
      <w:pPr>
        <w:pStyle w:val="Inhopg2"/>
        <w:tabs>
          <w:tab w:val="left" w:pos="880"/>
          <w:tab w:val="right" w:leader="dot" w:pos="9350"/>
        </w:tabs>
        <w:rPr>
          <w:noProof/>
          <w:lang w:val="en-GB" w:eastAsia="en-GB"/>
        </w:rPr>
      </w:pPr>
      <w:hyperlink w:anchor="_Toc22738789" w:history="1">
        <w:r w:rsidR="0090753A" w:rsidRPr="00975296">
          <w:rPr>
            <w:rStyle w:val="Hyperlink"/>
            <w:noProof/>
            <w14:scene3d>
              <w14:camera w14:prst="orthographicFront"/>
              <w14:lightRig w14:rig="threePt" w14:dir="t">
                <w14:rot w14:lat="0" w14:lon="0" w14:rev="0"/>
              </w14:lightRig>
            </w14:scene3d>
          </w:rPr>
          <w:t>9.1</w:t>
        </w:r>
        <w:r w:rsidR="0090753A">
          <w:rPr>
            <w:noProof/>
            <w:lang w:val="en-GB" w:eastAsia="en-GB"/>
          </w:rPr>
          <w:tab/>
        </w:r>
        <w:r w:rsidR="0090753A" w:rsidRPr="00975296">
          <w:rPr>
            <w:rStyle w:val="Hyperlink"/>
            <w:noProof/>
          </w:rPr>
          <w:t>Sequence FestoCap</w:t>
        </w:r>
        <w:r w:rsidR="0090753A">
          <w:rPr>
            <w:noProof/>
            <w:webHidden/>
          </w:rPr>
          <w:tab/>
        </w:r>
        <w:r w:rsidR="0090753A">
          <w:rPr>
            <w:noProof/>
            <w:webHidden/>
          </w:rPr>
          <w:fldChar w:fldCharType="begin"/>
        </w:r>
        <w:r w:rsidR="0090753A">
          <w:rPr>
            <w:noProof/>
            <w:webHidden/>
          </w:rPr>
          <w:instrText xml:space="preserve"> PAGEREF _Toc22738789 \h </w:instrText>
        </w:r>
        <w:r w:rsidR="0090753A">
          <w:rPr>
            <w:noProof/>
            <w:webHidden/>
          </w:rPr>
        </w:r>
        <w:r w:rsidR="0090753A">
          <w:rPr>
            <w:noProof/>
            <w:webHidden/>
          </w:rPr>
          <w:fldChar w:fldCharType="separate"/>
        </w:r>
        <w:r w:rsidR="0090753A">
          <w:rPr>
            <w:noProof/>
            <w:webHidden/>
          </w:rPr>
          <w:t>32</w:t>
        </w:r>
        <w:r w:rsidR="0090753A">
          <w:rPr>
            <w:noProof/>
            <w:webHidden/>
          </w:rPr>
          <w:fldChar w:fldCharType="end"/>
        </w:r>
      </w:hyperlink>
    </w:p>
    <w:p w14:paraId="73FC9DCE" w14:textId="4CE6022A" w:rsidR="0090753A" w:rsidRDefault="002F1D96">
      <w:pPr>
        <w:pStyle w:val="Inhopg2"/>
        <w:tabs>
          <w:tab w:val="left" w:pos="880"/>
          <w:tab w:val="right" w:leader="dot" w:pos="9350"/>
        </w:tabs>
        <w:rPr>
          <w:noProof/>
          <w:lang w:val="en-GB" w:eastAsia="en-GB"/>
        </w:rPr>
      </w:pPr>
      <w:hyperlink w:anchor="_Toc22738790" w:history="1">
        <w:r w:rsidR="0090753A" w:rsidRPr="00975296">
          <w:rPr>
            <w:rStyle w:val="Hyperlink"/>
            <w:noProof/>
            <w14:scene3d>
              <w14:camera w14:prst="orthographicFront"/>
              <w14:lightRig w14:rig="threePt" w14:dir="t">
                <w14:rot w14:lat="0" w14:lon="0" w14:rev="0"/>
              </w14:lightRig>
            </w14:scene3d>
          </w:rPr>
          <w:t>9.2</w:t>
        </w:r>
        <w:r w:rsidR="0090753A">
          <w:rPr>
            <w:noProof/>
            <w:lang w:val="en-GB" w:eastAsia="en-GB"/>
          </w:rPr>
          <w:tab/>
        </w:r>
        <w:r w:rsidR="0090753A" w:rsidRPr="00975296">
          <w:rPr>
            <w:rStyle w:val="Hyperlink"/>
            <w:noProof/>
          </w:rPr>
          <w:t>URCap</w:t>
        </w:r>
        <w:r w:rsidR="0090753A">
          <w:rPr>
            <w:noProof/>
            <w:webHidden/>
          </w:rPr>
          <w:tab/>
        </w:r>
        <w:r w:rsidR="0090753A">
          <w:rPr>
            <w:noProof/>
            <w:webHidden/>
          </w:rPr>
          <w:fldChar w:fldCharType="begin"/>
        </w:r>
        <w:r w:rsidR="0090753A">
          <w:rPr>
            <w:noProof/>
            <w:webHidden/>
          </w:rPr>
          <w:instrText xml:space="preserve"> PAGEREF _Toc22738790 \h </w:instrText>
        </w:r>
        <w:r w:rsidR="0090753A">
          <w:rPr>
            <w:noProof/>
            <w:webHidden/>
          </w:rPr>
        </w:r>
        <w:r w:rsidR="0090753A">
          <w:rPr>
            <w:noProof/>
            <w:webHidden/>
          </w:rPr>
          <w:fldChar w:fldCharType="separate"/>
        </w:r>
        <w:r w:rsidR="0090753A">
          <w:rPr>
            <w:noProof/>
            <w:webHidden/>
          </w:rPr>
          <w:t>33</w:t>
        </w:r>
        <w:r w:rsidR="0090753A">
          <w:rPr>
            <w:noProof/>
            <w:webHidden/>
          </w:rPr>
          <w:fldChar w:fldCharType="end"/>
        </w:r>
      </w:hyperlink>
    </w:p>
    <w:p w14:paraId="3D3EF00E" w14:textId="7677D50B" w:rsidR="0090753A" w:rsidRDefault="002F1D96">
      <w:pPr>
        <w:pStyle w:val="Inhopg3"/>
        <w:tabs>
          <w:tab w:val="left" w:pos="1320"/>
          <w:tab w:val="right" w:leader="dot" w:pos="9350"/>
        </w:tabs>
        <w:rPr>
          <w:noProof/>
          <w:lang w:val="en-GB" w:eastAsia="en-GB"/>
        </w:rPr>
      </w:pPr>
      <w:hyperlink w:anchor="_Toc22738791" w:history="1">
        <w:r w:rsidR="0090753A" w:rsidRPr="00975296">
          <w:rPr>
            <w:rStyle w:val="Hyperlink"/>
            <w:noProof/>
          </w:rPr>
          <w:t>9.2.1</w:t>
        </w:r>
        <w:r w:rsidR="0090753A">
          <w:rPr>
            <w:noProof/>
            <w:lang w:val="en-GB" w:eastAsia="en-GB"/>
          </w:rPr>
          <w:tab/>
        </w:r>
        <w:r w:rsidR="0090753A" w:rsidRPr="00975296">
          <w:rPr>
            <w:rStyle w:val="Hyperlink"/>
            <w:noProof/>
          </w:rPr>
          <w:t>Installation Node</w:t>
        </w:r>
        <w:r w:rsidR="0090753A">
          <w:rPr>
            <w:noProof/>
            <w:webHidden/>
          </w:rPr>
          <w:tab/>
        </w:r>
        <w:r w:rsidR="0090753A">
          <w:rPr>
            <w:noProof/>
            <w:webHidden/>
          </w:rPr>
          <w:fldChar w:fldCharType="begin"/>
        </w:r>
        <w:r w:rsidR="0090753A">
          <w:rPr>
            <w:noProof/>
            <w:webHidden/>
          </w:rPr>
          <w:instrText xml:space="preserve"> PAGEREF _Toc22738791 \h </w:instrText>
        </w:r>
        <w:r w:rsidR="0090753A">
          <w:rPr>
            <w:noProof/>
            <w:webHidden/>
          </w:rPr>
        </w:r>
        <w:r w:rsidR="0090753A">
          <w:rPr>
            <w:noProof/>
            <w:webHidden/>
          </w:rPr>
          <w:fldChar w:fldCharType="separate"/>
        </w:r>
        <w:r w:rsidR="0090753A">
          <w:rPr>
            <w:noProof/>
            <w:webHidden/>
          </w:rPr>
          <w:t>33</w:t>
        </w:r>
        <w:r w:rsidR="0090753A">
          <w:rPr>
            <w:noProof/>
            <w:webHidden/>
          </w:rPr>
          <w:fldChar w:fldCharType="end"/>
        </w:r>
      </w:hyperlink>
    </w:p>
    <w:p w14:paraId="328C2B9E" w14:textId="03BDFD24" w:rsidR="0090753A" w:rsidRDefault="002F1D96">
      <w:pPr>
        <w:pStyle w:val="Inhopg3"/>
        <w:tabs>
          <w:tab w:val="left" w:pos="1320"/>
          <w:tab w:val="right" w:leader="dot" w:pos="9350"/>
        </w:tabs>
        <w:rPr>
          <w:noProof/>
          <w:lang w:val="en-GB" w:eastAsia="en-GB"/>
        </w:rPr>
      </w:pPr>
      <w:hyperlink w:anchor="_Toc22738792" w:history="1">
        <w:r w:rsidR="0090753A" w:rsidRPr="00975296">
          <w:rPr>
            <w:rStyle w:val="Hyperlink"/>
            <w:noProof/>
          </w:rPr>
          <w:t>9.2.2</w:t>
        </w:r>
        <w:r w:rsidR="0090753A">
          <w:rPr>
            <w:noProof/>
            <w:lang w:val="en-GB" w:eastAsia="en-GB"/>
          </w:rPr>
          <w:tab/>
        </w:r>
        <w:r w:rsidR="0090753A" w:rsidRPr="00975296">
          <w:rPr>
            <w:rStyle w:val="Hyperlink"/>
            <w:noProof/>
          </w:rPr>
          <w:t>Program Node</w:t>
        </w:r>
        <w:r w:rsidR="0090753A">
          <w:rPr>
            <w:noProof/>
            <w:webHidden/>
          </w:rPr>
          <w:tab/>
        </w:r>
        <w:r w:rsidR="0090753A">
          <w:rPr>
            <w:noProof/>
            <w:webHidden/>
          </w:rPr>
          <w:fldChar w:fldCharType="begin"/>
        </w:r>
        <w:r w:rsidR="0090753A">
          <w:rPr>
            <w:noProof/>
            <w:webHidden/>
          </w:rPr>
          <w:instrText xml:space="preserve"> PAGEREF _Toc22738792 \h </w:instrText>
        </w:r>
        <w:r w:rsidR="0090753A">
          <w:rPr>
            <w:noProof/>
            <w:webHidden/>
          </w:rPr>
        </w:r>
        <w:r w:rsidR="0090753A">
          <w:rPr>
            <w:noProof/>
            <w:webHidden/>
          </w:rPr>
          <w:fldChar w:fldCharType="separate"/>
        </w:r>
        <w:r w:rsidR="0090753A">
          <w:rPr>
            <w:noProof/>
            <w:webHidden/>
          </w:rPr>
          <w:t>33</w:t>
        </w:r>
        <w:r w:rsidR="0090753A">
          <w:rPr>
            <w:noProof/>
            <w:webHidden/>
          </w:rPr>
          <w:fldChar w:fldCharType="end"/>
        </w:r>
      </w:hyperlink>
    </w:p>
    <w:p w14:paraId="467220C5" w14:textId="15B287D9" w:rsidR="0090753A" w:rsidRDefault="002F1D96">
      <w:pPr>
        <w:pStyle w:val="Inhopg2"/>
        <w:tabs>
          <w:tab w:val="left" w:pos="880"/>
          <w:tab w:val="right" w:leader="dot" w:pos="9350"/>
        </w:tabs>
        <w:rPr>
          <w:noProof/>
          <w:lang w:val="en-GB" w:eastAsia="en-GB"/>
        </w:rPr>
      </w:pPr>
      <w:hyperlink w:anchor="_Toc22738793" w:history="1">
        <w:r w:rsidR="0090753A" w:rsidRPr="00975296">
          <w:rPr>
            <w:rStyle w:val="Hyperlink"/>
            <w:noProof/>
            <w14:scene3d>
              <w14:camera w14:prst="orthographicFront"/>
              <w14:lightRig w14:rig="threePt" w14:dir="t">
                <w14:rot w14:lat="0" w14:lon="0" w14:rev="0"/>
              </w14:lightRig>
            </w14:scene3d>
          </w:rPr>
          <w:t>9.3</w:t>
        </w:r>
        <w:r w:rsidR="0090753A">
          <w:rPr>
            <w:noProof/>
            <w:lang w:val="en-GB" w:eastAsia="en-GB"/>
          </w:rPr>
          <w:tab/>
        </w:r>
        <w:r w:rsidR="0090753A" w:rsidRPr="00975296">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_Toc22738793 \h </w:instrText>
        </w:r>
        <w:r w:rsidR="0090753A">
          <w:rPr>
            <w:noProof/>
            <w:webHidden/>
          </w:rPr>
        </w:r>
        <w:r w:rsidR="0090753A">
          <w:rPr>
            <w:noProof/>
            <w:webHidden/>
          </w:rPr>
          <w:fldChar w:fldCharType="separate"/>
        </w:r>
        <w:r w:rsidR="0090753A">
          <w:rPr>
            <w:noProof/>
            <w:webHidden/>
          </w:rPr>
          <w:t>34</w:t>
        </w:r>
        <w:r w:rsidR="0090753A">
          <w:rPr>
            <w:noProof/>
            <w:webHidden/>
          </w:rPr>
          <w:fldChar w:fldCharType="end"/>
        </w:r>
      </w:hyperlink>
    </w:p>
    <w:p w14:paraId="235FED46" w14:textId="441C97CC" w:rsidR="0090753A" w:rsidRDefault="002F1D96">
      <w:pPr>
        <w:pStyle w:val="Inhopg2"/>
        <w:tabs>
          <w:tab w:val="left" w:pos="880"/>
          <w:tab w:val="right" w:leader="dot" w:pos="9350"/>
        </w:tabs>
        <w:rPr>
          <w:noProof/>
          <w:lang w:val="en-GB" w:eastAsia="en-GB"/>
        </w:rPr>
      </w:pPr>
      <w:hyperlink w:anchor="_Toc22738794" w:history="1">
        <w:r w:rsidR="0090753A" w:rsidRPr="00975296">
          <w:rPr>
            <w:rStyle w:val="Hyperlink"/>
            <w:noProof/>
            <w14:scene3d>
              <w14:camera w14:prst="orthographicFront"/>
              <w14:lightRig w14:rig="threePt" w14:dir="t">
                <w14:rot w14:lat="0" w14:lon="0" w14:rev="0"/>
              </w14:lightRig>
            </w14:scene3d>
          </w:rPr>
          <w:t>9.4</w:t>
        </w:r>
        <w:r w:rsidR="0090753A">
          <w:rPr>
            <w:noProof/>
            <w:lang w:val="en-GB" w:eastAsia="en-GB"/>
          </w:rPr>
          <w:tab/>
        </w:r>
        <w:r w:rsidR="0090753A" w:rsidRPr="00975296">
          <w:rPr>
            <w:rStyle w:val="Hyperlink"/>
            <w:noProof/>
          </w:rPr>
          <w:t>Lay-out</w:t>
        </w:r>
        <w:r w:rsidR="0090753A">
          <w:rPr>
            <w:noProof/>
            <w:webHidden/>
          </w:rPr>
          <w:tab/>
        </w:r>
        <w:r w:rsidR="0090753A">
          <w:rPr>
            <w:noProof/>
            <w:webHidden/>
          </w:rPr>
          <w:fldChar w:fldCharType="begin"/>
        </w:r>
        <w:r w:rsidR="0090753A">
          <w:rPr>
            <w:noProof/>
            <w:webHidden/>
          </w:rPr>
          <w:instrText xml:space="preserve"> PAGEREF _Toc22738794 \h </w:instrText>
        </w:r>
        <w:r w:rsidR="0090753A">
          <w:rPr>
            <w:noProof/>
            <w:webHidden/>
          </w:rPr>
        </w:r>
        <w:r w:rsidR="0090753A">
          <w:rPr>
            <w:noProof/>
            <w:webHidden/>
          </w:rPr>
          <w:fldChar w:fldCharType="separate"/>
        </w:r>
        <w:r w:rsidR="0090753A">
          <w:rPr>
            <w:noProof/>
            <w:webHidden/>
          </w:rPr>
          <w:t>34</w:t>
        </w:r>
        <w:r w:rsidR="0090753A">
          <w:rPr>
            <w:noProof/>
            <w:webHidden/>
          </w:rPr>
          <w:fldChar w:fldCharType="end"/>
        </w:r>
      </w:hyperlink>
    </w:p>
    <w:p w14:paraId="321E69C0" w14:textId="2B732231" w:rsidR="0090753A" w:rsidRDefault="002F1D96">
      <w:pPr>
        <w:pStyle w:val="Inhopg3"/>
        <w:tabs>
          <w:tab w:val="left" w:pos="1320"/>
          <w:tab w:val="right" w:leader="dot" w:pos="9350"/>
        </w:tabs>
        <w:rPr>
          <w:noProof/>
          <w:lang w:val="en-GB" w:eastAsia="en-GB"/>
        </w:rPr>
      </w:pPr>
      <w:hyperlink w:anchor="_Toc22738795" w:history="1">
        <w:r w:rsidR="0090753A" w:rsidRPr="00975296">
          <w:rPr>
            <w:rStyle w:val="Hyperlink"/>
            <w:noProof/>
          </w:rPr>
          <w:t>9.4.1</w:t>
        </w:r>
        <w:r w:rsidR="0090753A">
          <w:rPr>
            <w:noProof/>
            <w:lang w:val="en-GB" w:eastAsia="en-GB"/>
          </w:rPr>
          <w:tab/>
        </w:r>
        <w:r w:rsidR="0090753A" w:rsidRPr="00975296">
          <w:rPr>
            <w:rStyle w:val="Hyperlink"/>
            <w:noProof/>
          </w:rPr>
          <w:t>Variabelen weergeven</w:t>
        </w:r>
        <w:r w:rsidR="0090753A">
          <w:rPr>
            <w:noProof/>
            <w:webHidden/>
          </w:rPr>
          <w:tab/>
        </w:r>
        <w:r w:rsidR="0090753A">
          <w:rPr>
            <w:noProof/>
            <w:webHidden/>
          </w:rPr>
          <w:fldChar w:fldCharType="begin"/>
        </w:r>
        <w:r w:rsidR="0090753A">
          <w:rPr>
            <w:noProof/>
            <w:webHidden/>
          </w:rPr>
          <w:instrText xml:space="preserve"> PAGEREF _Toc22738795 \h </w:instrText>
        </w:r>
        <w:r w:rsidR="0090753A">
          <w:rPr>
            <w:noProof/>
            <w:webHidden/>
          </w:rPr>
        </w:r>
        <w:r w:rsidR="0090753A">
          <w:rPr>
            <w:noProof/>
            <w:webHidden/>
          </w:rPr>
          <w:fldChar w:fldCharType="separate"/>
        </w:r>
        <w:r w:rsidR="0090753A">
          <w:rPr>
            <w:noProof/>
            <w:webHidden/>
          </w:rPr>
          <w:t>34</w:t>
        </w:r>
        <w:r w:rsidR="0090753A">
          <w:rPr>
            <w:noProof/>
            <w:webHidden/>
          </w:rPr>
          <w:fldChar w:fldCharType="end"/>
        </w:r>
      </w:hyperlink>
    </w:p>
    <w:p w14:paraId="53CBC3FD" w14:textId="69A04283" w:rsidR="0090753A" w:rsidRDefault="002F1D96">
      <w:pPr>
        <w:pStyle w:val="Inhopg3"/>
        <w:tabs>
          <w:tab w:val="left" w:pos="1320"/>
          <w:tab w:val="right" w:leader="dot" w:pos="9350"/>
        </w:tabs>
        <w:rPr>
          <w:noProof/>
          <w:lang w:val="en-GB" w:eastAsia="en-GB"/>
        </w:rPr>
      </w:pPr>
      <w:hyperlink w:anchor="_Toc22738796" w:history="1">
        <w:r w:rsidR="0090753A" w:rsidRPr="00975296">
          <w:rPr>
            <w:rStyle w:val="Hyperlink"/>
            <w:noProof/>
          </w:rPr>
          <w:t>9.4.2</w:t>
        </w:r>
        <w:r w:rsidR="0090753A">
          <w:rPr>
            <w:noProof/>
            <w:lang w:val="en-GB" w:eastAsia="en-GB"/>
          </w:rPr>
          <w:tab/>
        </w:r>
        <w:r w:rsidR="0090753A" w:rsidRPr="00975296">
          <w:rPr>
            <w:rStyle w:val="Hyperlink"/>
            <w:noProof/>
          </w:rPr>
          <w:t>Titles en titles</w:t>
        </w:r>
        <w:r w:rsidR="0090753A">
          <w:rPr>
            <w:noProof/>
            <w:webHidden/>
          </w:rPr>
          <w:tab/>
        </w:r>
        <w:r w:rsidR="0090753A">
          <w:rPr>
            <w:noProof/>
            <w:webHidden/>
          </w:rPr>
          <w:fldChar w:fldCharType="begin"/>
        </w:r>
        <w:r w:rsidR="0090753A">
          <w:rPr>
            <w:noProof/>
            <w:webHidden/>
          </w:rPr>
          <w:instrText xml:space="preserve"> PAGEREF _Toc22738796 \h </w:instrText>
        </w:r>
        <w:r w:rsidR="0090753A">
          <w:rPr>
            <w:noProof/>
            <w:webHidden/>
          </w:rPr>
        </w:r>
        <w:r w:rsidR="0090753A">
          <w:rPr>
            <w:noProof/>
            <w:webHidden/>
          </w:rPr>
          <w:fldChar w:fldCharType="separate"/>
        </w:r>
        <w:r w:rsidR="0090753A">
          <w:rPr>
            <w:noProof/>
            <w:webHidden/>
          </w:rPr>
          <w:t>35</w:t>
        </w:r>
        <w:r w:rsidR="0090753A">
          <w:rPr>
            <w:noProof/>
            <w:webHidden/>
          </w:rPr>
          <w:fldChar w:fldCharType="end"/>
        </w:r>
      </w:hyperlink>
    </w:p>
    <w:p w14:paraId="4B2AA790" w14:textId="4671C65B" w:rsidR="0090753A" w:rsidRDefault="002F1D96">
      <w:pPr>
        <w:pStyle w:val="Inhopg2"/>
        <w:tabs>
          <w:tab w:val="left" w:pos="880"/>
          <w:tab w:val="right" w:leader="dot" w:pos="9350"/>
        </w:tabs>
        <w:rPr>
          <w:noProof/>
          <w:lang w:val="en-GB" w:eastAsia="en-GB"/>
        </w:rPr>
      </w:pPr>
      <w:hyperlink w:anchor="_Toc22738797" w:history="1">
        <w:r w:rsidR="0090753A" w:rsidRPr="00975296">
          <w:rPr>
            <w:rStyle w:val="Hyperlink"/>
            <w:noProof/>
            <w14:scene3d>
              <w14:camera w14:prst="orthographicFront"/>
              <w14:lightRig w14:rig="threePt" w14:dir="t">
                <w14:rot w14:lat="0" w14:lon="0" w14:rev="0"/>
              </w14:lightRig>
            </w14:scene3d>
          </w:rPr>
          <w:t>9.5</w:t>
        </w:r>
        <w:r w:rsidR="0090753A">
          <w:rPr>
            <w:noProof/>
            <w:lang w:val="en-GB" w:eastAsia="en-GB"/>
          </w:rPr>
          <w:tab/>
        </w:r>
        <w:r w:rsidR="0090753A" w:rsidRPr="00975296">
          <w:rPr>
            <w:rStyle w:val="Hyperlink"/>
            <w:noProof/>
          </w:rPr>
          <w:t>Toolbar</w:t>
        </w:r>
        <w:r w:rsidR="0090753A">
          <w:rPr>
            <w:noProof/>
            <w:webHidden/>
          </w:rPr>
          <w:tab/>
        </w:r>
        <w:r w:rsidR="0090753A">
          <w:rPr>
            <w:noProof/>
            <w:webHidden/>
          </w:rPr>
          <w:fldChar w:fldCharType="begin"/>
        </w:r>
        <w:r w:rsidR="0090753A">
          <w:rPr>
            <w:noProof/>
            <w:webHidden/>
          </w:rPr>
          <w:instrText xml:space="preserve"> PAGEREF _Toc22738797 \h </w:instrText>
        </w:r>
        <w:r w:rsidR="0090753A">
          <w:rPr>
            <w:noProof/>
            <w:webHidden/>
          </w:rPr>
        </w:r>
        <w:r w:rsidR="0090753A">
          <w:rPr>
            <w:noProof/>
            <w:webHidden/>
          </w:rPr>
          <w:fldChar w:fldCharType="separate"/>
        </w:r>
        <w:r w:rsidR="0090753A">
          <w:rPr>
            <w:noProof/>
            <w:webHidden/>
          </w:rPr>
          <w:t>35</w:t>
        </w:r>
        <w:r w:rsidR="0090753A">
          <w:rPr>
            <w:noProof/>
            <w:webHidden/>
          </w:rPr>
          <w:fldChar w:fldCharType="end"/>
        </w:r>
      </w:hyperlink>
    </w:p>
    <w:p w14:paraId="3E6B134F" w14:textId="6B5F83B9" w:rsidR="0090753A" w:rsidRDefault="002F1D96">
      <w:pPr>
        <w:pStyle w:val="Inhopg1"/>
        <w:tabs>
          <w:tab w:val="left" w:pos="660"/>
          <w:tab w:val="right" w:leader="dot" w:pos="9350"/>
        </w:tabs>
        <w:rPr>
          <w:noProof/>
          <w:lang w:val="en-GB" w:eastAsia="en-GB"/>
        </w:rPr>
      </w:pPr>
      <w:hyperlink w:anchor="_Toc22738798" w:history="1">
        <w:r w:rsidR="0090753A" w:rsidRPr="00975296">
          <w:rPr>
            <w:rStyle w:val="Hyperlink"/>
            <w:noProof/>
          </w:rPr>
          <w:t>10</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_Toc22738798 \h </w:instrText>
        </w:r>
        <w:r w:rsidR="0090753A">
          <w:rPr>
            <w:noProof/>
            <w:webHidden/>
          </w:rPr>
        </w:r>
        <w:r w:rsidR="0090753A">
          <w:rPr>
            <w:noProof/>
            <w:webHidden/>
          </w:rPr>
          <w:fldChar w:fldCharType="separate"/>
        </w:r>
        <w:r w:rsidR="0090753A">
          <w:rPr>
            <w:noProof/>
            <w:webHidden/>
          </w:rPr>
          <w:t>37</w:t>
        </w:r>
        <w:r w:rsidR="0090753A">
          <w:rPr>
            <w:noProof/>
            <w:webHidden/>
          </w:rPr>
          <w:fldChar w:fldCharType="end"/>
        </w:r>
      </w:hyperlink>
    </w:p>
    <w:p w14:paraId="2CD088EE" w14:textId="11AE2DEE" w:rsidR="0090753A" w:rsidRDefault="002F1D96">
      <w:pPr>
        <w:pStyle w:val="Inhopg1"/>
        <w:tabs>
          <w:tab w:val="left" w:pos="660"/>
          <w:tab w:val="right" w:leader="dot" w:pos="9350"/>
        </w:tabs>
        <w:rPr>
          <w:noProof/>
          <w:lang w:val="en-GB" w:eastAsia="en-GB"/>
        </w:rPr>
      </w:pPr>
      <w:hyperlink w:anchor="_Toc22738799" w:history="1">
        <w:r w:rsidR="0090753A" w:rsidRPr="00975296">
          <w:rPr>
            <w:rStyle w:val="Hyperlink"/>
            <w:noProof/>
          </w:rPr>
          <w:t>11</w:t>
        </w:r>
        <w:r w:rsidR="0090753A">
          <w:rPr>
            <w:noProof/>
            <w:lang w:val="en-GB" w:eastAsia="en-GB"/>
          </w:rPr>
          <w:tab/>
        </w:r>
        <w:r w:rsidR="0090753A" w:rsidRPr="00975296">
          <w:rPr>
            <w:rStyle w:val="Hyperlink"/>
            <w:noProof/>
          </w:rPr>
          <w:t>Aanbevelingen</w:t>
        </w:r>
        <w:r w:rsidR="0090753A">
          <w:rPr>
            <w:noProof/>
            <w:webHidden/>
          </w:rPr>
          <w:tab/>
        </w:r>
        <w:r w:rsidR="0090753A">
          <w:rPr>
            <w:noProof/>
            <w:webHidden/>
          </w:rPr>
          <w:fldChar w:fldCharType="begin"/>
        </w:r>
        <w:r w:rsidR="0090753A">
          <w:rPr>
            <w:noProof/>
            <w:webHidden/>
          </w:rPr>
          <w:instrText xml:space="preserve"> PAGEREF _Toc22738799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5721D406" w14:textId="385C6666" w:rsidR="0090753A" w:rsidRDefault="002F1D96">
      <w:pPr>
        <w:pStyle w:val="Inhopg2"/>
        <w:tabs>
          <w:tab w:val="left" w:pos="880"/>
          <w:tab w:val="right" w:leader="dot" w:pos="9350"/>
        </w:tabs>
        <w:rPr>
          <w:noProof/>
          <w:lang w:val="en-GB" w:eastAsia="en-GB"/>
        </w:rPr>
      </w:pPr>
      <w:hyperlink w:anchor="_Toc22738800" w:history="1">
        <w:r w:rsidR="0090753A" w:rsidRPr="00975296">
          <w:rPr>
            <w:rStyle w:val="Hyperlink"/>
            <w:noProof/>
            <w14:scene3d>
              <w14:camera w14:prst="orthographicFront"/>
              <w14:lightRig w14:rig="threePt" w14:dir="t">
                <w14:rot w14:lat="0" w14:lon="0" w14:rev="0"/>
              </w14:lightRig>
            </w14:scene3d>
          </w:rPr>
          <w:t>11.1</w:t>
        </w:r>
        <w:r w:rsidR="0090753A">
          <w:rPr>
            <w:noProof/>
            <w:lang w:val="en-GB" w:eastAsia="en-GB"/>
          </w:rPr>
          <w:tab/>
        </w:r>
        <w:r w:rsidR="0090753A" w:rsidRPr="00975296">
          <w:rPr>
            <w:rStyle w:val="Hyperlink"/>
            <w:noProof/>
          </w:rPr>
          <w:t>Ondersteuning meerdere motoren</w:t>
        </w:r>
        <w:r w:rsidR="0090753A">
          <w:rPr>
            <w:noProof/>
            <w:webHidden/>
          </w:rPr>
          <w:tab/>
        </w:r>
        <w:r w:rsidR="0090753A">
          <w:rPr>
            <w:noProof/>
            <w:webHidden/>
          </w:rPr>
          <w:fldChar w:fldCharType="begin"/>
        </w:r>
        <w:r w:rsidR="0090753A">
          <w:rPr>
            <w:noProof/>
            <w:webHidden/>
          </w:rPr>
          <w:instrText xml:space="preserve"> PAGEREF _Toc22738800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47CFC18C" w14:textId="3372F12F" w:rsidR="0090753A" w:rsidRDefault="002F1D96">
      <w:pPr>
        <w:pStyle w:val="Inhopg2"/>
        <w:tabs>
          <w:tab w:val="left" w:pos="880"/>
          <w:tab w:val="right" w:leader="dot" w:pos="9350"/>
        </w:tabs>
        <w:rPr>
          <w:noProof/>
          <w:lang w:val="en-GB" w:eastAsia="en-GB"/>
        </w:rPr>
      </w:pPr>
      <w:hyperlink w:anchor="_Toc22738801" w:history="1">
        <w:r w:rsidR="0090753A" w:rsidRPr="00975296">
          <w:rPr>
            <w:rStyle w:val="Hyperlink"/>
            <w:noProof/>
            <w14:scene3d>
              <w14:camera w14:prst="orthographicFront"/>
              <w14:lightRig w14:rig="threePt" w14:dir="t">
                <w14:rot w14:lat="0" w14:lon="0" w14:rev="0"/>
              </w14:lightRig>
            </w14:scene3d>
          </w:rPr>
          <w:t>11.2</w:t>
        </w:r>
        <w:r w:rsidR="0090753A">
          <w:rPr>
            <w:noProof/>
            <w:lang w:val="en-GB" w:eastAsia="en-GB"/>
          </w:rPr>
          <w:tab/>
        </w:r>
        <w:r w:rsidR="0090753A" w:rsidRPr="00975296">
          <w:rPr>
            <w:rStyle w:val="Hyperlink"/>
            <w:noProof/>
          </w:rPr>
          <w:t>CommandServer standaardiseren</w:t>
        </w:r>
        <w:r w:rsidR="0090753A">
          <w:rPr>
            <w:noProof/>
            <w:webHidden/>
          </w:rPr>
          <w:tab/>
        </w:r>
        <w:r w:rsidR="0090753A">
          <w:rPr>
            <w:noProof/>
            <w:webHidden/>
          </w:rPr>
          <w:fldChar w:fldCharType="begin"/>
        </w:r>
        <w:r w:rsidR="0090753A">
          <w:rPr>
            <w:noProof/>
            <w:webHidden/>
          </w:rPr>
          <w:instrText xml:space="preserve"> PAGEREF _Toc22738801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0840E9C2" w14:textId="73152AB5" w:rsidR="0090753A" w:rsidRDefault="002F1D96">
      <w:pPr>
        <w:pStyle w:val="Inhopg2"/>
        <w:tabs>
          <w:tab w:val="left" w:pos="880"/>
          <w:tab w:val="right" w:leader="dot" w:pos="9350"/>
        </w:tabs>
        <w:rPr>
          <w:noProof/>
          <w:lang w:val="en-GB" w:eastAsia="en-GB"/>
        </w:rPr>
      </w:pPr>
      <w:hyperlink w:anchor="_Toc22738802" w:history="1">
        <w:r w:rsidR="0090753A" w:rsidRPr="00975296">
          <w:rPr>
            <w:rStyle w:val="Hyperlink"/>
            <w:noProof/>
            <w14:scene3d>
              <w14:camera w14:prst="orthographicFront"/>
              <w14:lightRig w14:rig="threePt" w14:dir="t">
                <w14:rot w14:lat="0" w14:lon="0" w14:rev="0"/>
              </w14:lightRig>
            </w14:scene3d>
          </w:rPr>
          <w:t>11.3</w:t>
        </w:r>
        <w:r w:rsidR="0090753A">
          <w:rPr>
            <w:noProof/>
            <w:lang w:val="en-GB" w:eastAsia="en-GB"/>
          </w:rPr>
          <w:tab/>
        </w:r>
        <w:r w:rsidR="0090753A" w:rsidRPr="00975296">
          <w:rPr>
            <w:rStyle w:val="Hyperlink"/>
            <w:noProof/>
          </w:rPr>
          <w:t>Feedback Motoren</w:t>
        </w:r>
        <w:r w:rsidR="0090753A">
          <w:rPr>
            <w:noProof/>
            <w:webHidden/>
          </w:rPr>
          <w:tab/>
        </w:r>
        <w:r w:rsidR="0090753A">
          <w:rPr>
            <w:noProof/>
            <w:webHidden/>
          </w:rPr>
          <w:fldChar w:fldCharType="begin"/>
        </w:r>
        <w:r w:rsidR="0090753A">
          <w:rPr>
            <w:noProof/>
            <w:webHidden/>
          </w:rPr>
          <w:instrText xml:space="preserve"> PAGEREF _Toc22738802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3D547F69" w14:textId="3BC5CACB" w:rsidR="0090753A" w:rsidRDefault="002F1D96">
      <w:pPr>
        <w:pStyle w:val="Inhopg2"/>
        <w:tabs>
          <w:tab w:val="left" w:pos="880"/>
          <w:tab w:val="right" w:leader="dot" w:pos="9350"/>
        </w:tabs>
        <w:rPr>
          <w:noProof/>
          <w:lang w:val="en-GB" w:eastAsia="en-GB"/>
        </w:rPr>
      </w:pPr>
      <w:hyperlink w:anchor="_Toc22738803" w:history="1">
        <w:r w:rsidR="0090753A" w:rsidRPr="00975296">
          <w:rPr>
            <w:rStyle w:val="Hyperlink"/>
            <w:noProof/>
            <w14:scene3d>
              <w14:camera w14:prst="orthographicFront"/>
              <w14:lightRig w14:rig="threePt" w14:dir="t">
                <w14:rot w14:lat="0" w14:lon="0" w14:rev="0"/>
              </w14:lightRig>
            </w14:scene3d>
          </w:rPr>
          <w:t>11.4</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_Toc22738803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6DA8A101" w14:textId="0F7BA332" w:rsidR="0090753A" w:rsidRDefault="002F1D96">
      <w:pPr>
        <w:pStyle w:val="Inhopg1"/>
        <w:tabs>
          <w:tab w:val="left" w:pos="660"/>
          <w:tab w:val="right" w:leader="dot" w:pos="9350"/>
        </w:tabs>
        <w:rPr>
          <w:noProof/>
          <w:lang w:val="en-GB" w:eastAsia="en-GB"/>
        </w:rPr>
      </w:pPr>
      <w:hyperlink w:anchor="_Toc22738804" w:history="1">
        <w:r w:rsidR="0090753A" w:rsidRPr="00975296">
          <w:rPr>
            <w:rStyle w:val="Hyperlink"/>
            <w:noProof/>
          </w:rPr>
          <w:t>12</w:t>
        </w:r>
        <w:r w:rsidR="0090753A">
          <w:rPr>
            <w:noProof/>
            <w:lang w:val="en-GB" w:eastAsia="en-GB"/>
          </w:rPr>
          <w:tab/>
        </w:r>
        <w:r w:rsidR="0090753A" w:rsidRPr="00975296">
          <w:rPr>
            <w:rStyle w:val="Hyperlink"/>
            <w:noProof/>
          </w:rPr>
          <w:t>Bibliografie</w:t>
        </w:r>
        <w:r w:rsidR="0090753A">
          <w:rPr>
            <w:noProof/>
            <w:webHidden/>
          </w:rPr>
          <w:tab/>
        </w:r>
        <w:r w:rsidR="0090753A">
          <w:rPr>
            <w:noProof/>
            <w:webHidden/>
          </w:rPr>
          <w:fldChar w:fldCharType="begin"/>
        </w:r>
        <w:r w:rsidR="0090753A">
          <w:rPr>
            <w:noProof/>
            <w:webHidden/>
          </w:rPr>
          <w:instrText xml:space="preserve"> PAGEREF _Toc22738804 \h </w:instrText>
        </w:r>
        <w:r w:rsidR="0090753A">
          <w:rPr>
            <w:noProof/>
            <w:webHidden/>
          </w:rPr>
        </w:r>
        <w:r w:rsidR="0090753A">
          <w:rPr>
            <w:noProof/>
            <w:webHidden/>
          </w:rPr>
          <w:fldChar w:fldCharType="separate"/>
        </w:r>
        <w:r w:rsidR="0090753A">
          <w:rPr>
            <w:noProof/>
            <w:webHidden/>
          </w:rPr>
          <w:t>39</w:t>
        </w:r>
        <w:r w:rsidR="0090753A">
          <w:rPr>
            <w:noProof/>
            <w:webHidden/>
          </w:rPr>
          <w:fldChar w:fldCharType="end"/>
        </w:r>
      </w:hyperlink>
    </w:p>
    <w:p w14:paraId="7935969A" w14:textId="7D0B8EAB" w:rsidR="0090753A" w:rsidRDefault="002F1D96">
      <w:pPr>
        <w:pStyle w:val="Inhopg1"/>
        <w:tabs>
          <w:tab w:val="left" w:pos="660"/>
          <w:tab w:val="right" w:leader="dot" w:pos="9350"/>
        </w:tabs>
        <w:rPr>
          <w:noProof/>
          <w:lang w:val="en-GB" w:eastAsia="en-GB"/>
        </w:rPr>
      </w:pPr>
      <w:hyperlink w:anchor="_Toc22738805" w:history="1">
        <w:r w:rsidR="0090753A" w:rsidRPr="00975296">
          <w:rPr>
            <w:rStyle w:val="Hyperlink"/>
            <w:noProof/>
          </w:rPr>
          <w:t>13</w:t>
        </w:r>
        <w:r w:rsidR="0090753A">
          <w:rPr>
            <w:noProof/>
            <w:lang w:val="en-GB" w:eastAsia="en-GB"/>
          </w:rPr>
          <w:tab/>
        </w:r>
        <w:r w:rsidR="0090753A" w:rsidRPr="00975296">
          <w:rPr>
            <w:rStyle w:val="Hyperlink"/>
            <w:noProof/>
          </w:rPr>
          <w:t>Bijlage</w:t>
        </w:r>
        <w:r w:rsidR="0090753A">
          <w:rPr>
            <w:noProof/>
            <w:webHidden/>
          </w:rPr>
          <w:tab/>
        </w:r>
        <w:r w:rsidR="0090753A">
          <w:rPr>
            <w:noProof/>
            <w:webHidden/>
          </w:rPr>
          <w:fldChar w:fldCharType="begin"/>
        </w:r>
        <w:r w:rsidR="0090753A">
          <w:rPr>
            <w:noProof/>
            <w:webHidden/>
          </w:rPr>
          <w:instrText xml:space="preserve"> PAGEREF _Toc22738805 \h </w:instrText>
        </w:r>
        <w:r w:rsidR="0090753A">
          <w:rPr>
            <w:noProof/>
            <w:webHidden/>
          </w:rPr>
        </w:r>
        <w:r w:rsidR="0090753A">
          <w:rPr>
            <w:noProof/>
            <w:webHidden/>
          </w:rPr>
          <w:fldChar w:fldCharType="separate"/>
        </w:r>
        <w:r w:rsidR="0090753A">
          <w:rPr>
            <w:noProof/>
            <w:webHidden/>
          </w:rPr>
          <w:t>40</w:t>
        </w:r>
        <w:r w:rsidR="0090753A">
          <w:rPr>
            <w:noProof/>
            <w:webHidden/>
          </w:rPr>
          <w:fldChar w:fldCharType="end"/>
        </w:r>
      </w:hyperlink>
    </w:p>
    <w:p w14:paraId="17DF79E0" w14:textId="5CC3F4B9" w:rsidR="0090753A" w:rsidRDefault="002F1D96">
      <w:pPr>
        <w:pStyle w:val="Inhopg2"/>
        <w:tabs>
          <w:tab w:val="left" w:pos="880"/>
          <w:tab w:val="right" w:leader="dot" w:pos="9350"/>
        </w:tabs>
        <w:rPr>
          <w:noProof/>
          <w:lang w:val="en-GB" w:eastAsia="en-GB"/>
        </w:rPr>
      </w:pPr>
      <w:hyperlink w:anchor="_Toc22738806" w:history="1">
        <w:r w:rsidR="0090753A" w:rsidRPr="00975296">
          <w:rPr>
            <w:rStyle w:val="Hyperlink"/>
            <w:noProof/>
            <w14:scene3d>
              <w14:camera w14:prst="orthographicFront"/>
              <w14:lightRig w14:rig="threePt" w14:dir="t">
                <w14:rot w14:lat="0" w14:lon="0" w14:rev="0"/>
              </w14:lightRig>
            </w14:scene3d>
          </w:rPr>
          <w:t>13.1</w:t>
        </w:r>
        <w:r w:rsidR="0090753A">
          <w:rPr>
            <w:noProof/>
            <w:lang w:val="en-GB" w:eastAsia="en-GB"/>
          </w:rPr>
          <w:tab/>
        </w:r>
        <w:r w:rsidR="0090753A" w:rsidRPr="00975296">
          <w:rPr>
            <w:rStyle w:val="Hyperlink"/>
            <w:noProof/>
          </w:rPr>
          <w:t>Festo motor Data Sheet</w:t>
        </w:r>
        <w:r w:rsidR="0090753A">
          <w:rPr>
            <w:noProof/>
            <w:webHidden/>
          </w:rPr>
          <w:tab/>
        </w:r>
        <w:r w:rsidR="0090753A">
          <w:rPr>
            <w:noProof/>
            <w:webHidden/>
          </w:rPr>
          <w:fldChar w:fldCharType="begin"/>
        </w:r>
        <w:r w:rsidR="0090753A">
          <w:rPr>
            <w:noProof/>
            <w:webHidden/>
          </w:rPr>
          <w:instrText xml:space="preserve"> PAGEREF _Toc22738806 \h </w:instrText>
        </w:r>
        <w:r w:rsidR="0090753A">
          <w:rPr>
            <w:noProof/>
            <w:webHidden/>
          </w:rPr>
        </w:r>
        <w:r w:rsidR="0090753A">
          <w:rPr>
            <w:noProof/>
            <w:webHidden/>
          </w:rPr>
          <w:fldChar w:fldCharType="separate"/>
        </w:r>
        <w:r w:rsidR="0090753A">
          <w:rPr>
            <w:noProof/>
            <w:webHidden/>
          </w:rPr>
          <w:t>40</w:t>
        </w:r>
        <w:r w:rsidR="0090753A">
          <w:rPr>
            <w:noProof/>
            <w:webHidden/>
          </w:rPr>
          <w:fldChar w:fldCharType="end"/>
        </w:r>
      </w:hyperlink>
    </w:p>
    <w:p w14:paraId="73533773" w14:textId="0BA538A6" w:rsidR="0090753A" w:rsidRDefault="002F1D96">
      <w:pPr>
        <w:pStyle w:val="Inhopg2"/>
        <w:tabs>
          <w:tab w:val="left" w:pos="880"/>
          <w:tab w:val="right" w:leader="dot" w:pos="9350"/>
        </w:tabs>
        <w:rPr>
          <w:noProof/>
          <w:lang w:val="en-GB" w:eastAsia="en-GB"/>
        </w:rPr>
      </w:pPr>
      <w:hyperlink w:anchor="_Toc22738807" w:history="1">
        <w:r w:rsidR="0090753A" w:rsidRPr="00975296">
          <w:rPr>
            <w:rStyle w:val="Hyperlink"/>
            <w:noProof/>
            <w14:scene3d>
              <w14:camera w14:prst="orthographicFront"/>
              <w14:lightRig w14:rig="threePt" w14:dir="t">
                <w14:rot w14:lat="0" w14:lon="0" w14:rev="0"/>
              </w14:lightRig>
            </w14:scene3d>
          </w:rPr>
          <w:t>13.2</w:t>
        </w:r>
        <w:r w:rsidR="0090753A">
          <w:rPr>
            <w:noProof/>
            <w:lang w:val="en-GB" w:eastAsia="en-GB"/>
          </w:rPr>
          <w:tab/>
        </w:r>
        <w:r w:rsidR="0090753A" w:rsidRPr="00975296">
          <w:rPr>
            <w:rStyle w:val="Hyperlink"/>
            <w:noProof/>
          </w:rPr>
          <w:t>Requirements FestoCap</w:t>
        </w:r>
        <w:r w:rsidR="0090753A">
          <w:rPr>
            <w:noProof/>
            <w:webHidden/>
          </w:rPr>
          <w:tab/>
        </w:r>
        <w:r w:rsidR="0090753A">
          <w:rPr>
            <w:noProof/>
            <w:webHidden/>
          </w:rPr>
          <w:fldChar w:fldCharType="begin"/>
        </w:r>
        <w:r w:rsidR="0090753A">
          <w:rPr>
            <w:noProof/>
            <w:webHidden/>
          </w:rPr>
          <w:instrText xml:space="preserve"> PAGEREF _Toc22738807 \h </w:instrText>
        </w:r>
        <w:r w:rsidR="0090753A">
          <w:rPr>
            <w:noProof/>
            <w:webHidden/>
          </w:rPr>
        </w:r>
        <w:r w:rsidR="0090753A">
          <w:rPr>
            <w:noProof/>
            <w:webHidden/>
          </w:rPr>
          <w:fldChar w:fldCharType="separate"/>
        </w:r>
        <w:r w:rsidR="0090753A">
          <w:rPr>
            <w:noProof/>
            <w:webHidden/>
          </w:rPr>
          <w:t>41</w:t>
        </w:r>
        <w:r w:rsidR="0090753A">
          <w:rPr>
            <w:noProof/>
            <w:webHidden/>
          </w:rPr>
          <w:fldChar w:fldCharType="end"/>
        </w:r>
      </w:hyperlink>
    </w:p>
    <w:p w14:paraId="5A833601" w14:textId="70C89F71" w:rsidR="0090753A" w:rsidRDefault="002F1D96">
      <w:pPr>
        <w:pStyle w:val="Inhopg2"/>
        <w:tabs>
          <w:tab w:val="left" w:pos="880"/>
          <w:tab w:val="right" w:leader="dot" w:pos="9350"/>
        </w:tabs>
        <w:rPr>
          <w:noProof/>
          <w:lang w:val="en-GB" w:eastAsia="en-GB"/>
        </w:rPr>
      </w:pPr>
      <w:hyperlink w:anchor="_Toc22738808" w:history="1">
        <w:r w:rsidR="0090753A" w:rsidRPr="00975296">
          <w:rPr>
            <w:rStyle w:val="Hyperlink"/>
            <w:noProof/>
            <w14:scene3d>
              <w14:camera w14:prst="orthographicFront"/>
              <w14:lightRig w14:rig="threePt" w14:dir="t">
                <w14:rot w14:lat="0" w14:lon="0" w14:rev="0"/>
              </w14:lightRig>
            </w14:scene3d>
          </w:rPr>
          <w:t>13.3</w:t>
        </w:r>
        <w:r w:rsidR="0090753A">
          <w:rPr>
            <w:noProof/>
            <w:lang w:val="en-GB" w:eastAsia="en-GB"/>
          </w:rPr>
          <w:tab/>
        </w:r>
        <w:r w:rsidR="0090753A" w:rsidRPr="00975296">
          <w:rPr>
            <w:rStyle w:val="Hyperlink"/>
            <w:noProof/>
          </w:rPr>
          <w:t>API Functionaliteit</w:t>
        </w:r>
        <w:r w:rsidR="0090753A">
          <w:rPr>
            <w:noProof/>
            <w:webHidden/>
          </w:rPr>
          <w:tab/>
        </w:r>
        <w:r w:rsidR="0090753A">
          <w:rPr>
            <w:noProof/>
            <w:webHidden/>
          </w:rPr>
          <w:fldChar w:fldCharType="begin"/>
        </w:r>
        <w:r w:rsidR="0090753A">
          <w:rPr>
            <w:noProof/>
            <w:webHidden/>
          </w:rPr>
          <w:instrText xml:space="preserve"> PAGEREF _Toc22738808 \h </w:instrText>
        </w:r>
        <w:r w:rsidR="0090753A">
          <w:rPr>
            <w:noProof/>
            <w:webHidden/>
          </w:rPr>
        </w:r>
        <w:r w:rsidR="0090753A">
          <w:rPr>
            <w:noProof/>
            <w:webHidden/>
          </w:rPr>
          <w:fldChar w:fldCharType="separate"/>
        </w:r>
        <w:r w:rsidR="0090753A">
          <w:rPr>
            <w:noProof/>
            <w:webHidden/>
          </w:rPr>
          <w:t>43</w:t>
        </w:r>
        <w:r w:rsidR="0090753A">
          <w:rPr>
            <w:noProof/>
            <w:webHidden/>
          </w:rPr>
          <w:fldChar w:fldCharType="end"/>
        </w:r>
      </w:hyperlink>
    </w:p>
    <w:p w14:paraId="76BBAEAF" w14:textId="2EA683FC" w:rsidR="0090753A" w:rsidRDefault="002F1D96">
      <w:pPr>
        <w:pStyle w:val="Inhopg2"/>
        <w:tabs>
          <w:tab w:val="left" w:pos="880"/>
          <w:tab w:val="right" w:leader="dot" w:pos="9350"/>
        </w:tabs>
        <w:rPr>
          <w:noProof/>
          <w:lang w:val="en-GB" w:eastAsia="en-GB"/>
        </w:rPr>
      </w:pPr>
      <w:hyperlink w:anchor="_Toc22738809" w:history="1">
        <w:r w:rsidR="0090753A" w:rsidRPr="00975296">
          <w:rPr>
            <w:rStyle w:val="Hyperlink"/>
            <w:noProof/>
            <w14:scene3d>
              <w14:camera w14:prst="orthographicFront"/>
              <w14:lightRig w14:rig="threePt" w14:dir="t">
                <w14:rot w14:lat="0" w14:lon="0" w14:rev="0"/>
              </w14:lightRig>
            </w14:scene3d>
          </w:rPr>
          <w:t>13.4</w:t>
        </w:r>
        <w:r w:rsidR="0090753A">
          <w:rPr>
            <w:noProof/>
            <w:lang w:val="en-GB" w:eastAsia="en-GB"/>
          </w:rPr>
          <w:tab/>
        </w:r>
        <w:r w:rsidR="0090753A" w:rsidRPr="00975296">
          <w:rPr>
            <w:rStyle w:val="Hyperlink"/>
            <w:noProof/>
          </w:rPr>
          <w:t>Klassendiagrammen</w:t>
        </w:r>
        <w:r w:rsidR="0090753A">
          <w:rPr>
            <w:noProof/>
            <w:webHidden/>
          </w:rPr>
          <w:tab/>
        </w:r>
        <w:r w:rsidR="0090753A">
          <w:rPr>
            <w:noProof/>
            <w:webHidden/>
          </w:rPr>
          <w:fldChar w:fldCharType="begin"/>
        </w:r>
        <w:r w:rsidR="0090753A">
          <w:rPr>
            <w:noProof/>
            <w:webHidden/>
          </w:rPr>
          <w:instrText xml:space="preserve"> PAGEREF _Toc22738809 \h </w:instrText>
        </w:r>
        <w:r w:rsidR="0090753A">
          <w:rPr>
            <w:noProof/>
            <w:webHidden/>
          </w:rPr>
        </w:r>
        <w:r w:rsidR="0090753A">
          <w:rPr>
            <w:noProof/>
            <w:webHidden/>
          </w:rPr>
          <w:fldChar w:fldCharType="separate"/>
        </w:r>
        <w:r w:rsidR="0090753A">
          <w:rPr>
            <w:noProof/>
            <w:webHidden/>
          </w:rPr>
          <w:t>44</w:t>
        </w:r>
        <w:r w:rsidR="0090753A">
          <w:rPr>
            <w:noProof/>
            <w:webHidden/>
          </w:rPr>
          <w:fldChar w:fldCharType="end"/>
        </w:r>
      </w:hyperlink>
    </w:p>
    <w:p w14:paraId="1929661D" w14:textId="4A7D3FF1" w:rsidR="0090753A" w:rsidRDefault="002F1D96">
      <w:pPr>
        <w:pStyle w:val="Inhopg2"/>
        <w:tabs>
          <w:tab w:val="left" w:pos="880"/>
          <w:tab w:val="right" w:leader="dot" w:pos="9350"/>
        </w:tabs>
        <w:rPr>
          <w:noProof/>
          <w:lang w:val="en-GB" w:eastAsia="en-GB"/>
        </w:rPr>
      </w:pPr>
      <w:hyperlink w:anchor="_Toc22738810" w:history="1">
        <w:r w:rsidR="0090753A" w:rsidRPr="00975296">
          <w:rPr>
            <w:rStyle w:val="Hyperlink"/>
            <w:noProof/>
            <w14:scene3d>
              <w14:camera w14:prst="orthographicFront"/>
              <w14:lightRig w14:rig="threePt" w14:dir="t">
                <w14:rot w14:lat="0" w14:lon="0" w14:rev="0"/>
              </w14:lightRig>
            </w14:scene3d>
          </w:rPr>
          <w:t>13.5</w:t>
        </w:r>
        <w:r w:rsidR="0090753A">
          <w:rPr>
            <w:noProof/>
            <w:lang w:val="en-GB" w:eastAsia="en-GB"/>
          </w:rPr>
          <w:tab/>
        </w:r>
        <w:r w:rsidR="0090753A" w:rsidRPr="00975296">
          <w:rPr>
            <w:rStyle w:val="Hyperlink"/>
            <w:noProof/>
          </w:rPr>
          <w:t>FestoCap Program Node Sequence UML</w:t>
        </w:r>
        <w:r w:rsidR="0090753A">
          <w:rPr>
            <w:noProof/>
            <w:webHidden/>
          </w:rPr>
          <w:tab/>
        </w:r>
        <w:r w:rsidR="0090753A">
          <w:rPr>
            <w:noProof/>
            <w:webHidden/>
          </w:rPr>
          <w:fldChar w:fldCharType="begin"/>
        </w:r>
        <w:r w:rsidR="0090753A">
          <w:rPr>
            <w:noProof/>
            <w:webHidden/>
          </w:rPr>
          <w:instrText xml:space="preserve"> PAGEREF _Toc22738810 \h </w:instrText>
        </w:r>
        <w:r w:rsidR="0090753A">
          <w:rPr>
            <w:noProof/>
            <w:webHidden/>
          </w:rPr>
        </w:r>
        <w:r w:rsidR="0090753A">
          <w:rPr>
            <w:noProof/>
            <w:webHidden/>
          </w:rPr>
          <w:fldChar w:fldCharType="separate"/>
        </w:r>
        <w:r w:rsidR="0090753A">
          <w:rPr>
            <w:noProof/>
            <w:webHidden/>
          </w:rPr>
          <w:t>47</w:t>
        </w:r>
        <w:r w:rsidR="0090753A">
          <w:rPr>
            <w:noProof/>
            <w:webHidden/>
          </w:rPr>
          <w:fldChar w:fldCharType="end"/>
        </w:r>
      </w:hyperlink>
    </w:p>
    <w:p w14:paraId="643F27CC" w14:textId="349169B3" w:rsidR="0090753A" w:rsidRDefault="002F1D96">
      <w:pPr>
        <w:pStyle w:val="Inhopg2"/>
        <w:tabs>
          <w:tab w:val="left" w:pos="880"/>
          <w:tab w:val="right" w:leader="dot" w:pos="9350"/>
        </w:tabs>
        <w:rPr>
          <w:noProof/>
          <w:lang w:val="en-GB" w:eastAsia="en-GB"/>
        </w:rPr>
      </w:pPr>
      <w:hyperlink w:anchor="_Toc22738811" w:history="1">
        <w:r w:rsidR="0090753A" w:rsidRPr="00975296">
          <w:rPr>
            <w:rStyle w:val="Hyperlink"/>
            <w:noProof/>
            <w14:scene3d>
              <w14:camera w14:prst="orthographicFront"/>
              <w14:lightRig w14:rig="threePt" w14:dir="t">
                <w14:rot w14:lat="0" w14:lon="0" w14:rev="0"/>
              </w14:lightRig>
            </w14:scene3d>
          </w:rPr>
          <w:t>13.6</w:t>
        </w:r>
        <w:r w:rsidR="0090753A">
          <w:rPr>
            <w:noProof/>
            <w:lang w:val="en-GB" w:eastAsia="en-GB"/>
          </w:rPr>
          <w:tab/>
        </w:r>
        <w:r w:rsidR="0090753A" w:rsidRPr="00975296">
          <w:rPr>
            <w:rStyle w:val="Hyperlink"/>
            <w:noProof/>
          </w:rPr>
          <w:t>Lay-Out</w:t>
        </w:r>
        <w:r w:rsidR="0090753A">
          <w:rPr>
            <w:noProof/>
            <w:webHidden/>
          </w:rPr>
          <w:tab/>
        </w:r>
        <w:r w:rsidR="0090753A">
          <w:rPr>
            <w:noProof/>
            <w:webHidden/>
          </w:rPr>
          <w:fldChar w:fldCharType="begin"/>
        </w:r>
        <w:r w:rsidR="0090753A">
          <w:rPr>
            <w:noProof/>
            <w:webHidden/>
          </w:rPr>
          <w:instrText xml:space="preserve"> PAGEREF _Toc22738811 \h </w:instrText>
        </w:r>
        <w:r w:rsidR="0090753A">
          <w:rPr>
            <w:noProof/>
            <w:webHidden/>
          </w:rPr>
        </w:r>
        <w:r w:rsidR="0090753A">
          <w:rPr>
            <w:noProof/>
            <w:webHidden/>
          </w:rPr>
          <w:fldChar w:fldCharType="separate"/>
        </w:r>
        <w:r w:rsidR="0090753A">
          <w:rPr>
            <w:noProof/>
            <w:webHidden/>
          </w:rPr>
          <w:t>48</w:t>
        </w:r>
        <w:r w:rsidR="0090753A">
          <w:rPr>
            <w:noProof/>
            <w:webHidden/>
          </w:rPr>
          <w:fldChar w:fldCharType="end"/>
        </w:r>
      </w:hyperlink>
    </w:p>
    <w:p w14:paraId="65E69EF7" w14:textId="54122058" w:rsidR="0090753A" w:rsidRDefault="002F1D96">
      <w:pPr>
        <w:pStyle w:val="Inhopg3"/>
        <w:tabs>
          <w:tab w:val="left" w:pos="1320"/>
          <w:tab w:val="right" w:leader="dot" w:pos="9350"/>
        </w:tabs>
        <w:rPr>
          <w:noProof/>
          <w:lang w:val="en-GB" w:eastAsia="en-GB"/>
        </w:rPr>
      </w:pPr>
      <w:hyperlink w:anchor="_Toc22738812" w:history="1">
        <w:r w:rsidR="0090753A" w:rsidRPr="00975296">
          <w:rPr>
            <w:rStyle w:val="Hyperlink"/>
            <w:noProof/>
          </w:rPr>
          <w:t>13.6.1</w:t>
        </w:r>
        <w:r w:rsidR="0090753A">
          <w:rPr>
            <w:noProof/>
            <w:lang w:val="en-GB" w:eastAsia="en-GB"/>
          </w:rPr>
          <w:tab/>
        </w:r>
        <w:r w:rsidR="0090753A" w:rsidRPr="00975296">
          <w:rPr>
            <w:rStyle w:val="Hyperlink"/>
            <w:noProof/>
          </w:rPr>
          <w:t>Eerste indruk GUI</w:t>
        </w:r>
        <w:r w:rsidR="0090753A">
          <w:rPr>
            <w:noProof/>
            <w:webHidden/>
          </w:rPr>
          <w:tab/>
        </w:r>
        <w:r w:rsidR="0090753A">
          <w:rPr>
            <w:noProof/>
            <w:webHidden/>
          </w:rPr>
          <w:fldChar w:fldCharType="begin"/>
        </w:r>
        <w:r w:rsidR="0090753A">
          <w:rPr>
            <w:noProof/>
            <w:webHidden/>
          </w:rPr>
          <w:instrText xml:space="preserve"> PAGEREF _Toc22738812 \h </w:instrText>
        </w:r>
        <w:r w:rsidR="0090753A">
          <w:rPr>
            <w:noProof/>
            <w:webHidden/>
          </w:rPr>
        </w:r>
        <w:r w:rsidR="0090753A">
          <w:rPr>
            <w:noProof/>
            <w:webHidden/>
          </w:rPr>
          <w:fldChar w:fldCharType="separate"/>
        </w:r>
        <w:r w:rsidR="0090753A">
          <w:rPr>
            <w:noProof/>
            <w:webHidden/>
          </w:rPr>
          <w:t>48</w:t>
        </w:r>
        <w:r w:rsidR="0090753A">
          <w:rPr>
            <w:noProof/>
            <w:webHidden/>
          </w:rPr>
          <w:fldChar w:fldCharType="end"/>
        </w:r>
      </w:hyperlink>
    </w:p>
    <w:p w14:paraId="5B6D4C1C" w14:textId="17CBF99A" w:rsidR="0090753A" w:rsidRDefault="002F1D96">
      <w:pPr>
        <w:pStyle w:val="Inhopg3"/>
        <w:tabs>
          <w:tab w:val="left" w:pos="1320"/>
          <w:tab w:val="right" w:leader="dot" w:pos="9350"/>
        </w:tabs>
        <w:rPr>
          <w:noProof/>
          <w:lang w:val="en-GB" w:eastAsia="en-GB"/>
        </w:rPr>
      </w:pPr>
      <w:hyperlink w:anchor="_Toc22738813" w:history="1">
        <w:r w:rsidR="0090753A" w:rsidRPr="00975296">
          <w:rPr>
            <w:rStyle w:val="Hyperlink"/>
            <w:noProof/>
          </w:rPr>
          <w:t>13.6.2</w:t>
        </w:r>
        <w:r w:rsidR="0090753A">
          <w:rPr>
            <w:noProof/>
            <w:lang w:val="en-GB" w:eastAsia="en-GB"/>
          </w:rPr>
          <w:tab/>
        </w:r>
        <w:r w:rsidR="0090753A" w:rsidRPr="00975296">
          <w:rPr>
            <w:rStyle w:val="Hyperlink"/>
            <w:noProof/>
          </w:rPr>
          <w:t>Installation Node</w:t>
        </w:r>
        <w:r w:rsidR="0090753A">
          <w:rPr>
            <w:noProof/>
            <w:webHidden/>
          </w:rPr>
          <w:tab/>
        </w:r>
        <w:r w:rsidR="0090753A">
          <w:rPr>
            <w:noProof/>
            <w:webHidden/>
          </w:rPr>
          <w:fldChar w:fldCharType="begin"/>
        </w:r>
        <w:r w:rsidR="0090753A">
          <w:rPr>
            <w:noProof/>
            <w:webHidden/>
          </w:rPr>
          <w:instrText xml:space="preserve"> PAGEREF _Toc22738813 \h </w:instrText>
        </w:r>
        <w:r w:rsidR="0090753A">
          <w:rPr>
            <w:noProof/>
            <w:webHidden/>
          </w:rPr>
        </w:r>
        <w:r w:rsidR="0090753A">
          <w:rPr>
            <w:noProof/>
            <w:webHidden/>
          </w:rPr>
          <w:fldChar w:fldCharType="separate"/>
        </w:r>
        <w:r w:rsidR="0090753A">
          <w:rPr>
            <w:noProof/>
            <w:webHidden/>
          </w:rPr>
          <w:t>49</w:t>
        </w:r>
        <w:r w:rsidR="0090753A">
          <w:rPr>
            <w:noProof/>
            <w:webHidden/>
          </w:rPr>
          <w:fldChar w:fldCharType="end"/>
        </w:r>
      </w:hyperlink>
    </w:p>
    <w:p w14:paraId="0B0DBAF9" w14:textId="56A14A60" w:rsidR="0090753A" w:rsidRDefault="002F1D96">
      <w:pPr>
        <w:pStyle w:val="Inhopg3"/>
        <w:tabs>
          <w:tab w:val="left" w:pos="1320"/>
          <w:tab w:val="right" w:leader="dot" w:pos="9350"/>
        </w:tabs>
        <w:rPr>
          <w:noProof/>
          <w:lang w:val="en-GB" w:eastAsia="en-GB"/>
        </w:rPr>
      </w:pPr>
      <w:hyperlink w:anchor="_Toc22738814" w:history="1">
        <w:r w:rsidR="0090753A" w:rsidRPr="00975296">
          <w:rPr>
            <w:rStyle w:val="Hyperlink"/>
            <w:noProof/>
          </w:rPr>
          <w:t>13.6.3</w:t>
        </w:r>
        <w:r w:rsidR="0090753A">
          <w:rPr>
            <w:noProof/>
            <w:lang w:val="en-GB" w:eastAsia="en-GB"/>
          </w:rPr>
          <w:tab/>
        </w:r>
        <w:r w:rsidR="0090753A" w:rsidRPr="00975296">
          <w:rPr>
            <w:rStyle w:val="Hyperlink"/>
            <w:noProof/>
          </w:rPr>
          <w:t>Program Node</w:t>
        </w:r>
        <w:r w:rsidR="0090753A">
          <w:rPr>
            <w:noProof/>
            <w:webHidden/>
          </w:rPr>
          <w:tab/>
        </w:r>
        <w:r w:rsidR="0090753A">
          <w:rPr>
            <w:noProof/>
            <w:webHidden/>
          </w:rPr>
          <w:fldChar w:fldCharType="begin"/>
        </w:r>
        <w:r w:rsidR="0090753A">
          <w:rPr>
            <w:noProof/>
            <w:webHidden/>
          </w:rPr>
          <w:instrText xml:space="preserve"> PAGEREF _Toc22738814 \h </w:instrText>
        </w:r>
        <w:r w:rsidR="0090753A">
          <w:rPr>
            <w:noProof/>
            <w:webHidden/>
          </w:rPr>
        </w:r>
        <w:r w:rsidR="0090753A">
          <w:rPr>
            <w:noProof/>
            <w:webHidden/>
          </w:rPr>
          <w:fldChar w:fldCharType="separate"/>
        </w:r>
        <w:r w:rsidR="0090753A">
          <w:rPr>
            <w:noProof/>
            <w:webHidden/>
          </w:rPr>
          <w:t>50</w:t>
        </w:r>
        <w:r w:rsidR="0090753A">
          <w:rPr>
            <w:noProof/>
            <w:webHidden/>
          </w:rPr>
          <w:fldChar w:fldCharType="end"/>
        </w:r>
      </w:hyperlink>
    </w:p>
    <w:p w14:paraId="28CA8C0B" w14:textId="4EFD6FD9" w:rsidR="0090753A" w:rsidRDefault="002F1D96">
      <w:pPr>
        <w:pStyle w:val="Inhopg3"/>
        <w:tabs>
          <w:tab w:val="left" w:pos="1320"/>
          <w:tab w:val="right" w:leader="dot" w:pos="9350"/>
        </w:tabs>
        <w:rPr>
          <w:noProof/>
          <w:lang w:val="en-GB" w:eastAsia="en-GB"/>
        </w:rPr>
      </w:pPr>
      <w:hyperlink w:anchor="_Toc22738815" w:history="1">
        <w:r w:rsidR="0090753A" w:rsidRPr="00975296">
          <w:rPr>
            <w:rStyle w:val="Hyperlink"/>
            <w:noProof/>
          </w:rPr>
          <w:t>13.6.4</w:t>
        </w:r>
        <w:r w:rsidR="0090753A">
          <w:rPr>
            <w:noProof/>
            <w:lang w:val="en-GB" w:eastAsia="en-GB"/>
          </w:rPr>
          <w:tab/>
        </w:r>
        <w:r w:rsidR="0090753A" w:rsidRPr="00975296">
          <w:rPr>
            <w:rStyle w:val="Hyperlink"/>
            <w:noProof/>
          </w:rPr>
          <w:t>Toolbar</w:t>
        </w:r>
        <w:r w:rsidR="0090753A">
          <w:rPr>
            <w:noProof/>
            <w:webHidden/>
          </w:rPr>
          <w:tab/>
        </w:r>
        <w:r w:rsidR="0090753A">
          <w:rPr>
            <w:noProof/>
            <w:webHidden/>
          </w:rPr>
          <w:fldChar w:fldCharType="begin"/>
        </w:r>
        <w:r w:rsidR="0090753A">
          <w:rPr>
            <w:noProof/>
            <w:webHidden/>
          </w:rPr>
          <w:instrText xml:space="preserve"> PAGEREF _Toc22738815 \h </w:instrText>
        </w:r>
        <w:r w:rsidR="0090753A">
          <w:rPr>
            <w:noProof/>
            <w:webHidden/>
          </w:rPr>
        </w:r>
        <w:r w:rsidR="0090753A">
          <w:rPr>
            <w:noProof/>
            <w:webHidden/>
          </w:rPr>
          <w:fldChar w:fldCharType="separate"/>
        </w:r>
        <w:r w:rsidR="0090753A">
          <w:rPr>
            <w:noProof/>
            <w:webHidden/>
          </w:rPr>
          <w:t>51</w:t>
        </w:r>
        <w:r w:rsidR="0090753A">
          <w:rPr>
            <w:noProof/>
            <w:webHidden/>
          </w:rPr>
          <w:fldChar w:fldCharType="end"/>
        </w:r>
      </w:hyperlink>
    </w:p>
    <w:p w14:paraId="7D6B5490" w14:textId="2839FD03" w:rsidR="0090753A" w:rsidRDefault="002F1D96">
      <w:pPr>
        <w:pStyle w:val="Inhopg2"/>
        <w:tabs>
          <w:tab w:val="left" w:pos="880"/>
          <w:tab w:val="right" w:leader="dot" w:pos="9350"/>
        </w:tabs>
        <w:rPr>
          <w:noProof/>
          <w:lang w:val="en-GB" w:eastAsia="en-GB"/>
        </w:rPr>
      </w:pPr>
      <w:hyperlink w:anchor="_Toc22738816" w:history="1">
        <w:r w:rsidR="0090753A" w:rsidRPr="00975296">
          <w:rPr>
            <w:rStyle w:val="Hyperlink"/>
            <w:noProof/>
            <w14:scene3d>
              <w14:camera w14:prst="orthographicFront"/>
              <w14:lightRig w14:rig="threePt" w14:dir="t">
                <w14:rot w14:lat="0" w14:lon="0" w14:rev="0"/>
              </w14:lightRig>
            </w14:scene3d>
          </w:rPr>
          <w:t>13.7</w:t>
        </w:r>
        <w:r w:rsidR="0090753A">
          <w:rPr>
            <w:noProof/>
            <w:lang w:val="en-GB" w:eastAsia="en-GB"/>
          </w:rPr>
          <w:tab/>
        </w:r>
        <w:r w:rsidR="0090753A" w:rsidRPr="00975296">
          <w:rPr>
            <w:rStyle w:val="Hyperlink"/>
            <w:noProof/>
          </w:rPr>
          <w:t>Plan van Aanpak</w:t>
        </w:r>
        <w:r w:rsidR="0090753A">
          <w:rPr>
            <w:noProof/>
            <w:webHidden/>
          </w:rPr>
          <w:tab/>
        </w:r>
        <w:r w:rsidR="0090753A">
          <w:rPr>
            <w:noProof/>
            <w:webHidden/>
          </w:rPr>
          <w:fldChar w:fldCharType="begin"/>
        </w:r>
        <w:r w:rsidR="0090753A">
          <w:rPr>
            <w:noProof/>
            <w:webHidden/>
          </w:rPr>
          <w:instrText xml:space="preserve"> PAGEREF _Toc22738816 \h </w:instrText>
        </w:r>
        <w:r w:rsidR="0090753A">
          <w:rPr>
            <w:noProof/>
            <w:webHidden/>
          </w:rPr>
        </w:r>
        <w:r w:rsidR="0090753A">
          <w:rPr>
            <w:noProof/>
            <w:webHidden/>
          </w:rPr>
          <w:fldChar w:fldCharType="separate"/>
        </w:r>
        <w:r w:rsidR="0090753A">
          <w:rPr>
            <w:noProof/>
            <w:webHidden/>
          </w:rPr>
          <w:t>53</w:t>
        </w:r>
        <w:r w:rsidR="0090753A">
          <w:rPr>
            <w:noProof/>
            <w:webHidden/>
          </w:rPr>
          <w:fldChar w:fldCharType="end"/>
        </w:r>
      </w:hyperlink>
    </w:p>
    <w:p w14:paraId="2F39C5A3" w14:textId="116C9F7F" w:rsidR="009F7827" w:rsidRDefault="0090753A">
      <w:r>
        <w:fldChar w:fldCharType="end"/>
      </w:r>
      <w:r w:rsidR="009F7827">
        <w:br w:type="page"/>
      </w:r>
    </w:p>
    <w:p w14:paraId="3CFCC0A9" w14:textId="77777777" w:rsidR="00C8340F" w:rsidRDefault="00C8340F" w:rsidP="00C8340F">
      <w:pPr>
        <w:pStyle w:val="Kop1"/>
      </w:pPr>
      <w:bookmarkStart w:id="3" w:name="_Toc22738734"/>
      <w:commentRangeStart w:id="4"/>
      <w:r>
        <w:lastRenderedPageBreak/>
        <w:t>Inleiding</w:t>
      </w:r>
      <w:bookmarkEnd w:id="3"/>
      <w:commentRangeEnd w:id="4"/>
      <w:r w:rsidR="00904B04">
        <w:rPr>
          <w:rStyle w:val="Verwijzingopmerking"/>
          <w:rFonts w:asciiTheme="minorHAnsi" w:eastAsiaTheme="minorEastAsia" w:hAnsiTheme="minorHAnsi" w:cstheme="minorBidi"/>
          <w:b w:val="0"/>
          <w:bCs w:val="0"/>
          <w:smallCaps w:val="0"/>
          <w:color w:val="auto"/>
        </w:rPr>
        <w:commentReference w:id="4"/>
      </w:r>
    </w:p>
    <w:p w14:paraId="7AC9DFD6" w14:textId="76FFEC13" w:rsidR="008C5D18" w:rsidRDefault="008C5D18">
      <w:r>
        <w:t xml:space="preserve">Wanneer je als technische informaticus een opdracht krijgt om te werken met robotarmen is dit een droom die uitkomt. </w:t>
      </w:r>
      <w:r w:rsidR="00051D0B">
        <w:t>Wanneer dit gepaard gaat met elektromotoren komt er een brede lach op</w:t>
      </w:r>
      <w:r w:rsidR="002F1D96">
        <w:t xml:space="preserve"> het gezicht van elke technicus</w:t>
      </w:r>
      <w:r w:rsidR="00051D0B">
        <w:t xml:space="preserve">. Daarom kan er niet snel genoeg begonnen worden met de ontwikkeling van dit product. Maar zowel de stage als productopdracht bevat meer dan alleen maar een ontwikkelfase. </w:t>
      </w:r>
    </w:p>
    <w:p w14:paraId="4777F3E7" w14:textId="3A60CD68" w:rsidR="00C8340F" w:rsidRDefault="00F97473">
      <w:r>
        <w:t xml:space="preserve">Voordat er met de ontwikkeling van de </w:t>
      </w:r>
      <w:r w:rsidR="008C5D18">
        <w:t>“FestoCap” begonnen wordt er eerst uitgelegd wat Gibas als bedrijf bevat. Hoe zit deze organisatie in elkaar, wat produceert het nou eigenlijk en wat is de plek van de stagiair in dit bedrijf? Deze vragen worden allemaal beantwoordt in de komende organisatorische context. Zodra deze duidelijk zijn kan er een duidelijk opdracht opgesteld worden. Hieruit vloeit de hoofdvraag de benodigde deelvragen om deze te beantwoorden.</w:t>
      </w:r>
      <w:r w:rsidR="002F1D96">
        <w:t xml:space="preserve"> Wanneer </w:t>
      </w:r>
      <w:r w:rsidR="00CF5AFA">
        <w:t>deze organisatorische onderdelen behandeld zijn kan er een start gemaakt worden aan project FestoCap.</w:t>
      </w:r>
      <w:r w:rsidR="00C8340F">
        <w:br w:type="page"/>
      </w:r>
    </w:p>
    <w:p w14:paraId="5FD4BCF5" w14:textId="77777777" w:rsidR="00C8340F" w:rsidRDefault="00C8340F" w:rsidP="00C8340F">
      <w:pPr>
        <w:pStyle w:val="Kop1"/>
      </w:pPr>
      <w:bookmarkStart w:id="5" w:name="_Toc22738735"/>
      <w:r>
        <w:lastRenderedPageBreak/>
        <w:t>Organisatorische Context</w:t>
      </w:r>
      <w:bookmarkEnd w:id="5"/>
    </w:p>
    <w:p w14:paraId="7F61ED40" w14:textId="77777777" w:rsidR="00C8340F" w:rsidRPr="00986CA0" w:rsidRDefault="00C8340F" w:rsidP="00C8340F">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6AD79FD1" w14:textId="77777777" w:rsidR="00C8340F" w:rsidRPr="00986CA0" w:rsidRDefault="00C8340F" w:rsidP="00C8340F">
      <w:pPr>
        <w:pStyle w:val="Citaat"/>
      </w:pPr>
      <w:r w:rsidRPr="00986CA0">
        <w:t>De system integrator, gevestigd in Nijkerk, heeft een solide positie in de productie industrie. Bouwend vanuit een jarenlange expertise in de metaalverwerkende sector is een brede know-how ontwikkeld in meerdere branches. Gibas verstevigt zo haar positie als uw leverancier van totaal oplossingen.</w:t>
      </w:r>
    </w:p>
    <w:p w14:paraId="6D1B0098" w14:textId="77777777" w:rsidR="00C8340F" w:rsidRPr="00986CA0" w:rsidRDefault="00C8340F" w:rsidP="00C8340F">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3FF2C82C" w14:textId="7E1E868C" w:rsidR="00C8340F" w:rsidRPr="00986CA0" w:rsidRDefault="00C8340F" w:rsidP="00C8340F">
      <w:pPr>
        <w:pStyle w:val="Citaat"/>
      </w:pPr>
      <w:r w:rsidRPr="00986CA0">
        <w:t>De klant stellen wij centraal en de oplossingen zijn breed gedragen. De integratie met topmerken als Fanuc Robotics, Universal Robots, Siemens ...... maken het geheel betrouwbaar en stabiel</w:t>
      </w:r>
      <w:r>
        <w:t>.</w:t>
      </w:r>
      <w:sdt>
        <w:sdtPr>
          <w:id w:val="1739211048"/>
          <w:citation/>
        </w:sdtPr>
        <w:sdtContent>
          <w:r>
            <w:fldChar w:fldCharType="begin"/>
          </w:r>
          <w:r>
            <w:instrText xml:space="preserve"> CITATION Gib19 \l 1043 </w:instrText>
          </w:r>
          <w:r>
            <w:fldChar w:fldCharType="separate"/>
          </w:r>
          <w:r w:rsidR="00E701CD">
            <w:rPr>
              <w:noProof/>
            </w:rPr>
            <w:t xml:space="preserve"> (Gibas Automation, sd)</w:t>
          </w:r>
          <w:r>
            <w:fldChar w:fldCharType="end"/>
          </w:r>
        </w:sdtContent>
      </w:sdt>
    </w:p>
    <w:p w14:paraId="44D30780" w14:textId="77777777" w:rsidR="00E05686" w:rsidRDefault="00E05686">
      <w:pPr>
        <w:rPr>
          <w:rFonts w:asciiTheme="majorHAnsi" w:eastAsiaTheme="majorEastAsia" w:hAnsiTheme="majorHAnsi" w:cstheme="majorBidi"/>
          <w:b/>
          <w:bCs/>
          <w:smallCaps/>
          <w:color w:val="000000" w:themeColor="text1"/>
          <w:sz w:val="28"/>
          <w:szCs w:val="28"/>
        </w:rPr>
      </w:pPr>
      <w:bookmarkStart w:id="6" w:name="_Toc7095897"/>
      <w:bookmarkStart w:id="7" w:name="_Toc7097530"/>
      <w:r>
        <w:br w:type="page"/>
      </w:r>
    </w:p>
    <w:p w14:paraId="5FF60AB0" w14:textId="3393B6A8" w:rsidR="00C8340F" w:rsidRPr="00986CA0" w:rsidRDefault="00C8340F" w:rsidP="00C8340F">
      <w:pPr>
        <w:pStyle w:val="Kop2"/>
        <w:numPr>
          <w:ilvl w:val="1"/>
          <w:numId w:val="1"/>
        </w:numPr>
      </w:pPr>
      <w:bookmarkStart w:id="8" w:name="_Toc22738736"/>
      <w:r w:rsidRPr="00986CA0">
        <w:lastRenderedPageBreak/>
        <w:t>Gibas Automation</w:t>
      </w:r>
      <w:bookmarkEnd w:id="6"/>
      <w:bookmarkEnd w:id="7"/>
      <w:bookmarkEnd w:id="8"/>
    </w:p>
    <w:p w14:paraId="52C7C911" w14:textId="4363FDD3" w:rsidR="00BC3E60" w:rsidRPr="00E05686" w:rsidRDefault="00C8340F">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r>
        <w:t>a</w:t>
      </w:r>
      <w:r w:rsidRPr="00986CA0">
        <w:t xml:space="preserve">utomotive &amp; </w:t>
      </w:r>
      <w:r>
        <w:t>a</w:t>
      </w:r>
      <w:r w:rsidRPr="00986CA0">
        <w:t xml:space="preserve">erospace tot </w:t>
      </w:r>
      <w:r>
        <w:t>m</w:t>
      </w:r>
      <w:r w:rsidRPr="00986CA0">
        <w:t xml:space="preserve">edical &amp; </w:t>
      </w:r>
      <w:r>
        <w:t>l</w:t>
      </w:r>
      <w:r w:rsidRPr="00986CA0">
        <w:t>aboratoria.</w:t>
      </w:r>
      <w:bookmarkStart w:id="9" w:name="_Toc7095898"/>
      <w:bookmarkStart w:id="10" w:name="_Toc7097531"/>
    </w:p>
    <w:p w14:paraId="3EFD0CA1" w14:textId="681D9AC8" w:rsidR="00C8340F" w:rsidRPr="00986CA0" w:rsidRDefault="00C8340F" w:rsidP="00C8340F">
      <w:pPr>
        <w:pStyle w:val="Kop2"/>
        <w:numPr>
          <w:ilvl w:val="1"/>
          <w:numId w:val="1"/>
        </w:numPr>
      </w:pPr>
      <w:bookmarkStart w:id="11" w:name="_Toc22738737"/>
      <w:r w:rsidRPr="00986CA0">
        <w:t>Bedrijfs- en Informatiesystemen</w:t>
      </w:r>
      <w:bookmarkEnd w:id="9"/>
      <w:bookmarkEnd w:id="10"/>
      <w:bookmarkEnd w:id="11"/>
    </w:p>
    <w:p w14:paraId="0CDA4BD7" w14:textId="77777777" w:rsidR="00C8340F" w:rsidRDefault="00C8340F" w:rsidP="00C8340F">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2D9C384B" w14:textId="77777777" w:rsidR="00C8340F" w:rsidRDefault="00C8340F" w:rsidP="00C8340F">
      <w:pPr>
        <w:pStyle w:val="Kop3"/>
        <w:numPr>
          <w:ilvl w:val="2"/>
          <w:numId w:val="1"/>
        </w:numPr>
      </w:pPr>
      <w:bookmarkStart w:id="12" w:name="_Toc7095899"/>
      <w:bookmarkStart w:id="13" w:name="_Toc7097532"/>
      <w:bookmarkStart w:id="14" w:name="_Toc22738738"/>
      <w:r w:rsidRPr="00986CA0">
        <w:t>Universal Robots</w:t>
      </w:r>
      <w:bookmarkEnd w:id="12"/>
      <w:bookmarkEnd w:id="13"/>
      <w:bookmarkEnd w:id="14"/>
    </w:p>
    <w:p w14:paraId="5D287022" w14:textId="6658A1EB" w:rsidR="00C8340F" w:rsidRPr="00B50048" w:rsidRDefault="00C8340F" w:rsidP="00C8340F">
      <w:r>
        <w:t>Een groot deel van de robotoplossingen van Gibas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4D9780B2" w14:textId="77777777" w:rsidR="00C8340F" w:rsidRPr="009E207E" w:rsidRDefault="00C8340F" w:rsidP="00C8340F">
      <w:pPr>
        <w:pStyle w:val="Kop3"/>
        <w:numPr>
          <w:ilvl w:val="2"/>
          <w:numId w:val="1"/>
        </w:numPr>
      </w:pPr>
      <w:bookmarkStart w:id="15" w:name="_Toc7095901"/>
      <w:bookmarkStart w:id="16" w:name="_Toc7097534"/>
      <w:bookmarkStart w:id="17" w:name="_Toc22738739"/>
      <w:r w:rsidRPr="00986CA0">
        <w:t>Festo Drive</w:t>
      </w:r>
      <w:bookmarkEnd w:id="15"/>
      <w:bookmarkEnd w:id="16"/>
      <w:bookmarkEnd w:id="17"/>
    </w:p>
    <w:p w14:paraId="483106F4" w14:textId="7E70CC05" w:rsidR="00C8340F" w:rsidRPr="00E44F7D" w:rsidRDefault="00C8340F" w:rsidP="00C8340F">
      <w:pPr>
        <w:rPr>
          <w:lang w:eastAsia="en-GB"/>
        </w:rPr>
      </w:pPr>
      <w:r w:rsidRPr="00986CA0">
        <w:rPr>
          <w:rFonts w:eastAsia="Times New Roman"/>
          <w:lang w:eastAsia="en-GB"/>
        </w:rPr>
        <w:t>Festo pneumatische actuatoren zijn normaal gesproken cilinder</w:t>
      </w:r>
      <w:r w:rsidR="00E44FF9">
        <w:rPr>
          <w:rFonts w:eastAsia="Times New Roman"/>
          <w:lang w:eastAsia="en-GB"/>
        </w:rPr>
        <w:t xml:space="preserve"> motoren</w:t>
      </w:r>
      <w:r w:rsidRPr="00986CA0">
        <w:rPr>
          <w:rFonts w:eastAsia="Times New Roman"/>
          <w:lang w:eastAsia="en-GB"/>
        </w:rPr>
        <w:t xml:space="preserve"> die bedoeld zijn voor lineaire bewegingen. Deze kunnen worden geleverd als standaard cilinder</w:t>
      </w:r>
      <w:r w:rsidR="00E44FF9">
        <w:rPr>
          <w:rFonts w:eastAsia="Times New Roman"/>
          <w:lang w:eastAsia="en-GB"/>
        </w:rPr>
        <w:t xml:space="preserve"> motor</w:t>
      </w:r>
      <w:r w:rsidRPr="00986CA0">
        <w:rPr>
          <w:rFonts w:eastAsia="Times New Roman"/>
          <w:lang w:eastAsia="en-GB"/>
        </w:rPr>
        <w:t xml:space="preserve">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w:t>
      </w:r>
      <w:r w:rsidR="00E44FF9">
        <w:rPr>
          <w:rFonts w:eastAsia="Times New Roman"/>
          <w:lang w:eastAsia="en-GB"/>
        </w:rPr>
        <w:t xml:space="preserve"> motoren</w:t>
      </w:r>
      <w:r w:rsidRPr="00986CA0">
        <w:rPr>
          <w:rFonts w:eastAsia="Times New Roman"/>
          <w:lang w:eastAsia="en-GB"/>
        </w:rPr>
        <w:t xml:space="preserve">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2D47D2EC" w14:textId="77777777" w:rsidR="00BC3E60" w:rsidRDefault="00BC3E60">
      <w:pPr>
        <w:rPr>
          <w:rFonts w:asciiTheme="majorHAnsi" w:eastAsiaTheme="majorEastAsia" w:hAnsiTheme="majorHAnsi" w:cstheme="majorBidi"/>
          <w:b/>
          <w:bCs/>
          <w:smallCaps/>
          <w:color w:val="000000" w:themeColor="text1"/>
          <w:sz w:val="28"/>
          <w:szCs w:val="28"/>
        </w:rPr>
      </w:pPr>
      <w:bookmarkStart w:id="18" w:name="_Toc7095902"/>
      <w:bookmarkStart w:id="19" w:name="_Toc7097535"/>
      <w:r>
        <w:br w:type="page"/>
      </w:r>
    </w:p>
    <w:p w14:paraId="1BE493C3" w14:textId="557965EB" w:rsidR="00C8340F" w:rsidRPr="00986CA0" w:rsidRDefault="00C8340F" w:rsidP="00C8340F">
      <w:pPr>
        <w:pStyle w:val="Kop2"/>
        <w:numPr>
          <w:ilvl w:val="1"/>
          <w:numId w:val="1"/>
        </w:numPr>
      </w:pPr>
      <w:bookmarkStart w:id="20" w:name="_Toc22738740"/>
      <w:r w:rsidRPr="00986CA0">
        <w:lastRenderedPageBreak/>
        <w:t>Bedrijfscultuur</w:t>
      </w:r>
      <w:bookmarkEnd w:id="18"/>
      <w:bookmarkEnd w:id="19"/>
      <w:bookmarkEnd w:id="20"/>
    </w:p>
    <w:p w14:paraId="2B056081" w14:textId="77777777" w:rsidR="00C8340F" w:rsidRPr="00986CA0" w:rsidRDefault="00C8340F" w:rsidP="00C8340F">
      <w:r w:rsidRPr="00986CA0">
        <w:t>Een organisatiecultuur kan beschreven worden met verschillende modellen. Het model van Harrison onderscheidt vier types: de machtsgerichte cultuur, de rollencultuur, de taakcultuur en de personeelscultuur:</w:t>
      </w:r>
    </w:p>
    <w:p w14:paraId="08540557" w14:textId="77777777" w:rsidR="00C8340F" w:rsidRPr="00986CA0" w:rsidRDefault="00C8340F" w:rsidP="00C8340F">
      <w:pPr>
        <w:keepNext/>
        <w:jc w:val="center"/>
      </w:pPr>
      <w:r w:rsidRPr="00986CA0">
        <w:rPr>
          <w:noProof/>
        </w:rPr>
        <w:drawing>
          <wp:inline distT="0" distB="0" distL="0" distR="0" wp14:anchorId="29FADE78" wp14:editId="183579F0">
            <wp:extent cx="3907971" cy="3144215"/>
            <wp:effectExtent l="0" t="0" r="0" b="0"/>
            <wp:docPr id="1" name="Afbeelding 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1A5D913B" w14:textId="3049B58F" w:rsidR="00C8340F" w:rsidRPr="00986CA0" w:rsidRDefault="00C8340F" w:rsidP="00C8340F">
      <w:pPr>
        <w:pStyle w:val="Bijschrift"/>
        <w:jc w:val="center"/>
      </w:pPr>
      <w:r w:rsidRPr="00986CA0">
        <w:t xml:space="preserve">Figuur </w:t>
      </w:r>
      <w:r w:rsidR="0080561B">
        <w:fldChar w:fldCharType="begin"/>
      </w:r>
      <w:r w:rsidR="0080561B">
        <w:instrText xml:space="preserve"> SEQ Figuur \* ARABIC </w:instrText>
      </w:r>
      <w:r w:rsidR="0080561B">
        <w:fldChar w:fldCharType="separate"/>
      </w:r>
      <w:r w:rsidR="004E3632">
        <w:rPr>
          <w:noProof/>
        </w:rPr>
        <w:t>1</w:t>
      </w:r>
      <w:r w:rsidR="0080561B">
        <w:fldChar w:fldCharType="end"/>
      </w:r>
      <w:r w:rsidRPr="00986CA0">
        <w:t xml:space="preserve"> Model van Harrison</w:t>
      </w:r>
    </w:p>
    <w:p w14:paraId="129947DF" w14:textId="5D205360" w:rsidR="00C8340F" w:rsidRPr="00986CA0" w:rsidRDefault="00C8340F" w:rsidP="00C8340F">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236780520"/>
          <w:citation/>
        </w:sdtPr>
        <w:sdtContent>
          <w:r>
            <w:fldChar w:fldCharType="begin"/>
          </w:r>
          <w:r>
            <w:instrText xml:space="preserve"> CITATION Too19 \l 1043 </w:instrText>
          </w:r>
          <w:r>
            <w:fldChar w:fldCharType="separate"/>
          </w:r>
          <w:r w:rsidR="00E701CD">
            <w:rPr>
              <w:noProof/>
            </w:rPr>
            <w:t xml:space="preserve"> (Toolshero, sd)</w:t>
          </w:r>
          <w:r>
            <w:fldChar w:fldCharType="end"/>
          </w:r>
        </w:sdtContent>
      </w:sdt>
    </w:p>
    <w:p w14:paraId="1D66FBC6" w14:textId="77777777" w:rsidR="00C8340F" w:rsidRPr="00986CA0" w:rsidRDefault="00C8340F" w:rsidP="00C8340F">
      <w:pPr>
        <w:pStyle w:val="Kop2"/>
        <w:numPr>
          <w:ilvl w:val="1"/>
          <w:numId w:val="1"/>
        </w:numPr>
      </w:pPr>
      <w:bookmarkStart w:id="21" w:name="_Toc7095903"/>
      <w:bookmarkStart w:id="22" w:name="_Toc7097536"/>
      <w:bookmarkStart w:id="23" w:name="_Toc22738741"/>
      <w:r w:rsidRPr="00986CA0">
        <w:t>Taken en Positie van Stagiair</w:t>
      </w:r>
      <w:bookmarkEnd w:id="21"/>
      <w:bookmarkEnd w:id="22"/>
      <w:bookmarkEnd w:id="23"/>
    </w:p>
    <w:p w14:paraId="12D59288" w14:textId="77777777" w:rsidR="00C8340F" w:rsidRPr="00986CA0" w:rsidRDefault="00C8340F" w:rsidP="00C8340F">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26631658" w14:textId="77777777" w:rsidR="00C8340F" w:rsidRDefault="00C8340F">
      <w:r>
        <w:br w:type="page"/>
      </w:r>
    </w:p>
    <w:p w14:paraId="425CE484" w14:textId="77777777" w:rsidR="00C8340F" w:rsidRDefault="00C8340F" w:rsidP="00C8340F">
      <w:pPr>
        <w:pStyle w:val="Kop1"/>
      </w:pPr>
      <w:bookmarkStart w:id="24" w:name="_Toc22738742"/>
      <w:r>
        <w:lastRenderedPageBreak/>
        <w:t>De Opdracht</w:t>
      </w:r>
      <w:bookmarkEnd w:id="24"/>
    </w:p>
    <w:p w14:paraId="00B77ECA" w14:textId="77777777" w:rsidR="00C8340F" w:rsidRPr="00986CA0" w:rsidRDefault="00C8340F" w:rsidP="00C8340F">
      <w:pPr>
        <w:pStyle w:val="Kop2"/>
        <w:numPr>
          <w:ilvl w:val="1"/>
          <w:numId w:val="1"/>
        </w:numPr>
      </w:pPr>
      <w:bookmarkStart w:id="25" w:name="_Toc7095905"/>
      <w:bookmarkStart w:id="26" w:name="_Toc7097538"/>
      <w:bookmarkStart w:id="27" w:name="_Toc22738743"/>
      <w:r w:rsidRPr="00986CA0">
        <w:t>Stageopdracht</w:t>
      </w:r>
      <w:bookmarkEnd w:id="25"/>
      <w:bookmarkEnd w:id="26"/>
      <w:bookmarkEnd w:id="27"/>
    </w:p>
    <w:p w14:paraId="1A87AEE7" w14:textId="4BE8C184" w:rsidR="00C8340F" w:rsidRPr="00986CA0" w:rsidRDefault="00C8340F" w:rsidP="00C8340F">
      <w:r w:rsidRPr="00986CA0">
        <w:t xml:space="preserve">De stageopdracht is een productopdracht. De opdracht omvat het </w:t>
      </w:r>
      <w:r w:rsidR="000C700E">
        <w:t>maken van een URCap om</w:t>
      </w:r>
      <w:r w:rsidRPr="00986CA0">
        <w:t xml:space="preserve"> een festo drive aan</w:t>
      </w:r>
      <w:r>
        <w:t xml:space="preserve"> de workflow van</w:t>
      </w:r>
      <w:r w:rsidRPr="00986CA0">
        <w:t xml:space="preserve"> een Universal Robot(UR) Robotarm</w:t>
      </w:r>
      <w:r w:rsidR="000C700E">
        <w:t xml:space="preserve"> toe te voegen</w:t>
      </w:r>
      <w:r w:rsidRPr="00986CA0">
        <w:t>.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w:t>
      </w:r>
    </w:p>
    <w:p w14:paraId="624D8B24" w14:textId="77777777" w:rsidR="00C8340F" w:rsidRPr="00986CA0" w:rsidRDefault="00C8340F" w:rsidP="00C8340F">
      <w:pPr>
        <w:pStyle w:val="Kop2"/>
        <w:numPr>
          <w:ilvl w:val="1"/>
          <w:numId w:val="1"/>
        </w:numPr>
      </w:pPr>
      <w:bookmarkStart w:id="28" w:name="_Toc7095906"/>
      <w:bookmarkStart w:id="29" w:name="_Toc7097539"/>
      <w:bookmarkStart w:id="30" w:name="_Toc22738744"/>
      <w:r w:rsidRPr="00986CA0">
        <w:t>Businessdoel</w:t>
      </w:r>
      <w:bookmarkEnd w:id="28"/>
      <w:bookmarkEnd w:id="29"/>
      <w:bookmarkEnd w:id="30"/>
    </w:p>
    <w:p w14:paraId="53DFC466" w14:textId="77777777" w:rsidR="00C8340F" w:rsidRPr="00986CA0" w:rsidRDefault="00C8340F" w:rsidP="00C8340F">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4A7E56D2" w14:textId="77777777" w:rsidR="00C8340F" w:rsidRPr="00986CA0" w:rsidRDefault="00C8340F" w:rsidP="00C8340F">
      <w:pPr>
        <w:pStyle w:val="Kop2"/>
        <w:numPr>
          <w:ilvl w:val="1"/>
          <w:numId w:val="1"/>
        </w:numPr>
      </w:pPr>
      <w:bookmarkStart w:id="31" w:name="_Toc7095907"/>
      <w:bookmarkStart w:id="32" w:name="_Toc7097540"/>
      <w:bookmarkStart w:id="33" w:name="_Toc22738745"/>
      <w:r w:rsidRPr="00986CA0">
        <w:t>Doelstelling Opdracht</w:t>
      </w:r>
      <w:bookmarkEnd w:id="31"/>
      <w:bookmarkEnd w:id="32"/>
      <w:bookmarkEnd w:id="33"/>
    </w:p>
    <w:p w14:paraId="6BD580FD" w14:textId="21F5207E" w:rsidR="00C8340F" w:rsidRPr="00986CA0" w:rsidRDefault="00C8340F" w:rsidP="00C8340F">
      <w:r w:rsidRPr="00986CA0">
        <w:t xml:space="preserve">De opdracht is op te delen in een onderzoek, analyse en productie. Allereerst zal er onderzoek gedaan worden naar de UR, URCaps </w:t>
      </w:r>
      <w:r w:rsidR="008E5431">
        <w:t xml:space="preserve">en </w:t>
      </w:r>
      <w:r w:rsidR="00663AFA">
        <w:t>F</w:t>
      </w:r>
      <w:r w:rsidRPr="00986CA0">
        <w:t xml:space="preserve">esto </w:t>
      </w:r>
      <w:r w:rsidR="00663AFA">
        <w:t>D</w:t>
      </w:r>
      <w:r w:rsidRPr="00986CA0">
        <w:t>rive</w:t>
      </w:r>
      <w:r w:rsidR="00663AFA">
        <w:t>.</w:t>
      </w:r>
      <w:r w:rsidR="008E5431">
        <w:t xml:space="preserve"> Uit dit onderzoek ontstaan requirements voor zowel het product als de ontwikkelomgeving</w:t>
      </w:r>
      <w:r w:rsidRPr="00986CA0">
        <w:t xml:space="preserve">. </w:t>
      </w:r>
      <w:r w:rsidR="008E5431">
        <w:t xml:space="preserve">Deze requirements worden daaropvolgend de basis voor een analyse van de ontwikkelomgeving en beschikbare materialen. </w:t>
      </w:r>
      <w:r w:rsidRPr="00986CA0">
        <w:t xml:space="preserve">Vervolgens zal er aan de productie van een systeem gewerkt worden, afhankelijk van het resultaat van het </w:t>
      </w:r>
      <w:r w:rsidR="008E5431">
        <w:t>voor</w:t>
      </w:r>
      <w:r w:rsidRPr="00986CA0">
        <w:t xml:space="preserve">onderzoek en </w:t>
      </w:r>
      <w:r w:rsidR="008E5431">
        <w:t>analyse.</w:t>
      </w:r>
    </w:p>
    <w:p w14:paraId="78C26DC8" w14:textId="77777777" w:rsidR="00C8340F" w:rsidRPr="00986CA0" w:rsidRDefault="00C8340F" w:rsidP="00C8340F">
      <w:pPr>
        <w:pStyle w:val="Kop2"/>
        <w:numPr>
          <w:ilvl w:val="1"/>
          <w:numId w:val="1"/>
        </w:numPr>
      </w:pPr>
      <w:bookmarkStart w:id="34" w:name="_Toc7095908"/>
      <w:bookmarkStart w:id="35" w:name="_Toc7097541"/>
      <w:bookmarkStart w:id="36" w:name="_Toc22738746"/>
      <w:r w:rsidRPr="00986CA0">
        <w:t>Eindproduct</w:t>
      </w:r>
      <w:bookmarkEnd w:id="34"/>
      <w:bookmarkEnd w:id="35"/>
      <w:bookmarkEnd w:id="36"/>
    </w:p>
    <w:p w14:paraId="55FA85DE" w14:textId="5A26CC1F" w:rsidR="00C8340F" w:rsidRPr="00986CA0" w:rsidRDefault="00C8340F" w:rsidP="00C8340F">
      <w:r w:rsidRPr="00986CA0">
        <w:t xml:space="preserve">Het uiteindelijke eindproduct </w:t>
      </w:r>
      <w:r>
        <w:t xml:space="preserve">betreft </w:t>
      </w:r>
      <w:r w:rsidR="00663AFA">
        <w:t xml:space="preserve">de “FestoCap”, </w:t>
      </w:r>
      <w:r>
        <w:t>e</w:t>
      </w:r>
      <w:r w:rsidRPr="00986CA0">
        <w:t xml:space="preserve">en werkend systeem dat op </w:t>
      </w:r>
      <w:r>
        <w:t>een</w:t>
      </w:r>
      <w:r w:rsidRPr="00986CA0">
        <w:t xml:space="preserve"> UR</w:t>
      </w:r>
      <w:r>
        <w:t xml:space="preserve"> product</w:t>
      </w:r>
      <w:r w:rsidRPr="00986CA0">
        <w:t xml:space="preserve"> gebruik maakt van de URCaps om een </w:t>
      </w:r>
      <w:r w:rsidR="00663AFA">
        <w:t>F</w:t>
      </w:r>
      <w:r>
        <w:t>e</w:t>
      </w:r>
      <w:r w:rsidRPr="00986CA0">
        <w:t xml:space="preserve">sto </w:t>
      </w:r>
      <w:r w:rsidR="00663AFA">
        <w:t>D</w:t>
      </w:r>
      <w:r w:rsidRPr="00986CA0">
        <w:t xml:space="preserve">rive te kunnen besturen. </w:t>
      </w:r>
    </w:p>
    <w:p w14:paraId="06EE8B5D" w14:textId="77777777" w:rsidR="00C8340F" w:rsidRPr="00986CA0" w:rsidRDefault="00C8340F" w:rsidP="00C8340F">
      <w:pPr>
        <w:pStyle w:val="Kop2"/>
        <w:numPr>
          <w:ilvl w:val="1"/>
          <w:numId w:val="1"/>
        </w:numPr>
      </w:pPr>
      <w:bookmarkStart w:id="37" w:name="_Toc7095909"/>
      <w:bookmarkStart w:id="38" w:name="_Toc7097542"/>
      <w:bookmarkStart w:id="39" w:name="_Toc22738747"/>
      <w:r w:rsidRPr="00986CA0">
        <w:t>Tussenproducten</w:t>
      </w:r>
      <w:bookmarkEnd w:id="37"/>
      <w:bookmarkEnd w:id="38"/>
      <w:bookmarkEnd w:id="39"/>
    </w:p>
    <w:p w14:paraId="08652FFA" w14:textId="77777777" w:rsidR="00C8340F" w:rsidRPr="00986CA0" w:rsidRDefault="00C8340F" w:rsidP="00C8340F">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CEE3E59" w14:textId="77777777" w:rsidR="00C8340F" w:rsidRPr="00986CA0" w:rsidRDefault="00C8340F" w:rsidP="00C8340F">
      <w:pPr>
        <w:pStyle w:val="Kop3"/>
        <w:numPr>
          <w:ilvl w:val="2"/>
          <w:numId w:val="1"/>
        </w:numPr>
      </w:pPr>
      <w:bookmarkStart w:id="40" w:name="_Toc7095910"/>
      <w:bookmarkStart w:id="41" w:name="_Toc7097543"/>
      <w:bookmarkStart w:id="42" w:name="_Toc22738748"/>
      <w:r w:rsidRPr="00986CA0">
        <w:t>Gemaakte keuzes en onderbouwing</w:t>
      </w:r>
      <w:bookmarkEnd w:id="40"/>
      <w:bookmarkEnd w:id="41"/>
      <w:bookmarkEnd w:id="42"/>
    </w:p>
    <w:p w14:paraId="4ADA9C78" w14:textId="77777777" w:rsidR="00C8340F" w:rsidRPr="00986CA0" w:rsidRDefault="00C8340F" w:rsidP="00C8340F">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16A4DFD5" w14:textId="77777777" w:rsidR="00C8340F" w:rsidRPr="00986CA0" w:rsidRDefault="00C8340F" w:rsidP="00C8340F">
      <w:pPr>
        <w:pStyle w:val="Kop2"/>
        <w:numPr>
          <w:ilvl w:val="1"/>
          <w:numId w:val="1"/>
        </w:numPr>
      </w:pPr>
      <w:bookmarkStart w:id="43" w:name="_Toc7095913"/>
      <w:bookmarkStart w:id="44" w:name="_Toc7097546"/>
      <w:bookmarkStart w:id="45" w:name="_Toc22738749"/>
      <w:r w:rsidRPr="00986CA0">
        <w:lastRenderedPageBreak/>
        <w:t>Projectmethode</w:t>
      </w:r>
      <w:bookmarkEnd w:id="43"/>
      <w:bookmarkEnd w:id="44"/>
      <w:bookmarkEnd w:id="45"/>
    </w:p>
    <w:p w14:paraId="4E2BA24E" w14:textId="22A4CA3D" w:rsidR="00C8340F" w:rsidRDefault="00C8340F" w:rsidP="00C8340F">
      <w:r w:rsidRPr="00986CA0">
        <w:t xml:space="preserve">Er is gekozen voor een agile aanpak door de lastig te bepalen projectplanning en </w:t>
      </w:r>
      <w:r>
        <w:t xml:space="preserve">doordat </w:t>
      </w:r>
      <w:r w:rsidRPr="00986CA0">
        <w:t>er veel wijzigingen kunnen komen in de scope</w:t>
      </w:r>
      <w:r w:rsidR="008E5431">
        <w:t xml:space="preserve"> van het project</w:t>
      </w:r>
      <w:r w:rsidRPr="00986CA0">
        <w:t>. Ook is het waardevol om</w:t>
      </w:r>
      <w:r w:rsidR="008E5431">
        <w:t xml:space="preserve"> het</w:t>
      </w:r>
      <w:r w:rsidRPr="00986CA0">
        <w:t xml:space="preserve"> </w:t>
      </w:r>
      <w:r w:rsidR="008E5431">
        <w:t>we</w:t>
      </w:r>
      <w:r w:rsidRPr="00986CA0">
        <w:t>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7AFE5F74" w14:textId="77777777" w:rsidR="00C8340F" w:rsidRPr="00C719F4" w:rsidRDefault="00C8340F" w:rsidP="00C8340F">
      <w:r>
        <w:t>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gedaan is, wat er goed ging, wat er beter kan en wat er die dag gedaan wordt. Aan het eind van de sprint zal er een review en een retrospective plaatsvinden waar wordt teruggekeken op de sprint.</w:t>
      </w:r>
    </w:p>
    <w:p w14:paraId="0BA0CC2C" w14:textId="77777777" w:rsidR="00C8340F" w:rsidRDefault="00C8340F" w:rsidP="00C8340F">
      <w:pPr>
        <w:rPr>
          <w:rFonts w:asciiTheme="majorHAnsi" w:eastAsiaTheme="majorEastAsia" w:hAnsiTheme="majorHAnsi" w:cstheme="majorBidi"/>
          <w:b/>
          <w:bCs/>
          <w:smallCaps/>
          <w:color w:val="000000" w:themeColor="text1"/>
          <w:sz w:val="28"/>
          <w:szCs w:val="28"/>
        </w:rPr>
      </w:pPr>
      <w:r>
        <w:br w:type="page"/>
      </w:r>
    </w:p>
    <w:p w14:paraId="32C55E2C" w14:textId="77777777" w:rsidR="00C8340F" w:rsidRPr="00986CA0" w:rsidRDefault="00C8340F" w:rsidP="00C8340F">
      <w:pPr>
        <w:pStyle w:val="Kop2"/>
        <w:numPr>
          <w:ilvl w:val="1"/>
          <w:numId w:val="1"/>
        </w:numPr>
      </w:pPr>
      <w:bookmarkStart w:id="46" w:name="_Toc7095914"/>
      <w:bookmarkStart w:id="47" w:name="_Toc7097547"/>
      <w:bookmarkStart w:id="48" w:name="_Toc22738750"/>
      <w:r w:rsidRPr="00986CA0">
        <w:lastRenderedPageBreak/>
        <w:t>Hoofd en Deelvragen</w:t>
      </w:r>
      <w:bookmarkEnd w:id="46"/>
      <w:bookmarkEnd w:id="47"/>
      <w:bookmarkEnd w:id="48"/>
    </w:p>
    <w:p w14:paraId="58BA7B93" w14:textId="77777777" w:rsidR="00C8340F" w:rsidRPr="0072391A" w:rsidRDefault="00C8340F" w:rsidP="00C8340F">
      <w:pPr>
        <w:rPr>
          <w:rStyle w:val="Subtielebenadrukking"/>
          <w:i w:val="0"/>
          <w:iCs w:val="0"/>
          <w:color w:val="auto"/>
        </w:rPr>
      </w:pPr>
      <w:r w:rsidRPr="00986CA0">
        <w:t xml:space="preserve">De hoofdvraag voor deze stageopdracht is als volgt geformuleerd: </w:t>
      </w:r>
    </w:p>
    <w:p w14:paraId="05239C15" w14:textId="77777777" w:rsidR="00C8340F" w:rsidRPr="00986CA0" w:rsidRDefault="00C8340F" w:rsidP="00C8340F">
      <w:pPr>
        <w:ind w:left="720"/>
        <w:rPr>
          <w:rStyle w:val="Subtielebenadrukking"/>
        </w:rPr>
      </w:pPr>
      <w:r>
        <w:rPr>
          <w:rStyle w:val="Subtielebenadrukking"/>
        </w:rPr>
        <w:t xml:space="preserve">Hoe kan doormiddel van een URCap randapparatuur aangestuurd worden voor het gebruik met een UR systeem </w:t>
      </w:r>
      <w:r w:rsidRPr="001D62A0">
        <w:rPr>
          <w:rStyle w:val="Subtielebenadrukking"/>
          <w:bCs/>
        </w:rPr>
        <w:t>voor Gibas</w:t>
      </w:r>
      <w:r>
        <w:rPr>
          <w:rStyle w:val="Subtielebenadrukking"/>
        </w:rPr>
        <w:t>?</w:t>
      </w:r>
    </w:p>
    <w:p w14:paraId="422797C3" w14:textId="77777777" w:rsidR="00C8340F" w:rsidRPr="00986CA0" w:rsidRDefault="00C8340F" w:rsidP="00C8340F">
      <w:r w:rsidRPr="00986CA0">
        <w:t xml:space="preserve">Om deze vraag te kunnen beantwoorden zijn de volgende deelvragen opgesteld : </w:t>
      </w:r>
    </w:p>
    <w:p w14:paraId="5B735F7F" w14:textId="7EB31A14" w:rsidR="009F7827" w:rsidRDefault="009F7827" w:rsidP="009F7827">
      <w:pPr>
        <w:pStyle w:val="Lijstalinea"/>
        <w:numPr>
          <w:ilvl w:val="0"/>
          <w:numId w:val="35"/>
        </w:numPr>
        <w:rPr>
          <w:rStyle w:val="Subtielebenadrukking"/>
        </w:rPr>
      </w:pPr>
      <w:bookmarkStart w:id="49" w:name="_Ref22734597"/>
      <w:r>
        <w:rPr>
          <w:rStyle w:val="Subtielebenadrukking"/>
        </w:rPr>
        <w:t>Wat zijn de requirements van de FestoCap</w:t>
      </w:r>
      <w:r w:rsidR="00C8340F" w:rsidRPr="00AD635F">
        <w:rPr>
          <w:rStyle w:val="Subtielebenadrukking"/>
        </w:rPr>
        <w:t>?</w:t>
      </w:r>
      <w:bookmarkEnd w:id="49"/>
    </w:p>
    <w:p w14:paraId="37FC6B79" w14:textId="11DF7308" w:rsidR="009F7827" w:rsidRDefault="009F7827" w:rsidP="009F7827">
      <w:pPr>
        <w:pStyle w:val="Lijstalinea"/>
        <w:numPr>
          <w:ilvl w:val="0"/>
          <w:numId w:val="35"/>
        </w:numPr>
        <w:rPr>
          <w:rStyle w:val="Subtielebenadrukking"/>
        </w:rPr>
      </w:pPr>
      <w:bookmarkStart w:id="50" w:name="_Ref22734012"/>
      <w:r>
        <w:rPr>
          <w:rStyle w:val="Subtielebenadrukking"/>
        </w:rPr>
        <w:t>Is de huidige ontwikkelomgeving geschikt voor het produceren van de FestoCap?</w:t>
      </w:r>
      <w:bookmarkEnd w:id="50"/>
    </w:p>
    <w:p w14:paraId="444CB134" w14:textId="2639B9E0" w:rsidR="009F7827" w:rsidRDefault="009F7827" w:rsidP="009F7827">
      <w:pPr>
        <w:pStyle w:val="Lijstalinea"/>
        <w:numPr>
          <w:ilvl w:val="0"/>
          <w:numId w:val="35"/>
        </w:numPr>
        <w:rPr>
          <w:rStyle w:val="Subtielebenadrukking"/>
        </w:rPr>
      </w:pPr>
      <w:bookmarkStart w:id="51" w:name="_Ref22734563"/>
      <w:r>
        <w:rPr>
          <w:rStyle w:val="Subtielebenadrukking"/>
        </w:rPr>
        <w:t>Hoe werkt het communicatieprotocol van het UR systeem met het Festo drive systeem?</w:t>
      </w:r>
      <w:bookmarkEnd w:id="51"/>
    </w:p>
    <w:p w14:paraId="0F9C9055" w14:textId="1781C61E" w:rsidR="009F7827" w:rsidRDefault="009F7827" w:rsidP="009F7827">
      <w:pPr>
        <w:pStyle w:val="Lijstalinea"/>
        <w:numPr>
          <w:ilvl w:val="0"/>
          <w:numId w:val="35"/>
        </w:numPr>
        <w:rPr>
          <w:rStyle w:val="Subtielebenadrukking"/>
        </w:rPr>
      </w:pPr>
      <w:r>
        <w:rPr>
          <w:rStyle w:val="Subtielebenadrukking"/>
        </w:rPr>
        <w:t xml:space="preserve">Hoe </w:t>
      </w:r>
      <w:r w:rsidR="00BC3E60">
        <w:rPr>
          <w:rStyle w:val="Subtielebenadrukking"/>
        </w:rPr>
        <w:t>zijn</w:t>
      </w:r>
      <w:r>
        <w:rPr>
          <w:rStyle w:val="Subtielebenadrukking"/>
        </w:rPr>
        <w:t xml:space="preserve"> de eerder gevonden resultaten omgezet naar een werkende </w:t>
      </w:r>
      <w:r w:rsidR="00BC3E60">
        <w:rPr>
          <w:rStyle w:val="Subtielebenadrukking"/>
        </w:rPr>
        <w:t>FestoCap</w:t>
      </w:r>
      <w:r>
        <w:rPr>
          <w:rStyle w:val="Subtielebenadrukking"/>
        </w:rPr>
        <w:t xml:space="preserve"> met in acht genomen de gevonden requirements? </w:t>
      </w:r>
    </w:p>
    <w:p w14:paraId="3477519F" w14:textId="7241A567" w:rsidR="00C8340F" w:rsidRPr="00AD635F" w:rsidRDefault="00C8340F" w:rsidP="00C8340F">
      <w:pPr>
        <w:ind w:left="720"/>
        <w:rPr>
          <w:rStyle w:val="Subtielebenadrukking"/>
        </w:rPr>
      </w:pPr>
      <w:r w:rsidRPr="00AD635F">
        <w:rPr>
          <w:rStyle w:val="Subtielebenadrukking"/>
        </w:rPr>
        <w:t xml:space="preserve"> </w:t>
      </w:r>
    </w:p>
    <w:p w14:paraId="608316B4" w14:textId="77777777" w:rsidR="00C8340F" w:rsidRPr="00986CA0" w:rsidRDefault="00C8340F" w:rsidP="00C8340F">
      <w:r>
        <w:rPr>
          <w:rStyle w:val="Subtielebenadrukking"/>
        </w:rPr>
        <w:tab/>
      </w:r>
      <w:r w:rsidRPr="00986CA0">
        <w:br w:type="page"/>
      </w:r>
    </w:p>
    <w:p w14:paraId="200ADE58" w14:textId="77777777" w:rsidR="00C8340F" w:rsidRDefault="00C8340F" w:rsidP="00C8340F">
      <w:pPr>
        <w:pStyle w:val="Kop1"/>
      </w:pPr>
      <w:bookmarkStart w:id="52" w:name="_Toc22738751"/>
      <w:r>
        <w:lastRenderedPageBreak/>
        <w:t>Theoretisch Kader</w:t>
      </w:r>
      <w:bookmarkEnd w:id="52"/>
    </w:p>
    <w:p w14:paraId="5C009F79" w14:textId="71918516" w:rsidR="00C8340F" w:rsidRPr="00986CA0" w:rsidRDefault="00C8340F" w:rsidP="003F20BD">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rsidR="00673432">
        <w:t xml:space="preserve"> </w:t>
      </w:r>
      <w:r w:rsidRPr="00986CA0">
        <w:t>Er worden verschillende systemen gebruikt bij de stageopdracht. Om een duidelijk beeld te creëren van het UR-systeem en het onderbouwen hiervan zullen deze omschreven worden</w:t>
      </w:r>
      <w:r w:rsidR="001D62A0">
        <w:t>.</w:t>
      </w:r>
    </w:p>
    <w:p w14:paraId="1EF2C611" w14:textId="77777777" w:rsidR="00C8340F" w:rsidRPr="00986CA0" w:rsidRDefault="00C8340F" w:rsidP="00C8340F">
      <w:pPr>
        <w:pStyle w:val="Kop2"/>
        <w:numPr>
          <w:ilvl w:val="1"/>
          <w:numId w:val="1"/>
        </w:numPr>
      </w:pPr>
      <w:bookmarkStart w:id="53" w:name="_Toc7095916"/>
      <w:bookmarkStart w:id="54" w:name="_Toc7097549"/>
      <w:bookmarkStart w:id="55" w:name="_Toc22738752"/>
      <w:r w:rsidRPr="00986CA0">
        <w:t>Universal Robots</w:t>
      </w:r>
      <w:bookmarkEnd w:id="53"/>
      <w:bookmarkEnd w:id="54"/>
      <w:bookmarkEnd w:id="55"/>
    </w:p>
    <w:p w14:paraId="571BAC9C" w14:textId="25C2CE0D" w:rsidR="00C8340F" w:rsidRPr="00986CA0" w:rsidRDefault="00C8340F" w:rsidP="00C8340F">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w:t>
      </w:r>
      <w:r w:rsidR="001D62A0">
        <w:t xml:space="preserve">systeem </w:t>
      </w:r>
      <w:r w:rsidRPr="00986CA0">
        <w:t>kan bestuurd worden</w:t>
      </w:r>
      <w:r w:rsidR="001D62A0">
        <w:t xml:space="preserve"> </w:t>
      </w:r>
      <w:r w:rsidRPr="00986CA0">
        <w:t>op GUI niveau door middel van de PolyScope en op Script niveau</w:t>
      </w:r>
      <w:r w:rsidR="001D62A0">
        <w:t xml:space="preserve"> of</w:t>
      </w:r>
      <w:r w:rsidRPr="00986CA0">
        <w:t xml:space="preserve"> door middel van URScript. </w:t>
      </w:r>
      <w:sdt>
        <w:sdtPr>
          <w:id w:val="-1295981706"/>
          <w:citation/>
        </w:sdtPr>
        <w:sdtContent>
          <w:r w:rsidR="001D62A0">
            <w:fldChar w:fldCharType="begin"/>
          </w:r>
          <w:r w:rsidR="001D62A0">
            <w:instrText xml:space="preserve"> CITATION Uni19 \l 1043 </w:instrText>
          </w:r>
          <w:r w:rsidR="001D62A0">
            <w:fldChar w:fldCharType="separate"/>
          </w:r>
          <w:r w:rsidR="001D62A0">
            <w:rPr>
              <w:noProof/>
            </w:rPr>
            <w:t>(Universal Robots, 2019)</w:t>
          </w:r>
          <w:r w:rsidR="001D62A0">
            <w:fldChar w:fldCharType="end"/>
          </w:r>
        </w:sdtContent>
      </w:sdt>
    </w:p>
    <w:p w14:paraId="782B1670" w14:textId="77777777" w:rsidR="00C8340F" w:rsidRPr="00986CA0" w:rsidRDefault="00C8340F" w:rsidP="00C8340F">
      <w:pPr>
        <w:pStyle w:val="Kop3"/>
        <w:numPr>
          <w:ilvl w:val="2"/>
          <w:numId w:val="1"/>
        </w:numPr>
      </w:pPr>
      <w:bookmarkStart w:id="56" w:name="_Toc7095917"/>
      <w:bookmarkStart w:id="57" w:name="_Toc7097550"/>
      <w:bookmarkStart w:id="58" w:name="_Toc22738753"/>
      <w:r w:rsidRPr="00986CA0">
        <w:t>PolyScope</w:t>
      </w:r>
      <w:bookmarkEnd w:id="56"/>
      <w:bookmarkEnd w:id="57"/>
      <w:bookmarkEnd w:id="58"/>
    </w:p>
    <w:p w14:paraId="3DDA8976" w14:textId="7188E5B8" w:rsidR="00674D58" w:rsidRDefault="00C8340F" w:rsidP="00C8340F">
      <w:pPr>
        <w:keepNext/>
      </w:pPr>
      <w:r w:rsidRPr="00986CA0">
        <w:t xml:space="preserve">PolyScope is de grafische interface van Universal Robots. Het is de interface die de programmeur gebruikt om een UR-programma te bouwen en besturen. Er zijn momenteel twee versies van PolyScope die geleverd worden door Gibas. </w:t>
      </w:r>
      <w:r>
        <w:t xml:space="preserve">Welke versie wordt gebruikt zal </w:t>
      </w:r>
      <w:r w:rsidRPr="00986CA0">
        <w:t xml:space="preserve">geen verschil zijn in de </w:t>
      </w:r>
      <w:r w:rsidR="009F7827" w:rsidRPr="00986CA0">
        <w:t>backend</w:t>
      </w:r>
      <w:r w:rsidRPr="00986CA0">
        <w:t xml:space="preserve"> van het systeem. Alleen de </w:t>
      </w:r>
      <w:r>
        <w:t>user i</w:t>
      </w:r>
      <w:r w:rsidRPr="00986CA0">
        <w:t>nterface is anders per versie</w:t>
      </w:r>
      <w:r w:rsidR="001D62A0">
        <w:t xml:space="preserve"> dit.</w:t>
      </w:r>
      <w:r>
        <w:t xml:space="preserve"> Een groot deel van het systeem wordt uitgevoerd in PolyScope</w:t>
      </w:r>
      <w:r w:rsidR="00663AFA">
        <w:t>.</w:t>
      </w:r>
      <w:r>
        <w:t xml:space="preserve"> Universal Robots stelt veel hulpmiddelen beschikbaar voor programmeurs , ‘Getting Started’-tutorials en fora voor verdere vragen. </w:t>
      </w:r>
      <w:sdt>
        <w:sdtPr>
          <w:id w:val="-1446919651"/>
          <w:citation/>
        </w:sdtPr>
        <w:sdtContent>
          <w:r w:rsidR="006C59B2">
            <w:fldChar w:fldCharType="begin"/>
          </w:r>
          <w:r w:rsidR="006C59B2">
            <w:instrText xml:space="preserve"> CITATION Uni183 \l 1043 </w:instrText>
          </w:r>
          <w:r w:rsidR="006C59B2">
            <w:fldChar w:fldCharType="separate"/>
          </w:r>
          <w:r w:rsidR="006C59B2">
            <w:rPr>
              <w:noProof/>
            </w:rPr>
            <w:t>(Universal Robots, 2018)</w:t>
          </w:r>
          <w:r w:rsidR="006C59B2">
            <w:fldChar w:fldCharType="end"/>
          </w:r>
        </w:sdtContent>
      </w:sdt>
    </w:p>
    <w:p w14:paraId="71B7C21C" w14:textId="77777777" w:rsidR="00C8340F" w:rsidRPr="00986CA0" w:rsidRDefault="00C8340F" w:rsidP="00C8340F">
      <w:pPr>
        <w:pStyle w:val="Kop3"/>
        <w:numPr>
          <w:ilvl w:val="2"/>
          <w:numId w:val="1"/>
        </w:numPr>
      </w:pPr>
      <w:bookmarkStart w:id="59" w:name="_Toc7095918"/>
      <w:bookmarkStart w:id="60" w:name="_Toc7097551"/>
      <w:bookmarkStart w:id="61" w:name="_Toc22738754"/>
      <w:r w:rsidRPr="00986CA0">
        <w:t>URScript</w:t>
      </w:r>
      <w:bookmarkEnd w:id="59"/>
      <w:bookmarkEnd w:id="60"/>
      <w:bookmarkEnd w:id="61"/>
    </w:p>
    <w:p w14:paraId="319EA1A9" w14:textId="3CEA407C" w:rsidR="00C8340F" w:rsidRDefault="00C8340F" w:rsidP="00C8340F">
      <w:r w:rsidRPr="00986CA0">
        <w:t xml:space="preserve">Op </w:t>
      </w:r>
      <w:r w:rsidR="00663AFA">
        <w:t>embedded</w:t>
      </w:r>
      <w:r w:rsidRPr="00986CA0">
        <w:t xml:space="preserve"> niveau wordt URScript gebruikt om de UR te besturen. URScript is een programmeertaal die gebruik maak</w:t>
      </w:r>
      <w:r>
        <w:t>t</w:t>
      </w:r>
      <w:r w:rsidRPr="00986CA0">
        <w:t xml:space="preserve"> van variabelen, types en flow control statemens zoals “if” en “else”.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284894117"/>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2DACA30B" w14:textId="77777777" w:rsidR="00C8340F" w:rsidRDefault="00C8340F" w:rsidP="00C8340F">
      <w:pPr>
        <w:pStyle w:val="Kop3"/>
        <w:numPr>
          <w:ilvl w:val="2"/>
          <w:numId w:val="1"/>
        </w:numPr>
      </w:pPr>
      <w:r>
        <w:t xml:space="preserve"> </w:t>
      </w:r>
      <w:bookmarkStart w:id="62" w:name="_Toc7095919"/>
      <w:bookmarkStart w:id="63" w:name="_Toc7097552"/>
      <w:bookmarkStart w:id="64" w:name="_Toc22738755"/>
      <w:r>
        <w:t>URCaps</w:t>
      </w:r>
      <w:bookmarkEnd w:id="62"/>
      <w:bookmarkEnd w:id="63"/>
      <w:bookmarkEnd w:id="64"/>
    </w:p>
    <w:p w14:paraId="52F79DE2" w14:textId="263D758A" w:rsidR="00C8340F" w:rsidRDefault="00C8340F" w:rsidP="00C8340F">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w:t>
      </w:r>
      <w:r w:rsidR="00663AFA">
        <w:t>i</w:t>
      </w:r>
      <w:r>
        <w:t xml:space="preserve">nstallation </w:t>
      </w:r>
      <w:r w:rsidR="00663AFA">
        <w:t>n</w:t>
      </w:r>
      <w:r>
        <w:t xml:space="preserve">ode, </w:t>
      </w:r>
      <w:r w:rsidR="00E93A72">
        <w:t>p</w:t>
      </w:r>
      <w:r>
        <w:t xml:space="preserve">rogram node, </w:t>
      </w:r>
      <w:r w:rsidR="00E93A72">
        <w:t>t</w:t>
      </w:r>
      <w:r>
        <w:t xml:space="preserve">oolbar en </w:t>
      </w:r>
      <w:r w:rsidR="00E93A72">
        <w:t>d</w:t>
      </w:r>
      <w:r>
        <w:t xml:space="preserve">aemon </w:t>
      </w:r>
      <w:sdt>
        <w:sdtPr>
          <w:id w:val="209161355"/>
          <w:citation/>
        </w:sdtPr>
        <w:sdtContent>
          <w:r>
            <w:fldChar w:fldCharType="begin"/>
          </w:r>
          <w:r w:rsidR="006C59B2">
            <w:instrText xml:space="preserve">CITATION Uni2 \l 1043 </w:instrText>
          </w:r>
          <w:r>
            <w:fldChar w:fldCharType="separate"/>
          </w:r>
          <w:r w:rsidR="006C59B2">
            <w:rPr>
              <w:noProof/>
            </w:rPr>
            <w:t>(Universal Robots, 2018)</w:t>
          </w:r>
          <w:r>
            <w:fldChar w:fldCharType="end"/>
          </w:r>
        </w:sdtContent>
      </w:sdt>
    </w:p>
    <w:p w14:paraId="0070CC7C" w14:textId="77777777" w:rsidR="00C8340F" w:rsidRDefault="00C8340F" w:rsidP="00C8340F">
      <w:pPr>
        <w:pStyle w:val="Kop4"/>
        <w:numPr>
          <w:ilvl w:val="3"/>
          <w:numId w:val="1"/>
        </w:numPr>
      </w:pPr>
      <w:r>
        <w:t>Installation Node</w:t>
      </w:r>
    </w:p>
    <w:p w14:paraId="02615B4F" w14:textId="30A3431B" w:rsidR="00C8340F" w:rsidRDefault="00C8340F" w:rsidP="00C8340F">
      <w:r>
        <w:t xml:space="preserve">Een </w:t>
      </w:r>
      <w:r w:rsidR="00663AFA">
        <w:t>i</w:t>
      </w:r>
      <w:r>
        <w:t xml:space="preserve">nstallation </w:t>
      </w:r>
      <w:r w:rsidR="00663AFA">
        <w:t>n</w:t>
      </w:r>
      <w:r>
        <w:t>ode is een extensie op het installatie domein van het UR systeem. Hierin kan een URCap aanpassingen aan de user interface of extra functionaliteiten toevoegen aan de configuratie van het PolyScope systeem.</w:t>
      </w:r>
    </w:p>
    <w:p w14:paraId="6BF8AA42" w14:textId="77777777" w:rsidR="00C8340F" w:rsidRDefault="00C8340F" w:rsidP="00C8340F">
      <w:pPr>
        <w:pStyle w:val="Kop4"/>
        <w:numPr>
          <w:ilvl w:val="3"/>
          <w:numId w:val="1"/>
        </w:numPr>
      </w:pPr>
      <w:r>
        <w:t>Program Node</w:t>
      </w:r>
    </w:p>
    <w:p w14:paraId="3DA89308" w14:textId="117830FD" w:rsidR="00C8340F" w:rsidRDefault="00C8340F" w:rsidP="00C8340F">
      <w:r>
        <w:t xml:space="preserve">Een </w:t>
      </w:r>
      <w:r w:rsidR="00663AFA">
        <w:t>p</w:t>
      </w:r>
      <w:r>
        <w:t xml:space="preserve">rogram </w:t>
      </w:r>
      <w:r w:rsidR="00663AFA">
        <w:t>n</w:t>
      </w:r>
      <w:r>
        <w:t>ode is een extensie op het programmeer domein van het UR systeem. Hier kan de URCap nieuwe programma’s toevoegen aan PolyScope .</w:t>
      </w:r>
      <w:r w:rsidR="00663AFA" w:rsidRPr="00663AFA">
        <w:t xml:space="preserve"> </w:t>
      </w:r>
      <w:r w:rsidR="00663AFA">
        <w:t xml:space="preserve">De taak van de program node is de juiste URScript code </w:t>
      </w:r>
      <w:r w:rsidR="00663AFA">
        <w:lastRenderedPageBreak/>
        <w:t>doorgeven aan de real-time thread in URScript.  Ook bevat een program node de functionaliteiten die nodig zijn om de juiste informatie door te geven aan URScript, bijvoorbeeld bewegingsvariabelen of interface opties.</w:t>
      </w:r>
    </w:p>
    <w:p w14:paraId="071D7E8A" w14:textId="77777777" w:rsidR="00C8340F" w:rsidRDefault="00C8340F" w:rsidP="00C8340F">
      <w:pPr>
        <w:pStyle w:val="Kop4"/>
        <w:numPr>
          <w:ilvl w:val="3"/>
          <w:numId w:val="1"/>
        </w:numPr>
      </w:pPr>
      <w:r>
        <w:t>Toolbar</w:t>
      </w:r>
    </w:p>
    <w:p w14:paraId="118C2570" w14:textId="77777777" w:rsidR="00C8340F" w:rsidRPr="00C23E4F" w:rsidRDefault="00C8340F" w:rsidP="00C8340F">
      <w:r>
        <w:t>Een Toolbar is een toevoeging aan de user interface in de vorm van een pop-up menu dat vanuit het gehele programma beschikbaar is. Deze is vaak beschikbaar als er sprake is van randapparatuur als mogelijke manual override die altijd te bereiken is.</w:t>
      </w:r>
    </w:p>
    <w:p w14:paraId="42CACBC4" w14:textId="77777777" w:rsidR="00C8340F" w:rsidRPr="00986CA0" w:rsidRDefault="00C8340F" w:rsidP="00C8340F">
      <w:pPr>
        <w:pStyle w:val="Kop3"/>
        <w:numPr>
          <w:ilvl w:val="2"/>
          <w:numId w:val="1"/>
        </w:numPr>
      </w:pPr>
      <w:bookmarkStart w:id="65" w:name="_Toc7095920"/>
      <w:bookmarkStart w:id="66" w:name="_Toc7097553"/>
      <w:bookmarkStart w:id="67" w:name="_Toc22738756"/>
      <w:r w:rsidRPr="00986CA0">
        <w:t>URControl</w:t>
      </w:r>
      <w:bookmarkEnd w:id="65"/>
      <w:bookmarkEnd w:id="66"/>
      <w:bookmarkEnd w:id="67"/>
    </w:p>
    <w:p w14:paraId="78F8035A" w14:textId="27C20D1E" w:rsidR="00C8340F" w:rsidRDefault="00C8340F" w:rsidP="00C8340F">
      <w:r w:rsidRPr="00986CA0">
        <w:t>URControl is de real-time controller, deze bestuur</w:t>
      </w:r>
      <w:r>
        <w:t xml:space="preserve">t </w:t>
      </w:r>
      <w:r w:rsidRPr="00986CA0">
        <w:t>de robot en voert de programma’s uit. In essentie krijgt URControl een programma van PolyScope en zet deze om naar individuele machine instructies</w:t>
      </w:r>
      <w:r w:rsidR="00E93A72">
        <w:t xml:space="preserve"> in URScript</w:t>
      </w:r>
      <w:r w:rsidRPr="00986CA0">
        <w:t xml:space="preserve">. Het is een low-level robot controller op </w:t>
      </w:r>
      <w:r>
        <w:t>een</w:t>
      </w:r>
      <w:r w:rsidRPr="00986CA0">
        <w:t xml:space="preserve"> PC in de UR. Wanneer de UR opstart zal deze als een service(daemon) opstarten en verbinden met PolyScope via TCP/IP connectie</w:t>
      </w:r>
      <w:sdt>
        <w:sdtPr>
          <w:id w:val="-1593854947"/>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5DA59C23" w14:textId="77777777" w:rsidR="00C8340F" w:rsidRPr="00986CA0" w:rsidRDefault="00C8340F" w:rsidP="008E3761">
      <w:pPr>
        <w:pStyle w:val="Kop2"/>
      </w:pPr>
      <w:bookmarkStart w:id="68" w:name="_Toc7095921"/>
      <w:bookmarkStart w:id="69" w:name="_Toc7097554"/>
      <w:bookmarkStart w:id="70" w:name="_Toc22738757"/>
      <w:r w:rsidRPr="00986CA0">
        <w:t>Festo Drive</w:t>
      </w:r>
      <w:bookmarkEnd w:id="68"/>
      <w:bookmarkEnd w:id="69"/>
      <w:bookmarkEnd w:id="70"/>
    </w:p>
    <w:p w14:paraId="3563E214" w14:textId="62B08B4E" w:rsidR="00C8340F" w:rsidRPr="00986CA0" w:rsidRDefault="00C8340F" w:rsidP="00C8340F">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207641406"/>
          <w:citation/>
        </w:sdtPr>
        <w:sdtContent>
          <w:r w:rsidRPr="00986CA0">
            <w:fldChar w:fldCharType="begin"/>
          </w:r>
          <w:r w:rsidR="006C59B2">
            <w:instrText xml:space="preserve">CITATION Fes19 \l 1043 </w:instrText>
          </w:r>
          <w:r w:rsidRPr="00986CA0">
            <w:fldChar w:fldCharType="separate"/>
          </w:r>
          <w:r w:rsidR="006C59B2">
            <w:rPr>
              <w:noProof/>
            </w:rPr>
            <w:t>(Festo, 2016)</w:t>
          </w:r>
          <w:r w:rsidRPr="00986CA0">
            <w:fldChar w:fldCharType="end"/>
          </w:r>
        </w:sdtContent>
      </w:sdt>
    </w:p>
    <w:p w14:paraId="53E4DA4D" w14:textId="77777777" w:rsidR="00C8340F" w:rsidRDefault="00C8340F" w:rsidP="00C8340F">
      <w:pPr>
        <w:pStyle w:val="Kop2"/>
      </w:pPr>
      <w:bookmarkStart w:id="71" w:name="_Toc22738758"/>
      <w:r>
        <w:t>Modbus</w:t>
      </w:r>
      <w:bookmarkEnd w:id="71"/>
      <w:r>
        <w:t xml:space="preserve"> </w:t>
      </w:r>
    </w:p>
    <w:p w14:paraId="5EE82C82" w14:textId="69501EC4" w:rsidR="00AD6770" w:rsidRDefault="009300D5" w:rsidP="00C8340F">
      <w:r>
        <w:t>Modbus is een serieel communicatie protocol ontworpen door Modicon</w:t>
      </w:r>
      <w:r w:rsidR="00ED4BD7">
        <w:t xml:space="preserve"> </w:t>
      </w:r>
      <w:r>
        <w:t xml:space="preserve"> in 1979 voor het aansturen van programmable logic controllers(PLCs). Het is een methode die gebruikt wordt voor het oversturen van informatie over </w:t>
      </w:r>
      <w:r w:rsidR="00AD635F">
        <w:t>seriële</w:t>
      </w:r>
      <w:r>
        <w:t xml:space="preserve"> lijnen naar </w:t>
      </w:r>
      <w:r w:rsidR="00AD635F">
        <w:t>elektronische</w:t>
      </w:r>
      <w:r>
        <w:t xml:space="preserve"> </w:t>
      </w:r>
      <w:r w:rsidR="00AD635F">
        <w:t>apparaten</w:t>
      </w:r>
      <w:r>
        <w:t xml:space="preserve">. Het is een open protocol en kan dus vrij gebruikt worden. Het is zelfs in de huidige tijd een veelgebruikte standaard in de industrie. </w:t>
      </w:r>
      <w:sdt>
        <w:sdtPr>
          <w:id w:val="1817380967"/>
          <w:citation/>
        </w:sdtPr>
        <w:sdtContent>
          <w:r w:rsidR="006C59B2">
            <w:fldChar w:fldCharType="begin"/>
          </w:r>
          <w:r w:rsidR="006C59B2">
            <w:instrText xml:space="preserve"> CITATION Mod19 \l 1043 </w:instrText>
          </w:r>
          <w:r w:rsidR="006C59B2">
            <w:fldChar w:fldCharType="separate"/>
          </w:r>
          <w:r w:rsidR="006C59B2">
            <w:rPr>
              <w:noProof/>
            </w:rPr>
            <w:t>(Modbus Organization, 2019)</w:t>
          </w:r>
          <w:r w:rsidR="006C59B2">
            <w:fldChar w:fldCharType="end"/>
          </w:r>
        </w:sdtContent>
      </w:sdt>
    </w:p>
    <w:p w14:paraId="014630B8" w14:textId="72550FEC" w:rsidR="006E3125" w:rsidRDefault="006E3125" w:rsidP="006E3125">
      <w:pPr>
        <w:pStyle w:val="Kop2"/>
      </w:pPr>
      <w:bookmarkStart w:id="72" w:name="_Toc22738759"/>
      <w:r>
        <w:t>Festo Configuratie Tool</w:t>
      </w:r>
      <w:bookmarkEnd w:id="72"/>
      <w:r w:rsidR="00C20CDA">
        <w:t xml:space="preserve"> </w:t>
      </w:r>
    </w:p>
    <w:p w14:paraId="0D97AF4A" w14:textId="77C0A8D4" w:rsidR="00C8340F" w:rsidRDefault="006E3125" w:rsidP="006E3125">
      <w:r>
        <w:t>Voor de geleverde motor was geen duidelijke documentatie beschikbaar omdat hier geen toegang tot was en er binnen het bedrijf niet binnen een korte tijd toegang te regelen was. Als alternatief is de Festo Configuratie tool voorgesteld, deze tool wordt gebruikt door de PLC programmeurs binnen Gibas om de motoren in te stellen. Vanuit hier is de Festo drive aan te spreken en daarbij de motor aan te sturen.</w:t>
      </w:r>
      <w:r w:rsidR="00C20CDA">
        <w:t xml:space="preserve"> In combinatie met de documentatie van andere motoren en de FTC</w:t>
      </w:r>
      <w:sdt>
        <w:sdtPr>
          <w:id w:val="-1912376637"/>
          <w:citation/>
        </w:sdtPr>
        <w:sdtContent>
          <w:r w:rsidR="006C59B2">
            <w:fldChar w:fldCharType="begin"/>
          </w:r>
          <w:r w:rsidR="006C59B2">
            <w:instrText xml:space="preserve"> CITATION Fes16 \l 1043 </w:instrText>
          </w:r>
          <w:r w:rsidR="006C59B2">
            <w:fldChar w:fldCharType="separate"/>
          </w:r>
          <w:r w:rsidR="006C59B2">
            <w:rPr>
              <w:noProof/>
            </w:rPr>
            <w:t xml:space="preserve"> (Festo Group, 2016)</w:t>
          </w:r>
          <w:r w:rsidR="006C59B2">
            <w:fldChar w:fldCharType="end"/>
          </w:r>
        </w:sdtContent>
      </w:sdt>
      <w:r w:rsidR="00C8340F">
        <w:br w:type="page"/>
      </w:r>
    </w:p>
    <w:p w14:paraId="0F2C7244" w14:textId="7E712A60" w:rsidR="00C8340F" w:rsidRDefault="00042AE7" w:rsidP="00C8340F">
      <w:pPr>
        <w:pStyle w:val="Kop1"/>
      </w:pPr>
      <w:bookmarkStart w:id="73" w:name="_Toc22738760"/>
      <w:r>
        <w:lastRenderedPageBreak/>
        <w:t>Requirements FestoCap</w:t>
      </w:r>
      <w:bookmarkEnd w:id="73"/>
    </w:p>
    <w:p w14:paraId="01427D2F" w14:textId="575A3508" w:rsidR="009F7827" w:rsidRPr="009F7827" w:rsidRDefault="009F7827" w:rsidP="009F7827">
      <w:pPr>
        <w:jc w:val="center"/>
        <w:rPr>
          <w:sz w:val="24"/>
          <w:szCs w:val="24"/>
          <w:lang w:val="en-GB"/>
        </w:rPr>
      </w:pPr>
      <w:r w:rsidRPr="009F7827">
        <w:rPr>
          <w:rStyle w:val="CitaatChar"/>
          <w:sz w:val="24"/>
          <w:szCs w:val="24"/>
          <w:lang w:val="en-GB"/>
        </w:rPr>
        <w:t>“Weeks of programming can save you hours of planning”</w:t>
      </w:r>
    </w:p>
    <w:p w14:paraId="22B75348" w14:textId="5D017B26" w:rsidR="009F7827" w:rsidRDefault="009F7827" w:rsidP="009F7827">
      <w:r>
        <w:t xml:space="preserve">Voordat er een “Hello World” wordt geschreven zal er eerst vastgesteld moeten worden wat een FestoCap nou precies moet doen. In dit hoofdstuk worden de voorbereidende maatregelen getroffen voor het produceren van de FestoCap. Om een product te maken die aan de eisen van Gibas voldoet worden er requirements aan de FestoCap gesteld. Deze, vaak technische, requirements schetsen een duidelijk beeld van de FestoCap en wat er nodig is om deze te maken. Requirements kunnen gebruikt worden om de geleverde ontwikkelomgeving te toetsen, of deze voldoende is om een FestoCap de produceren. Wanneer dit niet het geval is, stelt het </w:t>
      </w:r>
      <w:r w:rsidR="00986B47">
        <w:t>de programmeur</w:t>
      </w:r>
      <w:r>
        <w:t xml:space="preserve"> tijdig in staat om met een oplossing of alternatief te komen.</w:t>
      </w:r>
    </w:p>
    <w:p w14:paraId="412DE70A" w14:textId="77777777" w:rsidR="0030196D" w:rsidRPr="0030196D" w:rsidRDefault="0030196D" w:rsidP="0030196D">
      <w:pPr>
        <w:pStyle w:val="Geenafstand"/>
        <w:rPr>
          <w:lang w:val="nl-NL"/>
        </w:rPr>
      </w:pPr>
      <w:r w:rsidRPr="0030196D">
        <w:rPr>
          <w:lang w:val="nl-NL"/>
        </w:rPr>
        <w:t>In dit hoofdstuk wordt de  volgende deelvraag beantwoord:</w:t>
      </w:r>
    </w:p>
    <w:p w14:paraId="5C540CD2" w14:textId="6EF3B7B6" w:rsidR="0030196D" w:rsidRDefault="0030196D" w:rsidP="0030196D">
      <w:pPr>
        <w:jc w:val="center"/>
      </w:pPr>
      <w:r>
        <w:fldChar w:fldCharType="begin"/>
      </w:r>
      <w:r>
        <w:instrText xml:space="preserve"> REF _Ref22734597 \h  \* MERGEFORMAT </w:instrText>
      </w:r>
      <w:r>
        <w:fldChar w:fldCharType="separate"/>
      </w:r>
      <w:r>
        <w:rPr>
          <w:rStyle w:val="Subtielebenadrukking"/>
        </w:rPr>
        <w:t>Wat zijn de requirements van de FestoCap</w:t>
      </w:r>
      <w:r w:rsidRPr="00AD635F">
        <w:rPr>
          <w:rStyle w:val="Subtielebenadrukking"/>
        </w:rPr>
        <w:t>?</w:t>
      </w:r>
      <w:r>
        <w:fldChar w:fldCharType="end"/>
      </w:r>
    </w:p>
    <w:p w14:paraId="04E6F9F1" w14:textId="0A30F812" w:rsidR="000934ED" w:rsidRDefault="000934ED" w:rsidP="000934ED">
      <w:pPr>
        <w:pStyle w:val="Kop2"/>
      </w:pPr>
      <w:bookmarkStart w:id="74" w:name="_Toc22738761"/>
      <w:r>
        <w:t>Requirements</w:t>
      </w:r>
      <w:r w:rsidR="00F52BE2">
        <w:t xml:space="preserve"> FestoCap</w:t>
      </w:r>
      <w:bookmarkEnd w:id="74"/>
    </w:p>
    <w:p w14:paraId="4B093EA4" w14:textId="3662B657" w:rsidR="000934ED" w:rsidRDefault="000934ED" w:rsidP="00F00674">
      <w:r>
        <w:t>Om vast te kunnen stellen of de ontwikkelomgeving geschikt is voor het produceren van een URCap naar de wens van Gibas is het nodig om requirements vast te stellen.</w:t>
      </w:r>
      <w:r w:rsidR="00AE51CA">
        <w:t xml:space="preserve"> Een deel van deze requirements zijn al vastgesteld in het plan van aanpak</w:t>
      </w:r>
      <w:r w:rsidR="007D2BC7">
        <w:t>(</w:t>
      </w:r>
      <w:r w:rsidR="007D2BC7">
        <w:rPr>
          <w:b/>
          <w:bCs/>
        </w:rPr>
        <w:fldChar w:fldCharType="begin"/>
      </w:r>
      <w:r w:rsidR="007D2BC7">
        <w:instrText xml:space="preserve"> REF _Ref23336739 \r \h </w:instrText>
      </w:r>
      <w:r w:rsidR="007D2BC7">
        <w:rPr>
          <w:b/>
          <w:bCs/>
        </w:rPr>
      </w:r>
      <w:r w:rsidR="007D2BC7">
        <w:rPr>
          <w:b/>
          <w:bCs/>
        </w:rPr>
        <w:fldChar w:fldCharType="separate"/>
      </w:r>
      <w:r w:rsidR="007D2BC7">
        <w:t>21.2.1</w:t>
      </w:r>
      <w:r w:rsidR="007D2BC7">
        <w:rPr>
          <w:b/>
          <w:bCs/>
        </w:rPr>
        <w:fldChar w:fldCharType="end"/>
      </w:r>
      <w:r w:rsidR="007D2BC7">
        <w:rPr>
          <w:b/>
          <w:bCs/>
        </w:rPr>
        <w:t>)</w:t>
      </w:r>
      <w:r w:rsidR="00AE51CA">
        <w:t xml:space="preserve">, maar zijn verder uitgewerkt tijdens de ontwikkeling van de FestoCap. In het plan van aanpak zijn de volgende </w:t>
      </w:r>
      <w:r w:rsidR="00F00674">
        <w:t xml:space="preserve">generieke </w:t>
      </w:r>
      <w:r w:rsidR="00AE51CA">
        <w:t>requirements opgesteld :</w:t>
      </w:r>
    </w:p>
    <w:p w14:paraId="40860651" w14:textId="48620B1A" w:rsidR="00AE51CA" w:rsidRDefault="00AE51CA" w:rsidP="00AE51CA">
      <w:pPr>
        <w:pStyle w:val="Lijstalinea"/>
        <w:numPr>
          <w:ilvl w:val="0"/>
          <w:numId w:val="31"/>
        </w:numPr>
      </w:pPr>
      <w:r>
        <w:t>Festo</w:t>
      </w:r>
      <w:r w:rsidR="00FF61D0">
        <w:t>Cap</w:t>
      </w:r>
      <w:r>
        <w:t xml:space="preserve"> program Interface</w:t>
      </w:r>
    </w:p>
    <w:p w14:paraId="125162DA" w14:textId="7C01027E" w:rsidR="00AE51CA" w:rsidRDefault="00AE51CA" w:rsidP="00AE51CA">
      <w:pPr>
        <w:pStyle w:val="Lijstalinea"/>
        <w:numPr>
          <w:ilvl w:val="0"/>
          <w:numId w:val="31"/>
        </w:numPr>
      </w:pPr>
      <w:r>
        <w:t xml:space="preserve">Toolbar URCap </w:t>
      </w:r>
    </w:p>
    <w:p w14:paraId="4DC99B27" w14:textId="02300EC7" w:rsidR="00AE51CA" w:rsidRDefault="00AE51CA" w:rsidP="00AE51CA">
      <w:pPr>
        <w:pStyle w:val="Lijstalinea"/>
        <w:numPr>
          <w:ilvl w:val="0"/>
          <w:numId w:val="31"/>
        </w:numPr>
      </w:pPr>
      <w:r>
        <w:t xml:space="preserve">User interface </w:t>
      </w:r>
      <w:r w:rsidR="00F00674">
        <w:t>UR</w:t>
      </w:r>
      <w:r>
        <w:t>Cap</w:t>
      </w:r>
    </w:p>
    <w:p w14:paraId="08B38764" w14:textId="0061CEA5" w:rsidR="007D2BC7" w:rsidRDefault="007D2BC7" w:rsidP="007D2BC7">
      <w:pPr>
        <w:pStyle w:val="Lijstalinea"/>
        <w:numPr>
          <w:ilvl w:val="0"/>
          <w:numId w:val="31"/>
        </w:numPr>
      </w:pPr>
      <w:r>
        <w:t>Daemon URCap</w:t>
      </w:r>
    </w:p>
    <w:p w14:paraId="39F22F7A" w14:textId="77777777" w:rsidR="007D2BC7" w:rsidRDefault="007D2BC7" w:rsidP="007D2BC7">
      <w:pPr>
        <w:pStyle w:val="Lijstalinea"/>
        <w:numPr>
          <w:ilvl w:val="0"/>
          <w:numId w:val="31"/>
        </w:numPr>
      </w:pPr>
      <w:r>
        <w:t>Festo Modbus Controller</w:t>
      </w:r>
    </w:p>
    <w:p w14:paraId="4341449E" w14:textId="05627335" w:rsidR="007D2BC7" w:rsidRDefault="007D2BC7" w:rsidP="007D2BC7">
      <w:pPr>
        <w:pStyle w:val="Lijstalinea"/>
        <w:numPr>
          <w:ilvl w:val="0"/>
          <w:numId w:val="31"/>
        </w:numPr>
      </w:pPr>
      <w:r>
        <w:t>Communicatie tussen de FestoCap en de Festo motor</w:t>
      </w:r>
    </w:p>
    <w:p w14:paraId="386BC27A" w14:textId="1A29381D" w:rsidR="00AE51CA" w:rsidRDefault="00AE51CA" w:rsidP="00AE51CA">
      <w:pPr>
        <w:pStyle w:val="Lijstalinea"/>
        <w:numPr>
          <w:ilvl w:val="0"/>
          <w:numId w:val="31"/>
        </w:numPr>
      </w:pPr>
      <w:r>
        <w:t>Ondersteuning meerdere Festo Motoren</w:t>
      </w:r>
    </w:p>
    <w:p w14:paraId="3A5A6A15" w14:textId="36B847AD" w:rsidR="00F00674" w:rsidRDefault="00F00674" w:rsidP="00F00674">
      <w:r>
        <w:t xml:space="preserve">Deze requirements zijn samen met de stagebegeleider in gesprek vastgesteld, </w:t>
      </w:r>
      <w:r w:rsidR="0090708E">
        <w:t>toen</w:t>
      </w:r>
      <w:r>
        <w:t xml:space="preserve"> was er nog niet genoeg kennis om de specifieke requirements en mogelijkheden van een URCap en van de Festo Controller vast te stellen. </w:t>
      </w:r>
      <w:r w:rsidR="00F52BE2">
        <w:t>In deze deelvraag</w:t>
      </w:r>
      <w:r>
        <w:t xml:space="preserve"> </w:t>
      </w:r>
      <w:r w:rsidR="0090708E">
        <w:t>worden</w:t>
      </w:r>
      <w:r>
        <w:t xml:space="preserve"> deze generieke requirements omgezet naar functionele requirements voor de FestoCap. </w:t>
      </w:r>
    </w:p>
    <w:p w14:paraId="0D9EF5B5" w14:textId="0BE173A7" w:rsidR="008554E7" w:rsidRDefault="008554E7" w:rsidP="008554E7">
      <w:r>
        <w:t xml:space="preserve">Tijdens de stageopdracht </w:t>
      </w:r>
      <w:r w:rsidR="0090708E">
        <w:t>is</w:t>
      </w:r>
      <w:r>
        <w:t xml:space="preserve"> onderzocht of de requirements voor de ontwikkelomgeving daadwerkelijk haalbaar zijn met de huidige ontwikkelomgeving. Als een requirement niet te verwezenlijken is binnen de huidige ontwikkelomgeving dan wordt er </w:t>
      </w:r>
      <w:r w:rsidR="007D2BC7">
        <w:t>naar alternatieven gezocht.</w:t>
      </w:r>
    </w:p>
    <w:p w14:paraId="328174B0" w14:textId="77777777" w:rsidR="008554E7" w:rsidRDefault="008554E7" w:rsidP="00F00674"/>
    <w:p w14:paraId="5DB509B9"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67127A0B" w14:textId="7AA316F7" w:rsidR="005536AB" w:rsidRPr="005536AB" w:rsidRDefault="00F00674" w:rsidP="002019DB">
      <w:pPr>
        <w:pStyle w:val="Kop2"/>
      </w:pPr>
      <w:bookmarkStart w:id="75" w:name="_Toc22738762"/>
      <w:r>
        <w:lastRenderedPageBreak/>
        <w:t>Festo</w:t>
      </w:r>
      <w:r w:rsidR="00FF61D0">
        <w:t>Cap</w:t>
      </w:r>
      <w:r>
        <w:t xml:space="preserve"> Program </w:t>
      </w:r>
      <w:r w:rsidR="005536AB">
        <w:t>Interface</w:t>
      </w:r>
      <w:bookmarkEnd w:id="75"/>
    </w:p>
    <w:p w14:paraId="6F6BF6F8" w14:textId="5A215E00" w:rsidR="005536AB" w:rsidRDefault="00F00674" w:rsidP="00293EEF">
      <w:r>
        <w:t xml:space="preserve">Tijdens de bespreking van de functionaliteiten van de FestoCap kwamen de basisfunctionaliteiten al snel aan bod. </w:t>
      </w:r>
      <w:r w:rsidR="003F1E4F">
        <w:t>Met een Festo Program Interface wordt de bestur</w:t>
      </w:r>
      <w:r w:rsidR="001B6BC1">
        <w:t>ing</w:t>
      </w:r>
      <w:r w:rsidR="003F1E4F">
        <w:t xml:space="preserve"> van een Festo motor vanuit het programma beduidt, in dit geval vanuit een URCap. Hier komen al functionele requirements naar voren voor de FestoCap</w:t>
      </w:r>
      <w:r w:rsidR="00FC3944">
        <w:t>. De verbinding tussen de FestoCap en de Festo motor wordt behandeld in</w:t>
      </w:r>
      <w:r w:rsidR="001B6BC1">
        <w:t xml:space="preserve"> </w:t>
      </w:r>
      <w:r w:rsidR="001B6BC1">
        <w:fldChar w:fldCharType="begin"/>
      </w:r>
      <w:r w:rsidR="001B6BC1">
        <w:instrText xml:space="preserve"> REF _Ref22733559 \r \h </w:instrText>
      </w:r>
      <w:r w:rsidR="001B6BC1">
        <w:fldChar w:fldCharType="separate"/>
      </w:r>
      <w:r w:rsidR="001B6BC1">
        <w:t>7.3</w:t>
      </w:r>
      <w:r w:rsidR="001B6BC1">
        <w:fldChar w:fldCharType="end"/>
      </w:r>
      <w:r w:rsidR="001B6BC1">
        <w:t xml:space="preserve">. </w:t>
      </w:r>
      <w:r w:rsidR="00FC3944">
        <w:t>Het moet mogelijk zijn de Festo motor volledig te kunnen besturen vanuit de FestoCap, om deze besturing goed vast te kunnen stellen wordt er naar de datasheet van de Festo motor gekeken. In deze datasheet staan de functionaliteiten van de Festo motor, deze zijn gelijk te vertalen naar functionele requirements voor de FestoCap. De functionaliteiten van de Festo motor zijn op te d</w:t>
      </w:r>
      <w:r w:rsidR="007D2BC7">
        <w:t>elen</w:t>
      </w:r>
      <w:r w:rsidR="00FC3944">
        <w:t xml:space="preserve"> in </w:t>
      </w:r>
      <w:r w:rsidR="00293EEF">
        <w:t>control functionaliteiten en status functionaliteiten. De control functionaliteiten zijn vanzelfsprekend gericht op het aansturen van de Festo motor, waar</w:t>
      </w:r>
      <w:r w:rsidR="007D2BC7">
        <w:t>bij</w:t>
      </w:r>
      <w:r w:rsidR="00293EEF">
        <w:t xml:space="preserve"> de status functionaliteiten het mogelijk maken de status op te vragen van de Festo motor.  </w:t>
      </w:r>
      <w:r w:rsidR="000C0201">
        <w:t>Vanuit deze datasheet zijn de volgende functionaliteiten gehaald</w:t>
      </w:r>
      <w:r w:rsidR="001B6BC1">
        <w:t xml:space="preserve"> (</w:t>
      </w:r>
      <w:r w:rsidR="001B6BC1">
        <w:fldChar w:fldCharType="begin"/>
      </w:r>
      <w:r w:rsidR="001B6BC1">
        <w:instrText xml:space="preserve"> REF _Ref22733635 \w \h </w:instrText>
      </w:r>
      <w:r w:rsidR="001B6BC1">
        <w:fldChar w:fldCharType="separate"/>
      </w:r>
      <w:r w:rsidR="001B6BC1">
        <w:t>14.3</w:t>
      </w:r>
      <w:r w:rsidR="001B6BC1">
        <w:fldChar w:fldCharType="end"/>
      </w:r>
      <w:r w:rsidR="001B6BC1">
        <w:t xml:space="preserve"> </w:t>
      </w:r>
      <w:r w:rsidR="001B6BC1">
        <w:fldChar w:fldCharType="begin"/>
      </w:r>
      <w:r w:rsidR="001B6BC1">
        <w:instrText xml:space="preserve"> REF _Ref22733641 \h </w:instrText>
      </w:r>
      <w:r w:rsidR="001B6BC1">
        <w:fldChar w:fldCharType="separate"/>
      </w:r>
      <w:r w:rsidR="001B6BC1">
        <w:t>Requirements FestoCap</w:t>
      </w:r>
      <w:r w:rsidR="001B6BC1">
        <w:fldChar w:fldCharType="end"/>
      </w:r>
      <w:r w:rsidR="001B6BC1">
        <w:t>).</w:t>
      </w:r>
      <w:r w:rsidR="005D2B3C">
        <w:t xml:space="preserve"> </w:t>
      </w:r>
      <w:r w:rsidR="000777F5" w:rsidRPr="000777F5">
        <w:t>Deze functionaliteiten zijn als v</w:t>
      </w:r>
      <w:r w:rsidR="000777F5">
        <w:t>olgt omgezet naar eisen voor</w:t>
      </w:r>
      <w:r w:rsidR="00DA465E">
        <w:t xml:space="preserve"> de</w:t>
      </w:r>
      <w:r w:rsidR="000777F5">
        <w:t xml:space="preserve"> FestoCap.</w:t>
      </w:r>
      <w:r w:rsidR="00716C33">
        <w:t xml:space="preserve"> </w:t>
      </w:r>
    </w:p>
    <w:tbl>
      <w:tblPr>
        <w:tblStyle w:val="Onopgemaaktetabel1"/>
        <w:tblW w:w="0" w:type="auto"/>
        <w:tblLook w:val="04A0" w:firstRow="1" w:lastRow="0" w:firstColumn="1" w:lastColumn="0" w:noHBand="0" w:noVBand="1"/>
      </w:tblPr>
      <w:tblGrid>
        <w:gridCol w:w="723"/>
        <w:gridCol w:w="8627"/>
      </w:tblGrid>
      <w:tr w:rsidR="00455D34" w14:paraId="742AAC5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BE9842E" w14:textId="4B4D1566" w:rsidR="00455D34" w:rsidRDefault="00455D34" w:rsidP="00293EEF">
            <w:r>
              <w:t>FR1.1</w:t>
            </w:r>
          </w:p>
        </w:tc>
        <w:tc>
          <w:tcPr>
            <w:tcW w:w="8640" w:type="dxa"/>
          </w:tcPr>
          <w:p w14:paraId="5A07B153" w14:textId="761B99D5"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een Festo motor kunnen activeren</w:t>
            </w:r>
          </w:p>
        </w:tc>
      </w:tr>
      <w:tr w:rsidR="00455D34" w14:paraId="5EA4833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97A3D7C" w14:textId="57B014E0" w:rsidR="00455D34" w:rsidRDefault="00455D34" w:rsidP="00293EEF">
            <w:r>
              <w:t>FR1.2</w:t>
            </w:r>
          </w:p>
        </w:tc>
        <w:tc>
          <w:tcPr>
            <w:tcW w:w="8640" w:type="dxa"/>
          </w:tcPr>
          <w:p w14:paraId="24229B17" w14:textId="68809FAA"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kunnen stoppen tijdens een beweging</w:t>
            </w:r>
          </w:p>
        </w:tc>
      </w:tr>
      <w:tr w:rsidR="00455D34" w14:paraId="17EFF41F"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7346ED41" w14:textId="245E9111" w:rsidR="00455D34" w:rsidRDefault="00455D34" w:rsidP="00293EEF">
            <w:r>
              <w:t>FR1.3</w:t>
            </w:r>
          </w:p>
        </w:tc>
        <w:tc>
          <w:tcPr>
            <w:tcW w:w="8640" w:type="dxa"/>
          </w:tcPr>
          <w:p w14:paraId="684AC838" w14:textId="51959A22"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naar een absolute positie kunnen verplaatsen</w:t>
            </w:r>
          </w:p>
        </w:tc>
      </w:tr>
      <w:tr w:rsidR="00455D34" w14:paraId="055AEA72"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CCF132" w14:textId="43843B40" w:rsidR="00455D34" w:rsidRDefault="00455D34" w:rsidP="00293EEF">
            <w:r>
              <w:t>FR1.4</w:t>
            </w:r>
          </w:p>
        </w:tc>
        <w:tc>
          <w:tcPr>
            <w:tcW w:w="8640" w:type="dxa"/>
          </w:tcPr>
          <w:p w14:paraId="6B7512B0" w14:textId="0308CD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naar een relatieve positie kunnen verplaatsen</w:t>
            </w:r>
          </w:p>
        </w:tc>
      </w:tr>
      <w:tr w:rsidR="00455D34" w14:paraId="470B7E93"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09F09E3D" w14:textId="6F391A32" w:rsidR="00455D34" w:rsidRDefault="00455D34" w:rsidP="00293EEF">
            <w:r>
              <w:t>FR1.5</w:t>
            </w:r>
          </w:p>
        </w:tc>
        <w:tc>
          <w:tcPr>
            <w:tcW w:w="8640" w:type="dxa"/>
          </w:tcPr>
          <w:p w14:paraId="0BE0B850" w14:textId="684DC0F6"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continu in beide richtingen kunnen bewegen</w:t>
            </w:r>
          </w:p>
        </w:tc>
      </w:tr>
      <w:tr w:rsidR="00455D34" w14:paraId="68119FC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4B2E657" w14:textId="5D456388" w:rsidR="00455D34" w:rsidRDefault="00455D34" w:rsidP="00293EEF">
            <w:r>
              <w:t>FR1.6</w:t>
            </w:r>
          </w:p>
        </w:tc>
        <w:tc>
          <w:tcPr>
            <w:tcW w:w="8640" w:type="dxa"/>
          </w:tcPr>
          <w:p w14:paraId="1F039902" w14:textId="6EF33E88"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een error in de motor kunnen herkennen en verwerken</w:t>
            </w:r>
          </w:p>
        </w:tc>
      </w:tr>
    </w:tbl>
    <w:p w14:paraId="3F53BD77" w14:textId="1835643C" w:rsidR="001B6BC1" w:rsidRPr="001B6BC1" w:rsidRDefault="001B6BC1">
      <w:pPr>
        <w:pStyle w:val="Bijschrift"/>
        <w:rPr>
          <w:lang w:val="en-GB"/>
        </w:rPr>
      </w:pPr>
      <w:r w:rsidRPr="001B6BC1">
        <w:rPr>
          <w:lang w:val="en-GB"/>
        </w:rPr>
        <w:t xml:space="preserve">Tabel </w:t>
      </w:r>
      <w:r>
        <w:fldChar w:fldCharType="begin"/>
      </w:r>
      <w:r w:rsidRPr="001B6BC1">
        <w:rPr>
          <w:lang w:val="en-GB"/>
        </w:rPr>
        <w:instrText xml:space="preserve"> SEQ Tabel \* ARABIC </w:instrText>
      </w:r>
      <w:r>
        <w:fldChar w:fldCharType="separate"/>
      </w:r>
      <w:r w:rsidR="00475E70">
        <w:rPr>
          <w:noProof/>
          <w:lang w:val="en-GB"/>
        </w:rPr>
        <w:t>1</w:t>
      </w:r>
      <w:r>
        <w:fldChar w:fldCharType="end"/>
      </w:r>
      <w:r w:rsidRPr="001B6BC1">
        <w:rPr>
          <w:lang w:val="en-GB"/>
        </w:rPr>
        <w:t>, Requirements FestoCap besturing Festo motor</w:t>
      </w:r>
    </w:p>
    <w:p w14:paraId="13E029BF" w14:textId="2A0EDD34" w:rsidR="00E730A1" w:rsidRPr="001B6BC1" w:rsidRDefault="00E730A1" w:rsidP="00293EEF">
      <w:pPr>
        <w:rPr>
          <w:lang w:val="en-GB"/>
        </w:rPr>
      </w:pPr>
      <w:r w:rsidRPr="001B6BC1">
        <w:rPr>
          <w:lang w:val="en-GB"/>
        </w:rPr>
        <w:t xml:space="preserve"> </w:t>
      </w:r>
    </w:p>
    <w:p w14:paraId="23278378" w14:textId="09E21FAB" w:rsidR="00DA465E" w:rsidRDefault="00E730A1" w:rsidP="00293EEF">
      <w:r>
        <w:t>Om de status van de Festo motor te monitoren beschikt de Festo motor over de volgende functionaliteiten volgens de datasheet(</w:t>
      </w:r>
      <w:r w:rsidR="005D2B3C">
        <w:t>Bijlage 13.2-Status</w:t>
      </w:r>
      <w:r>
        <w:t>)</w:t>
      </w:r>
      <w:r w:rsidR="005D2B3C">
        <w:t xml:space="preserve">. </w:t>
      </w:r>
      <w:r w:rsidR="00DA465E" w:rsidRPr="00DA465E">
        <w:t>Deze functionaliteiten zijn als v</w:t>
      </w:r>
      <w:r w:rsidR="00DA465E">
        <w:t>olgt omgezet naar eisen voor de FestoCap.</w:t>
      </w:r>
    </w:p>
    <w:tbl>
      <w:tblPr>
        <w:tblStyle w:val="Onopgemaaktetabel1"/>
        <w:tblW w:w="0" w:type="auto"/>
        <w:tblLook w:val="04A0" w:firstRow="1" w:lastRow="0" w:firstColumn="1" w:lastColumn="0" w:noHBand="0" w:noVBand="1"/>
      </w:tblPr>
      <w:tblGrid>
        <w:gridCol w:w="846"/>
        <w:gridCol w:w="8504"/>
      </w:tblGrid>
      <w:tr w:rsidR="00455D34" w14:paraId="62483A5F"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80E37E" w14:textId="574EDB5A" w:rsidR="00455D34" w:rsidRDefault="00455D34" w:rsidP="00293EEF">
            <w:r>
              <w:t>FR1.7</w:t>
            </w:r>
          </w:p>
        </w:tc>
        <w:tc>
          <w:tcPr>
            <w:tcW w:w="8504" w:type="dxa"/>
          </w:tcPr>
          <w:p w14:paraId="362FC93F" w14:textId="729A9632"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de status van de Drive op kunnen vragen</w:t>
            </w:r>
          </w:p>
        </w:tc>
      </w:tr>
      <w:tr w:rsidR="00455D34" w14:paraId="3CD99513"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3FA4D9" w14:textId="7FB6D173" w:rsidR="00455D34" w:rsidRDefault="00455D34" w:rsidP="00293EEF">
            <w:r>
              <w:t>FR1.8</w:t>
            </w:r>
          </w:p>
        </w:tc>
        <w:tc>
          <w:tcPr>
            <w:tcW w:w="8504" w:type="dxa"/>
          </w:tcPr>
          <w:p w14:paraId="07F4291B" w14:textId="7EA41E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de status van de huidige operatie op kunnen vragen</w:t>
            </w:r>
          </w:p>
        </w:tc>
      </w:tr>
      <w:tr w:rsidR="00455D34" w14:paraId="58A17762"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43A6EAF4" w14:textId="5DF7412E" w:rsidR="00455D34" w:rsidRDefault="00455D34" w:rsidP="00293EEF">
            <w:r>
              <w:t>FR1.9</w:t>
            </w:r>
          </w:p>
        </w:tc>
        <w:tc>
          <w:tcPr>
            <w:tcW w:w="8504" w:type="dxa"/>
          </w:tcPr>
          <w:p w14:paraId="0238D073" w14:textId="19A40029"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warning of malfunction in de Festo motor kunnen herkennen</w:t>
            </w:r>
          </w:p>
        </w:tc>
      </w:tr>
      <w:tr w:rsidR="00455D34" w14:paraId="23321C65"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AA2759" w14:textId="2A46B0B6" w:rsidR="00455D34" w:rsidRDefault="00455D34" w:rsidP="00293EEF">
            <w:r>
              <w:t>FR1.10</w:t>
            </w:r>
          </w:p>
        </w:tc>
        <w:tc>
          <w:tcPr>
            <w:tcW w:w="8504" w:type="dxa"/>
          </w:tcPr>
          <w:p w14:paraId="456DDFDE" w14:textId="7590661C"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enabled kan worden.</w:t>
            </w:r>
          </w:p>
        </w:tc>
      </w:tr>
      <w:tr w:rsidR="00455D34" w14:paraId="1D790075"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0BCCB0A4" w14:textId="0D644607" w:rsidR="00455D34" w:rsidRDefault="00455D34" w:rsidP="00293EEF">
            <w:r>
              <w:t>FR1.11</w:t>
            </w:r>
          </w:p>
        </w:tc>
        <w:tc>
          <w:tcPr>
            <w:tcW w:w="8504" w:type="dxa"/>
          </w:tcPr>
          <w:p w14:paraId="547812E0" w14:textId="7DB45FD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Halt geactiveerd is</w:t>
            </w:r>
          </w:p>
        </w:tc>
      </w:tr>
      <w:tr w:rsidR="00455D34" w14:paraId="6B21BBA8"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ACD008" w14:textId="1B70BC10" w:rsidR="00455D34" w:rsidRDefault="00455D34" w:rsidP="00293EEF">
            <w:r>
              <w:t>FR1.12</w:t>
            </w:r>
          </w:p>
        </w:tc>
        <w:tc>
          <w:tcPr>
            <w:tcW w:w="8504" w:type="dxa"/>
          </w:tcPr>
          <w:p w14:paraId="46133D41" w14:textId="6019A79A"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klaar is om te start</w:t>
            </w:r>
            <w:r w:rsidR="007D2BC7">
              <w:t>en</w:t>
            </w:r>
          </w:p>
        </w:tc>
      </w:tr>
      <w:tr w:rsidR="00455D34" w14:paraId="275BD31A"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5CF4E0F0" w14:textId="1DFC9E42" w:rsidR="00455D34" w:rsidRDefault="00455D34" w:rsidP="00293EEF">
            <w:r>
              <w:t>FR1.13</w:t>
            </w:r>
          </w:p>
        </w:tc>
        <w:tc>
          <w:tcPr>
            <w:tcW w:w="8504" w:type="dxa"/>
          </w:tcPr>
          <w:p w14:paraId="0828FC18" w14:textId="07B59A8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de bewegingsopdracht voltooid is</w:t>
            </w:r>
          </w:p>
        </w:tc>
      </w:tr>
      <w:tr w:rsidR="00455D34" w14:paraId="24BC4CF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AA1D40" w14:textId="27EAC693" w:rsidR="00455D34" w:rsidRDefault="00455D34" w:rsidP="00293EEF">
            <w:r>
              <w:t>FR1.14</w:t>
            </w:r>
          </w:p>
        </w:tc>
        <w:tc>
          <w:tcPr>
            <w:tcW w:w="8504" w:type="dxa"/>
          </w:tcPr>
          <w:p w14:paraId="29AB1E76" w14:textId="3966391F"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bewegingsopdracht een absolute of relatieve positie is</w:t>
            </w:r>
          </w:p>
        </w:tc>
      </w:tr>
      <w:tr w:rsidR="00455D34" w14:paraId="3362D1E4"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6C707EA2" w14:textId="4E97A55F" w:rsidR="00455D34" w:rsidRDefault="00455D34" w:rsidP="00293EEF">
            <w:r>
              <w:t>FR1.15</w:t>
            </w:r>
          </w:p>
        </w:tc>
        <w:tc>
          <w:tcPr>
            <w:tcW w:w="8504" w:type="dxa"/>
          </w:tcPr>
          <w:p w14:paraId="15C7F731" w14:textId="1630E29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de huidige positie van de Festo motor op kunnen vragen</w:t>
            </w:r>
          </w:p>
        </w:tc>
      </w:tr>
      <w:tr w:rsidR="00455D34" w14:paraId="6436635F"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DEB675" w14:textId="6B055031" w:rsidR="00455D34" w:rsidRPr="00455D34" w:rsidRDefault="00455D34" w:rsidP="00293EEF">
            <w:pPr>
              <w:rPr>
                <w:b w:val="0"/>
                <w:bCs w:val="0"/>
              </w:rPr>
            </w:pPr>
            <w:r>
              <w:t>FR1.16</w:t>
            </w:r>
          </w:p>
        </w:tc>
        <w:tc>
          <w:tcPr>
            <w:tcW w:w="8504" w:type="dxa"/>
          </w:tcPr>
          <w:p w14:paraId="1AA26CD8" w14:textId="32B70244"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de ingestelde snelheid van de Festo motor op kunnen vragen</w:t>
            </w:r>
          </w:p>
        </w:tc>
      </w:tr>
    </w:tbl>
    <w:p w14:paraId="7A8F16BC" w14:textId="3DE1597D" w:rsidR="00DA465E" w:rsidRPr="00475E70" w:rsidRDefault="001B6BC1" w:rsidP="001B6BC1">
      <w:pPr>
        <w:pStyle w:val="Bijschrift"/>
        <w:rPr>
          <w:lang w:val="en-GB"/>
        </w:rPr>
      </w:pPr>
      <w:r w:rsidRPr="00475E70">
        <w:rPr>
          <w:lang w:val="en-GB"/>
        </w:rPr>
        <w:t xml:space="preserve">Tabel </w:t>
      </w:r>
      <w:r>
        <w:fldChar w:fldCharType="begin"/>
      </w:r>
      <w:r w:rsidRPr="00475E70">
        <w:rPr>
          <w:lang w:val="en-GB"/>
        </w:rPr>
        <w:instrText xml:space="preserve"> SEQ Tabel \* ARABIC </w:instrText>
      </w:r>
      <w:r>
        <w:fldChar w:fldCharType="separate"/>
      </w:r>
      <w:r w:rsidR="00475E70" w:rsidRPr="00475E70">
        <w:rPr>
          <w:noProof/>
          <w:lang w:val="en-GB"/>
        </w:rPr>
        <w:t>2</w:t>
      </w:r>
      <w:r>
        <w:fldChar w:fldCharType="end"/>
      </w:r>
      <w:r w:rsidRPr="00475E70">
        <w:rPr>
          <w:lang w:val="en-GB"/>
        </w:rPr>
        <w:t>, Requirements FestoCap Festo motor status</w:t>
      </w:r>
    </w:p>
    <w:p w14:paraId="47B07656" w14:textId="77777777" w:rsidR="00BC3E60" w:rsidRPr="00475E70" w:rsidRDefault="00BC3E60">
      <w:pPr>
        <w:rPr>
          <w:rFonts w:asciiTheme="majorHAnsi" w:eastAsiaTheme="majorEastAsia" w:hAnsiTheme="majorHAnsi" w:cstheme="majorBidi"/>
          <w:b/>
          <w:bCs/>
          <w:smallCaps/>
          <w:color w:val="000000" w:themeColor="text1"/>
          <w:sz w:val="28"/>
          <w:szCs w:val="28"/>
          <w:lang w:val="en-GB"/>
        </w:rPr>
      </w:pPr>
      <w:r w:rsidRPr="00475E70">
        <w:rPr>
          <w:lang w:val="en-GB"/>
        </w:rPr>
        <w:br w:type="page"/>
      </w:r>
    </w:p>
    <w:p w14:paraId="4C6EF5A6" w14:textId="49C93985" w:rsidR="00FC3944" w:rsidRDefault="00FC3944" w:rsidP="002019DB">
      <w:pPr>
        <w:pStyle w:val="Kop2"/>
      </w:pPr>
      <w:bookmarkStart w:id="76" w:name="_Ref22733559"/>
      <w:bookmarkStart w:id="77" w:name="_Toc22738763"/>
      <w:r>
        <w:lastRenderedPageBreak/>
        <w:t>Communicatie tussen de FestoCap en de Festo motor</w:t>
      </w:r>
      <w:bookmarkEnd w:id="76"/>
      <w:bookmarkEnd w:id="77"/>
    </w:p>
    <w:p w14:paraId="43B35783" w14:textId="72D978CB" w:rsidR="00FC3944" w:rsidRDefault="00FC3944" w:rsidP="00FC3944">
      <w:r>
        <w:t xml:space="preserve">Voor het aansturen van de Festo motor moet er de </w:t>
      </w:r>
      <w:r w:rsidRPr="00FF61D0">
        <w:t xml:space="preserve">mogelijkheid zijn om berichten te kunnen versturen en ontvangen </w:t>
      </w:r>
      <w:r w:rsidR="00325F5F">
        <w:t>van</w:t>
      </w:r>
      <w:r w:rsidRPr="00FF61D0">
        <w:t xml:space="preserve"> Festo motor</w:t>
      </w:r>
      <w:r>
        <w:t>. Om dit te kunnen realiseren moet er naar de</w:t>
      </w:r>
      <w:r w:rsidR="00325F5F">
        <w:t xml:space="preserve"> beschikbare</w:t>
      </w:r>
      <w:r>
        <w:t xml:space="preserve"> software aan zowel de kant van de FestoCap als die van de Festo Motor. Vervolgens moet er ook vastgesteld worden hoe deze berichten er uit komen te zien.  Ten slotte is het ook belangrijk om een verbinding tussen de programma’s te onderhouden, natuurlijk is een stabiele verbinding vereist maar de FestoCap moet ook functioneren als de verbinding wegvalt.</w:t>
      </w:r>
      <w:r w:rsidR="00E730A1">
        <w:t xml:space="preserve"> Zo zijn er de volgende requirements aan de FestoCap gesteld betreffende connectie en communicatie :</w:t>
      </w:r>
    </w:p>
    <w:tbl>
      <w:tblPr>
        <w:tblStyle w:val="Onopgemaaktetabel1"/>
        <w:tblW w:w="0" w:type="auto"/>
        <w:tblLook w:val="04A0" w:firstRow="1" w:lastRow="0" w:firstColumn="1" w:lastColumn="0" w:noHBand="0" w:noVBand="1"/>
      </w:tblPr>
      <w:tblGrid>
        <w:gridCol w:w="723"/>
        <w:gridCol w:w="8627"/>
      </w:tblGrid>
      <w:tr w:rsidR="00455D34" w14:paraId="7B58B304"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29EBC3" w14:textId="7B41C6F1" w:rsidR="00455D34" w:rsidRDefault="00455D34" w:rsidP="00FC3944">
            <w:r>
              <w:t>FR2.1</w:t>
            </w:r>
          </w:p>
        </w:tc>
        <w:tc>
          <w:tcPr>
            <w:tcW w:w="8646" w:type="dxa"/>
          </w:tcPr>
          <w:p w14:paraId="134C90B9" w14:textId="25E66E80" w:rsidR="00455D34" w:rsidRPr="00455D34" w:rsidRDefault="00455D34" w:rsidP="00FC3944">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kunnen verbinden met een Festo motor</w:t>
            </w:r>
          </w:p>
        </w:tc>
      </w:tr>
      <w:tr w:rsidR="00455D34" w14:paraId="51E3897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D45E54C" w14:textId="13D46FBB" w:rsidR="00455D34" w:rsidRDefault="00455D34" w:rsidP="00FC3944">
            <w:r>
              <w:t>FR2.2</w:t>
            </w:r>
          </w:p>
        </w:tc>
        <w:tc>
          <w:tcPr>
            <w:tcW w:w="8646" w:type="dxa"/>
          </w:tcPr>
          <w:p w14:paraId="14D887EF" w14:textId="2746415A"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de verbinding kunnen verbreken met een Festo motor</w:t>
            </w:r>
          </w:p>
        </w:tc>
      </w:tr>
      <w:tr w:rsidR="00455D34" w14:paraId="744AA5D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E815137" w14:textId="77E73EBC" w:rsidR="00455D34" w:rsidRDefault="00455D34" w:rsidP="00FC3944">
            <w:r>
              <w:t>FR2.3</w:t>
            </w:r>
          </w:p>
        </w:tc>
        <w:tc>
          <w:tcPr>
            <w:tcW w:w="8646" w:type="dxa"/>
          </w:tcPr>
          <w:p w14:paraId="211D18BC" w14:textId="0D7A7904" w:rsidR="00455D34" w:rsidRDefault="00455D34" w:rsidP="00FC3944">
            <w:pPr>
              <w:cnfStyle w:val="000000000000" w:firstRow="0" w:lastRow="0" w:firstColumn="0" w:lastColumn="0" w:oddVBand="0" w:evenVBand="0" w:oddHBand="0" w:evenHBand="0" w:firstRowFirstColumn="0" w:firstRowLastColumn="0" w:lastRowFirstColumn="0" w:lastRowLastColumn="0"/>
            </w:pPr>
            <w:r>
              <w:t>De FestoCap moet verbindingsfouten kunnen herkennen en weergeven aan de gebruiker</w:t>
            </w:r>
          </w:p>
        </w:tc>
      </w:tr>
      <w:tr w:rsidR="00455D34" w14:paraId="4CE2A8E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AC686F" w14:textId="631F6B5B" w:rsidR="00455D34" w:rsidRDefault="00455D34" w:rsidP="00FC3944">
            <w:r>
              <w:t>FR2.4</w:t>
            </w:r>
          </w:p>
        </w:tc>
        <w:tc>
          <w:tcPr>
            <w:tcW w:w="8646" w:type="dxa"/>
          </w:tcPr>
          <w:p w14:paraId="6EC9C049" w14:textId="32157EC0"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berichten kunnen versturen naar een Festo motor</w:t>
            </w:r>
          </w:p>
        </w:tc>
      </w:tr>
      <w:tr w:rsidR="00455D34" w14:paraId="504ECF0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64D8347" w14:textId="70AB6612" w:rsidR="00455D34" w:rsidRDefault="00455D34" w:rsidP="00FC3944">
            <w:r>
              <w:t>FR2.5</w:t>
            </w:r>
          </w:p>
        </w:tc>
        <w:tc>
          <w:tcPr>
            <w:tcW w:w="8646" w:type="dxa"/>
          </w:tcPr>
          <w:p w14:paraId="22BD3960" w14:textId="5A2F5E9D" w:rsidR="00455D34" w:rsidRDefault="00455D34" w:rsidP="00475E70">
            <w:pPr>
              <w:keepNext/>
              <w:cnfStyle w:val="000000000000" w:firstRow="0" w:lastRow="0" w:firstColumn="0" w:lastColumn="0" w:oddVBand="0" w:evenVBand="0" w:oddHBand="0" w:evenHBand="0" w:firstRowFirstColumn="0" w:firstRowLastColumn="0" w:lastRowFirstColumn="0" w:lastRowLastColumn="0"/>
            </w:pPr>
            <w:r>
              <w:t>De FestoCap moet berichten kunnen ontvangen van een Festo motor</w:t>
            </w:r>
          </w:p>
        </w:tc>
      </w:tr>
    </w:tbl>
    <w:p w14:paraId="04AF27EB" w14:textId="4AC4258B" w:rsidR="00475E70" w:rsidRDefault="00475E70">
      <w:pPr>
        <w:pStyle w:val="Bijschrift"/>
      </w:pPr>
      <w:r>
        <w:t xml:space="preserve">Tabel </w:t>
      </w:r>
      <w:r>
        <w:fldChar w:fldCharType="begin"/>
      </w:r>
      <w:r>
        <w:instrText xml:space="preserve"> SEQ Tabel \* ARABIC </w:instrText>
      </w:r>
      <w:r>
        <w:fldChar w:fldCharType="separate"/>
      </w:r>
      <w:r>
        <w:rPr>
          <w:noProof/>
        </w:rPr>
        <w:t>3</w:t>
      </w:r>
      <w:r>
        <w:fldChar w:fldCharType="end"/>
      </w:r>
      <w:r>
        <w:t>, Requirements FestoCap standaard communicatie</w:t>
      </w:r>
      <w:r>
        <w:rPr>
          <w:noProof/>
        </w:rPr>
        <w:t xml:space="preserve"> functionaliteiten</w:t>
      </w:r>
    </w:p>
    <w:p w14:paraId="7DFE19DC" w14:textId="36578E17" w:rsidR="00325F5F" w:rsidRDefault="00325F5F" w:rsidP="002019DB">
      <w:pPr>
        <w:pStyle w:val="Kop2"/>
      </w:pPr>
      <w:bookmarkStart w:id="78" w:name="_Toc22738764"/>
      <w:r>
        <w:t>User Interface</w:t>
      </w:r>
      <w:bookmarkEnd w:id="78"/>
    </w:p>
    <w:p w14:paraId="57F2DDFF" w14:textId="753B4EEC" w:rsidR="00325F5F" w:rsidRDefault="00325F5F" w:rsidP="00325F5F">
      <w:r>
        <w:t xml:space="preserve">Omdat de FestoCap een product </w:t>
      </w:r>
      <w:r w:rsidR="00716C33">
        <w:t>is dat ingezet wordt door Gibas zal er uiteindelijk een duidelijk</w:t>
      </w:r>
      <w:r w:rsidR="00A57994">
        <w:t>e</w:t>
      </w:r>
      <w:r w:rsidR="00716C33">
        <w:t xml:space="preserve"> user interface moeten komen. Grafisch Design valt niet onder de stageopdracht, maar het is wel tot </w:t>
      </w:r>
      <w:r w:rsidR="00A57994">
        <w:t xml:space="preserve">in </w:t>
      </w:r>
      <w:r w:rsidR="00716C33">
        <w:t>een bepaalde mate van toepassing om de functies van de FestoCap duidelijk weer te geven.</w:t>
      </w:r>
      <w:r w:rsidR="003C5D5C">
        <w:t xml:space="preserve"> </w:t>
      </w:r>
      <w:r w:rsidR="00716C33">
        <w:t>Na meerdere besprekingen met de stagebegeleider zijn de volgende requirements voor de user interface naar voren gekomen:</w:t>
      </w:r>
    </w:p>
    <w:tbl>
      <w:tblPr>
        <w:tblStyle w:val="Onopgemaaktetabel1"/>
        <w:tblW w:w="0" w:type="auto"/>
        <w:tblLook w:val="04A0" w:firstRow="1" w:lastRow="0" w:firstColumn="1" w:lastColumn="0" w:noHBand="0" w:noVBand="1"/>
      </w:tblPr>
      <w:tblGrid>
        <w:gridCol w:w="835"/>
        <w:gridCol w:w="8515"/>
      </w:tblGrid>
      <w:tr w:rsidR="00455D34" w14:paraId="50B1B58B"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398F9" w14:textId="7828D371" w:rsidR="00455D34" w:rsidRDefault="00455D34" w:rsidP="00325F5F">
            <w:r>
              <w:t>FR3.1</w:t>
            </w:r>
          </w:p>
        </w:tc>
        <w:tc>
          <w:tcPr>
            <w:tcW w:w="0" w:type="auto"/>
          </w:tcPr>
          <w:p w14:paraId="0B70FA1A" w14:textId="72DD7FFA"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user interface een positie kunnen invoeren voor de Festo motor</w:t>
            </w:r>
          </w:p>
        </w:tc>
      </w:tr>
      <w:tr w:rsidR="00455D34" w14:paraId="40FCA19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81FEFC" w14:textId="53DBD2AE" w:rsidR="00455D34" w:rsidRDefault="00455D34" w:rsidP="00325F5F">
            <w:r>
              <w:t>FR3.2</w:t>
            </w:r>
          </w:p>
        </w:tc>
        <w:tc>
          <w:tcPr>
            <w:tcW w:w="0" w:type="auto"/>
          </w:tcPr>
          <w:p w14:paraId="3962B274"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een variabele in PolyScope als positie </w:t>
            </w:r>
          </w:p>
          <w:p w14:paraId="4C8E7FAB" w14:textId="4C3CCC89" w:rsidR="00455D34" w:rsidRDefault="00455D34" w:rsidP="00325F5F">
            <w:pPr>
              <w:cnfStyle w:val="000000100000" w:firstRow="0" w:lastRow="0" w:firstColumn="0" w:lastColumn="0" w:oddVBand="0" w:evenVBand="0" w:oddHBand="1" w:evenHBand="0" w:firstRowFirstColumn="0" w:firstRowLastColumn="0" w:lastRowFirstColumn="0" w:lastRowLastColumn="0"/>
            </w:pPr>
            <w:r>
              <w:t>voor de Festo motor in</w:t>
            </w:r>
            <w:r w:rsidR="00A57994">
              <w:t xml:space="preserve"> kunnen </w:t>
            </w:r>
            <w:r>
              <w:t>voeren</w:t>
            </w:r>
          </w:p>
        </w:tc>
      </w:tr>
      <w:tr w:rsidR="00455D34" w14:paraId="0085293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0EFE00A3" w14:textId="05F08709" w:rsidR="00455D34" w:rsidRDefault="00455D34" w:rsidP="00325F5F">
            <w:r>
              <w:t>FR3.3</w:t>
            </w:r>
          </w:p>
        </w:tc>
        <w:tc>
          <w:tcPr>
            <w:tcW w:w="0" w:type="auto"/>
          </w:tcPr>
          <w:p w14:paraId="36CEE47C" w14:textId="321FF4C5"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home commando uit kunnen voeren</w:t>
            </w:r>
          </w:p>
        </w:tc>
      </w:tr>
      <w:tr w:rsidR="00455D34" w14:paraId="1F9114F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3B393" w14:textId="47EF5EBC" w:rsidR="00455D34" w:rsidRDefault="00455D34" w:rsidP="00325F5F">
            <w:r>
              <w:t>FR3.4</w:t>
            </w:r>
          </w:p>
        </w:tc>
        <w:tc>
          <w:tcPr>
            <w:tcW w:w="0" w:type="auto"/>
          </w:tcPr>
          <w:p w14:paraId="0F8B6952" w14:textId="416B233D"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de positie relatief is</w:t>
            </w:r>
          </w:p>
        </w:tc>
      </w:tr>
      <w:tr w:rsidR="00455D34" w14:paraId="5D8461E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7CD4CDF3" w14:textId="214C4C5D" w:rsidR="00455D34" w:rsidRDefault="00455D34" w:rsidP="00325F5F">
            <w:r>
              <w:t>FR3.5</w:t>
            </w:r>
          </w:p>
        </w:tc>
        <w:tc>
          <w:tcPr>
            <w:tcW w:w="0" w:type="auto"/>
          </w:tcPr>
          <w:p w14:paraId="1BDD1D92" w14:textId="487CF52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aan kunnen geven of de positie absoluut is</w:t>
            </w:r>
          </w:p>
        </w:tc>
      </w:tr>
      <w:tr w:rsidR="00455D34" w14:paraId="53C55BD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6E17C3" w14:textId="47751207" w:rsidR="00455D34" w:rsidRDefault="00455D34" w:rsidP="00325F5F">
            <w:r>
              <w:t>FR3.6</w:t>
            </w:r>
          </w:p>
        </w:tc>
        <w:tc>
          <w:tcPr>
            <w:tcW w:w="0" w:type="auto"/>
          </w:tcPr>
          <w:p w14:paraId="29C99786" w14:textId="03540E06"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aan kunnen geven of </w:t>
            </w:r>
            <w:r w:rsidR="00A57994">
              <w:t>het UR Systeem</w:t>
            </w:r>
            <w:r>
              <w:t xml:space="preserve"> moet</w:t>
            </w:r>
          </w:p>
          <w:p w14:paraId="3AACD3DA" w14:textId="1A64D845" w:rsidR="00455D34" w:rsidRDefault="00455D34" w:rsidP="00325F5F">
            <w:pPr>
              <w:cnfStyle w:val="000000100000" w:firstRow="0" w:lastRow="0" w:firstColumn="0" w:lastColumn="0" w:oddVBand="0" w:evenVBand="0" w:oddHBand="1" w:evenHBand="0" w:firstRowFirstColumn="0" w:firstRowLastColumn="0" w:lastRowFirstColumn="0" w:lastRowLastColumn="0"/>
            </w:pPr>
            <w:r>
              <w:t xml:space="preserve"> wachten tot het commando uitgevoerd is</w:t>
            </w:r>
          </w:p>
        </w:tc>
      </w:tr>
      <w:tr w:rsidR="00455D34" w14:paraId="7FA03AC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EABDC33" w14:textId="2CC713CA" w:rsidR="00455D34" w:rsidRDefault="00455D34" w:rsidP="00325F5F">
            <w:r>
              <w:t>FR3.7</w:t>
            </w:r>
          </w:p>
        </w:tc>
        <w:tc>
          <w:tcPr>
            <w:tcW w:w="0" w:type="auto"/>
          </w:tcPr>
          <w:p w14:paraId="55605789" w14:textId="7A926EA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IP in kunnen voeren om mee te verbinden</w:t>
            </w:r>
          </w:p>
        </w:tc>
      </w:tr>
      <w:tr w:rsidR="00455D34" w14:paraId="4F7FF24B"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064281" w14:textId="5BDD0778" w:rsidR="00455D34" w:rsidRDefault="00455D34" w:rsidP="00325F5F">
            <w:r>
              <w:t>FR3.8</w:t>
            </w:r>
          </w:p>
        </w:tc>
        <w:tc>
          <w:tcPr>
            <w:tcW w:w="0" w:type="auto"/>
          </w:tcPr>
          <w:p w14:paraId="40FBCF5E" w14:textId="022B8126"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een Port in kunnen voeren om mee te verbinden</w:t>
            </w:r>
          </w:p>
        </w:tc>
      </w:tr>
      <w:tr w:rsidR="00455D34" w14:paraId="55A8E67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A391414" w14:textId="1F2489C4" w:rsidR="00455D34" w:rsidRDefault="00455D34" w:rsidP="00325F5F">
            <w:r>
              <w:t>FR3.9</w:t>
            </w:r>
          </w:p>
        </w:tc>
        <w:tc>
          <w:tcPr>
            <w:tcW w:w="0" w:type="auto"/>
          </w:tcPr>
          <w:p w14:paraId="7A7EFACA" w14:textId="3D32357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enable commando uit kunnen voeren</w:t>
            </w:r>
          </w:p>
        </w:tc>
      </w:tr>
      <w:tr w:rsidR="00455D34" w14:paraId="1001348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EE606" w14:textId="32184E87" w:rsidR="00455D34" w:rsidRDefault="00455D34" w:rsidP="00325F5F">
            <w:r>
              <w:t>FR3.10</w:t>
            </w:r>
          </w:p>
        </w:tc>
        <w:tc>
          <w:tcPr>
            <w:tcW w:w="0" w:type="auto"/>
          </w:tcPr>
          <w:p w14:paraId="4B9EDFD0" w14:textId="0AC42FEA"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kunnen verbinden met een Festo motor</w:t>
            </w:r>
          </w:p>
        </w:tc>
      </w:tr>
      <w:tr w:rsidR="00455D34" w14:paraId="6B8F5F75"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FD28806" w14:textId="65155880" w:rsidR="00455D34" w:rsidRDefault="00455D34" w:rsidP="00325F5F">
            <w:r>
              <w:t>FR3.11</w:t>
            </w:r>
          </w:p>
        </w:tc>
        <w:tc>
          <w:tcPr>
            <w:tcW w:w="0" w:type="auto"/>
          </w:tcPr>
          <w:p w14:paraId="1948F55D" w14:textId="707B28A0"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verbinding met een Festo motor kunnen verbreken</w:t>
            </w:r>
          </w:p>
        </w:tc>
      </w:tr>
      <w:tr w:rsidR="00455D34" w14:paraId="1D88ED9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B3463" w14:textId="7E2FB3E7" w:rsidR="00455D34" w:rsidRDefault="00455D34" w:rsidP="00325F5F">
            <w:r>
              <w:t>FR3.12</w:t>
            </w:r>
          </w:p>
        </w:tc>
        <w:tc>
          <w:tcPr>
            <w:tcW w:w="0" w:type="auto"/>
          </w:tcPr>
          <w:p w14:paraId="18D97D3D"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kunnen selecteren of er verbonden moet </w:t>
            </w:r>
          </w:p>
          <w:p w14:paraId="764DEE7B" w14:textId="1865EA48" w:rsidR="00455D34" w:rsidRDefault="00455D34" w:rsidP="00325F5F">
            <w:pPr>
              <w:cnfStyle w:val="000000100000" w:firstRow="0" w:lastRow="0" w:firstColumn="0" w:lastColumn="0" w:oddVBand="0" w:evenVBand="0" w:oddHBand="1" w:evenHBand="0" w:firstRowFirstColumn="0" w:firstRowLastColumn="0" w:lastRowFirstColumn="0" w:lastRowLastColumn="0"/>
            </w:pPr>
            <w:r>
              <w:t>worden bij het opstarten van PolyScope</w:t>
            </w:r>
          </w:p>
        </w:tc>
      </w:tr>
      <w:tr w:rsidR="00455D34" w14:paraId="5C5EF1A1"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D2CC199" w14:textId="4A55FA6F" w:rsidR="00455D34" w:rsidRDefault="00455D34" w:rsidP="00325F5F">
            <w:r>
              <w:t>FR3.13</w:t>
            </w:r>
          </w:p>
        </w:tc>
        <w:tc>
          <w:tcPr>
            <w:tcW w:w="0" w:type="auto"/>
          </w:tcPr>
          <w:p w14:paraId="290EF8D2" w14:textId="4F45A08B"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huidige positie van een Festo motor kunnen zien</w:t>
            </w:r>
          </w:p>
        </w:tc>
      </w:tr>
      <w:tr w:rsidR="00455D34" w14:paraId="2DE5A293"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BFBAFC" w14:textId="4A382A41" w:rsidR="00455D34" w:rsidRDefault="00455D34" w:rsidP="00325F5F">
            <w:r>
              <w:t>FR3.14</w:t>
            </w:r>
          </w:p>
        </w:tc>
        <w:tc>
          <w:tcPr>
            <w:tcW w:w="0" w:type="auto"/>
          </w:tcPr>
          <w:p w14:paraId="62E2B278" w14:textId="790BE0E5"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gebruiker moet vanuit de user interface de status van de verbinding kunnen zien</w:t>
            </w:r>
          </w:p>
        </w:tc>
      </w:tr>
    </w:tbl>
    <w:p w14:paraId="3F345E2C" w14:textId="032A8B71" w:rsidR="00716C33" w:rsidRPr="0030196D" w:rsidRDefault="00475E70" w:rsidP="00475E70">
      <w:pPr>
        <w:pStyle w:val="Bijschrift"/>
        <w:rPr>
          <w:lang w:val="en-GB"/>
        </w:rPr>
      </w:pPr>
      <w:r w:rsidRPr="0030196D">
        <w:rPr>
          <w:lang w:val="en-GB"/>
        </w:rPr>
        <w:t xml:space="preserve">Tabel </w:t>
      </w:r>
      <w:r>
        <w:fldChar w:fldCharType="begin"/>
      </w:r>
      <w:r w:rsidRPr="0030196D">
        <w:rPr>
          <w:lang w:val="en-GB"/>
        </w:rPr>
        <w:instrText xml:space="preserve"> SEQ Tabel \* ARABIC </w:instrText>
      </w:r>
      <w:r>
        <w:fldChar w:fldCharType="separate"/>
      </w:r>
      <w:r w:rsidRPr="0030196D">
        <w:rPr>
          <w:noProof/>
          <w:lang w:val="en-GB"/>
        </w:rPr>
        <w:t>4</w:t>
      </w:r>
      <w:r>
        <w:fldChar w:fldCharType="end"/>
      </w:r>
      <w:r w:rsidRPr="0030196D">
        <w:rPr>
          <w:lang w:val="en-GB"/>
        </w:rPr>
        <w:t>, R</w:t>
      </w:r>
      <w:r w:rsidR="0030196D" w:rsidRPr="0030196D">
        <w:rPr>
          <w:lang w:val="en-GB"/>
        </w:rPr>
        <w:t>e</w:t>
      </w:r>
      <w:r w:rsidRPr="0030196D">
        <w:rPr>
          <w:lang w:val="en-GB"/>
        </w:rPr>
        <w:t>quirements FestoCap User Interface</w:t>
      </w:r>
    </w:p>
    <w:p w14:paraId="193C0AAA" w14:textId="77777777" w:rsidR="005D2B3C" w:rsidRPr="0030196D" w:rsidRDefault="005D2B3C">
      <w:pPr>
        <w:rPr>
          <w:rFonts w:asciiTheme="majorHAnsi" w:eastAsiaTheme="majorEastAsia" w:hAnsiTheme="majorHAnsi" w:cstheme="majorBidi"/>
          <w:b/>
          <w:bCs/>
          <w:color w:val="000000" w:themeColor="text1"/>
          <w:lang w:val="en-GB"/>
        </w:rPr>
      </w:pPr>
      <w:r w:rsidRPr="0030196D">
        <w:rPr>
          <w:lang w:val="en-GB"/>
        </w:rPr>
        <w:br w:type="page"/>
      </w:r>
    </w:p>
    <w:p w14:paraId="54F22727" w14:textId="1A891D76" w:rsidR="00E730A1" w:rsidRDefault="00325F5F" w:rsidP="002019DB">
      <w:pPr>
        <w:pStyle w:val="Kop2"/>
      </w:pPr>
      <w:bookmarkStart w:id="79" w:name="_Toc22738765"/>
      <w:r>
        <w:lastRenderedPageBreak/>
        <w:t>Toolbar URCap</w:t>
      </w:r>
      <w:bookmarkEnd w:id="79"/>
    </w:p>
    <w:p w14:paraId="2FE38042" w14:textId="7EDAF8BA" w:rsidR="00325F5F" w:rsidRDefault="004D55E2" w:rsidP="00325F5F">
      <w:r>
        <w:t>Vanuit versie 5.x van PolyScope is het mogelijk een Toolbar toe te voegen aan PolyScope. Een Toolbar is een drop-down menu dat ten alle tijden binnen PolyScope geopend kan worden.</w:t>
      </w:r>
      <w:r w:rsidR="00CF1011" w:rsidRPr="00CF1011">
        <w:t xml:space="preserve"> </w:t>
      </w:r>
      <w:r w:rsidR="00CF1011">
        <w:t>De Toolbar is een aparte node vergelijkbaar met de Program en Installation Nodes, alleen heeft deze een versimpelde API en is niet gebonden aan URCommand.</w:t>
      </w:r>
      <w:r>
        <w:t xml:space="preserve"> Deze </w:t>
      </w:r>
      <w:r w:rsidR="00CF1011">
        <w:t xml:space="preserve">Toolbar </w:t>
      </w:r>
      <w:r>
        <w:t xml:space="preserve">kan toegepast worden bij de FestoCap om directe commando’s naar de motor te geven zonder er een volledig programma binnen PolyScope voor uit te voeren, bijvoorbeeld om de positie van de motor de verstellen of </w:t>
      </w:r>
      <w:r w:rsidR="00A57994">
        <w:t xml:space="preserve">de </w:t>
      </w:r>
      <w:r>
        <w:t xml:space="preserve">home </w:t>
      </w:r>
      <w:r w:rsidR="00A57994">
        <w:t xml:space="preserve">positie </w:t>
      </w:r>
      <w:r>
        <w:t>opnieuw in te stellen.</w:t>
      </w:r>
      <w:r w:rsidR="00CF1011">
        <w:t xml:space="preserve"> Omdat de Toolbar een Node op zich is komen er zowel functionele eisen als eisen voor de user interface voor in de requirements van de Toolbar. Uit overleg met de stagebegeleider en collega’s zijn de volgende requirements voor de Toolbar naar voren gekomen :</w:t>
      </w:r>
    </w:p>
    <w:tbl>
      <w:tblPr>
        <w:tblStyle w:val="Onopgemaaktetabel1"/>
        <w:tblW w:w="0" w:type="auto"/>
        <w:tblLook w:val="04A0" w:firstRow="1" w:lastRow="0" w:firstColumn="1" w:lastColumn="0" w:noHBand="0" w:noVBand="1"/>
      </w:tblPr>
      <w:tblGrid>
        <w:gridCol w:w="723"/>
        <w:gridCol w:w="8627"/>
      </w:tblGrid>
      <w:tr w:rsidR="00455D34" w14:paraId="25DA204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5C42404" w14:textId="632DE3BD" w:rsidR="00455D34" w:rsidRDefault="00455D34" w:rsidP="00325F5F">
            <w:r>
              <w:t>FR4.1</w:t>
            </w:r>
          </w:p>
        </w:tc>
        <w:tc>
          <w:tcPr>
            <w:tcW w:w="8646" w:type="dxa"/>
          </w:tcPr>
          <w:p w14:paraId="559A91D9" w14:textId="2474F412"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Toolbar interface de huidige positie van een Festo motor kunnen zien</w:t>
            </w:r>
          </w:p>
        </w:tc>
      </w:tr>
      <w:tr w:rsidR="00455D34" w14:paraId="11C55A0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92E613" w14:textId="2A27BBB9" w:rsidR="00455D34" w:rsidRDefault="00455D34" w:rsidP="00325F5F">
            <w:r>
              <w:t>FR4.2</w:t>
            </w:r>
          </w:p>
        </w:tc>
        <w:tc>
          <w:tcPr>
            <w:tcW w:w="8646" w:type="dxa"/>
          </w:tcPr>
          <w:p w14:paraId="3C1521FA" w14:textId="40A68040"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status van de verbinding kunnen zien</w:t>
            </w:r>
          </w:p>
        </w:tc>
      </w:tr>
      <w:tr w:rsidR="00455D34" w14:paraId="458D8B8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3EC0502" w14:textId="737A00C1" w:rsidR="00455D34" w:rsidRDefault="00455D34" w:rsidP="00325F5F">
            <w:r>
              <w:t>FR4.3</w:t>
            </w:r>
          </w:p>
        </w:tc>
        <w:tc>
          <w:tcPr>
            <w:tcW w:w="8646" w:type="dxa"/>
          </w:tcPr>
          <w:p w14:paraId="5B1B68BA" w14:textId="74914409"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stap commando uit kunnen voeren</w:t>
            </w:r>
          </w:p>
        </w:tc>
      </w:tr>
      <w:tr w:rsidR="00455D34" w14:paraId="2BF2848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5577F9" w14:textId="56C37656" w:rsidR="00455D34" w:rsidRDefault="00455D34" w:rsidP="00325F5F">
            <w:r>
              <w:t>FR4.4</w:t>
            </w:r>
          </w:p>
        </w:tc>
        <w:tc>
          <w:tcPr>
            <w:tcW w:w="8646" w:type="dxa"/>
          </w:tcPr>
          <w:p w14:paraId="622E795B" w14:textId="1088DB6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grootte van de stap in kunnen voeren</w:t>
            </w:r>
          </w:p>
        </w:tc>
      </w:tr>
      <w:tr w:rsidR="00455D34" w14:paraId="105DC73D"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AB08D45" w14:textId="1283B891" w:rsidR="00455D34" w:rsidRDefault="00455D34" w:rsidP="00325F5F">
            <w:r>
              <w:t>FR4.5</w:t>
            </w:r>
          </w:p>
        </w:tc>
        <w:tc>
          <w:tcPr>
            <w:tcW w:w="8646" w:type="dxa"/>
          </w:tcPr>
          <w:p w14:paraId="11D41607" w14:textId="5C19EAB8" w:rsidR="00455D34" w:rsidRDefault="00455D34" w:rsidP="00325F5F">
            <w:pPr>
              <w:cnfStyle w:val="000000000000" w:firstRow="0" w:lastRow="0" w:firstColumn="0" w:lastColumn="0" w:oddVBand="0" w:evenVBand="0" w:oddHBand="0" w:evenHBand="0" w:firstRowFirstColumn="0" w:firstRowLastColumn="0" w:lastRowFirstColumn="0" w:lastRowLastColumn="0"/>
            </w:pPr>
            <w:r>
              <w:t xml:space="preserve">De gebruiker moet vanuit de Toolbar interface de Festo motor positief laten Joggen </w:t>
            </w:r>
            <w:r w:rsidR="00A57994">
              <w:t>zolang een knop indrukt is</w:t>
            </w:r>
          </w:p>
        </w:tc>
      </w:tr>
      <w:tr w:rsidR="00455D34" w14:paraId="3F48505A"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99DE50" w14:textId="55FC7E9E" w:rsidR="00455D34" w:rsidRDefault="00455D34" w:rsidP="00325F5F">
            <w:r>
              <w:t>FR4.6</w:t>
            </w:r>
          </w:p>
        </w:tc>
        <w:tc>
          <w:tcPr>
            <w:tcW w:w="8646" w:type="dxa"/>
          </w:tcPr>
          <w:p w14:paraId="78B12794" w14:textId="55285324" w:rsidR="00455D34"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Toolbar interface de Festo motor negatief laten Joggen </w:t>
            </w:r>
            <w:r w:rsidR="00A57994">
              <w:t>zolang een knop ingedrukt is</w:t>
            </w:r>
          </w:p>
        </w:tc>
      </w:tr>
      <w:tr w:rsidR="00455D34" w14:paraId="1EB7EE2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11E1418" w14:textId="30DA3C89" w:rsidR="00455D34" w:rsidRDefault="00455D34" w:rsidP="00325F5F">
            <w:r>
              <w:t>FR4.7</w:t>
            </w:r>
          </w:p>
        </w:tc>
        <w:tc>
          <w:tcPr>
            <w:tcW w:w="8646" w:type="dxa"/>
          </w:tcPr>
          <w:p w14:paraId="543F62A3" w14:textId="7CF293D4"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home commando uit kunnen voeren</w:t>
            </w:r>
          </w:p>
        </w:tc>
      </w:tr>
      <w:tr w:rsidR="00455D34" w14:paraId="46EFF9BB"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644BEB" w14:textId="25E2CC33" w:rsidR="00455D34" w:rsidRDefault="00455D34" w:rsidP="00325F5F">
            <w:r>
              <w:t>FR4.8</w:t>
            </w:r>
          </w:p>
        </w:tc>
        <w:tc>
          <w:tcPr>
            <w:tcW w:w="8646" w:type="dxa"/>
          </w:tcPr>
          <w:p w14:paraId="1138B121" w14:textId="7531EC98"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 xml:space="preserve">De Toolbar moet duidelijk te identificeren zijn als de Toolbar voor </w:t>
            </w:r>
            <w:r w:rsidR="00A57994">
              <w:t>de FestoCap</w:t>
            </w:r>
          </w:p>
        </w:tc>
      </w:tr>
    </w:tbl>
    <w:p w14:paraId="038367B1" w14:textId="49774934" w:rsidR="00475E70" w:rsidRDefault="00475E70">
      <w:pPr>
        <w:pStyle w:val="Bijschrift"/>
      </w:pPr>
      <w:r>
        <w:t xml:space="preserve">Tabel </w:t>
      </w:r>
      <w:r>
        <w:fldChar w:fldCharType="begin"/>
      </w:r>
      <w:r>
        <w:instrText xml:space="preserve"> SEQ Tabel \* ARABIC </w:instrText>
      </w:r>
      <w:r>
        <w:fldChar w:fldCharType="separate"/>
      </w:r>
      <w:r>
        <w:rPr>
          <w:noProof/>
        </w:rPr>
        <w:t>5</w:t>
      </w:r>
      <w:r>
        <w:fldChar w:fldCharType="end"/>
      </w:r>
      <w:r>
        <w:t>, Requirements FestoCap Toolbar</w:t>
      </w:r>
    </w:p>
    <w:p w14:paraId="60715A0C" w14:textId="12285082" w:rsidR="00325F5F" w:rsidRPr="00325F5F" w:rsidRDefault="00325F5F" w:rsidP="002019DB">
      <w:pPr>
        <w:pStyle w:val="Kop2"/>
      </w:pPr>
      <w:bookmarkStart w:id="80" w:name="_Toc22738766"/>
      <w:r>
        <w:t>Ondersteuning meerdere Festo motoren</w:t>
      </w:r>
      <w:bookmarkEnd w:id="80"/>
    </w:p>
    <w:p w14:paraId="5936A928" w14:textId="75541E92" w:rsidR="00DE6016" w:rsidRPr="00FC3944" w:rsidRDefault="00DE6016" w:rsidP="00FC3944">
      <w:r>
        <w:t xml:space="preserve">Om meerdere Festo motoren te kunnen ondersteunen moet de </w:t>
      </w:r>
      <w:r w:rsidR="00A57994">
        <w:t xml:space="preserve">software van de </w:t>
      </w:r>
      <w:r>
        <w:t>FestoCap dynamisch opgesteld worden. Dit betekend dat de FestoCap moet kunnen functioneren ongeacht van de verbonden motor, en het moet mogelijk zijn voor de gebruiker om verschillende  motoren te kunnen selecteren. Ook komt de uitdaging om de verschillende functionaliteiten van de motoren vast te stellen, er is natuurlijk een duidelijk verschil in ee</w:t>
      </w:r>
      <w:r w:rsidR="00A57994">
        <w:t>n</w:t>
      </w:r>
      <w:r>
        <w:t xml:space="preserve"> lineaire motor en </w:t>
      </w:r>
      <w:r w:rsidR="00A57994">
        <w:t xml:space="preserve">een </w:t>
      </w:r>
      <w:r>
        <w:t xml:space="preserve">roterende. Bepaalde commando’s zouden ook anders zijn afhankelijk van de motor. Het is belangrijk dat de FestoCap deze afwijkingen in motoren kan verwerken zodat er geen nieuwe URCap </w:t>
      </w:r>
      <w:r w:rsidR="00A57994">
        <w:t>ontwikkeld</w:t>
      </w:r>
      <w:r>
        <w:t xml:space="preserve"> hoeft te worden voor elke nieuwe motor. De requirements voor de ondersteuning van meerdere Festo motoren zijn </w:t>
      </w:r>
      <w:r w:rsidR="00A57994">
        <w:t xml:space="preserve">als volgt </w:t>
      </w:r>
      <w:r>
        <w:t>vastgesteld:</w:t>
      </w:r>
    </w:p>
    <w:tbl>
      <w:tblPr>
        <w:tblStyle w:val="Onopgemaaktetabel1"/>
        <w:tblW w:w="0" w:type="auto"/>
        <w:tblLook w:val="04A0" w:firstRow="1" w:lastRow="0" w:firstColumn="1" w:lastColumn="0" w:noHBand="0" w:noVBand="1"/>
      </w:tblPr>
      <w:tblGrid>
        <w:gridCol w:w="723"/>
        <w:gridCol w:w="8627"/>
      </w:tblGrid>
      <w:tr w:rsidR="00455D34" w14:paraId="13885DDA"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B40CD0" w14:textId="5FD9C94D" w:rsidR="00455D34" w:rsidRDefault="00455D34" w:rsidP="000934ED">
            <w:r>
              <w:t>FR5.1</w:t>
            </w:r>
          </w:p>
        </w:tc>
        <w:tc>
          <w:tcPr>
            <w:tcW w:w="8646" w:type="dxa"/>
          </w:tcPr>
          <w:p w14:paraId="4D2EB2A6" w14:textId="41332234" w:rsidR="00455D34" w:rsidRPr="00455D34" w:rsidRDefault="00455D34" w:rsidP="000934ED">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engineer moet, zonder de FestoCap aan te passen ,een nieuwe Festo motor klasse toe kunnen voegen</w:t>
            </w:r>
          </w:p>
        </w:tc>
      </w:tr>
      <w:tr w:rsidR="00455D34" w14:paraId="1F5AC01C"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726025" w14:textId="26909D38" w:rsidR="00455D34" w:rsidRDefault="00455D34" w:rsidP="000934ED">
            <w:r>
              <w:t>FR5.2</w:t>
            </w:r>
          </w:p>
        </w:tc>
        <w:tc>
          <w:tcPr>
            <w:tcW w:w="8646" w:type="dxa"/>
          </w:tcPr>
          <w:p w14:paraId="71853BF9" w14:textId="535C854B" w:rsidR="00455D34" w:rsidRDefault="00455D34" w:rsidP="000934ED">
            <w:pPr>
              <w:cnfStyle w:val="000000100000" w:firstRow="0" w:lastRow="0" w:firstColumn="0" w:lastColumn="0" w:oddVBand="0" w:evenVBand="0" w:oddHBand="1" w:evenHBand="0" w:firstRowFirstColumn="0" w:firstRowLastColumn="0" w:lastRowFirstColumn="0" w:lastRowLastColumn="0"/>
            </w:pPr>
            <w:r>
              <w:t>De gebruiker moet een Festo motor kunnen selecteren in de user interface</w:t>
            </w:r>
          </w:p>
        </w:tc>
      </w:tr>
      <w:tr w:rsidR="00455D34" w14:paraId="555528C7"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AC2ABBC" w14:textId="39AE7111" w:rsidR="00455D34" w:rsidRDefault="00455D34" w:rsidP="000934ED">
            <w:r>
              <w:t>FR5.3</w:t>
            </w:r>
          </w:p>
        </w:tc>
        <w:tc>
          <w:tcPr>
            <w:tcW w:w="8646" w:type="dxa"/>
          </w:tcPr>
          <w:p w14:paraId="7788C75D" w14:textId="01DF3360" w:rsidR="00455D34" w:rsidRDefault="00455D34" w:rsidP="000934ED">
            <w:pPr>
              <w:cnfStyle w:val="000000000000" w:firstRow="0" w:lastRow="0" w:firstColumn="0" w:lastColumn="0" w:oddVBand="0" w:evenVBand="0" w:oddHBand="0" w:evenHBand="0" w:firstRowFirstColumn="0" w:firstRowLastColumn="0" w:lastRowFirstColumn="0" w:lastRowLastColumn="0"/>
            </w:pPr>
            <w:r>
              <w:t>De FestoCap moet een interface klasse hebben die het mogelijk maakt nieuwe Festo motoren toe te voegen</w:t>
            </w:r>
          </w:p>
        </w:tc>
      </w:tr>
      <w:tr w:rsidR="00455D34" w14:paraId="0939231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C30C8D" w14:textId="2368B174" w:rsidR="00455D34" w:rsidRDefault="00455D34" w:rsidP="000934ED">
            <w:r>
              <w:t>FR5.4</w:t>
            </w:r>
          </w:p>
        </w:tc>
        <w:tc>
          <w:tcPr>
            <w:tcW w:w="8646" w:type="dxa"/>
          </w:tcPr>
          <w:p w14:paraId="3F0A4D02" w14:textId="49433E8A"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FestoCap moet onderscheid kunnen maken tussen de verschillende Festo motoren</w:t>
            </w:r>
          </w:p>
        </w:tc>
      </w:tr>
    </w:tbl>
    <w:p w14:paraId="6285A50F" w14:textId="27969A62" w:rsidR="0006309E" w:rsidRDefault="00475E70" w:rsidP="00475E70">
      <w:pPr>
        <w:pStyle w:val="Bijschrift"/>
      </w:pPr>
      <w:r>
        <w:t xml:space="preserve">Tabel </w:t>
      </w:r>
      <w:r>
        <w:fldChar w:fldCharType="begin"/>
      </w:r>
      <w:r>
        <w:instrText xml:space="preserve"> SEQ Tabel \* ARABIC </w:instrText>
      </w:r>
      <w:r>
        <w:fldChar w:fldCharType="separate"/>
      </w:r>
      <w:r>
        <w:rPr>
          <w:noProof/>
        </w:rPr>
        <w:t>6</w:t>
      </w:r>
      <w:r>
        <w:fldChar w:fldCharType="end"/>
      </w:r>
      <w:r>
        <w:t>, Requirements FestoCap ondersteuning meerdere motoren</w:t>
      </w:r>
    </w:p>
    <w:p w14:paraId="40413344" w14:textId="77777777" w:rsidR="005D2B3C" w:rsidRDefault="005D2B3C">
      <w:pPr>
        <w:rPr>
          <w:rFonts w:asciiTheme="majorHAnsi" w:eastAsiaTheme="majorEastAsia" w:hAnsiTheme="majorHAnsi" w:cstheme="majorBidi"/>
          <w:b/>
          <w:bCs/>
          <w:color w:val="000000" w:themeColor="text1"/>
        </w:rPr>
      </w:pPr>
      <w:r>
        <w:br w:type="page"/>
      </w:r>
    </w:p>
    <w:p w14:paraId="24F98B42" w14:textId="2F71EA95" w:rsidR="00F52BE2" w:rsidRDefault="00F52BE2" w:rsidP="002019DB">
      <w:pPr>
        <w:pStyle w:val="Kop2"/>
      </w:pPr>
      <w:bookmarkStart w:id="81" w:name="_Toc22738767"/>
      <w:r>
        <w:lastRenderedPageBreak/>
        <w:t>Requirements Ontwikkelomgeving</w:t>
      </w:r>
      <w:bookmarkEnd w:id="81"/>
    </w:p>
    <w:p w14:paraId="73C3A7C4" w14:textId="01D273D0" w:rsidR="0061146D" w:rsidRDefault="00F52BE2" w:rsidP="00567CF9">
      <w:r>
        <w:t xml:space="preserve">Om de requirements van de ontwikkelomgeving vast te stellen kunnen de functionele requirements voor de FestoCap gebruikt worden. Veel van de requirements van de FestoCap kunnen direct vertaald </w:t>
      </w:r>
      <w:r w:rsidR="00674293">
        <w:t xml:space="preserve">worden </w:t>
      </w:r>
      <w:r>
        <w:t>naar requirements voor de ontwikkelomgeving, bijvoorbeeld :“</w:t>
      </w:r>
      <w:r w:rsidRPr="0006309E">
        <w:rPr>
          <w:i/>
          <w:iCs/>
        </w:rPr>
        <w:t xml:space="preserve">Het moet mogelijk zijn om FR.3.1 te kunnen implementeren met de geleverde </w:t>
      </w:r>
      <w:r w:rsidR="00D2260B">
        <w:rPr>
          <w:i/>
          <w:iCs/>
        </w:rPr>
        <w:t>SDK</w:t>
      </w:r>
      <w:r>
        <w:t xml:space="preserve">”. Sommige requirements aan de FestoCap kunnen vertalen naar dezelfde requirement aan de Ontwikkelomgeving, </w:t>
      </w:r>
      <w:r w:rsidR="0073197B">
        <w:t>deze zullen ook samen behandeld worden</w:t>
      </w:r>
      <w:r w:rsidR="00674293">
        <w:t xml:space="preserve">.  </w:t>
      </w:r>
    </w:p>
    <w:p w14:paraId="10F50C4B" w14:textId="119FC971" w:rsidR="0061146D" w:rsidRDefault="0061146D" w:rsidP="002019DB">
      <w:pPr>
        <w:pStyle w:val="Kop2"/>
      </w:pPr>
      <w:bookmarkStart w:id="82" w:name="_Toc22738768"/>
      <w:r>
        <w:t>Communicatie</w:t>
      </w:r>
      <w:bookmarkEnd w:id="82"/>
    </w:p>
    <w:p w14:paraId="494C71D8" w14:textId="22FDC666" w:rsidR="00AD1DD0" w:rsidRDefault="0061146D" w:rsidP="0061146D">
      <w:r>
        <w:t>Een cruciaal deel van dit project is de communicatie. Er moet uiteindelijk een motor bestuurd worden vanaf de FestoCap, dit is niet mogelijk zonder goede communicatie tussen de</w:t>
      </w:r>
      <w:r w:rsidR="006A2B6D">
        <w:t xml:space="preserve"> twee systemen. In de requirements voor de FestoCap is al vastgesteld dat deze verbinding mogelijk moet zijn en te onderhouden. De requirements beschrijven een simpele stabiele connectie als eis. Er worden berichten verzonden en ontvangen, vanzelfsprekend moet er ook gehandeld worden wanneer de connectie verbroken wordt, of </w:t>
      </w:r>
      <w:r w:rsidR="00674293">
        <w:t>niet van voldoende kwaliteit is</w:t>
      </w:r>
      <w:r w:rsidR="006A2B6D">
        <w:t>. De volgende eisen aan de Communicatiemogelijkheden van de Ontwikkelomgeving zijn vastgesteld</w:t>
      </w:r>
      <w:r w:rsidR="00AD1DD0">
        <w:t xml:space="preserve">. </w:t>
      </w:r>
    </w:p>
    <w:p w14:paraId="39FFA62E" w14:textId="2FA50172" w:rsidR="0061146D" w:rsidRDefault="00AD1DD0" w:rsidP="00AD1DD0">
      <w:pPr>
        <w:pStyle w:val="Lijstalinea"/>
        <w:numPr>
          <w:ilvl w:val="0"/>
          <w:numId w:val="33"/>
        </w:numPr>
      </w:pPr>
      <w:r>
        <w:t>Er moet de mogelijkheid zijn om een URCap te produceren die kan verbinden met een webserver via een socketverbinding</w:t>
      </w:r>
    </w:p>
    <w:p w14:paraId="6835389F" w14:textId="39F9E1F4" w:rsidR="00AD1DD0" w:rsidRDefault="00AD1DD0" w:rsidP="00AD1DD0">
      <w:pPr>
        <w:pStyle w:val="Lijstalinea"/>
        <w:numPr>
          <w:ilvl w:val="0"/>
          <w:numId w:val="33"/>
        </w:numPr>
      </w:pPr>
      <w:r>
        <w:t>De Festo motor moet via een, bij voorkeur TCP, verbinding aangesloten kunnen worden aan het UR Systeem</w:t>
      </w:r>
    </w:p>
    <w:p w14:paraId="29FD7AFD" w14:textId="5FAC2313" w:rsidR="00AD1DD0" w:rsidRDefault="00AD1DD0" w:rsidP="00AD1DD0">
      <w:pPr>
        <w:pStyle w:val="Lijstalinea"/>
        <w:numPr>
          <w:ilvl w:val="0"/>
          <w:numId w:val="33"/>
        </w:numPr>
      </w:pPr>
      <w:r>
        <w:t>Er moet de mogelijkheid zijn om commando berichten te versturen naar de webserver en statusberichten op de vragen van andere sockets.</w:t>
      </w:r>
    </w:p>
    <w:p w14:paraId="69CA74FA" w14:textId="6F4C1941" w:rsidR="00AD1DD0" w:rsidRDefault="00AD1DD0" w:rsidP="00AD1DD0">
      <w:pPr>
        <w:pStyle w:val="Lijstalinea"/>
        <w:numPr>
          <w:ilvl w:val="0"/>
          <w:numId w:val="33"/>
        </w:numPr>
      </w:pPr>
      <w:r>
        <w:t>Er moet ondersteuning zijn voor het Modbus protocol dat gebruikt wordt in de Festo motor.</w:t>
      </w:r>
    </w:p>
    <w:p w14:paraId="3C58A388" w14:textId="4980051A" w:rsidR="006A2B6D" w:rsidRDefault="008C35BB" w:rsidP="002019DB">
      <w:pPr>
        <w:pStyle w:val="Kop2"/>
      </w:pPr>
      <w:bookmarkStart w:id="83" w:name="_Toc22738769"/>
      <w:r>
        <w:t>User Interface</w:t>
      </w:r>
      <w:bookmarkEnd w:id="83"/>
    </w:p>
    <w:p w14:paraId="5F99455D" w14:textId="499F2594" w:rsidR="0061146D" w:rsidRDefault="008C35BB" w:rsidP="00567CF9">
      <w:r>
        <w:t>Omdat de FestoCap uiteindelijk geleverd wordt in met de producten van Gibas, is een functionele user interface van groot belang. Zoals in het PvA besproken zal er minimale aandacht besteed worden aan de weergave maar wordt er vooral aan de functionaliteit van de interface gewerkt. Uiteindelijk moet het mogelijk zijn de om met een Festo motor te kunnen verbinden en alle functionaliteiten van de motor aan te kunnen sturen vanuit deze interface.</w:t>
      </w:r>
      <w:r w:rsidR="00A62527">
        <w:t xml:space="preserve"> </w:t>
      </w:r>
      <w:r>
        <w:t xml:space="preserve">Omdat er gewerkt wordt met de </w:t>
      </w:r>
      <w:r w:rsidR="00D2260B">
        <w:t>SDK</w:t>
      </w:r>
      <w:r>
        <w:t xml:space="preserve"> van UR, die zijn eigen interface library heeft, is het van belang van tevoren vast te stellen welke eisen er aan de interface van de FestoCap zitten. Wanneer deze eisen niet voldaan kunnen worden zal er gekeken worden of er een alternatief mogelijk is binnen of buiten de </w:t>
      </w:r>
      <w:r w:rsidR="00D2260B">
        <w:t>SDK</w:t>
      </w:r>
      <w:r>
        <w:t xml:space="preserve">. </w:t>
      </w:r>
    </w:p>
    <w:p w14:paraId="596A3AB0" w14:textId="2E7AB976" w:rsidR="00567CF9" w:rsidRDefault="00A62527" w:rsidP="00F52BE2">
      <w:r>
        <w:t xml:space="preserve">Vanuit de eisen van de FestoCap komen al basisfunctionaliteiten naar voren waar , na een kort vooronderzoek, vanuit wordt gegaan dat deze mogelijk zijn binnen de interface van de UR. Dit betreft functionaliteiten als; aanpassen van de lay-out, vernieuwen van de lay-out at run-time , eigen variabelen weergeven, waardes real-time updaten. Er zijn ook eisen waar onderzoek gedaan </w:t>
      </w:r>
      <w:r w:rsidR="00674293">
        <w:t xml:space="preserve">naar </w:t>
      </w:r>
      <w:r>
        <w:t>moet worden naar de mogelijkheden, bijvoorbeeld de variabelen binnen PolyScope.</w:t>
      </w:r>
      <w:r w:rsidR="00567CF9">
        <w:t xml:space="preserve"> </w:t>
      </w:r>
    </w:p>
    <w:p w14:paraId="33305D70" w14:textId="427D2D3B" w:rsidR="002019DB" w:rsidRDefault="002019DB" w:rsidP="002019DB">
      <w:pPr>
        <w:pStyle w:val="Kop2"/>
      </w:pPr>
      <w:bookmarkStart w:id="84" w:name="_Toc22738770"/>
      <w:r>
        <w:lastRenderedPageBreak/>
        <w:t>Conclusie</w:t>
      </w:r>
      <w:bookmarkEnd w:id="84"/>
    </w:p>
    <w:p w14:paraId="224020C1" w14:textId="777A3E4C" w:rsidR="009C5824" w:rsidRPr="002019DB" w:rsidRDefault="002019DB" w:rsidP="002019DB">
      <w:r>
        <w:t xml:space="preserve">De FestoCap is een stap verder van de gebruikelijke URCap. De FestoCap moet een duidelijke interface bevatten voor het vertalen van alle mogelijke commando’s van de motoren.  </w:t>
      </w:r>
      <w:r w:rsidR="00BC3E60">
        <w:t xml:space="preserve">Berichten die door de FestoCap verzonden en ontvangen worden moeten juist afgehandeld worden binnen PolyScope. Op de communicatie na zijn de overige eisen redelijke basisfunctionaliteiten waar de meeste programmeertalen al ondersteuning voor bieden. </w:t>
      </w:r>
      <w:r w:rsidR="009C5824">
        <w:t xml:space="preserve">Met behulp van dit vooronderzoek is een basis gecreëerd om een grondige analyse uit te voeren voor de ontwikkeling van de FestoCap. </w:t>
      </w:r>
    </w:p>
    <w:p w14:paraId="0A62E145" w14:textId="5FB7FD91" w:rsidR="00434EA3" w:rsidRPr="009C5824" w:rsidRDefault="00434EA3" w:rsidP="009C5824">
      <w:pPr>
        <w:pStyle w:val="Geenafstand"/>
        <w:rPr>
          <w:rFonts w:asciiTheme="majorHAnsi" w:eastAsiaTheme="majorEastAsia" w:hAnsiTheme="majorHAnsi" w:cstheme="majorBidi"/>
          <w:color w:val="000000" w:themeColor="text1"/>
          <w:sz w:val="28"/>
          <w:szCs w:val="28"/>
          <w:highlight w:val="lightGray"/>
          <w:lang w:val="nl-NL"/>
          <w14:scene3d>
            <w14:camera w14:prst="orthographicFront"/>
            <w14:lightRig w14:rig="threePt" w14:dir="t">
              <w14:rot w14:lat="0" w14:lon="0" w14:rev="0"/>
            </w14:lightRig>
          </w14:scene3d>
        </w:rPr>
      </w:pPr>
      <w:r w:rsidRPr="009C5824">
        <w:rPr>
          <w:highlight w:val="lightGray"/>
          <w:lang w:val="nl-NL"/>
          <w14:scene3d>
            <w14:camera w14:prst="orthographicFront"/>
            <w14:lightRig w14:rig="threePt" w14:dir="t">
              <w14:rot w14:lat="0" w14:lon="0" w14:rev="0"/>
            </w14:lightRig>
          </w14:scene3d>
        </w:rPr>
        <w:br w:type="page"/>
      </w:r>
    </w:p>
    <w:p w14:paraId="35F8DE13" w14:textId="49647DFE" w:rsidR="00072709" w:rsidRPr="00072709" w:rsidRDefault="00072709" w:rsidP="002019DB">
      <w:pPr>
        <w:pStyle w:val="Kop1"/>
      </w:pPr>
      <w:bookmarkStart w:id="85" w:name="_Toc22738771"/>
      <w:r>
        <w:lastRenderedPageBreak/>
        <w:t>Analyse</w:t>
      </w:r>
      <w:bookmarkEnd w:id="85"/>
    </w:p>
    <w:p w14:paraId="314DA41A" w14:textId="4FE19114" w:rsidR="00273E77" w:rsidRDefault="00273E77" w:rsidP="00CB04E0">
      <w:r>
        <w:t>In deze analyse worden de requirements die eerder opgesteld zijn naast de mogelijkheden van de ontwikkelomgeving gezet en wordt er gekeken of deze voldoen. Ook wordt er naar de andere mogelijkheden van de ontwikkelomgeving gekeken en hoe een URCap gegenereerd wordt. Ten slotte word de geleverde testopstelling onder de loep genomen.</w:t>
      </w:r>
    </w:p>
    <w:p w14:paraId="51B18FA1" w14:textId="2747A966" w:rsidR="00D2260B" w:rsidRDefault="00475C03" w:rsidP="00CB04E0">
      <w:r>
        <w:t xml:space="preserve">Om te kunnen ontwikkelen </w:t>
      </w:r>
      <w:r w:rsidR="00D2260B">
        <w:t>voor</w:t>
      </w:r>
      <w:r>
        <w:t xml:space="preserve"> de PolyScope is door Universal Robots een ontwikkelomgeving opgesteld. Deze omgeving bestaat uit een Ubuntu image met een </w:t>
      </w:r>
      <w:r w:rsidR="009C5824">
        <w:t>vooraf</w:t>
      </w:r>
      <w:r>
        <w:t xml:space="preserve"> ingestelde programmeeromgeving</w:t>
      </w:r>
      <w:r w:rsidR="00D2260B">
        <w:t xml:space="preserve"> met de URCap SDK</w:t>
      </w:r>
      <w:r>
        <w:t>, een simulator en documentatie over het ontwikkelen van URCaps</w:t>
      </w:r>
      <w:sdt>
        <w:sdtPr>
          <w:id w:val="1913662537"/>
          <w:citation/>
        </w:sdtPr>
        <w:sdtContent>
          <w:r w:rsidR="009C5824">
            <w:fldChar w:fldCharType="begin"/>
          </w:r>
          <w:r w:rsidR="009C5824">
            <w:instrText xml:space="preserve"> CITATION Uni191 \l 1043 </w:instrText>
          </w:r>
          <w:r w:rsidR="009C5824">
            <w:fldChar w:fldCharType="separate"/>
          </w:r>
          <w:r w:rsidR="009C5824">
            <w:rPr>
              <w:noProof/>
            </w:rPr>
            <w:t xml:space="preserve"> (Universal Robots+, 2019)</w:t>
          </w:r>
          <w:r w:rsidR="009C5824">
            <w:fldChar w:fldCharType="end"/>
          </w:r>
        </w:sdtContent>
      </w:sdt>
      <w:r>
        <w:t xml:space="preserve">. </w:t>
      </w:r>
      <w:r w:rsidR="00F52BE2">
        <w:t xml:space="preserve">De </w:t>
      </w:r>
      <w:r w:rsidR="003F32E8">
        <w:t xml:space="preserve">URCap SDK bevat een shellscript genaamd ‘newURCap.sh” die een wizard opstart om een nieuwe URCap te </w:t>
      </w:r>
      <w:r w:rsidR="006022B1">
        <w:t>creëren</w:t>
      </w:r>
      <w:sdt>
        <w:sdtPr>
          <w:id w:val="-172500717"/>
          <w:citation/>
        </w:sdtPr>
        <w:sdtContent>
          <w:r w:rsidR="00E75CF9">
            <w:fldChar w:fldCharType="begin"/>
          </w:r>
          <w:r w:rsidR="00E75CF9">
            <w:instrText xml:space="preserve">CITATION UR1 \l 1043 </w:instrText>
          </w:r>
          <w:r w:rsidR="00E75CF9">
            <w:fldChar w:fldCharType="separate"/>
          </w:r>
          <w:r w:rsidR="00E701CD">
            <w:rPr>
              <w:noProof/>
            </w:rPr>
            <w:t xml:space="preserve"> (Universal Robots, 2019)</w:t>
          </w:r>
          <w:r w:rsidR="00E75CF9">
            <w:fldChar w:fldCharType="end"/>
          </w:r>
        </w:sdtContent>
      </w:sdt>
      <w:r w:rsidR="003F32E8">
        <w:t xml:space="preserve">. Ook bevat de image de tutorials voor het ontwikkelen van de verschillende soorten URCaps, in deze tutorials wordt er grondig ingegaan op het gehele proces en de werking van de individuele klassen die gebruikt worden. </w:t>
      </w:r>
    </w:p>
    <w:p w14:paraId="492CFC77" w14:textId="77777777" w:rsidR="00475E70" w:rsidRPr="0090753A" w:rsidRDefault="00BC3E60" w:rsidP="00475E70">
      <w:pPr>
        <w:pStyle w:val="Geenafstand"/>
        <w:rPr>
          <w:lang w:val="nl-NL"/>
        </w:rPr>
      </w:pPr>
      <w:r w:rsidRPr="0090753A">
        <w:rPr>
          <w:lang w:val="nl-NL"/>
        </w:rPr>
        <w:t>In dit hoofdstuk word</w:t>
      </w:r>
      <w:r w:rsidR="00475E70" w:rsidRPr="0090753A">
        <w:rPr>
          <w:lang w:val="nl-NL"/>
        </w:rPr>
        <w:t xml:space="preserve">t </w:t>
      </w:r>
      <w:r w:rsidRPr="0090753A">
        <w:rPr>
          <w:lang w:val="nl-NL"/>
        </w:rPr>
        <w:t xml:space="preserve">de </w:t>
      </w:r>
      <w:r w:rsidR="00475E70" w:rsidRPr="0090753A">
        <w:rPr>
          <w:lang w:val="nl-NL"/>
        </w:rPr>
        <w:t xml:space="preserve"> volgende </w:t>
      </w:r>
      <w:r w:rsidRPr="0090753A">
        <w:rPr>
          <w:lang w:val="nl-NL"/>
        </w:rPr>
        <w:t>deelvraag</w:t>
      </w:r>
      <w:r w:rsidR="00475E70" w:rsidRPr="0090753A">
        <w:rPr>
          <w:lang w:val="nl-NL"/>
        </w:rPr>
        <w:t xml:space="preserve"> beantwoord:</w:t>
      </w:r>
    </w:p>
    <w:p w14:paraId="3D63D34E" w14:textId="5E038C5F" w:rsidR="00546B82" w:rsidRPr="00BC3E60" w:rsidRDefault="00475E70" w:rsidP="00475E70">
      <w:pPr>
        <w:pStyle w:val="Geenafstand"/>
      </w:pPr>
      <w:r w:rsidRPr="0090753A">
        <w:rPr>
          <w:lang w:val="nl-NL"/>
        </w:rPr>
        <w:t xml:space="preserve"> “</w:t>
      </w:r>
      <w:r>
        <w:fldChar w:fldCharType="begin"/>
      </w:r>
      <w:r w:rsidRPr="0090753A">
        <w:rPr>
          <w:lang w:val="nl-NL"/>
        </w:rPr>
        <w:instrText xml:space="preserve"> REF _Ref22734012 \h </w:instrText>
      </w:r>
      <w:r>
        <w:fldChar w:fldCharType="separate"/>
      </w:r>
      <w:r w:rsidRPr="0090753A">
        <w:rPr>
          <w:rStyle w:val="Subtielebenadrukking"/>
          <w:lang w:val="nl-NL"/>
        </w:rPr>
        <w:t>Is de huidige ontwikkelomgeving geschikt voor het produceren van de FestoCap?</w:t>
      </w:r>
      <w:r>
        <w:fldChar w:fldCharType="end"/>
      </w:r>
      <w:r w:rsidRPr="0090753A">
        <w:rPr>
          <w:lang w:val="nl-NL"/>
        </w:rPr>
        <w:t xml:space="preserve"> </w:t>
      </w:r>
      <w:r>
        <w:t>“</w:t>
      </w:r>
    </w:p>
    <w:p w14:paraId="0CD02484"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0BB7F393" w14:textId="51538989" w:rsidR="0090708E" w:rsidRPr="0090708E" w:rsidRDefault="0090708E" w:rsidP="002019DB">
      <w:pPr>
        <w:pStyle w:val="Kop2"/>
      </w:pPr>
      <w:bookmarkStart w:id="86" w:name="_Toc22738772"/>
      <w:r w:rsidRPr="0090708E">
        <w:lastRenderedPageBreak/>
        <w:t xml:space="preserve">URCaps </w:t>
      </w:r>
      <w:r w:rsidR="00273E77">
        <w:t>API</w:t>
      </w:r>
      <w:bookmarkEnd w:id="86"/>
    </w:p>
    <w:p w14:paraId="2F232A8C" w14:textId="0354E153" w:rsidR="0090708E" w:rsidRPr="0090708E" w:rsidRDefault="00273E77" w:rsidP="0090708E">
      <w:r>
        <w:t>De URCaps API</w:t>
      </w:r>
      <w:r w:rsidR="009505B8">
        <w:t xml:space="preserve"> geeft een programmeur toegang tot de functionaliteiten binnen PolyScope. Zoals eerder beschreven ( verwijzing naar theoretisch kader ) maakt de API gebruik van contributions. Deze contributions zijn services die ieder zijn eigen functionaliteit bieden. De vier types contributions zijn: Installation Node, Program Node, Toolbar en Daemon. De API die meegegeven wordt aan deze nodes is het Domain API. Deze bestaat weer uit drie aparte API lagen; Application, User Interface en System API’s. In de afbeelding hieronder is te zien hoe deze lagen zijn opgebouwd in </w:t>
      </w:r>
      <w:r w:rsidR="00E174E6">
        <w:t>de</w:t>
      </w:r>
      <w:r w:rsidR="009505B8">
        <w:t xml:space="preserve"> URCaps API</w:t>
      </w:r>
      <w:r w:rsidR="00E174E6">
        <w:t>.</w:t>
      </w:r>
    </w:p>
    <w:p w14:paraId="774ED027" w14:textId="77777777" w:rsidR="00E174E6" w:rsidRDefault="00E174E6" w:rsidP="00E174E6">
      <w:pPr>
        <w:keepNext/>
      </w:pPr>
      <w:r>
        <w:rPr>
          <w:noProof/>
        </w:rPr>
        <w:drawing>
          <wp:inline distT="0" distB="0" distL="0" distR="0" wp14:anchorId="502BC718" wp14:editId="0E3A2CFE">
            <wp:extent cx="5943600" cy="33407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A73F925" w14:textId="08BCD0A3" w:rsidR="004506A4" w:rsidRPr="00E174E6" w:rsidRDefault="00E174E6" w:rsidP="00E174E6">
      <w:pPr>
        <w:pStyle w:val="Bijschrift"/>
        <w:rPr>
          <w:color w:val="7F7F7F" w:themeColor="text1" w:themeTint="80"/>
          <w:lang w:val="en-GB"/>
        </w:rPr>
      </w:pPr>
      <w:r w:rsidRPr="00E174E6">
        <w:rPr>
          <w:color w:val="7F7F7F" w:themeColor="text1" w:themeTint="80"/>
          <w:lang w:val="en-GB"/>
        </w:rPr>
        <w:t xml:space="preserve">Figuur </w:t>
      </w:r>
      <w:r w:rsidR="0080561B">
        <w:rPr>
          <w:color w:val="7F7F7F" w:themeColor="text1" w:themeTint="80"/>
          <w:lang w:val="en-GB"/>
        </w:rPr>
        <w:fldChar w:fldCharType="begin"/>
      </w:r>
      <w:r w:rsidR="0080561B">
        <w:rPr>
          <w:color w:val="7F7F7F" w:themeColor="text1" w:themeTint="80"/>
          <w:lang w:val="en-GB"/>
        </w:rPr>
        <w:instrText xml:space="preserve"> SEQ Figuur \* ARABIC </w:instrText>
      </w:r>
      <w:r w:rsidR="0080561B">
        <w:rPr>
          <w:color w:val="7F7F7F" w:themeColor="text1" w:themeTint="80"/>
          <w:lang w:val="en-GB"/>
        </w:rPr>
        <w:fldChar w:fldCharType="separate"/>
      </w:r>
      <w:r w:rsidR="004E3632">
        <w:rPr>
          <w:noProof/>
          <w:color w:val="7F7F7F" w:themeColor="text1" w:themeTint="80"/>
          <w:lang w:val="en-GB"/>
        </w:rPr>
        <w:t>2</w:t>
      </w:r>
      <w:r w:rsidR="0080561B">
        <w:rPr>
          <w:color w:val="7F7F7F" w:themeColor="text1" w:themeTint="80"/>
          <w:lang w:val="en-GB"/>
        </w:rPr>
        <w:fldChar w:fldCharType="end"/>
      </w:r>
      <w:r w:rsidRPr="00E174E6">
        <w:rPr>
          <w:color w:val="7F7F7F" w:themeColor="text1" w:themeTint="80"/>
          <w:lang w:val="en-GB"/>
        </w:rPr>
        <w:t xml:space="preserve"> URCaps API overview </w:t>
      </w:r>
      <w:sdt>
        <w:sdtPr>
          <w:rPr>
            <w:color w:val="7F7F7F" w:themeColor="text1" w:themeTint="80"/>
            <w:lang w:val="en-GB"/>
          </w:rPr>
          <w:id w:val="-708871761"/>
          <w:citation/>
        </w:sdtPr>
        <w:sdtContent>
          <w:r w:rsidR="00475E70">
            <w:rPr>
              <w:color w:val="7F7F7F" w:themeColor="text1" w:themeTint="80"/>
              <w:lang w:val="en-GB"/>
            </w:rPr>
            <w:fldChar w:fldCharType="begin"/>
          </w:r>
          <w:r w:rsidR="00475E70" w:rsidRPr="00475E70">
            <w:rPr>
              <w:lang w:val="en-GB"/>
            </w:rPr>
            <w:instrText xml:space="preserve"> CITATION Uni3 \l 1043 </w:instrText>
          </w:r>
          <w:r w:rsidR="00475E70">
            <w:rPr>
              <w:color w:val="7F7F7F" w:themeColor="text1" w:themeTint="80"/>
              <w:lang w:val="en-GB"/>
            </w:rPr>
            <w:fldChar w:fldCharType="separate"/>
          </w:r>
          <w:r w:rsidR="00E701CD" w:rsidRPr="00E701CD">
            <w:rPr>
              <w:noProof/>
              <w:lang w:val="en-GB"/>
            </w:rPr>
            <w:t>(Robots, URCap API Overview, sd)</w:t>
          </w:r>
          <w:r w:rsidR="00475E70">
            <w:rPr>
              <w:color w:val="7F7F7F" w:themeColor="text1" w:themeTint="80"/>
              <w:lang w:val="en-GB"/>
            </w:rPr>
            <w:fldChar w:fldCharType="end"/>
          </w:r>
        </w:sdtContent>
      </w:sdt>
    </w:p>
    <w:p w14:paraId="40027068" w14:textId="6A109FFD" w:rsidR="00434EA3" w:rsidRDefault="00E174E6" w:rsidP="00E174E6">
      <w:r w:rsidRPr="00E174E6">
        <w:t xml:space="preserve">De toegang tot deze </w:t>
      </w:r>
      <w:r>
        <w:t xml:space="preserve">API’s wordt gedaan via een “Provider”-object van de node. Bijvoorbeeld een Installation Node krijg een “InstallationAPIProvider”-object, die toegang geeft aan alle relevante functies voor die node. </w:t>
      </w:r>
      <w:r w:rsidR="009C5827">
        <w:t>Vervolgens</w:t>
      </w:r>
      <w:r>
        <w:t xml:space="preserve"> deze wordt meegegeven aan de Installation node wanneer deze geïnstantieerd wordt.</w:t>
      </w:r>
    </w:p>
    <w:p w14:paraId="1BBD10B5" w14:textId="5DA87050" w:rsidR="00E174E6" w:rsidRDefault="00E174E6" w:rsidP="00E174E6">
      <w:r>
        <w:t xml:space="preserve">De eisen die eerder gesteld zijn aan de ontwikkelomgeving zijn vanzelfsprekend vaak van toepassing op de API zelf. Universal Robots heeft </w:t>
      </w:r>
      <w:r w:rsidR="009C5827">
        <w:t>de</w:t>
      </w:r>
      <w:r>
        <w:t xml:space="preserve"> URCaps API duidelijk in kaart gebracht met een simpele overview van de URCaps API</w:t>
      </w:r>
      <w:r w:rsidR="00434EA3">
        <w:t xml:space="preserve"> (</w:t>
      </w:r>
      <w:r w:rsidR="009C5827">
        <w:fldChar w:fldCharType="begin"/>
      </w:r>
      <w:r w:rsidR="009C5827">
        <w:instrText xml:space="preserve"> REF _Ref23339251 \r \h </w:instrText>
      </w:r>
      <w:r w:rsidR="009C5827">
        <w:fldChar w:fldCharType="separate"/>
      </w:r>
      <w:r w:rsidR="009C5827">
        <w:t>13.3</w:t>
      </w:r>
      <w:r w:rsidR="009C5827">
        <w:fldChar w:fldCharType="end"/>
      </w:r>
      <w:r w:rsidR="00434EA3">
        <w:t>)</w:t>
      </w:r>
      <w:r>
        <w:t xml:space="preserve">. </w:t>
      </w:r>
      <w:r w:rsidR="00434EA3">
        <w:t>Deze overview is gebruikt om vast te stellen of de API voldoet</w:t>
      </w:r>
      <w:r w:rsidR="009C5827">
        <w:t xml:space="preserve"> aan de functionele requirements</w:t>
      </w:r>
      <w:r w:rsidR="00434EA3">
        <w:t xml:space="preserve">. </w:t>
      </w:r>
    </w:p>
    <w:p w14:paraId="5C74746B" w14:textId="77777777" w:rsidR="00BC3E60" w:rsidRDefault="00BC3E60">
      <w:pPr>
        <w:rPr>
          <w:rFonts w:asciiTheme="majorHAnsi" w:eastAsiaTheme="majorEastAsia" w:hAnsiTheme="majorHAnsi" w:cstheme="majorBidi"/>
          <w:b/>
          <w:bCs/>
          <w:color w:val="000000" w:themeColor="text1"/>
        </w:rPr>
      </w:pPr>
      <w:r>
        <w:br w:type="page"/>
      </w:r>
    </w:p>
    <w:p w14:paraId="4C98FE7D" w14:textId="281583F7" w:rsidR="009F7827" w:rsidRDefault="009F7827" w:rsidP="002019DB">
      <w:pPr>
        <w:pStyle w:val="Kop3"/>
      </w:pPr>
      <w:bookmarkStart w:id="87" w:name="_Toc22738773"/>
      <w:r>
        <w:lastRenderedPageBreak/>
        <w:t>UR-Scriptic</w:t>
      </w:r>
      <w:bookmarkEnd w:id="87"/>
    </w:p>
    <w:p w14:paraId="2880AC7E" w14:textId="6445F7CA" w:rsidR="009F7827" w:rsidRDefault="009F7827" w:rsidP="009F7827">
      <w:r>
        <w:t>Het URCommand maakt gebruik van de taal URScript</w:t>
      </w:r>
      <w:sdt>
        <w:sdtPr>
          <w:id w:val="-290670108"/>
          <w:citation/>
        </w:sdtPr>
        <w:sdtContent>
          <w:r w:rsidR="007E0866">
            <w:fldChar w:fldCharType="begin"/>
          </w:r>
          <w:r w:rsidR="007E0866">
            <w:instrText xml:space="preserve"> CITATION Uni16 \l 1043 </w:instrText>
          </w:r>
          <w:r w:rsidR="007E0866">
            <w:fldChar w:fldCharType="separate"/>
          </w:r>
          <w:r w:rsidR="00E701CD">
            <w:rPr>
              <w:noProof/>
            </w:rPr>
            <w:t xml:space="preserve"> (Universal Robots, 2016)</w:t>
          </w:r>
          <w:r w:rsidR="007E0866">
            <w:fldChar w:fldCharType="end"/>
          </w:r>
        </w:sdtContent>
      </w:sdt>
      <w:r>
        <w:t xml:space="preserve">, dit is </w:t>
      </w:r>
      <w:r w:rsidR="009C5827">
        <w:t>simpel</w:t>
      </w:r>
      <w:r>
        <w:t xml:space="preserve"> gezegd een gestripte versie van Python met toegevoegde embedded functionaliteiten. Zoals </w:t>
      </w:r>
      <w:r w:rsidR="009C5827">
        <w:t xml:space="preserve">een stuk </w:t>
      </w:r>
      <w:r>
        <w:t xml:space="preserve">code wordt omgezet naar machine instructies, wordt de code die een URCap levert omgezet naar URScript. Wanneer er een programma wordt gestart binnen PolyScope , start de zogenaamde “Real Time Thread”(RTT). Deze RTT is een thread dat bestaat uit URScript code dat gegenereerd </w:t>
      </w:r>
      <w:r w:rsidR="009C5827">
        <w:t>is</w:t>
      </w:r>
      <w:r>
        <w:t xml:space="preserve"> door PolyScope, waaronder ook de </w:t>
      </w:r>
      <w:r w:rsidR="009C5827">
        <w:t xml:space="preserve">commando’s uit </w:t>
      </w:r>
      <w:r>
        <w:t>URCap</w:t>
      </w:r>
      <w:r w:rsidR="009C5827">
        <w:t>s</w:t>
      </w:r>
      <w:r>
        <w:t xml:space="preserve">. Wanneer deze RTT gestart wordt kunnen de waardes die meegegeven waren voor de URCap ook niet meer aangepast worden. Kortom, er is geen directe communicatie mogelijk tussen een URCap en de RTT. </w:t>
      </w:r>
      <w:r w:rsidR="009C5827">
        <w:t>Dit wordt ook</w:t>
      </w:r>
      <w:r>
        <w:t xml:space="preserve"> bevestigd op het forum van Universal Robots: </w:t>
      </w:r>
    </w:p>
    <w:p w14:paraId="6839B22E" w14:textId="0A78D6E3" w:rsidR="009F7827" w:rsidRPr="004E3632" w:rsidRDefault="009F7827" w:rsidP="009F7827">
      <w:pPr>
        <w:keepNext/>
        <w:rPr>
          <w:lang w:val="en-GB"/>
        </w:rPr>
      </w:pPr>
      <w:r w:rsidRPr="009F7827">
        <w:rPr>
          <w:noProof/>
        </w:rPr>
        <w:drawing>
          <wp:inline distT="0" distB="0" distL="0" distR="0" wp14:anchorId="458B0628" wp14:editId="11810F55">
            <wp:extent cx="5943600" cy="1336675"/>
            <wp:effectExtent l="19050" t="19050" r="19050" b="158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6675"/>
                    </a:xfrm>
                    <a:prstGeom prst="rect">
                      <a:avLst/>
                    </a:prstGeom>
                    <a:ln>
                      <a:solidFill>
                        <a:schemeClr val="tx1"/>
                      </a:solidFill>
                    </a:ln>
                  </pic:spPr>
                </pic:pic>
              </a:graphicData>
            </a:graphic>
          </wp:inline>
        </w:drawing>
      </w:r>
      <w:r w:rsidRPr="004E3632">
        <w:rPr>
          <w:noProof/>
          <w:lang w:val="en-GB"/>
        </w:rPr>
        <w:t xml:space="preserve"> </w:t>
      </w:r>
    </w:p>
    <w:p w14:paraId="734E557C" w14:textId="445B37F1" w:rsidR="009F7827" w:rsidRPr="00475E70" w:rsidRDefault="009F7827" w:rsidP="009F7827">
      <w:pPr>
        <w:pStyle w:val="Bijschrift"/>
        <w:rPr>
          <w:u w:val="single"/>
          <w:lang w:val="en-GB"/>
        </w:rPr>
      </w:pPr>
      <w:r w:rsidRPr="00475E70">
        <w:rPr>
          <w:lang w:val="en-GB"/>
        </w:rPr>
        <w:t xml:space="preserve">Figuur </w:t>
      </w:r>
      <w:r w:rsidR="0080561B">
        <w:fldChar w:fldCharType="begin"/>
      </w:r>
      <w:r w:rsidR="0080561B" w:rsidRPr="00475E70">
        <w:rPr>
          <w:lang w:val="en-GB"/>
        </w:rPr>
        <w:instrText xml:space="preserve"> SEQ Figuur \* ARABIC </w:instrText>
      </w:r>
      <w:r w:rsidR="0080561B">
        <w:fldChar w:fldCharType="separate"/>
      </w:r>
      <w:r w:rsidR="004E3632">
        <w:rPr>
          <w:noProof/>
          <w:lang w:val="en-GB"/>
        </w:rPr>
        <w:t>3</w:t>
      </w:r>
      <w:r w:rsidR="0080561B">
        <w:fldChar w:fldCharType="end"/>
      </w:r>
      <w:r w:rsidR="00475E70" w:rsidRPr="00475E70">
        <w:rPr>
          <w:lang w:val="en-GB"/>
        </w:rPr>
        <w:t>,UR Development Support forum p</w:t>
      </w:r>
      <w:r w:rsidR="00475E70">
        <w:rPr>
          <w:lang w:val="en-GB"/>
        </w:rPr>
        <w:t xml:space="preserve">ost </w:t>
      </w:r>
      <w:sdt>
        <w:sdtPr>
          <w:id w:val="617034689"/>
          <w:citation/>
        </w:sdtPr>
        <w:sdtContent>
          <w:r w:rsidR="00475E70">
            <w:fldChar w:fldCharType="begin"/>
          </w:r>
          <w:r w:rsidR="00475E70" w:rsidRPr="00475E70">
            <w:rPr>
              <w:lang w:val="en-GB"/>
            </w:rPr>
            <w:instrText xml:space="preserve"> CITATION URSup \l 1043 </w:instrText>
          </w:r>
          <w:r w:rsidR="00475E70">
            <w:fldChar w:fldCharType="separate"/>
          </w:r>
          <w:r w:rsidR="00E701CD" w:rsidRPr="00E701CD">
            <w:rPr>
              <w:noProof/>
              <w:lang w:val="en-GB"/>
            </w:rPr>
            <w:t>(UR+ Development Support)</w:t>
          </w:r>
          <w:r w:rsidR="00475E70">
            <w:fldChar w:fldCharType="end"/>
          </w:r>
        </w:sdtContent>
      </w:sdt>
    </w:p>
    <w:p w14:paraId="7EBB6D83" w14:textId="3EAB48FC" w:rsidR="008E3761" w:rsidRPr="00475E70" w:rsidRDefault="008E3761" w:rsidP="002019DB">
      <w:pPr>
        <w:rPr>
          <w:rFonts w:eastAsiaTheme="majorEastAsia"/>
          <w:lang w:val="en-GB"/>
        </w:rPr>
      </w:pPr>
      <w:r w:rsidRPr="00475E70">
        <w:rPr>
          <w:lang w:val="en-GB"/>
        </w:rPr>
        <w:br w:type="page"/>
      </w:r>
    </w:p>
    <w:p w14:paraId="0B8C0B8C" w14:textId="62A18D9E" w:rsidR="00434EA3" w:rsidRDefault="00434EA3" w:rsidP="002019DB">
      <w:pPr>
        <w:pStyle w:val="Kop3"/>
        <w:rPr>
          <w:rStyle w:val="Zwaar"/>
          <w:b/>
          <w:bCs/>
        </w:rPr>
      </w:pPr>
      <w:bookmarkStart w:id="88" w:name="_Toc22738774"/>
      <w:bookmarkStart w:id="89" w:name="_Ref23339458"/>
      <w:r>
        <w:rPr>
          <w:rStyle w:val="Zwaar"/>
          <w:b/>
          <w:bCs/>
        </w:rPr>
        <w:lastRenderedPageBreak/>
        <w:t>Communicatie</w:t>
      </w:r>
      <w:bookmarkEnd w:id="88"/>
      <w:bookmarkEnd w:id="89"/>
    </w:p>
    <w:p w14:paraId="4652DD02" w14:textId="1F1B204B" w:rsidR="000051E6" w:rsidRDefault="000051E6" w:rsidP="00434EA3">
      <w:r>
        <w:t xml:space="preserve">Als er naar de eisen gekeken wordt in </w:t>
      </w:r>
      <w:r w:rsidR="009C5827">
        <w:fldChar w:fldCharType="begin"/>
      </w:r>
      <w:r w:rsidR="009C5827">
        <w:instrText xml:space="preserve"> REF _Ref23339458 \r \h </w:instrText>
      </w:r>
      <w:r w:rsidR="009C5827">
        <w:fldChar w:fldCharType="separate"/>
      </w:r>
      <w:r w:rsidR="009C5827">
        <w:t>7.1.2</w:t>
      </w:r>
      <w:r w:rsidR="009C5827">
        <w:fldChar w:fldCharType="end"/>
      </w:r>
      <w:r w:rsidR="009C5827">
        <w:t xml:space="preserve"> </w:t>
      </w:r>
      <w:r>
        <w:t xml:space="preserve">en naar de URCaps API, blijkt dat de URCaps API beschikt over de functionaliteiten om deze te volbrengen. De Application API beschikt over de functionaliteiten betreffende IO’s en TCP en de Installation API maakt gebruik van een TCP Contribution.  </w:t>
      </w:r>
    </w:p>
    <w:p w14:paraId="3B9A0157" w14:textId="77777777" w:rsidR="00475E70" w:rsidRDefault="00475E70" w:rsidP="00475E70">
      <w:pPr>
        <w:keepNext/>
        <w:jc w:val="center"/>
      </w:pPr>
      <w:r w:rsidRPr="00475E70">
        <w:rPr>
          <w:noProof/>
        </w:rPr>
        <w:drawing>
          <wp:inline distT="0" distB="0" distL="0" distR="0" wp14:anchorId="429D66ED" wp14:editId="2B8278FA">
            <wp:extent cx="2940201" cy="55882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201" cy="558829"/>
                    </a:xfrm>
                    <a:prstGeom prst="rect">
                      <a:avLst/>
                    </a:prstGeom>
                  </pic:spPr>
                </pic:pic>
              </a:graphicData>
            </a:graphic>
          </wp:inline>
        </w:drawing>
      </w:r>
    </w:p>
    <w:p w14:paraId="74D77549" w14:textId="0BB3B5DC" w:rsidR="00475E70" w:rsidRDefault="00475E70" w:rsidP="00475E70">
      <w:pPr>
        <w:pStyle w:val="Bijschrift"/>
        <w:jc w:val="center"/>
      </w:pPr>
      <w:r>
        <w:t xml:space="preserve">Figuur </w:t>
      </w:r>
      <w:r>
        <w:fldChar w:fldCharType="begin"/>
      </w:r>
      <w:r>
        <w:instrText xml:space="preserve"> SEQ Figuur \* ARABIC </w:instrText>
      </w:r>
      <w:r>
        <w:fldChar w:fldCharType="separate"/>
      </w:r>
      <w:r w:rsidR="004E3632">
        <w:rPr>
          <w:noProof/>
        </w:rPr>
        <w:t>4</w:t>
      </w:r>
      <w:r>
        <w:fldChar w:fldCharType="end"/>
      </w:r>
      <w:r>
        <w:t>, API Functionaliteiten</w:t>
      </w:r>
      <w:sdt>
        <w:sdtPr>
          <w:id w:val="1338511280"/>
          <w:citation/>
        </w:sdtPr>
        <w:sdtContent>
          <w:r>
            <w:fldChar w:fldCharType="begin"/>
          </w:r>
          <w:r>
            <w:instrText xml:space="preserve"> CITATION API \l 1043 </w:instrText>
          </w:r>
          <w:r>
            <w:fldChar w:fldCharType="separate"/>
          </w:r>
          <w:r w:rsidR="00E701CD">
            <w:rPr>
              <w:noProof/>
            </w:rPr>
            <w:t xml:space="preserve"> (Robots, Overview of API Functionality)</w:t>
          </w:r>
          <w:r>
            <w:fldChar w:fldCharType="end"/>
          </w:r>
        </w:sdtContent>
      </w:sdt>
    </w:p>
    <w:p w14:paraId="7AFC5BF8" w14:textId="0A5B7BD6" w:rsidR="00421AC9" w:rsidRPr="00421AC9" w:rsidRDefault="00467508" w:rsidP="00421AC9">
      <w:r>
        <w:t xml:space="preserve">Deze API’s beantwoorden de requirements, </w:t>
      </w:r>
      <w:r w:rsidR="009C5827">
        <w:t>e</w:t>
      </w:r>
      <w:r>
        <w:t xml:space="preserve">r is de mogelijkheid om TCP’s te creëren, verwijderen en aan te passen. </w:t>
      </w:r>
      <w:r w:rsidR="009C5827">
        <w:t>Helaas beduidt het Modbus onderdeel in de URCaps API de aansturen van de robotarm via Modbus en niet het aansturen van randapparatuur</w:t>
      </w:r>
      <w:r w:rsidR="003966A6">
        <w:t>.</w:t>
      </w:r>
      <w:r w:rsidR="009C5827">
        <w:t xml:space="preserve"> Al blijkt hier wel uit dat er ruimte is om zulke functionaliteiten aan de API toe te voegen.</w:t>
      </w:r>
      <w:r w:rsidR="001459AD">
        <w:t xml:space="preserve"> </w:t>
      </w:r>
    </w:p>
    <w:p w14:paraId="45D81082" w14:textId="1A68BFF8" w:rsidR="00E174E6" w:rsidRDefault="002A72BB" w:rsidP="002019DB">
      <w:pPr>
        <w:pStyle w:val="Kop3"/>
      </w:pPr>
      <w:bookmarkStart w:id="90" w:name="_Toc22738775"/>
      <w:r>
        <w:t>User Interface</w:t>
      </w:r>
      <w:bookmarkEnd w:id="90"/>
    </w:p>
    <w:p w14:paraId="48EB1C1E" w14:textId="7CE451B8" w:rsidR="00421AC9" w:rsidRDefault="002A72BB" w:rsidP="00E174E6">
      <w:r>
        <w:t xml:space="preserve">Elke node in PolyScope krijgt een GUI </w:t>
      </w:r>
      <w:r w:rsidR="00421AC9">
        <w:t xml:space="preserve">contribution </w:t>
      </w:r>
      <w:r>
        <w:t xml:space="preserve">, deze bevat functies om </w:t>
      </w:r>
      <w:r w:rsidR="00BA4B86">
        <w:t xml:space="preserve">de interface aan te passen met behulp van HTML of Swing. Universal Robots raad Swing aan omdat het de meeste toegepaste toolkit is voor Java user interfaces onder Java developers en URCap developers. Ook worden er geen updates meer geleverd betreft HTML.  Alle objecten die ondersteund worden in JDK6 zijn geïmplementeerd bij de URCaps, dit bevat o.a. : </w:t>
      </w:r>
      <w:r w:rsidR="00475E70" w:rsidRPr="00BC3E60">
        <w:t>Te</w:t>
      </w:r>
      <w:r w:rsidR="00475E70">
        <w:t>xt</w:t>
      </w:r>
      <w:r w:rsidR="00BA4B86" w:rsidRPr="00BC3E60">
        <w:t xml:space="preserve"> Input Fields, </w:t>
      </w:r>
      <w:r w:rsidR="00475E70" w:rsidRPr="00BC3E60">
        <w:t>Num</w:t>
      </w:r>
      <w:r w:rsidR="00475E70">
        <w:t>b</w:t>
      </w:r>
      <w:r w:rsidR="00475E70" w:rsidRPr="00BC3E60">
        <w:t>er</w:t>
      </w:r>
      <w:r w:rsidR="00BA4B86" w:rsidRPr="00BC3E60">
        <w:t xml:space="preserve"> Input Fields, Special Input Fields (IP </w:t>
      </w:r>
      <w:r w:rsidR="0030196D">
        <w:t>en</w:t>
      </w:r>
      <w:r w:rsidR="00BA4B86" w:rsidRPr="00BC3E60">
        <w:t xml:space="preserve"> Passwords)</w:t>
      </w:r>
      <w:r w:rsidR="00475E70">
        <w:t xml:space="preserve">, </w:t>
      </w:r>
      <w:r w:rsidR="00BA4B86" w:rsidRPr="00BC3E60">
        <w:t>Buttons, Check</w:t>
      </w:r>
      <w:r w:rsidR="00475E70">
        <w:t>B</w:t>
      </w:r>
      <w:r w:rsidR="00BA4B86" w:rsidRPr="00BC3E60">
        <w:t>oxes, Dropdowns, Lists, Images</w:t>
      </w:r>
      <w:r w:rsidR="00BA4B86">
        <w:t xml:space="preserve"> en nog veel meer. De Swing toolkit is meer dan geschikt om een bruikbare user interface te creëren voor de FestoCap</w:t>
      </w:r>
    </w:p>
    <w:p w14:paraId="0A73A28B" w14:textId="5AFC6449" w:rsidR="00E174E6" w:rsidRPr="00E174E6" w:rsidRDefault="00E174E6" w:rsidP="002019DB">
      <w:pPr>
        <w:pStyle w:val="Kop2"/>
      </w:pPr>
      <w:bookmarkStart w:id="91" w:name="_Toc22738776"/>
      <w:r>
        <w:t>Deployment</w:t>
      </w:r>
      <w:bookmarkEnd w:id="91"/>
    </w:p>
    <w:p w14:paraId="52744832" w14:textId="6A7A26D6" w:rsidR="004506A4" w:rsidRDefault="004506A4" w:rsidP="00BA4B86">
      <w:r>
        <w:t xml:space="preserve">Een URCap wordt </w:t>
      </w:r>
      <w:r w:rsidR="007B4824">
        <w:t>gecompileerd</w:t>
      </w:r>
      <w:r>
        <w:t xml:space="preserve"> en gebuild door middel van een Mave</w:t>
      </w:r>
      <w:r w:rsidR="00B4493B">
        <w:t>n</w:t>
      </w:r>
      <w:r>
        <w:t xml:space="preserve"> </w:t>
      </w:r>
      <w:r w:rsidR="007B4824">
        <w:t>build script</w:t>
      </w:r>
      <w:r w:rsidR="009C5827">
        <w:t>.</w:t>
      </w:r>
      <w:r>
        <w:t xml:space="preserve"> </w:t>
      </w:r>
      <w:r w:rsidR="007B4824" w:rsidRPr="006022B1">
        <w:t xml:space="preserve">Maven is een </w:t>
      </w:r>
      <w:r w:rsidR="007B4824">
        <w:t>B</w:t>
      </w:r>
      <w:r w:rsidR="007B4824" w:rsidRPr="006022B1">
        <w:t xml:space="preserve">uild </w:t>
      </w:r>
      <w:r w:rsidR="007B4824">
        <w:t>A</w:t>
      </w:r>
      <w:r w:rsidR="007B4824" w:rsidRPr="006022B1">
        <w:t xml:space="preserve">utomation </w:t>
      </w:r>
      <w:r w:rsidR="007B4824">
        <w:t>T</w:t>
      </w:r>
      <w:r w:rsidR="007B4824" w:rsidRPr="006022B1">
        <w:t>ool voor</w:t>
      </w:r>
      <w:r w:rsidR="007B4824">
        <w:t xml:space="preserve"> Java projecten gebaseerd op een Project Object Model(POM). Het wordt gebruik</w:t>
      </w:r>
      <w:r w:rsidR="009C5827">
        <w:t>t</w:t>
      </w:r>
      <w:r w:rsidR="007B4824">
        <w:t xml:space="preserve"> voor het builden van projecten ,dependencies en documentatie. Het levert een simpel build proces, vergelijkbaar aan ANT maar met veel meer mogelijkheden. Maven maakt gebruik van een POM file waar alle informatie in staat gerelateerd aan het project, zoals configuratie informatie en dependencies, source directory, plug-ins en goals</w:t>
      </w:r>
      <w:sdt>
        <w:sdtPr>
          <w:id w:val="145935460"/>
          <w:citation/>
        </w:sdtPr>
        <w:sdtContent>
          <w:r w:rsidR="009C5827">
            <w:fldChar w:fldCharType="begin"/>
          </w:r>
          <w:r w:rsidR="009C5827">
            <w:instrText xml:space="preserve"> CITATION Mvn19 \l 1043 </w:instrText>
          </w:r>
          <w:r w:rsidR="009C5827">
            <w:fldChar w:fldCharType="separate"/>
          </w:r>
          <w:r w:rsidR="009C5827">
            <w:rPr>
              <w:noProof/>
            </w:rPr>
            <w:t xml:space="preserve"> (The Apache Software Foundation, 2019)</w:t>
          </w:r>
          <w:r w:rsidR="009C5827">
            <w:fldChar w:fldCharType="end"/>
          </w:r>
        </w:sdtContent>
      </w:sdt>
      <w:r w:rsidR="009C5827">
        <w:t>.</w:t>
      </w:r>
      <w:r w:rsidR="007B4824">
        <w:t xml:space="preserve"> Wanneer een Maven project gebuild wordt leest deze het pom.xml bestand uit en voert deze</w:t>
      </w:r>
      <w:r w:rsidR="009C5827">
        <w:t xml:space="preserve"> de</w:t>
      </w:r>
      <w:r w:rsidR="007B4824">
        <w:t xml:space="preserve"> commando’s out.</w:t>
      </w:r>
    </w:p>
    <w:p w14:paraId="78D534CE" w14:textId="6D5A78DE" w:rsidR="007B4824" w:rsidRDefault="004506A4" w:rsidP="004506A4">
      <w:r>
        <w:t>Vervolgens moet het bestand handmatig toegevoegd worden en daarna binnen de simulator toegepast worden. Hierna dient de simulator opnieuw opgestart te worden. Het kost veel tijd om een simpel</w:t>
      </w:r>
      <w:r w:rsidR="009C5827">
        <w:t xml:space="preserve"> </w:t>
      </w:r>
      <w:r>
        <w:t>URCap</w:t>
      </w:r>
      <w:r w:rsidR="009C5827">
        <w:t xml:space="preserve"> project</w:t>
      </w:r>
      <w:r>
        <w:t xml:space="preserve"> te deployen. Dit neemt vooral veel tijd in beslag tijdens de ontwikkeling van een URCap.</w:t>
      </w:r>
      <w:r w:rsidR="009C5827">
        <w:t xml:space="preserve"> Het zal </w:t>
      </w:r>
      <w:r w:rsidR="004E3632">
        <w:t>ten voordeel zijn voor het project om dit proces te optimaliseren door de stappen die de programmeur moet ondernemen te automatiseren.</w:t>
      </w:r>
      <w:r>
        <w:t xml:space="preserve"> </w:t>
      </w:r>
    </w:p>
    <w:p w14:paraId="2876F28A" w14:textId="77777777" w:rsidR="00774F3E" w:rsidRDefault="00774F3E">
      <w:pPr>
        <w:rPr>
          <w:rFonts w:asciiTheme="majorHAnsi" w:eastAsiaTheme="majorEastAsia" w:hAnsiTheme="majorHAnsi" w:cstheme="majorBidi"/>
          <w:b/>
          <w:bCs/>
          <w:color w:val="000000" w:themeColor="text1"/>
        </w:rPr>
      </w:pPr>
      <w:r>
        <w:br w:type="page"/>
      </w:r>
    </w:p>
    <w:p w14:paraId="54ABF4E6" w14:textId="416DB2F3" w:rsidR="007B4824" w:rsidRPr="0090708E" w:rsidRDefault="007B4824" w:rsidP="002019DB">
      <w:pPr>
        <w:pStyle w:val="Kop2"/>
      </w:pPr>
      <w:bookmarkStart w:id="92" w:name="_Toc22738777"/>
      <w:r w:rsidRPr="0090708E">
        <w:lastRenderedPageBreak/>
        <w:t>Testopstelling</w:t>
      </w:r>
      <w:bookmarkEnd w:id="92"/>
    </w:p>
    <w:p w14:paraId="550BEFD2" w14:textId="2779BEBB" w:rsidR="00674D58" w:rsidRDefault="007B4824" w:rsidP="007B4824">
      <w:r>
        <w:t>Om een URCap te kunnen produceren volgens de wensen van de opdrachtgever is een testomgeving opgezet. Deze opstelling moet de toepassing van het product voldoende simuleren</w:t>
      </w:r>
      <w:r w:rsidR="00674D58">
        <w:t xml:space="preserve"> tijdens de ontwikkeling van het product</w:t>
      </w:r>
      <w:r>
        <w:t>.</w:t>
      </w:r>
    </w:p>
    <w:p w14:paraId="0496C75B" w14:textId="1616340C" w:rsidR="00674D58" w:rsidRDefault="00674D58" w:rsidP="002019DB">
      <w:pPr>
        <w:pStyle w:val="Kop3"/>
      </w:pPr>
      <w:bookmarkStart w:id="93" w:name="_Toc22738778"/>
      <w:r>
        <w:t>Virtuele Test</w:t>
      </w:r>
      <w:r w:rsidR="009B09E6">
        <w:t>opstelling</w:t>
      </w:r>
      <w:bookmarkEnd w:id="93"/>
    </w:p>
    <w:p w14:paraId="699B4436" w14:textId="0CF3C410" w:rsidR="009B09E6" w:rsidRDefault="004E3632" w:rsidP="007B4824">
      <w:pPr>
        <w:rPr>
          <w:noProof/>
        </w:rPr>
      </w:pPr>
      <w:r>
        <w:t>I</w:t>
      </w:r>
      <w:r w:rsidR="00674D58">
        <w:t>n de beginfasen van de ontwikkeling van het project wordt er gebruik gemaakt van de virtuele omgeving geleverd door Universal Robots. Deze is verbonden</w:t>
      </w:r>
      <w:r w:rsidR="009B09E6">
        <w:t xml:space="preserve"> via netwerkkabel met een Festo </w:t>
      </w:r>
      <w:r>
        <w:t xml:space="preserve">Drive </w:t>
      </w:r>
      <w:r w:rsidR="009B09E6">
        <w:t>motorcontroller.</w:t>
      </w:r>
      <w:r w:rsidR="009B09E6" w:rsidRPr="009B09E6">
        <w:rPr>
          <w:noProof/>
        </w:rPr>
        <w:t xml:space="preserve"> </w:t>
      </w:r>
      <w:r w:rsidR="009B09E6">
        <w:rPr>
          <w:noProof/>
        </w:rPr>
        <w:t>Deze testopstelling maakt het mogelijk snel een project te testen zonder een U</w:t>
      </w:r>
      <w:r w:rsidR="00CB47B6">
        <w:rPr>
          <w:noProof/>
        </w:rPr>
        <w:t xml:space="preserve">R Robotarm. </w:t>
      </w:r>
    </w:p>
    <w:p w14:paraId="154B829E" w14:textId="605314F9" w:rsidR="009B09E6" w:rsidRDefault="009B09E6" w:rsidP="009B09E6">
      <w:pPr>
        <w:jc w:val="center"/>
      </w:pPr>
      <w:r>
        <w:rPr>
          <w:noProof/>
        </w:rPr>
        <w:drawing>
          <wp:inline distT="0" distB="0" distL="0" distR="0" wp14:anchorId="29D26FA0" wp14:editId="49C03C6E">
            <wp:extent cx="4100830" cy="9410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830" cy="941070"/>
                    </a:xfrm>
                    <a:prstGeom prst="rect">
                      <a:avLst/>
                    </a:prstGeom>
                    <a:noFill/>
                    <a:ln>
                      <a:noFill/>
                    </a:ln>
                  </pic:spPr>
                </pic:pic>
              </a:graphicData>
            </a:graphic>
          </wp:inline>
        </w:drawing>
      </w:r>
    </w:p>
    <w:p w14:paraId="3426CD7E" w14:textId="771ED293" w:rsidR="00CB47B6" w:rsidRPr="00CB47B6" w:rsidRDefault="00CB47B6" w:rsidP="002019DB">
      <w:pPr>
        <w:pStyle w:val="Kop3"/>
        <w:rPr>
          <w:rFonts w:eastAsiaTheme="minorEastAsia"/>
        </w:rPr>
      </w:pPr>
      <w:bookmarkStart w:id="94" w:name="_Toc22738779"/>
      <w:r>
        <w:t>Fysieke Opstelling</w:t>
      </w:r>
      <w:bookmarkEnd w:id="94"/>
    </w:p>
    <w:p w14:paraId="1E057683" w14:textId="0743569A" w:rsidR="00C20CDA" w:rsidRDefault="00CB47B6" w:rsidP="00CB47B6">
      <w:r>
        <w:t xml:space="preserve">Voor </w:t>
      </w:r>
      <w:r w:rsidR="00F138A9">
        <w:t xml:space="preserve">de tests wordt er gebruikt gemaakt van een UR5 robotarm opstelling met twee Festo </w:t>
      </w:r>
      <w:r w:rsidR="004E3632">
        <w:t xml:space="preserve">Drive </w:t>
      </w:r>
      <w:r w:rsidR="00F138A9">
        <w:t xml:space="preserve">motorcontrollers en </w:t>
      </w:r>
      <w:r w:rsidR="004E3632">
        <w:t xml:space="preserve">twee Festo </w:t>
      </w:r>
      <w:r w:rsidR="00F138A9">
        <w:t>motor</w:t>
      </w:r>
      <w:r w:rsidR="004E3632">
        <w:t>s</w:t>
      </w:r>
      <w:r w:rsidR="00F138A9">
        <w:t>. Ook beschikt de opstelling over een Pick-IT Camera voor objectdetectie en grijper voor het pakken van objecten. Het doel van deze opstelling is om een bal te pakken uit een bakje en deze vervolgen</w:t>
      </w:r>
      <w:r w:rsidR="004E3632">
        <w:t>s</w:t>
      </w:r>
      <w:r w:rsidR="00F138A9">
        <w:t xml:space="preserve"> bovenaan een baan te plaatsen die </w:t>
      </w:r>
      <w:r w:rsidR="004E3632">
        <w:t>uitloopt</w:t>
      </w:r>
      <w:r w:rsidR="00F138A9">
        <w:t xml:space="preserve"> in het bakje. De robotarm wordt over een as verplaatst naar het drop-off punt met behulp van de eerste motor, boven het drop-off punt draait een schijf met een gat, deze schijf wordt met behulp van de tweede motor rondgedraaid. De robotarm moet op het juiste moment de bal loslaten zodat deze door het gat valt en de baan afrolt.</w:t>
      </w:r>
      <w:r w:rsidR="00C20CDA">
        <w:t xml:space="preserve"> Voor de motor in kwestie is beperkte documentatie beschikbaar, maar er is vanuit Gibas voorgesteld de documentatie van andere motoren te gebruiken in combinatie met het FTC programma.</w:t>
      </w:r>
    </w:p>
    <w:p w14:paraId="276C5153" w14:textId="4DA3EEBF" w:rsidR="004231D6" w:rsidRDefault="004E3632" w:rsidP="00CB47B6">
      <w:r>
        <w:rPr>
          <w:noProof/>
        </w:rPr>
        <mc:AlternateContent>
          <mc:Choice Requires="wps">
            <w:drawing>
              <wp:anchor distT="0" distB="0" distL="114300" distR="114300" simplePos="0" relativeHeight="251674624" behindDoc="1" locked="0" layoutInCell="1" allowOverlap="1" wp14:anchorId="250AE81C" wp14:editId="431206FF">
                <wp:simplePos x="0" y="0"/>
                <wp:positionH relativeFrom="column">
                  <wp:posOffset>828675</wp:posOffset>
                </wp:positionH>
                <wp:positionV relativeFrom="paragraph">
                  <wp:posOffset>2571750</wp:posOffset>
                </wp:positionV>
                <wp:extent cx="4285615" cy="635"/>
                <wp:effectExtent l="0" t="0" r="0" b="0"/>
                <wp:wrapNone/>
                <wp:docPr id="9" name="Tekstvak 9"/>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wps:spPr>
                      <wps:txbx>
                        <w:txbxContent>
                          <w:p w14:paraId="5039FE1D" w14:textId="6E167E4F" w:rsidR="002F1D96" w:rsidRPr="00953843" w:rsidRDefault="002F1D96" w:rsidP="004E3632">
                            <w:pPr>
                              <w:pStyle w:val="Bijschrift"/>
                              <w:jc w:val="center"/>
                              <w:rPr>
                                <w:noProof/>
                              </w:rPr>
                            </w:pPr>
                            <w:r>
                              <w:t xml:space="preserve">Figuur </w:t>
                            </w:r>
                            <w:r>
                              <w:fldChar w:fldCharType="begin"/>
                            </w:r>
                            <w:r>
                              <w:instrText xml:space="preserve"> SEQ Figuur \* ARABIC </w:instrText>
                            </w:r>
                            <w:r>
                              <w:fldChar w:fldCharType="separate"/>
                            </w:r>
                            <w:r>
                              <w:rPr>
                                <w:noProof/>
                              </w:rPr>
                              <w:t>5</w:t>
                            </w:r>
                            <w:r>
                              <w:fldChar w:fldCharType="end"/>
                            </w:r>
                            <w:r>
                              <w:t>, Testopstelling FestoCap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AE81C" id="Tekstvak 9" o:spid="_x0000_s1027" type="#_x0000_t202" style="position:absolute;margin-left:65.25pt;margin-top:202.5pt;width:33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" stroked="f">
                <v:textbox style="mso-fit-shape-to-text:t" inset="0,0,0,0">
                  <w:txbxContent>
                    <w:p w14:paraId="5039FE1D" w14:textId="6E167E4F" w:rsidR="002F1D96" w:rsidRPr="00953843" w:rsidRDefault="002F1D96" w:rsidP="004E3632">
                      <w:pPr>
                        <w:pStyle w:val="Bijschrift"/>
                        <w:jc w:val="center"/>
                        <w:rPr>
                          <w:noProof/>
                        </w:rPr>
                      </w:pPr>
                      <w:r>
                        <w:t xml:space="preserve">Figuur </w:t>
                      </w:r>
                      <w:r>
                        <w:fldChar w:fldCharType="begin"/>
                      </w:r>
                      <w:r>
                        <w:instrText xml:space="preserve"> SEQ Figuur \* ARABIC </w:instrText>
                      </w:r>
                      <w:r>
                        <w:fldChar w:fldCharType="separate"/>
                      </w:r>
                      <w:r>
                        <w:rPr>
                          <w:noProof/>
                        </w:rPr>
                        <w:t>5</w:t>
                      </w:r>
                      <w:r>
                        <w:fldChar w:fldCharType="end"/>
                      </w:r>
                      <w:r>
                        <w:t>, Testopstelling FestoCap</w:t>
                      </w:r>
                    </w:p>
                  </w:txbxContent>
                </v:textbox>
              </v:shape>
            </w:pict>
          </mc:Fallback>
        </mc:AlternateContent>
      </w:r>
      <w:r w:rsidR="00C20CDA">
        <w:rPr>
          <w:noProof/>
        </w:rPr>
        <w:drawing>
          <wp:anchor distT="0" distB="0" distL="114300" distR="114300" simplePos="0" relativeHeight="251662336" behindDoc="1" locked="0" layoutInCell="1" allowOverlap="1" wp14:anchorId="54559A57" wp14:editId="77DAE30A">
            <wp:simplePos x="0" y="0"/>
            <wp:positionH relativeFrom="margin">
              <wp:align>center</wp:align>
            </wp:positionH>
            <wp:positionV relativeFrom="paragraph">
              <wp:posOffset>309525</wp:posOffset>
            </wp:positionV>
            <wp:extent cx="4285615" cy="2205355"/>
            <wp:effectExtent l="0" t="0" r="635" b="444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5615" cy="2205355"/>
                    </a:xfrm>
                    <a:prstGeom prst="rect">
                      <a:avLst/>
                    </a:prstGeom>
                  </pic:spPr>
                </pic:pic>
              </a:graphicData>
            </a:graphic>
          </wp:anchor>
        </w:drawing>
      </w:r>
      <w:r w:rsidR="004231D6" w:rsidRPr="003F32E8">
        <w:br w:type="page"/>
      </w:r>
    </w:p>
    <w:p w14:paraId="7B4CE1C8" w14:textId="1E1D506B" w:rsidR="009F7827" w:rsidRDefault="00BA4B86" w:rsidP="009F7827">
      <w:pPr>
        <w:pStyle w:val="Kop2"/>
      </w:pPr>
      <w:bookmarkStart w:id="95" w:name="_Toc22738780"/>
      <w:r>
        <w:lastRenderedPageBreak/>
        <w:t>Conclusie</w:t>
      </w:r>
      <w:bookmarkEnd w:id="95"/>
    </w:p>
    <w:p w14:paraId="00F6CF80" w14:textId="6253C680" w:rsidR="00D35DD9" w:rsidRDefault="009F7827" w:rsidP="00BA4B86">
      <w:r>
        <w:t xml:space="preserve">De ontwikkelomgeving is in zijn huidige staat </w:t>
      </w:r>
      <w:r>
        <w:rPr>
          <w:b/>
          <w:bCs/>
        </w:rPr>
        <w:t>niet</w:t>
      </w:r>
      <w:r>
        <w:t xml:space="preserve"> geschikt om de FestoCap te kunnen produceren die aan alle opgestelde requirements voldoet. Om te kunnen communiceren met de Festo Drive moet er gebruik worden gemaakt van een specifiek </w:t>
      </w:r>
      <w:r w:rsidR="002019DB">
        <w:t>Modbus</w:t>
      </w:r>
      <w:r>
        <w:t xml:space="preserve"> protocol,</w:t>
      </w:r>
      <w:r w:rsidR="002019DB">
        <w:t xml:space="preserve"> </w:t>
      </w:r>
      <w:r>
        <w:t xml:space="preserve">PolyScope beschikt niet over dit protocol. </w:t>
      </w:r>
      <w:r w:rsidR="002019DB">
        <w:t xml:space="preserve">Verder is het niet mogelijk op een makkelijke manier te communiceren vanuit de real time thread naar een URCap en met randapparatuur. Hier moet extra aandacht aan besteed worden bij de ontwikkeling van de FestoCap. </w:t>
      </w:r>
      <w:r>
        <w:t>Ook beperkt de manier waarop variabelen aangepakt worden een paar van de gestelde requirements. Het is vereist om alternatieve</w:t>
      </w:r>
      <w:r w:rsidR="004E3632">
        <w:t>n</w:t>
      </w:r>
      <w:r>
        <w:t xml:space="preserve"> voor zowel de communicatie en het gebruikt van variabelen binnen PolyScope te vinden.</w:t>
      </w:r>
      <w:r w:rsidR="004E3632">
        <w:t xml:space="preserve"> Ten slotte is het van waarde om het build proces van een URCap te automatiseren om downtime tijdens het project te verlagen.</w:t>
      </w:r>
    </w:p>
    <w:p w14:paraId="7502B894" w14:textId="09B49650" w:rsidR="002019DB" w:rsidRDefault="002019DB" w:rsidP="00BA4B86"/>
    <w:p w14:paraId="3FB2C56A" w14:textId="77777777" w:rsidR="00421AC9" w:rsidRDefault="00421AC9">
      <w:pPr>
        <w:rPr>
          <w:rFonts w:asciiTheme="majorHAnsi" w:eastAsiaTheme="majorEastAsia" w:hAnsiTheme="majorHAnsi" w:cstheme="majorBidi"/>
          <w:b/>
          <w:bCs/>
          <w:smallCaps/>
          <w:color w:val="000000" w:themeColor="text1"/>
          <w:sz w:val="36"/>
          <w:szCs w:val="36"/>
        </w:rPr>
      </w:pPr>
      <w:r>
        <w:br w:type="page"/>
      </w:r>
    </w:p>
    <w:p w14:paraId="0178AF81" w14:textId="63419621" w:rsidR="00C8340F" w:rsidRDefault="00546B82" w:rsidP="00C8340F">
      <w:pPr>
        <w:pStyle w:val="Kop1"/>
      </w:pPr>
      <w:r>
        <w:lastRenderedPageBreak/>
        <w:t xml:space="preserve"> </w:t>
      </w:r>
      <w:bookmarkStart w:id="96" w:name="_Toc22738781"/>
      <w:r>
        <w:t>Communication is key</w:t>
      </w:r>
      <w:bookmarkEnd w:id="96"/>
    </w:p>
    <w:p w14:paraId="5D0A0D42" w14:textId="3EC91A00" w:rsidR="00546B82" w:rsidRDefault="00546B82">
      <w:r>
        <w:t xml:space="preserve">Tijdens de analyse van de URCaps API kwam naar voren dat communicatie binnen en buiten de </w:t>
      </w:r>
      <w:r w:rsidR="00AD6770">
        <w:t>FestoCap</w:t>
      </w:r>
      <w:r>
        <w:t xml:space="preserve"> een uitdaging zal zijn. In dit hoofdstuk worden de soorten communicatie behandeld waarmee de FestoCap te maken </w:t>
      </w:r>
      <w:r w:rsidR="00E83D5F">
        <w:t>zal krijgen en word</w:t>
      </w:r>
      <w:r w:rsidR="00FE3C63">
        <w:t>t er dieper op de communicatie ingegaan met de resultaten gevonden in de analyse</w:t>
      </w:r>
      <w:r>
        <w:t xml:space="preserve">. Dit beperkt zich niet alleen tot de verbinding met de Festo motor, maar ook de communicatie tussen de Nodes en de real time thread. </w:t>
      </w:r>
    </w:p>
    <w:p w14:paraId="7F4DDDFC" w14:textId="77777777" w:rsidR="0030196D" w:rsidRPr="0030196D" w:rsidRDefault="0030196D" w:rsidP="0030196D">
      <w:pPr>
        <w:pStyle w:val="Geenafstand"/>
        <w:rPr>
          <w:lang w:val="nl-NL"/>
        </w:rPr>
      </w:pPr>
      <w:r w:rsidRPr="0030196D">
        <w:rPr>
          <w:lang w:val="nl-NL"/>
        </w:rPr>
        <w:t>In dit hoofdstuk wordt de  volgende deelvraag beantwoord:</w:t>
      </w:r>
    </w:p>
    <w:p w14:paraId="43F73F8D" w14:textId="0449AF8F" w:rsidR="0030196D" w:rsidRDefault="0030196D">
      <w:r>
        <w:fldChar w:fldCharType="begin"/>
      </w:r>
      <w:r>
        <w:instrText xml:space="preserve"> REF _Ref22734563 \h </w:instrText>
      </w:r>
      <w:r>
        <w:fldChar w:fldCharType="separate"/>
      </w:r>
      <w:r>
        <w:rPr>
          <w:rStyle w:val="Subtielebenadrukking"/>
        </w:rPr>
        <w:t>Hoe werkt het communicatieprotocol van het UR systeem met het Festo drive systeem?</w:t>
      </w:r>
      <w:r>
        <w:fldChar w:fldCharType="end"/>
      </w:r>
    </w:p>
    <w:p w14:paraId="5FA7363B" w14:textId="1F0FABCD" w:rsidR="00546B82" w:rsidRDefault="00AD6770" w:rsidP="00AD6770">
      <w:pPr>
        <w:pStyle w:val="Kop2"/>
      </w:pPr>
      <w:bookmarkStart w:id="97" w:name="_Toc22738782"/>
      <w:r>
        <w:t>Modbus en Festo</w:t>
      </w:r>
      <w:bookmarkEnd w:id="97"/>
    </w:p>
    <w:p w14:paraId="373EA16E" w14:textId="2E5AE31B" w:rsidR="00AD6770" w:rsidRDefault="00AD6770" w:rsidP="00AD6770">
      <w:r>
        <w:t xml:space="preserve">Om de communicatie tussen de FestoCap en de motor te </w:t>
      </w:r>
      <w:r w:rsidR="004D15C5">
        <w:t xml:space="preserve">maken </w:t>
      </w:r>
      <w:r>
        <w:t xml:space="preserve">is het eerst van belang vast te stellen hoe er berichten naar de motor verstuurd moeten worden. In de requirements is gekeken naar welke commando’s beschikbaar zijn voor de motor, maar er is niet op in gegaan hoe deze verstuurd worden. </w:t>
      </w:r>
    </w:p>
    <w:p w14:paraId="27C85D1A" w14:textId="40BC28EE" w:rsidR="00AD6770" w:rsidRDefault="00AD6770" w:rsidP="00AD6770">
      <w:r>
        <w:t>Zoals in het Theoretisch kader (</w:t>
      </w:r>
      <w:r w:rsidRPr="00AD6770">
        <w:t>7.3 Modbus</w:t>
      </w:r>
      <w:r>
        <w:t>)  is beschreven</w:t>
      </w:r>
      <w:r w:rsidR="006E3125">
        <w:t xml:space="preserve"> is het een kwestie van de juiste registers vinden en hier de waardes in te veranderen. In de geleverde documentatie is niet beschreven welke registers gebruikt worden door de Festo drive, hiervoor is het programma ModRSsim2</w:t>
      </w:r>
      <w:sdt>
        <w:sdtPr>
          <w:id w:val="487052159"/>
          <w:citation/>
        </w:sdtPr>
        <w:sdtContent>
          <w:r w:rsidR="00E75CF9">
            <w:fldChar w:fldCharType="begin"/>
          </w:r>
          <w:r w:rsidR="00E75CF9">
            <w:instrText xml:space="preserve"> CITATION PLC \l 1043 </w:instrText>
          </w:r>
          <w:r w:rsidR="00E75CF9">
            <w:fldChar w:fldCharType="separate"/>
          </w:r>
          <w:r w:rsidR="00E701CD">
            <w:rPr>
              <w:noProof/>
            </w:rPr>
            <w:t xml:space="preserve"> (PLC Simulator, sd)</w:t>
          </w:r>
          <w:r w:rsidR="00E75CF9">
            <w:fldChar w:fldCharType="end"/>
          </w:r>
        </w:sdtContent>
      </w:sdt>
      <w:r w:rsidR="006E3125">
        <w:t xml:space="preserve"> gebruikt. Een Modbus simulator die zowel de Master als de Slave kan simuleren. </w:t>
      </w:r>
    </w:p>
    <w:p w14:paraId="0D356220" w14:textId="6FC74F4F" w:rsidR="008D7A59" w:rsidRDefault="00260250" w:rsidP="006E3125">
      <w:r>
        <w:t xml:space="preserve">Ten eerste is er </w:t>
      </w:r>
      <w:r w:rsidR="006E3125">
        <w:t xml:space="preserve">een communicatie opgezet met de Festo Drive, </w:t>
      </w:r>
      <w:r w:rsidR="008D7A59">
        <w:t>e</w:t>
      </w:r>
      <w:r>
        <w:t>r</w:t>
      </w:r>
      <w:r w:rsidR="008D7A59">
        <w:t xml:space="preserve"> zijn er vervolgens handmatig waardes ingevuld die volgens de documentatie bepaalde commando’s uit moeten voeren. Deze commando’s zijn decimale waardes die twee bytes voor moeten stellen. </w:t>
      </w:r>
    </w:p>
    <w:p w14:paraId="71BC510D" w14:textId="5303FBB6" w:rsidR="00260250" w:rsidRDefault="00260250" w:rsidP="00260250">
      <w:pPr>
        <w:pStyle w:val="Kop3"/>
        <w:numPr>
          <w:ilvl w:val="0"/>
          <w:numId w:val="0"/>
        </w:numPr>
        <w:ind w:left="720"/>
      </w:pPr>
      <w:bookmarkStart w:id="98" w:name="_Toc22738783"/>
      <w:r>
        <w:t>Home</w:t>
      </w:r>
      <w:bookmarkEnd w:id="98"/>
    </w:p>
    <w:p w14:paraId="3339898A" w14:textId="5F336C16" w:rsidR="00F608AD" w:rsidRDefault="008D7A59" w:rsidP="00260250">
      <w:pPr>
        <w:ind w:left="720"/>
      </w:pPr>
      <w:r>
        <w:t xml:space="preserve">Om het home commando uit te voeren zijn </w:t>
      </w:r>
      <w:r w:rsidR="00F608AD">
        <w:t xml:space="preserve">bits B0,B1 van byte 1 en bits B0 en B2 van byte 2 </w:t>
      </w:r>
      <w:r w:rsidR="004D15C5">
        <w:t>op waarde 1 gezet terwijl de andere bitjes de waarde 0 hebben.</w:t>
      </w:r>
      <w:r w:rsidR="00F608AD">
        <w:t xml:space="preserve"> Deze twee bytes worden vervolgens naast elkaar geplaatst en omgezet naar een decimale waarde. In het geval van het Home commando komt er de binaire waarde </w:t>
      </w:r>
      <w:r w:rsidR="00F608AD" w:rsidRPr="00260250">
        <w:rPr>
          <w:b/>
          <w:bCs/>
        </w:rPr>
        <w:t xml:space="preserve">[0000 0011 0000 0101] </w:t>
      </w:r>
      <w:r w:rsidR="00F608AD">
        <w:t xml:space="preserve">uit, wat </w:t>
      </w:r>
      <w:r w:rsidR="004D15C5">
        <w:t>gelijk is aan</w:t>
      </w:r>
      <w:r w:rsidR="00F608AD">
        <w:t xml:space="preserve"> de decimale waarde </w:t>
      </w:r>
      <w:r w:rsidR="00F608AD" w:rsidRPr="00260250">
        <w:rPr>
          <w:b/>
          <w:bCs/>
        </w:rPr>
        <w:t>773</w:t>
      </w:r>
      <w:r w:rsidR="00F608AD">
        <w:t xml:space="preserve">. </w:t>
      </w:r>
    </w:p>
    <w:p w14:paraId="596DEE34" w14:textId="77777777" w:rsidR="00260250" w:rsidRDefault="00260250" w:rsidP="00260250">
      <w:pPr>
        <w:keepNext/>
        <w:ind w:left="720"/>
        <w:jc w:val="center"/>
      </w:pPr>
      <w:r>
        <w:rPr>
          <w:noProof/>
        </w:rPr>
        <w:drawing>
          <wp:inline distT="0" distB="0" distL="0" distR="0" wp14:anchorId="75033E39" wp14:editId="1876FF14">
            <wp:extent cx="3372485" cy="9975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2485" cy="997585"/>
                    </a:xfrm>
                    <a:prstGeom prst="rect">
                      <a:avLst/>
                    </a:prstGeom>
                    <a:noFill/>
                    <a:ln>
                      <a:noFill/>
                    </a:ln>
                  </pic:spPr>
                </pic:pic>
              </a:graphicData>
            </a:graphic>
          </wp:inline>
        </w:drawing>
      </w:r>
    </w:p>
    <w:p w14:paraId="7A563CF8" w14:textId="4985758A" w:rsidR="00260250" w:rsidRDefault="00260250" w:rsidP="00260250">
      <w:pPr>
        <w:pStyle w:val="Bijschrift"/>
        <w:ind w:left="720"/>
        <w:jc w:val="center"/>
      </w:pPr>
      <w:r>
        <w:t xml:space="preserve">Figuur </w:t>
      </w:r>
      <w:r w:rsidR="0080561B">
        <w:fldChar w:fldCharType="begin"/>
      </w:r>
      <w:r w:rsidR="0080561B">
        <w:instrText xml:space="preserve"> SEQ Figuur \* ARABIC </w:instrText>
      </w:r>
      <w:r w:rsidR="0080561B">
        <w:fldChar w:fldCharType="separate"/>
      </w:r>
      <w:r w:rsidR="004E3632">
        <w:rPr>
          <w:noProof/>
        </w:rPr>
        <w:t>6</w:t>
      </w:r>
      <w:r w:rsidR="0080561B">
        <w:fldChar w:fldCharType="end"/>
      </w:r>
      <w:r>
        <w:t>, Visualisatie van de commando Bytes in de Festo Motor</w:t>
      </w:r>
    </w:p>
    <w:p w14:paraId="7FD2D8E7" w14:textId="77777777" w:rsidR="003958AE" w:rsidRDefault="003958AE">
      <w:r>
        <w:br w:type="page"/>
      </w:r>
    </w:p>
    <w:p w14:paraId="4A80F60A" w14:textId="088512E3" w:rsidR="00145EFA" w:rsidRDefault="00F608AD" w:rsidP="00260250">
      <w:pPr>
        <w:ind w:left="720"/>
      </w:pPr>
      <w:r>
        <w:lastRenderedPageBreak/>
        <w:t>Wanneer dit bericht in het juiste register</w:t>
      </w:r>
      <w:r>
        <w:rPr>
          <w:vertAlign w:val="superscript"/>
        </w:rPr>
        <w:t>[1]</w:t>
      </w:r>
      <w:r>
        <w:t xml:space="preserve"> gezet is zal de Festo motor reageren met een statusbericht in </w:t>
      </w:r>
      <w:r w:rsidR="00145EFA">
        <w:t xml:space="preserve">andere registers. Wanneer het commando uitgevoerd is wordt de Acknowledge bit omgezet.  </w:t>
      </w:r>
    </w:p>
    <w:p w14:paraId="240DFA17" w14:textId="77777777" w:rsidR="00145EFA" w:rsidRDefault="00145EFA" w:rsidP="00145EFA">
      <w:pPr>
        <w:keepNext/>
        <w:jc w:val="center"/>
      </w:pPr>
      <w:r>
        <w:rPr>
          <w:noProof/>
        </w:rPr>
        <w:drawing>
          <wp:inline distT="0" distB="0" distL="0" distR="0" wp14:anchorId="1FF14DDD" wp14:editId="2E5FAC6B">
            <wp:extent cx="3277870" cy="90233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870" cy="902335"/>
                    </a:xfrm>
                    <a:prstGeom prst="rect">
                      <a:avLst/>
                    </a:prstGeom>
                    <a:noFill/>
                    <a:ln>
                      <a:noFill/>
                    </a:ln>
                  </pic:spPr>
                </pic:pic>
              </a:graphicData>
            </a:graphic>
          </wp:inline>
        </w:drawing>
      </w:r>
    </w:p>
    <w:p w14:paraId="474018CD" w14:textId="486249B8" w:rsidR="00145EFA" w:rsidRDefault="00145EFA" w:rsidP="00145EFA">
      <w:pPr>
        <w:pStyle w:val="Bijschrift"/>
        <w:jc w:val="center"/>
      </w:pPr>
      <w:r>
        <w:t xml:space="preserve">Figuur  </w:t>
      </w:r>
      <w:r w:rsidR="0080561B">
        <w:fldChar w:fldCharType="begin"/>
      </w:r>
      <w:r w:rsidR="0080561B">
        <w:instrText xml:space="preserve"> SEQ Figuur \* ARABIC </w:instrText>
      </w:r>
      <w:r w:rsidR="0080561B">
        <w:fldChar w:fldCharType="separate"/>
      </w:r>
      <w:r w:rsidR="004E3632">
        <w:rPr>
          <w:noProof/>
        </w:rPr>
        <w:t>7</w:t>
      </w:r>
      <w:r w:rsidR="0080561B">
        <w:fldChar w:fldCharType="end"/>
      </w:r>
      <w:r>
        <w:t xml:space="preserve"> Visualisatie van de status bytes van de Festo motor</w:t>
      </w:r>
    </w:p>
    <w:p w14:paraId="3AA83C41" w14:textId="73CAAA57" w:rsidR="00260250" w:rsidRDefault="00260250" w:rsidP="00260250">
      <w:r>
        <w:t xml:space="preserve">Zo zijn alle commando’s die  de motor kan ontvangen omgezet naar decimale waardes. Vervolgens zijn de mogelijke statussen van de motor vastgesteld. Het rest alleen nog deze berichten in code om te zetten naar </w:t>
      </w:r>
      <w:r w:rsidR="00C20CDA">
        <w:t>functies die aangeroepen kunnen worden door de FestoCap</w:t>
      </w:r>
      <w:r>
        <w:t>.</w:t>
      </w:r>
    </w:p>
    <w:p w14:paraId="6D431324" w14:textId="08950AE7" w:rsidR="00C20CDA" w:rsidRDefault="008448BB" w:rsidP="00C20CDA">
      <w:pPr>
        <w:pStyle w:val="Kop2"/>
      </w:pPr>
      <w:bookmarkStart w:id="99" w:name="_Toc22738784"/>
      <w:r>
        <w:t>Modbus Software</w:t>
      </w:r>
      <w:bookmarkEnd w:id="99"/>
    </w:p>
    <w:p w14:paraId="6ADB37FA" w14:textId="77777777" w:rsidR="008B0AEE" w:rsidRDefault="00C20CDA" w:rsidP="00C20CDA">
      <w:r>
        <w:t xml:space="preserve">Om de Festo motor aan te kunnen sturen vanuit de FestoCap is alleen een decimaal getal niet voldoende. </w:t>
      </w:r>
      <w:r w:rsidR="008B0AEE">
        <w:t>Er moet een programma geschreven worden die de volgende acties kan uitvoeren :</w:t>
      </w:r>
    </w:p>
    <w:p w14:paraId="1F2CED6A" w14:textId="3B03B5B9" w:rsidR="008B0AEE" w:rsidRDefault="008B0AEE" w:rsidP="008B0AEE">
      <w:pPr>
        <w:pStyle w:val="Lijstalinea"/>
        <w:numPr>
          <w:ilvl w:val="0"/>
          <w:numId w:val="33"/>
        </w:numPr>
      </w:pPr>
      <w:r>
        <w:t xml:space="preserve">Een commando voor de motor omzetten naar bytes </w:t>
      </w:r>
    </w:p>
    <w:p w14:paraId="0CBEE206" w14:textId="134CAF9F" w:rsidR="008B0AEE" w:rsidRDefault="008B0AEE" w:rsidP="008B0AEE">
      <w:pPr>
        <w:pStyle w:val="Lijstalinea"/>
        <w:numPr>
          <w:ilvl w:val="0"/>
          <w:numId w:val="33"/>
        </w:numPr>
      </w:pPr>
      <w:r>
        <w:t>Bytes omzetten naar decimale waardes</w:t>
      </w:r>
    </w:p>
    <w:p w14:paraId="594A363C" w14:textId="39462267" w:rsidR="008D7A59" w:rsidRDefault="008B0AEE" w:rsidP="008D7A59">
      <w:pPr>
        <w:pStyle w:val="Lijstalinea"/>
        <w:numPr>
          <w:ilvl w:val="0"/>
          <w:numId w:val="33"/>
        </w:numPr>
      </w:pPr>
      <w:r>
        <w:t>Decimale waardes in specifieke registers zetten</w:t>
      </w:r>
    </w:p>
    <w:p w14:paraId="2E606085" w14:textId="415B8F4F" w:rsidR="008B0AEE" w:rsidRDefault="008B0AEE" w:rsidP="008D7A59">
      <w:pPr>
        <w:pStyle w:val="Lijstalinea"/>
        <w:numPr>
          <w:ilvl w:val="0"/>
          <w:numId w:val="33"/>
        </w:numPr>
      </w:pPr>
      <w:r>
        <w:t>Specifieke registers uitlezen</w:t>
      </w:r>
    </w:p>
    <w:p w14:paraId="4BB76FCA" w14:textId="01B79D7F" w:rsidR="008B0AEE" w:rsidRDefault="008B0AEE" w:rsidP="008D7A59">
      <w:pPr>
        <w:pStyle w:val="Lijstalinea"/>
        <w:numPr>
          <w:ilvl w:val="0"/>
          <w:numId w:val="33"/>
        </w:numPr>
      </w:pPr>
      <w:r>
        <w:t>Decimale waardes omzetten naar bytes</w:t>
      </w:r>
    </w:p>
    <w:p w14:paraId="59DEB5D9" w14:textId="76A99E74" w:rsidR="008448BB" w:rsidRDefault="008B0AEE" w:rsidP="008448BB">
      <w:pPr>
        <w:pStyle w:val="Lijstalinea"/>
        <w:numPr>
          <w:ilvl w:val="0"/>
          <w:numId w:val="33"/>
        </w:numPr>
      </w:pPr>
      <w:r>
        <w:t>Bytes omzetten naar een status van de motor</w:t>
      </w:r>
    </w:p>
    <w:p w14:paraId="3D2F78FA" w14:textId="58D0060D" w:rsidR="008448BB" w:rsidRDefault="008B0AEE" w:rsidP="006E3125">
      <w:r>
        <w:t>Om naar de juiste registers</w:t>
      </w:r>
      <w:r w:rsidR="00F608AD">
        <w:rPr>
          <w:rStyle w:val="Voetnootmarkering"/>
        </w:rPr>
        <w:footnoteReference w:id="1"/>
      </w:r>
      <w:r>
        <w:t xml:space="preserve"> </w:t>
      </w:r>
      <w:r w:rsidR="008448BB">
        <w:t xml:space="preserve">te schrijven </w:t>
      </w:r>
      <w:r>
        <w:t>moet er gebruik gemaakt worden van een externe library. Modbus is een bekend protocol en er is een groot aanbod aan software dat dit mogelijk maakt, de voorkeur gaat uit naar duidelijke library zodat er niet veel onbekende acties op de achtergrond uitgevoerd worden.</w:t>
      </w:r>
      <w:r w:rsidR="008448BB">
        <w:t xml:space="preserve"> </w:t>
      </w:r>
    </w:p>
    <w:p w14:paraId="01627C95" w14:textId="77777777" w:rsidR="00956524" w:rsidRDefault="00956524">
      <w:pPr>
        <w:rPr>
          <w:rFonts w:asciiTheme="majorHAnsi" w:eastAsiaTheme="majorEastAsia" w:hAnsiTheme="majorHAnsi" w:cstheme="majorBidi"/>
          <w:b/>
          <w:bCs/>
          <w:smallCaps/>
          <w:color w:val="000000" w:themeColor="text1"/>
          <w:sz w:val="28"/>
          <w:szCs w:val="28"/>
        </w:rPr>
      </w:pPr>
      <w:r>
        <w:br w:type="page"/>
      </w:r>
    </w:p>
    <w:p w14:paraId="259CED04" w14:textId="0F170689" w:rsidR="00FE3C63" w:rsidRDefault="00FE3C63" w:rsidP="00FE3C63">
      <w:pPr>
        <w:pStyle w:val="Kop2"/>
      </w:pPr>
      <w:bookmarkStart w:id="100" w:name="_Toc22738785"/>
      <w:r>
        <w:lastRenderedPageBreak/>
        <w:t>Demons</w:t>
      </w:r>
      <w:bookmarkEnd w:id="100"/>
    </w:p>
    <w:p w14:paraId="49DC149D" w14:textId="02FDCE31" w:rsidR="00FE3C63" w:rsidRPr="00FE3C63" w:rsidRDefault="00FE3C63" w:rsidP="00FE3C63">
      <w:r>
        <w:t xml:space="preserve">In de analyse is vastgesteld dat er alleen communicatie mogelijk is tussen de FestoCap en RTT in real-time met een socket verbinding. Dit betekend dat bijvoorbeeld het updaten van de status via deze verbinding moet, of wanneer er een nieuwe variabele wordt aangeroepen. Om dit , volgens UR, te versimpelen wordt er gebruik gemaakt van een zogenaamde daemon. Deze daemons zijn </w:t>
      </w:r>
      <w:r w:rsidR="00956524">
        <w:t xml:space="preserve">headless extensions die het mogelijk maken real-time met een extern apparaat te communiceren, wat in dit geval dus ook de FestoCap zelf is. In de “UR Software Processes Overview” is goed te zien hoe dit verloopt. </w:t>
      </w:r>
    </w:p>
    <w:p w14:paraId="12195303" w14:textId="77777777" w:rsidR="00956524" w:rsidRDefault="00956524" w:rsidP="00051D0B">
      <w:pPr>
        <w:keepNext/>
        <w:jc w:val="center"/>
      </w:pPr>
      <w:r>
        <w:rPr>
          <w:noProof/>
        </w:rPr>
        <w:drawing>
          <wp:inline distT="0" distB="0" distL="0" distR="0" wp14:anchorId="435DEF89" wp14:editId="3CDB652B">
            <wp:extent cx="5427031" cy="3051545"/>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812" cy="3054233"/>
                    </a:xfrm>
                    <a:prstGeom prst="rect">
                      <a:avLst/>
                    </a:prstGeom>
                    <a:noFill/>
                    <a:ln>
                      <a:noFill/>
                    </a:ln>
                  </pic:spPr>
                </pic:pic>
              </a:graphicData>
            </a:graphic>
          </wp:inline>
        </w:drawing>
      </w:r>
    </w:p>
    <w:p w14:paraId="709254AE" w14:textId="04B4F464" w:rsidR="00956524" w:rsidRPr="00613843" w:rsidRDefault="00956524" w:rsidP="00956524">
      <w:pPr>
        <w:pStyle w:val="Bijschrift"/>
        <w:rPr>
          <w:lang w:val="en-GB"/>
        </w:rPr>
      </w:pPr>
      <w:r w:rsidRPr="00613843">
        <w:rPr>
          <w:lang w:val="en-GB"/>
        </w:rPr>
        <w:t xml:space="preserve">Figuur </w:t>
      </w:r>
      <w:r w:rsidR="0080561B">
        <w:fldChar w:fldCharType="begin"/>
      </w:r>
      <w:r w:rsidR="0080561B" w:rsidRPr="00613843">
        <w:rPr>
          <w:lang w:val="en-GB"/>
        </w:rPr>
        <w:instrText xml:space="preserve"> SEQ Figuur \* ARABIC </w:instrText>
      </w:r>
      <w:r w:rsidR="0080561B">
        <w:fldChar w:fldCharType="separate"/>
      </w:r>
      <w:r w:rsidR="004E3632">
        <w:rPr>
          <w:noProof/>
          <w:lang w:val="en-GB"/>
        </w:rPr>
        <w:t>8</w:t>
      </w:r>
      <w:r w:rsidR="0080561B">
        <w:fldChar w:fldCharType="end"/>
      </w:r>
      <w:r w:rsidRPr="00613843">
        <w:rPr>
          <w:lang w:val="en-GB"/>
        </w:rPr>
        <w:t xml:space="preserve"> UR Software Processes Overview</w:t>
      </w:r>
      <w:sdt>
        <w:sdtPr>
          <w:id w:val="868803233"/>
          <w:citation/>
        </w:sdtPr>
        <w:sdtContent>
          <w:r w:rsidR="00613843">
            <w:fldChar w:fldCharType="begin"/>
          </w:r>
          <w:r w:rsidR="00613843" w:rsidRPr="00613843">
            <w:rPr>
              <w:lang w:val="en-GB"/>
            </w:rPr>
            <w:instrText xml:space="preserve"> CITATION SPO \l 1043 </w:instrText>
          </w:r>
          <w:r w:rsidR="00613843">
            <w:fldChar w:fldCharType="separate"/>
          </w:r>
          <w:r w:rsidR="00E701CD">
            <w:rPr>
              <w:noProof/>
              <w:lang w:val="en-GB"/>
            </w:rPr>
            <w:t xml:space="preserve"> </w:t>
          </w:r>
          <w:r w:rsidR="00E701CD" w:rsidRPr="00E701CD">
            <w:rPr>
              <w:noProof/>
              <w:lang w:val="en-GB"/>
            </w:rPr>
            <w:t>(UR Software Processes Overview)</w:t>
          </w:r>
          <w:r w:rsidR="00613843">
            <w:fldChar w:fldCharType="end"/>
          </w:r>
        </w:sdtContent>
      </w:sdt>
    </w:p>
    <w:p w14:paraId="7C8A5045" w14:textId="5651B842" w:rsidR="00E34C1D" w:rsidRDefault="00956524" w:rsidP="00C71185">
      <w:r w:rsidRPr="00956524">
        <w:t xml:space="preserve">Een </w:t>
      </w:r>
      <w:r>
        <w:t xml:space="preserve">URScript </w:t>
      </w:r>
      <w:r w:rsidRPr="00956524">
        <w:t>gebruikt XML-R</w:t>
      </w:r>
      <w:r>
        <w:t>PC via een TCP socket om functies aan te roepen van de daemon. Universal Robots levert een voorbeeld</w:t>
      </w:r>
      <w:r w:rsidR="0030196D">
        <w:t xml:space="preserve"> </w:t>
      </w:r>
      <w:r>
        <w:t>van het gebruik van een daemon om een waarde in de RTT aan te passen</w:t>
      </w:r>
      <w:sdt>
        <w:sdtPr>
          <w:id w:val="457146676"/>
          <w:citation/>
        </w:sdtPr>
        <w:sdtContent>
          <w:r w:rsidR="0030196D">
            <w:fldChar w:fldCharType="begin"/>
          </w:r>
          <w:r w:rsidR="0030196D">
            <w:instrText xml:space="preserve"> CITATION URGit \l 1043 </w:instrText>
          </w:r>
          <w:r w:rsidR="0030196D">
            <w:fldChar w:fldCharType="separate"/>
          </w:r>
          <w:r w:rsidR="00E701CD">
            <w:rPr>
              <w:noProof/>
            </w:rPr>
            <w:t xml:space="preserve"> (Universal Robots, 2018)</w:t>
          </w:r>
          <w:r w:rsidR="0030196D">
            <w:fldChar w:fldCharType="end"/>
          </w:r>
        </w:sdtContent>
      </w:sdt>
      <w:r>
        <w:t xml:space="preserve">. </w:t>
      </w:r>
      <w:r w:rsidR="00C71185">
        <w:t>Dit voorbeeld bestaat uit een simpele URCap waarin een waarde aangepast kan worden in real-time. Alleen op de achtergrond bestaat dit meerder verwarrende files in meerdere programmeertalen</w:t>
      </w:r>
      <w:sdt>
        <w:sdtPr>
          <w:id w:val="512657061"/>
          <w:citation/>
        </w:sdtPr>
        <w:sdtContent>
          <w:r w:rsidR="0030196D">
            <w:fldChar w:fldCharType="begin"/>
          </w:r>
          <w:r w:rsidR="0030196D">
            <w:instrText xml:space="preserve"> CITATION Uni182 \l 1043 </w:instrText>
          </w:r>
          <w:r w:rsidR="0030196D">
            <w:fldChar w:fldCharType="separate"/>
          </w:r>
          <w:r w:rsidR="00E701CD">
            <w:rPr>
              <w:noProof/>
            </w:rPr>
            <w:t xml:space="preserve"> (Universal Robots, 2018)</w:t>
          </w:r>
          <w:r w:rsidR="0030196D">
            <w:fldChar w:fldCharType="end"/>
          </w:r>
        </w:sdtContent>
      </w:sdt>
      <w:r w:rsidR="00E34C1D">
        <w:t xml:space="preserve">, terwijl eigenlijk alleen om simpele socket communicatie moet gaan. </w:t>
      </w:r>
    </w:p>
    <w:p w14:paraId="28DD7113" w14:textId="77777777" w:rsidR="00E34C1D" w:rsidRDefault="00E34C1D" w:rsidP="00C71185">
      <w:r>
        <w:t xml:space="preserve">Tijdens de oriëntatie over het gebruik van deze daemons kwam al snel het idee van versimpeling naar voren. Waarom maakt men niet een Java webserver aan en laat deze communiceren met de RTT? </w:t>
      </w:r>
      <w:r w:rsidRPr="00E34C1D">
        <w:t>Dit idee werd geopperd op het forum van Universal Robots en werd afgeslagen met de reactie :</w:t>
      </w:r>
    </w:p>
    <w:p w14:paraId="3E4CA2C7" w14:textId="6025CC21" w:rsidR="00E34C1D" w:rsidRPr="004D15C5" w:rsidRDefault="00E34C1D" w:rsidP="00E34C1D">
      <w:pPr>
        <w:jc w:val="center"/>
        <w:rPr>
          <w:i/>
          <w:iCs/>
        </w:rPr>
      </w:pPr>
      <w:r w:rsidRPr="00E34C1D">
        <w:rPr>
          <w:i/>
          <w:iCs/>
          <w:lang w:val="en-GB"/>
        </w:rPr>
        <w:t xml:space="preserve">“If you need to interact with the program executing at real-time, you should use a daemon process, and not the Java layer(Contributions, etc.) </w:t>
      </w:r>
      <w:r w:rsidRPr="004D15C5">
        <w:rPr>
          <w:i/>
          <w:iCs/>
        </w:rPr>
        <w:t xml:space="preserve">Take a look at our software architecture. “ </w:t>
      </w:r>
      <w:sdt>
        <w:sdtPr>
          <w:rPr>
            <w:i/>
            <w:iCs/>
          </w:rPr>
          <w:id w:val="-698630675"/>
          <w:citation/>
        </w:sdtPr>
        <w:sdtContent>
          <w:r w:rsidR="0030196D">
            <w:rPr>
              <w:i/>
              <w:iCs/>
            </w:rPr>
            <w:fldChar w:fldCharType="begin"/>
          </w:r>
          <w:r w:rsidR="0030196D">
            <w:rPr>
              <w:i/>
              <w:iCs/>
            </w:rPr>
            <w:instrText xml:space="preserve"> CITATION Mad17 \l 1043 </w:instrText>
          </w:r>
          <w:r w:rsidR="0030196D">
            <w:rPr>
              <w:i/>
              <w:iCs/>
            </w:rPr>
            <w:fldChar w:fldCharType="separate"/>
          </w:r>
          <w:r w:rsidR="00E701CD">
            <w:rPr>
              <w:noProof/>
            </w:rPr>
            <w:t>(Madsen, 2017)</w:t>
          </w:r>
          <w:r w:rsidR="0030196D">
            <w:rPr>
              <w:i/>
              <w:iCs/>
            </w:rPr>
            <w:fldChar w:fldCharType="end"/>
          </w:r>
        </w:sdtContent>
      </w:sdt>
    </w:p>
    <w:p w14:paraId="4F72A3CC" w14:textId="013D5E19" w:rsidR="0016665E" w:rsidRPr="00E34C1D" w:rsidRDefault="00E34C1D" w:rsidP="00834D03">
      <w:r w:rsidRPr="00E34C1D">
        <w:t xml:space="preserve">Waar na verzoek om </w:t>
      </w:r>
      <w:r>
        <w:t xml:space="preserve">verduidelijking geen reactie op gegeven werd. Om de code van de FestoCap overzichtelijk en duidelijk te houden gaat de voorkeur uit  om de software binnen Java te houden indien mogelijk, zolang dit geen onnodige complicaties met zich mee brengt. </w:t>
      </w:r>
      <w:r w:rsidR="004D15C5">
        <w:t>Na de bespreking met Sjoerd</w:t>
      </w:r>
      <w:r w:rsidR="001F70B0">
        <w:t xml:space="preserve"> Radstok</w:t>
      </w:r>
      <w:r w:rsidR="004D15C5">
        <w:t xml:space="preserve"> is besloten Java te gebruiken voor de communicatie</w:t>
      </w:r>
      <w:r w:rsidR="001F70B0">
        <w:t>, waarbij hij het eens was voor het behoud van overzichtelijkheid en duidelijkheid in de software.</w:t>
      </w:r>
      <w:r w:rsidR="00834D03">
        <w:t xml:space="preserve"> </w:t>
      </w:r>
      <w:r w:rsidR="0016665E" w:rsidRPr="00E34C1D">
        <w:br w:type="page"/>
      </w:r>
    </w:p>
    <w:p w14:paraId="3F84FB29" w14:textId="72A56DCF" w:rsidR="008448BB" w:rsidRDefault="008448BB" w:rsidP="00FE3C63">
      <w:pPr>
        <w:pStyle w:val="Kop2"/>
      </w:pPr>
      <w:bookmarkStart w:id="101" w:name="_Toc22738786"/>
      <w:r>
        <w:lastRenderedPageBreak/>
        <w:t>Communicatie FestoCap naar Modbus</w:t>
      </w:r>
      <w:bookmarkEnd w:id="101"/>
    </w:p>
    <w:p w14:paraId="68A72670" w14:textId="1428898A" w:rsidR="008448BB" w:rsidRDefault="008448BB" w:rsidP="008448BB">
      <w:r>
        <w:t xml:space="preserve">Wanneer er een interface geschreven is voor de motor communicatie moet deze berichten nog op de juiste manier </w:t>
      </w:r>
      <w:r w:rsidR="00834D03">
        <w:t>kunnen versturen</w:t>
      </w:r>
      <w:r>
        <w:t xml:space="preserve">. Tijdens de analyse is naar voren gekomen dat de enige communicatie die mogelijk is vanuit de real time thread netwerk sockets zijn. </w:t>
      </w:r>
      <w:r w:rsidR="0016665E">
        <w:t xml:space="preserve">Netwerk sockets maken gebruik van een client server protocol waarbij in dit geval de FestoCap de server is en de motor een client. </w:t>
      </w:r>
      <w:r w:rsidR="0016665E" w:rsidRPr="0016665E">
        <w:t xml:space="preserve">Tevens omdat de real time thread </w:t>
      </w:r>
      <w:r w:rsidR="0016665E">
        <w:t>een aparte thread is die onbereikbaar is voor de FestoCap, zal deze ook als client moeten fungeren</w:t>
      </w:r>
      <w:r w:rsidR="00834D03">
        <w:t xml:space="preserve"> om te kunnen communiceren met de FestoCap</w:t>
      </w:r>
      <w:r w:rsidR="0016665E">
        <w:t>. Dit zal ongeveer resulteren in de volgende netwerkopstelling</w:t>
      </w:r>
      <w:r w:rsidR="0008031A">
        <w:t>(</w:t>
      </w:r>
      <w:r w:rsidR="0008031A">
        <w:fldChar w:fldCharType="begin"/>
      </w:r>
      <w:r w:rsidR="0008031A">
        <w:instrText xml:space="preserve"> REF _Ref22066251 \h </w:instrText>
      </w:r>
      <w:r w:rsidR="0008031A">
        <w:fldChar w:fldCharType="separate"/>
      </w:r>
      <w:r w:rsidR="0008031A">
        <w:t xml:space="preserve">Figuur </w:t>
      </w:r>
      <w:r w:rsidR="0008031A">
        <w:rPr>
          <w:noProof/>
        </w:rPr>
        <w:t>8</w:t>
      </w:r>
      <w:r w:rsidR="0008031A">
        <w:fldChar w:fldCharType="end"/>
      </w:r>
      <w:r w:rsidR="0008031A">
        <w:t>).</w:t>
      </w:r>
    </w:p>
    <w:p w14:paraId="2391B44D" w14:textId="3F62C83F" w:rsidR="0016665E" w:rsidRDefault="00E83D5F" w:rsidP="0016665E">
      <w:pPr>
        <w:keepNext/>
        <w:jc w:val="center"/>
      </w:pPr>
      <w:r>
        <w:rPr>
          <w:noProof/>
        </w:rPr>
        <w:drawing>
          <wp:inline distT="0" distB="0" distL="0" distR="0" wp14:anchorId="6AF14D63" wp14:editId="3AB76B5C">
            <wp:extent cx="4631690" cy="24580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1690" cy="2458085"/>
                    </a:xfrm>
                    <a:prstGeom prst="rect">
                      <a:avLst/>
                    </a:prstGeom>
                    <a:noFill/>
                    <a:ln>
                      <a:noFill/>
                    </a:ln>
                  </pic:spPr>
                </pic:pic>
              </a:graphicData>
            </a:graphic>
          </wp:inline>
        </w:drawing>
      </w:r>
    </w:p>
    <w:p w14:paraId="4828EB18" w14:textId="2FD54684" w:rsidR="0016665E" w:rsidRPr="0016665E" w:rsidRDefault="0016665E" w:rsidP="0016665E">
      <w:pPr>
        <w:pStyle w:val="Bijschrift"/>
        <w:jc w:val="center"/>
      </w:pPr>
      <w:bookmarkStart w:id="102" w:name="_Ref22066251"/>
      <w:r>
        <w:t xml:space="preserve">Figuur </w:t>
      </w:r>
      <w:r w:rsidR="0080561B">
        <w:fldChar w:fldCharType="begin"/>
      </w:r>
      <w:r w:rsidR="0080561B">
        <w:instrText xml:space="preserve"> SEQ Figuur \* ARABIC </w:instrText>
      </w:r>
      <w:r w:rsidR="0080561B">
        <w:fldChar w:fldCharType="separate"/>
      </w:r>
      <w:r w:rsidR="004E3632">
        <w:rPr>
          <w:noProof/>
        </w:rPr>
        <w:t>9</w:t>
      </w:r>
      <w:r w:rsidR="0080561B">
        <w:fldChar w:fldCharType="end"/>
      </w:r>
      <w:bookmarkEnd w:id="102"/>
      <w:r>
        <w:rPr>
          <w:noProof/>
        </w:rPr>
        <w:t xml:space="preserve"> Voorbeeld Netwerkopstelling</w:t>
      </w:r>
    </w:p>
    <w:p w14:paraId="24FD7E93" w14:textId="77777777" w:rsidR="001432E6" w:rsidRDefault="00E83D5F" w:rsidP="001432E6">
      <w:r>
        <w:t>In dit voorbeeld is de CommandServer een webserver waarmee de RTT en Festo motor als clients mee verbinden. Vanuit de RTT worden commando’s verstuurd, deze worden omgezet naar berichten voor de festo motor m.b.v. de Modbus Software en vervolgens doorgestuurd naar de Festo Motor. Vanzelfsprekend wordt het tegenovergestelde proces gebruikt voor het uitlezen van de status</w:t>
      </w:r>
    </w:p>
    <w:p w14:paraId="33FB15D7" w14:textId="77777777" w:rsidR="001432E6" w:rsidRPr="001432E6" w:rsidRDefault="001432E6" w:rsidP="001432E6">
      <w:pPr>
        <w:pStyle w:val="Kop2"/>
        <w:rPr>
          <w:rFonts w:eastAsiaTheme="minorEastAsia"/>
          <w:color w:val="44546A" w:themeColor="text2"/>
          <w:sz w:val="18"/>
          <w:szCs w:val="18"/>
        </w:rPr>
      </w:pPr>
      <w:bookmarkStart w:id="103" w:name="_Toc22738787"/>
      <w:r>
        <w:t>Conclusie</w:t>
      </w:r>
      <w:bookmarkEnd w:id="103"/>
    </w:p>
    <w:p w14:paraId="6C138990" w14:textId="0CE3592C" w:rsidR="00834D03" w:rsidRDefault="00834D03" w:rsidP="001432E6">
      <w:r>
        <w:t>Na</w:t>
      </w:r>
      <w:r w:rsidR="001432E6">
        <w:t xml:space="preserve"> de analyse van de URCap API, blijkt de communicatie een uitdaging te zijn bij de ontwikkeling van de FestoCap. Vanuit de analyse is verder gewerkt naar een opstelling</w:t>
      </w:r>
      <w:r>
        <w:t xml:space="preserve"> van </w:t>
      </w:r>
      <w:r w:rsidR="001432E6">
        <w:t xml:space="preserve"> hoe de communicatie rondom de FestoCap vorm zal krijgen.</w:t>
      </w:r>
      <w:r>
        <w:t xml:space="preserve"> Hierbij is h</w:t>
      </w:r>
      <w:r w:rsidR="001432E6">
        <w:t xml:space="preserve">et maken van de Modbus interface is een tijdrovend maar duidelijk proces, maar moet grondig aangepakt worden. </w:t>
      </w:r>
    </w:p>
    <w:p w14:paraId="4B2B364D" w14:textId="16A14445" w:rsidR="00546B82" w:rsidRPr="0016665E" w:rsidRDefault="00834D03" w:rsidP="001432E6">
      <w:pPr>
        <w:rPr>
          <w:color w:val="44546A" w:themeColor="text2"/>
          <w:sz w:val="18"/>
          <w:szCs w:val="18"/>
        </w:rPr>
      </w:pPr>
      <w:r>
        <w:t xml:space="preserve">De communicatie tussen de real-time thread en de FestoCap/Motor is te realiseren door middel van een Java Webserver waarin de berichten vertaald worden naar commando’s voor de Motor. Dit proces is simpeler en overzichtelijker dan de voorgestelde daemon methode vanuit Universal Robots.  </w:t>
      </w:r>
      <w:r w:rsidR="00546B82" w:rsidRPr="0016665E">
        <w:br w:type="page"/>
      </w:r>
    </w:p>
    <w:p w14:paraId="5767E606" w14:textId="15F693A2" w:rsidR="00C13F84" w:rsidRDefault="00042AE7" w:rsidP="004D564F">
      <w:pPr>
        <w:pStyle w:val="Kop1"/>
      </w:pPr>
      <w:bookmarkStart w:id="104" w:name="_Toc22738788"/>
      <w:r>
        <w:lastRenderedPageBreak/>
        <w:t>Making a FestoCap</w:t>
      </w:r>
      <w:bookmarkEnd w:id="104"/>
    </w:p>
    <w:p w14:paraId="055BCB52" w14:textId="23E4453B" w:rsidR="00C13F84" w:rsidRDefault="00042AE7" w:rsidP="00C13F84">
      <w:r>
        <w:t>Een groot deel van de stage bestond uit het programmeren van de FestoCap</w:t>
      </w:r>
      <w:r w:rsidR="004D15C5">
        <w:t xml:space="preserve">. </w:t>
      </w:r>
      <w:r w:rsidR="003958AE">
        <w:t xml:space="preserve">Tijdens de ontwikkeling van de FestoCap zijn er meerdere obstakels naar voren gekomen die het moeilijk maakten om sommige requirements te voltooien. In dit hoofdstuk worden deze obstakels besproken en de methodes waarmee toch aan de requirements voldaan is. </w:t>
      </w:r>
      <w:r w:rsidR="00BB0256">
        <w:t xml:space="preserve"> </w:t>
      </w:r>
    </w:p>
    <w:p w14:paraId="7E19353E" w14:textId="1CA01E80" w:rsidR="00E05686" w:rsidRDefault="00702A62" w:rsidP="00BB0256">
      <w:pPr>
        <w:pStyle w:val="Kop2"/>
      </w:pPr>
      <w:bookmarkStart w:id="105" w:name="_Toc22738789"/>
      <w:r>
        <w:t>Sequence</w:t>
      </w:r>
      <w:r w:rsidR="00BB0256">
        <w:t xml:space="preserve"> FestoCap</w:t>
      </w:r>
      <w:bookmarkEnd w:id="105"/>
    </w:p>
    <w:p w14:paraId="1582794F" w14:textId="5E072D51" w:rsidR="001C5F20" w:rsidRDefault="00BB0256" w:rsidP="00BB0256">
      <w:r>
        <w:t>Wanneer in PolyScope een programma gestart wordt, start de real-</w:t>
      </w:r>
      <w:r w:rsidR="00702A62">
        <w:t xml:space="preserve">time </w:t>
      </w:r>
      <w:r>
        <w:t xml:space="preserve">thread. In deze thread staan alle </w:t>
      </w:r>
      <w:r w:rsidR="00702A62">
        <w:t>stappen</w:t>
      </w:r>
      <w:r>
        <w:t xml:space="preserve"> die uitgevoerd moeten worden, bijvoorbeeld het bewegen van de robotarm of een commando vanuit de FestoCap. Wanneer het commando voor de FestoCap aan bod komt wordt de ScriptWriter van de Program node in de FestoCap aangeroepen. Vanuit deze ScriptWriter start een sequence voor het uitvoeren van het commando</w:t>
      </w:r>
      <w:r w:rsidR="00702A62">
        <w:t>, dit proces is vastgelegd in een Sequence UML</w:t>
      </w:r>
      <w:r w:rsidR="0008031A">
        <w:t xml:space="preserve"> </w:t>
      </w:r>
      <w:r w:rsidR="0008031A">
        <w:fldChar w:fldCharType="begin"/>
      </w:r>
      <w:r w:rsidR="0008031A">
        <w:instrText xml:space="preserve"> REF _Ref22735497 \h </w:instrText>
      </w:r>
      <w:r w:rsidR="0008031A">
        <w:fldChar w:fldCharType="end"/>
      </w:r>
      <w:r w:rsidR="0008031A">
        <w:t>(</w:t>
      </w:r>
      <w:r w:rsidR="0008031A">
        <w:fldChar w:fldCharType="begin"/>
      </w:r>
      <w:r w:rsidR="0008031A">
        <w:instrText xml:space="preserve"> REF _Ref22735507 \r \h </w:instrText>
      </w:r>
      <w:r w:rsidR="0008031A">
        <w:fldChar w:fldCharType="separate"/>
      </w:r>
      <w:r w:rsidR="0008031A">
        <w:t>14.6</w:t>
      </w:r>
      <w:r w:rsidR="0008031A">
        <w:fldChar w:fldCharType="end"/>
      </w:r>
      <w:r w:rsidR="0008031A">
        <w:t>)</w:t>
      </w:r>
      <w:r w:rsidR="00702A62">
        <w:t xml:space="preserve">. In dit Sequence UML staan de verschillende entiteiten, en interacties tussen deze entiteiten, die worden gebruikt om een commando uit te voeren. </w:t>
      </w:r>
      <w:r w:rsidR="001C5F20">
        <w:t>Bij het uitvoeren van een commando in de FestoCap komen de volgende stappen aan bod:</w:t>
      </w:r>
    </w:p>
    <w:p w14:paraId="09CF6482" w14:textId="507205EF" w:rsidR="001C5F20" w:rsidRDefault="001C5F20" w:rsidP="001C5F20">
      <w:pPr>
        <w:pStyle w:val="Lijstalinea"/>
        <w:numPr>
          <w:ilvl w:val="0"/>
          <w:numId w:val="37"/>
        </w:numPr>
      </w:pPr>
      <w:r>
        <w:t>De ScriptWriter opent een socket verbinding met de CommandServer, deze reageert met een accept bericht waardoor de ScriptWriter weet dat er verbinding is</w:t>
      </w:r>
    </w:p>
    <w:p w14:paraId="3B713301" w14:textId="631783EC" w:rsidR="001C5F20" w:rsidRDefault="001C5F20" w:rsidP="001C5F20">
      <w:pPr>
        <w:pStyle w:val="Lijstalinea"/>
        <w:numPr>
          <w:ilvl w:val="0"/>
          <w:numId w:val="37"/>
        </w:numPr>
      </w:pPr>
      <w:r>
        <w:t>De ScriptWriter genereerd een bericht vanuit de waardes in de models en stuurt deze als een string naar de CommandServer</w:t>
      </w:r>
    </w:p>
    <w:p w14:paraId="24BFF021" w14:textId="412D843B" w:rsidR="001C5F20" w:rsidRDefault="001C5F20" w:rsidP="001C5F20">
      <w:pPr>
        <w:pStyle w:val="Lijstalinea"/>
        <w:numPr>
          <w:ilvl w:val="0"/>
          <w:numId w:val="37"/>
        </w:numPr>
      </w:pPr>
      <w:r>
        <w:t xml:space="preserve"> De CommandServer leest dit bericht en zet deze om naar een MotorCommand object</w:t>
      </w:r>
    </w:p>
    <w:p w14:paraId="2FE1BB7E" w14:textId="41074F83" w:rsidR="001C5F20" w:rsidRDefault="001C5F20" w:rsidP="001C5F20">
      <w:pPr>
        <w:pStyle w:val="Lijstalinea"/>
        <w:numPr>
          <w:ilvl w:val="0"/>
          <w:numId w:val="37"/>
        </w:numPr>
      </w:pPr>
      <w:r>
        <w:t>De CommandServer voegt de MotorCommand toe aan een queue in de MotorCom</w:t>
      </w:r>
    </w:p>
    <w:p w14:paraId="4F26895F" w14:textId="77777777" w:rsidR="001C5F20" w:rsidRDefault="001C5F20" w:rsidP="001C5F20">
      <w:pPr>
        <w:pStyle w:val="Lijstalinea"/>
        <w:numPr>
          <w:ilvl w:val="0"/>
          <w:numId w:val="37"/>
        </w:numPr>
      </w:pPr>
      <w:r>
        <w:t>In MotorCom wordt het MotorCommand uit de queue gehaald en gelezen welke functie uitgevoerd moet worden en met welke waardes.</w:t>
      </w:r>
    </w:p>
    <w:p w14:paraId="50821BB2" w14:textId="706A7C6E" w:rsidR="001C5F20" w:rsidRDefault="001C5F20" w:rsidP="001C5F20">
      <w:pPr>
        <w:pStyle w:val="Lijstalinea"/>
        <w:numPr>
          <w:ilvl w:val="0"/>
          <w:numId w:val="37"/>
        </w:numPr>
      </w:pPr>
      <w:r>
        <w:t xml:space="preserve"> Vervolgens worden deze geschreven naar de Modbus registers </w:t>
      </w:r>
      <w:r w:rsidR="00990127">
        <w:t>van de Festo</w:t>
      </w:r>
      <w:r w:rsidR="004F2EB5">
        <w:t xml:space="preserve"> </w:t>
      </w:r>
      <w:r w:rsidR="00990127">
        <w:t>Drive</w:t>
      </w:r>
    </w:p>
    <w:p w14:paraId="5D247A17" w14:textId="4567E6FB" w:rsidR="00990127" w:rsidRDefault="00990127" w:rsidP="00990127">
      <w:pPr>
        <w:pStyle w:val="Lijstalinea"/>
        <w:numPr>
          <w:ilvl w:val="0"/>
          <w:numId w:val="37"/>
        </w:numPr>
      </w:pPr>
      <w:r>
        <w:t xml:space="preserve">De MotorCom leest de Modbus registers uit totdat er sprake is van een Acknowledge en zet de </w:t>
      </w:r>
      <w:r w:rsidR="004F2EB5">
        <w:t>Motor Status</w:t>
      </w:r>
      <w:r>
        <w:t xml:space="preserve"> op “</w:t>
      </w:r>
      <w:r w:rsidRPr="004F2EB5">
        <w:rPr>
          <w:i/>
          <w:iCs/>
        </w:rPr>
        <w:t>Movement Done</w:t>
      </w:r>
      <w:r>
        <w:t>”</w:t>
      </w:r>
    </w:p>
    <w:p w14:paraId="096470DA" w14:textId="474ADB8F" w:rsidR="00990127" w:rsidRDefault="00990127" w:rsidP="00990127">
      <w:pPr>
        <w:pStyle w:val="Lijstalinea"/>
        <w:numPr>
          <w:ilvl w:val="0"/>
          <w:numId w:val="37"/>
        </w:numPr>
      </w:pPr>
      <w:r>
        <w:t>Wanneer de CommandServer de “</w:t>
      </w:r>
      <w:r w:rsidRPr="004F2EB5">
        <w:rPr>
          <w:i/>
          <w:iCs/>
        </w:rPr>
        <w:t>Movement Done</w:t>
      </w:r>
      <w:r>
        <w:t xml:space="preserve">” leest uit de </w:t>
      </w:r>
      <w:r w:rsidR="004F2EB5">
        <w:t>motor status</w:t>
      </w:r>
      <w:r>
        <w:t xml:space="preserve"> stuurt deze een bericht over de socketverbinding terug naar de ScriptWriter</w:t>
      </w:r>
    </w:p>
    <w:p w14:paraId="5EAEF48E" w14:textId="2FCBD2FD" w:rsidR="0004235D" w:rsidRDefault="00990127" w:rsidP="0004235D">
      <w:pPr>
        <w:pStyle w:val="Lijstalinea"/>
        <w:numPr>
          <w:ilvl w:val="0"/>
          <w:numId w:val="37"/>
        </w:numPr>
      </w:pPr>
      <w:r>
        <w:t xml:space="preserve">De </w:t>
      </w:r>
      <w:r w:rsidR="004F2EB5">
        <w:t>ScriptWriter</w:t>
      </w:r>
      <w:r>
        <w:t xml:space="preserve"> sluit te socketverbinding met de Commandserver</w:t>
      </w:r>
    </w:p>
    <w:p w14:paraId="68502290" w14:textId="7E875A47" w:rsidR="00DE39D4" w:rsidRDefault="00DE39D4" w:rsidP="00DE39D4">
      <w:r>
        <w:t xml:space="preserve">Bij dit voorbeeld is er sprake van een </w:t>
      </w:r>
      <w:r w:rsidR="004F2EB5" w:rsidRPr="004F2EB5">
        <w:rPr>
          <w:i/>
          <w:iCs/>
        </w:rPr>
        <w:t>“</w:t>
      </w:r>
      <w:r w:rsidRPr="004F2EB5">
        <w:rPr>
          <w:i/>
          <w:iCs/>
        </w:rPr>
        <w:t>wait for Movement</w:t>
      </w:r>
      <w:r w:rsidR="004F2EB5" w:rsidRPr="004F2EB5">
        <w:rPr>
          <w:i/>
          <w:iCs/>
        </w:rPr>
        <w:t>”</w:t>
      </w:r>
      <w:r w:rsidRPr="004F2EB5">
        <w:rPr>
          <w:i/>
          <w:iCs/>
        </w:rPr>
        <w:t>,</w:t>
      </w:r>
      <w:r>
        <w:t xml:space="preserve"> wanneer deze optie niet ingeschakeld is zal de </w:t>
      </w:r>
      <w:r w:rsidR="004F2EB5">
        <w:t>ScriptWriter</w:t>
      </w:r>
      <w:r>
        <w:t xml:space="preserve"> het bericht sturen en vervolgens afsluiten terwijl op de achtergrond het commando uitgevoerd wordt.</w:t>
      </w:r>
    </w:p>
    <w:p w14:paraId="56FD108B" w14:textId="77777777" w:rsidR="00512051" w:rsidRDefault="00512051">
      <w:pPr>
        <w:rPr>
          <w:rFonts w:asciiTheme="majorHAnsi" w:eastAsiaTheme="majorEastAsia" w:hAnsiTheme="majorHAnsi" w:cstheme="majorBidi"/>
          <w:b/>
          <w:bCs/>
          <w:smallCaps/>
          <w:color w:val="000000" w:themeColor="text1"/>
          <w:sz w:val="28"/>
          <w:szCs w:val="28"/>
        </w:rPr>
      </w:pPr>
      <w:r>
        <w:br w:type="page"/>
      </w:r>
    </w:p>
    <w:p w14:paraId="16CCF856" w14:textId="0740AB6C" w:rsidR="00C13F84" w:rsidRDefault="00AA002D" w:rsidP="00AA002D">
      <w:pPr>
        <w:pStyle w:val="Kop2"/>
      </w:pPr>
      <w:bookmarkStart w:id="106" w:name="_Toc22738790"/>
      <w:r>
        <w:lastRenderedPageBreak/>
        <w:t>URCap</w:t>
      </w:r>
      <w:bookmarkEnd w:id="106"/>
    </w:p>
    <w:p w14:paraId="5A3BABCB" w14:textId="77777777" w:rsidR="00DE39D4" w:rsidRDefault="001F70B0" w:rsidP="00AA002D">
      <w:r>
        <w:t>Het URCap onderdeel van de FestoCap bestaat uit een installation node en een program node</w:t>
      </w:r>
      <w:r w:rsidR="00AA002D">
        <w:t>. Deze nodes met ieder respectievelijk eigen verantwoordelijkheden.</w:t>
      </w:r>
      <w:r w:rsidR="00DE39D4">
        <w:t xml:space="preserve"> Er is vastgehouden aan de structuur van UR, waarin de installation node de functionaliteiten van de URCap bevat en de program node alles bevat om de juiste URScript code te genereren. </w:t>
      </w:r>
    </w:p>
    <w:p w14:paraId="26BE11AF" w14:textId="0C967027" w:rsidR="00DE39D4" w:rsidRDefault="00DE39D4" w:rsidP="00DE39D4">
      <w:pPr>
        <w:pStyle w:val="Kop3"/>
      </w:pPr>
      <w:bookmarkStart w:id="107" w:name="_Toc22738791"/>
      <w:r>
        <w:t>Installation Node</w:t>
      </w:r>
      <w:bookmarkEnd w:id="107"/>
    </w:p>
    <w:p w14:paraId="437CB0A7" w14:textId="5F7931EA" w:rsidR="00ED3440" w:rsidRDefault="00ED3440" w:rsidP="00DE39D4">
      <w:r>
        <w:t xml:space="preserve">De installation node brengt de functionaliteit aan de FestoCap en </w:t>
      </w:r>
      <w:r w:rsidRPr="00ED3440">
        <w:t>initialiseert</w:t>
      </w:r>
      <w:r>
        <w:t xml:space="preserve"> de klassen die dit mogelijk maken. Het is terug te zien in het klassendiagra</w:t>
      </w:r>
      <w:r w:rsidR="0080561B">
        <w:t>m(</w:t>
      </w:r>
      <w:r w:rsidR="0080561B">
        <w:fldChar w:fldCharType="begin"/>
      </w:r>
      <w:r w:rsidR="0080561B">
        <w:instrText xml:space="preserve"> REF _Ref22066207 \h </w:instrText>
      </w:r>
      <w:r w:rsidR="0080561B">
        <w:fldChar w:fldCharType="separate"/>
      </w:r>
      <w:r w:rsidR="0080561B">
        <w:t xml:space="preserve">Figuur </w:t>
      </w:r>
      <w:r w:rsidR="0080561B">
        <w:rPr>
          <w:noProof/>
        </w:rPr>
        <w:t>11</w:t>
      </w:r>
      <w:r w:rsidR="0080561B">
        <w:fldChar w:fldCharType="end"/>
      </w:r>
      <w:r w:rsidR="0080561B">
        <w:t>)</w:t>
      </w:r>
      <w:r>
        <w:t xml:space="preserve"> dat deze node de meeste verantwoordelijkheid met zich mee brengt. De installation node start MotorCom en verbindt</w:t>
      </w:r>
      <w:r w:rsidR="00D307DC">
        <w:t>,</w:t>
      </w:r>
      <w:r>
        <w:t xml:space="preserve"> </w:t>
      </w:r>
      <w:r w:rsidR="00D307DC">
        <w:t>met de</w:t>
      </w:r>
      <w:r>
        <w:t xml:space="preserve"> verbindingsdetails</w:t>
      </w:r>
      <w:r w:rsidR="00D307DC">
        <w:t xml:space="preserve"> die</w:t>
      </w:r>
      <w:r>
        <w:t xml:space="preserve"> worden gelezen uit een configuratiefile</w:t>
      </w:r>
      <w:r w:rsidR="00D307DC">
        <w:t xml:space="preserve">, met de Festo Drive. Vervolgens wordt ook de CommandServer gestart waar de berichten vanuit de real-time thread ontvangen worden ontvangen, omgezet worden naar MotorCommand en in een queue gezet worden voor de MotorCom klasse. </w:t>
      </w:r>
    </w:p>
    <w:p w14:paraId="0259446A" w14:textId="241B8A1E" w:rsidR="00DE39D4" w:rsidRPr="00DE39D4" w:rsidRDefault="00D307DC" w:rsidP="00DE39D4">
      <w:r>
        <w:t xml:space="preserve">Vanuit PolyScope is de installation node ook te gebruiken om de configuratie aan de passen  of om handmatig te verbinden of de verbinding te verbreken. Ook is het mogelijk om de optie “Connect on Start” te veranderen.  </w:t>
      </w:r>
      <w:r w:rsidR="00ED3440">
        <w:t xml:space="preserve"> </w:t>
      </w:r>
    </w:p>
    <w:p w14:paraId="5B4D1889" w14:textId="32E4BF94" w:rsidR="00AA002D" w:rsidRPr="00AA002D" w:rsidRDefault="00DE39D4" w:rsidP="00DE39D4">
      <w:pPr>
        <w:pStyle w:val="Kop3"/>
      </w:pPr>
      <w:bookmarkStart w:id="108" w:name="_Toc22738792"/>
      <w:r>
        <w:t>Program Node</w:t>
      </w:r>
      <w:bookmarkEnd w:id="108"/>
      <w:r w:rsidR="00E05686">
        <w:t xml:space="preserve"> </w:t>
      </w:r>
    </w:p>
    <w:p w14:paraId="0E631ADD" w14:textId="0E80E324" w:rsidR="00A70497" w:rsidRDefault="004C01C2" w:rsidP="00C13F84">
      <w:r>
        <w:t xml:space="preserve">De taak van de program node is de juiste URScript code doorgeven aan de real-time thread in URScript. </w:t>
      </w:r>
      <w:r w:rsidR="008F34D2">
        <w:t>Dit is echter niet zo simpel als een variabele declareren en weer aanroepen. Wanneer de real-time thread start is de enige code die beschikbaar is, de code uit de GenerateScript</w:t>
      </w:r>
      <w:r w:rsidR="00D50B21">
        <w:t>()</w:t>
      </w:r>
      <w:r w:rsidR="008F34D2">
        <w:t xml:space="preserve"> functie en het </w:t>
      </w:r>
      <w:r w:rsidR="008F34D2" w:rsidRPr="00FB5923">
        <w:t>DataModel</w:t>
      </w:r>
      <w:r w:rsidR="008F34D2">
        <w:t xml:space="preserve"> van de program node. Dit betekend dat wanneer er bijvoorbeeld een waarde als</w:t>
      </w:r>
      <w:r w:rsidR="008F34D2" w:rsidRPr="008F34D2">
        <w:rPr>
          <w:i/>
          <w:iCs/>
        </w:rPr>
        <w:t xml:space="preserve"> </w:t>
      </w:r>
      <w:r w:rsidR="008F34D2" w:rsidRPr="00FB5923">
        <w:rPr>
          <w:i/>
          <w:iCs/>
        </w:rPr>
        <w:t>positio</w:t>
      </w:r>
      <w:r w:rsidR="00FB5923">
        <w:rPr>
          <w:i/>
          <w:iCs/>
        </w:rPr>
        <w:t>n</w:t>
      </w:r>
      <w:r w:rsidRPr="008F34D2">
        <w:rPr>
          <w:i/>
          <w:iCs/>
        </w:rPr>
        <w:t xml:space="preserve"> </w:t>
      </w:r>
      <w:r w:rsidR="008F34D2">
        <w:t>wordt veranderd in de URCap, dat er een model.set(POSITION,</w:t>
      </w:r>
      <w:r w:rsidR="008F34D2" w:rsidRPr="008F34D2">
        <w:rPr>
          <w:i/>
          <w:iCs/>
        </w:rPr>
        <w:t>position</w:t>
      </w:r>
      <w:r w:rsidR="008F34D2">
        <w:t>) functie aangeroepen wordt. Dit is ook het geval wanneer er de huidige positie opgevraagd wordt vanuit de program node, dat deze vanuit de GenerateScript</w:t>
      </w:r>
      <w:r w:rsidR="00D50B21">
        <w:t>()</w:t>
      </w:r>
      <w:r w:rsidR="008F34D2">
        <w:t xml:space="preserve"> aangeroepen moet worden , vervolgens in het </w:t>
      </w:r>
      <w:r w:rsidR="0008031A">
        <w:t>D</w:t>
      </w:r>
      <w:r w:rsidR="008F34D2">
        <w:t>ata</w:t>
      </w:r>
      <w:r w:rsidR="0008031A">
        <w:t>M</w:t>
      </w:r>
      <w:r w:rsidR="008F34D2">
        <w:t>odel gezet en ten slotte een model.get(CURRENT_POSITION</w:t>
      </w:r>
      <w:r w:rsidR="008F34D2" w:rsidRPr="008F34D2">
        <w:rPr>
          <w:i/>
          <w:iCs/>
        </w:rPr>
        <w:t>,current_position</w:t>
      </w:r>
      <w:r w:rsidR="008F34D2" w:rsidRPr="008F34D2">
        <w:t>)</w:t>
      </w:r>
      <w:r w:rsidR="00A70497">
        <w:t xml:space="preserve">.  Om vervolgens de juiste URScript code </w:t>
      </w:r>
      <w:r w:rsidR="00E42FF3">
        <w:t xml:space="preserve">uit te voeren, </w:t>
      </w:r>
      <w:r w:rsidR="00A70497">
        <w:t xml:space="preserve">moeten er strings verstuurd worden met de functie writer.appendLine(). Hiermee inject </w:t>
      </w:r>
      <w:r w:rsidR="00E42FF3">
        <w:t xml:space="preserve">het programma </w:t>
      </w:r>
      <w:r w:rsidR="00A70497">
        <w:t xml:space="preserve">een line in URScript die dan uitgevoerd kan worden in de real-time thread. </w:t>
      </w:r>
      <w:r w:rsidR="00E42FF3">
        <w:t xml:space="preserve"> </w:t>
      </w:r>
    </w:p>
    <w:p w14:paraId="2834FCF1" w14:textId="77777777" w:rsidR="00D50B21" w:rsidRDefault="00D50B21" w:rsidP="00D50B21">
      <w:pPr>
        <w:keepNext/>
      </w:pPr>
      <w:r w:rsidRPr="00D50B21">
        <w:rPr>
          <w:noProof/>
        </w:rPr>
        <w:drawing>
          <wp:inline distT="0" distB="0" distL="0" distR="0" wp14:anchorId="0F0978D4" wp14:editId="7F78AC2A">
            <wp:extent cx="5940407" cy="1184744"/>
            <wp:effectExtent l="0" t="0" r="381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167" cy="1191278"/>
                    </a:xfrm>
                    <a:prstGeom prst="rect">
                      <a:avLst/>
                    </a:prstGeom>
                  </pic:spPr>
                </pic:pic>
              </a:graphicData>
            </a:graphic>
          </wp:inline>
        </w:drawing>
      </w:r>
    </w:p>
    <w:p w14:paraId="5889D9B7" w14:textId="40B09A61" w:rsidR="00D50B21" w:rsidRPr="008F34D2" w:rsidRDefault="00D50B21" w:rsidP="00D50B21">
      <w:pPr>
        <w:pStyle w:val="Bijschrift"/>
      </w:pPr>
      <w:r>
        <w:t xml:space="preserve">Figuur </w:t>
      </w:r>
      <w:r>
        <w:fldChar w:fldCharType="begin"/>
      </w:r>
      <w:r>
        <w:instrText xml:space="preserve"> SEQ Figuur \* ARABIC </w:instrText>
      </w:r>
      <w:r>
        <w:fldChar w:fldCharType="separate"/>
      </w:r>
      <w:r w:rsidR="004E3632">
        <w:rPr>
          <w:noProof/>
        </w:rPr>
        <w:t>10</w:t>
      </w:r>
      <w:r>
        <w:fldChar w:fldCharType="end"/>
      </w:r>
      <w:r>
        <w:t>,</w:t>
      </w:r>
      <w:r w:rsidRPr="00B10703">
        <w:t xml:space="preserve"> voorbeeld van de </w:t>
      </w:r>
      <w:r>
        <w:t>generateScript()</w:t>
      </w:r>
      <w:r w:rsidRPr="00B10703">
        <w:t xml:space="preserve"> functie</w:t>
      </w:r>
      <w:r w:rsidR="00613843">
        <w:t>, FestoMotorProgramNodeContribution.java</w:t>
      </w:r>
    </w:p>
    <w:p w14:paraId="3AC100FE" w14:textId="77777777" w:rsidR="00E42FF3" w:rsidRDefault="00E42FF3" w:rsidP="00E42FF3">
      <w:pPr>
        <w:keepNext/>
      </w:pPr>
      <w:r w:rsidRPr="00E42FF3">
        <w:rPr>
          <w:noProof/>
        </w:rPr>
        <w:lastRenderedPageBreak/>
        <w:drawing>
          <wp:inline distT="0" distB="0" distL="0" distR="0" wp14:anchorId="04D6032E" wp14:editId="1A5A1C39">
            <wp:extent cx="5943600" cy="19627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2785"/>
                    </a:xfrm>
                    <a:prstGeom prst="rect">
                      <a:avLst/>
                    </a:prstGeom>
                  </pic:spPr>
                </pic:pic>
              </a:graphicData>
            </a:graphic>
          </wp:inline>
        </w:drawing>
      </w:r>
    </w:p>
    <w:p w14:paraId="0B3AC0E0" w14:textId="0A6FA570" w:rsidR="00E42FF3" w:rsidRPr="00E42FF3" w:rsidRDefault="00E42FF3" w:rsidP="00E42FF3">
      <w:pPr>
        <w:pStyle w:val="Bijschrift"/>
      </w:pPr>
      <w:r>
        <w:t xml:space="preserve">Figuur </w:t>
      </w:r>
      <w:r w:rsidR="0080561B">
        <w:fldChar w:fldCharType="begin"/>
      </w:r>
      <w:r w:rsidR="0080561B">
        <w:instrText xml:space="preserve"> SEQ Figuur \* ARABIC </w:instrText>
      </w:r>
      <w:r w:rsidR="0080561B">
        <w:fldChar w:fldCharType="separate"/>
      </w:r>
      <w:r w:rsidR="004E3632">
        <w:rPr>
          <w:noProof/>
        </w:rPr>
        <w:t>11</w:t>
      </w:r>
      <w:r w:rsidR="0080561B">
        <w:fldChar w:fldCharType="end"/>
      </w:r>
      <w:r>
        <w:t>, URScript Message Format</w:t>
      </w:r>
    </w:p>
    <w:p w14:paraId="03D041F8" w14:textId="4DFDE709" w:rsidR="00512051" w:rsidRDefault="00512051" w:rsidP="00512051">
      <w:r w:rsidRPr="00E42FF3">
        <w:t>Hierin is socket_open() e</w:t>
      </w:r>
      <w:r>
        <w:t xml:space="preserve">en standaardfunctie van URScript. Het formatten van de strings is een uitdaging geweest omdat er op </w:t>
      </w:r>
      <w:r w:rsidR="003A09BD">
        <w:t>meerdere</w:t>
      </w:r>
      <w:r>
        <w:t xml:space="preserve"> niveaus strings doorgestuurd worden. Eerst wordt er de inhoud voor de </w:t>
      </w:r>
      <w:r w:rsidR="003A09BD">
        <w:t>append Line</w:t>
      </w:r>
      <w:r>
        <w:t>() als string gestuurd, vervolgens moeten de meeste functies van URScript ook als attribuut een string. Er is veel tijd verloren gegaan om tot een correcte format te komen zodat er uiteinde een bericht verstuurd wordt als in figuur 9.</w:t>
      </w:r>
    </w:p>
    <w:p w14:paraId="214E9C0C" w14:textId="2EF4A2E8" w:rsidR="00512051" w:rsidRDefault="00512051" w:rsidP="00512051">
      <w:pPr>
        <w:pStyle w:val="Kop2"/>
      </w:pPr>
      <w:bookmarkStart w:id="109" w:name="_Toc22738793"/>
      <w:r>
        <w:t>Communicatie</w:t>
      </w:r>
      <w:bookmarkEnd w:id="109"/>
    </w:p>
    <w:p w14:paraId="7A1A6456" w14:textId="7FB23ED1" w:rsidR="00512051" w:rsidRDefault="00512051" w:rsidP="00512051">
      <w:r>
        <w:t xml:space="preserve">Wanneer er een bericht verstuurd is vanuit URScript komt deze aan bij de CommandServer. De CommandServer </w:t>
      </w:r>
      <w:r w:rsidR="001E4781">
        <w:t>accepteert alle lokale socketverbindingen en maakt een aparte thread aan per socketverbinding. In deze thread wordt gewacht op een bericht van de client om deze vervolgens te verwerken naar een MotorCommand</w:t>
      </w:r>
      <w:r w:rsidR="00A34CBF">
        <w:t xml:space="preserve"> object</w:t>
      </w:r>
      <w:r w:rsidR="001E4781">
        <w:t>.</w:t>
      </w:r>
      <w:r w:rsidR="00A34CBF">
        <w:t xml:space="preserve"> Vervolgens word dit object in een queue gezet voor de MotorCom om af te handelen. Wanneer de queue leeg is en de status van de MotorCom op “Movement Done”</w:t>
      </w:r>
      <w:r w:rsidR="001E4781">
        <w:t xml:space="preserve">  </w:t>
      </w:r>
      <w:r w:rsidR="00A34CBF">
        <w:t xml:space="preserve">staat, stuurt de MotorCommand een bericht terug naar de real-time-thread en sluit deze vervolgens de socket thread. </w:t>
      </w:r>
    </w:p>
    <w:p w14:paraId="236E6CA3" w14:textId="542BF2A8" w:rsidR="00A34CBF" w:rsidRDefault="00A34CBF" w:rsidP="00512051">
      <w:r>
        <w:t xml:space="preserve">Tijdens de ontwikkeling van het communicatiesysteem is gekozen voor een simpel communicatieprotocol en zo min mogelijk socketcommunicatie om overzichtelijkheid en simpeler te houden. In vergelijking tot het proces dat UR gebruikt, voldoet de huidige oplossing naar de wensen van de opdrachtgever. </w:t>
      </w:r>
    </w:p>
    <w:p w14:paraId="6A1BF7CA" w14:textId="77777777" w:rsidR="00051D0B" w:rsidRDefault="00051D0B">
      <w:pPr>
        <w:rPr>
          <w:rFonts w:asciiTheme="majorHAnsi" w:eastAsiaTheme="majorEastAsia" w:hAnsiTheme="majorHAnsi" w:cstheme="majorBidi"/>
          <w:b/>
          <w:bCs/>
          <w:smallCaps/>
          <w:color w:val="000000" w:themeColor="text1"/>
          <w:sz w:val="28"/>
          <w:szCs w:val="28"/>
        </w:rPr>
      </w:pPr>
      <w:bookmarkStart w:id="110" w:name="_Toc22738794"/>
      <w:r>
        <w:br w:type="page"/>
      </w:r>
    </w:p>
    <w:p w14:paraId="3508EF99" w14:textId="47C4F5F1" w:rsidR="00A34CBF" w:rsidRDefault="00A34CBF" w:rsidP="00A34CBF">
      <w:pPr>
        <w:pStyle w:val="Kop2"/>
      </w:pPr>
      <w:r>
        <w:lastRenderedPageBreak/>
        <w:t>Lay-out</w:t>
      </w:r>
      <w:bookmarkEnd w:id="110"/>
    </w:p>
    <w:p w14:paraId="1D0E1D5A" w14:textId="098F3AEF" w:rsidR="0080561B" w:rsidRDefault="00EE2EF5" w:rsidP="0080561B">
      <w:r>
        <w:t>Zoals eerder vermeld, in hoofdstuk 7.9, heeft de lay-out van de FestoCap geen hoge prioriteit behalve als doel voor het testen van de functionaliteiten van de FestoCap. Om deze reden is gekozen voor een minimalistische aanpak zonder teveel grafische aanpass</w:t>
      </w:r>
      <w:r w:rsidR="00076582">
        <w:t>ingen(</w:t>
      </w:r>
      <w:r w:rsidR="00076582">
        <w:fldChar w:fldCharType="begin"/>
      </w:r>
      <w:r w:rsidR="00076582">
        <w:instrText xml:space="preserve"> REF _Ref22066330 \h </w:instrText>
      </w:r>
      <w:r w:rsidR="00076582">
        <w:fldChar w:fldCharType="separate"/>
      </w:r>
      <w:r w:rsidR="00076582" w:rsidRPr="00076582">
        <w:t xml:space="preserve">Figuur </w:t>
      </w:r>
      <w:r w:rsidR="00076582" w:rsidRPr="00076582">
        <w:rPr>
          <w:noProof/>
        </w:rPr>
        <w:t>16</w:t>
      </w:r>
      <w:r w:rsidR="00076582">
        <w:fldChar w:fldCharType="end"/>
      </w:r>
      <w:r w:rsidR="00076582">
        <w:t>,</w:t>
      </w:r>
      <w:r w:rsidR="00076582">
        <w:fldChar w:fldCharType="begin"/>
      </w:r>
      <w:r w:rsidR="00076582">
        <w:instrText xml:space="preserve"> REF _Ref22066331 \h </w:instrText>
      </w:r>
      <w:r w:rsidR="00076582">
        <w:fldChar w:fldCharType="separate"/>
      </w:r>
      <w:r w:rsidR="00076582" w:rsidRPr="00076582">
        <w:t xml:space="preserve">Figuur </w:t>
      </w:r>
      <w:r w:rsidR="00076582" w:rsidRPr="00076582">
        <w:rPr>
          <w:noProof/>
        </w:rPr>
        <w:t>17</w:t>
      </w:r>
      <w:r w:rsidR="00076582">
        <w:fldChar w:fldCharType="end"/>
      </w:r>
      <w:r w:rsidR="00076582">
        <w:t>,</w:t>
      </w:r>
      <w:r w:rsidR="00076582">
        <w:fldChar w:fldCharType="begin"/>
      </w:r>
      <w:r w:rsidR="00076582">
        <w:instrText xml:space="preserve"> REF _Ref22066332 \h </w:instrText>
      </w:r>
      <w:r w:rsidR="00076582">
        <w:fldChar w:fldCharType="separate"/>
      </w:r>
      <w:r w:rsidR="00076582">
        <w:t xml:space="preserve">Figuur </w:t>
      </w:r>
      <w:r w:rsidR="00076582">
        <w:rPr>
          <w:noProof/>
        </w:rPr>
        <w:t>18</w:t>
      </w:r>
      <w:r w:rsidR="00076582">
        <w:fldChar w:fldCharType="end"/>
      </w:r>
      <w:r w:rsidR="00076582">
        <w:t>)</w:t>
      </w:r>
      <w:r>
        <w:t xml:space="preserve">. Een groot deel van de lay-out is wel het juist visualiseren van de waarden en mogelijkheden. </w:t>
      </w:r>
    </w:p>
    <w:p w14:paraId="42D83742" w14:textId="4DFC6439" w:rsidR="0080561B" w:rsidRDefault="0080561B" w:rsidP="0080561B">
      <w:pPr>
        <w:pStyle w:val="Kop3"/>
      </w:pPr>
      <w:bookmarkStart w:id="111" w:name="_Toc22738795"/>
      <w:r>
        <w:t>Variabelen weergeven</w:t>
      </w:r>
      <w:bookmarkEnd w:id="111"/>
    </w:p>
    <w:p w14:paraId="6C5ECD9C" w14:textId="41008603" w:rsidR="0080561B" w:rsidRPr="00A34CBF" w:rsidRDefault="00EE2EF5" w:rsidP="0080561B">
      <w:r>
        <w:t xml:space="preserve">Zo bleek het een uitdaging te zijn om de variabelen vanuit PolyScope weer te geven in een lijst in de program node. Deze variabelen bestaan pas voor PolyScope wanneer </w:t>
      </w:r>
      <w:r w:rsidR="0080561B">
        <w:t xml:space="preserve">de real-time thread </w:t>
      </w:r>
      <w:commentRangeStart w:id="112"/>
      <w:r>
        <w:t>gestart wordt</w:t>
      </w:r>
      <w:commentRangeEnd w:id="112"/>
      <w:r>
        <w:rPr>
          <w:rStyle w:val="Verwijzingopmerking"/>
        </w:rPr>
        <w:commentReference w:id="112"/>
      </w:r>
      <w:r>
        <w:t>, om toch een dynamische lijst mogelijk te maken is er een workaround geïmplementeerd</w:t>
      </w:r>
      <w:sdt>
        <w:sdtPr>
          <w:id w:val="-1007903189"/>
          <w:citation/>
        </w:sdtPr>
        <w:sdtContent>
          <w:r w:rsidR="00D50B21">
            <w:fldChar w:fldCharType="begin"/>
          </w:r>
          <w:r w:rsidR="00D50B21">
            <w:instrText xml:space="preserve">CITATION Uni181 \l 1043 </w:instrText>
          </w:r>
          <w:r w:rsidR="00D50B21">
            <w:fldChar w:fldCharType="separate"/>
          </w:r>
          <w:r w:rsidR="00E701CD">
            <w:rPr>
              <w:noProof/>
            </w:rPr>
            <w:t xml:space="preserve"> (Robots, Univeral, 2018)</w:t>
          </w:r>
          <w:r w:rsidR="00D50B21">
            <w:fldChar w:fldCharType="end"/>
          </w:r>
        </w:sdtContent>
      </w:sdt>
      <w:r>
        <w:t xml:space="preserve">.  </w:t>
      </w:r>
      <w:r w:rsidR="00B22AF2">
        <w:t>E</w:t>
      </w:r>
      <w:r w:rsidR="0080561B">
        <w:t>cht</w:t>
      </w:r>
      <w:r w:rsidR="00B22AF2">
        <w:t>er is het</w:t>
      </w:r>
      <w:r w:rsidR="0080561B">
        <w:t xml:space="preserve"> wel mogelijk de namen van deze waarden op te halen zonder enige inhoud. Wat betekend dat, wanneer er een variabele geselecteerd wordt, de program node alleen een naam heeft van de variabele. Deze wordt vervolgens in een model gezet en wanneer de real-time thread gestart wordt. Vanuit URScript wordt deze naam uit het model gehaald en vergeleken met </w:t>
      </w:r>
      <w:r w:rsidR="0080561B" w:rsidRPr="0080561B">
        <w:t>de geïnitialiseerde</w:t>
      </w:r>
      <w:r w:rsidR="0080561B">
        <w:t xml:space="preserve"> waardes waar vervolgende de daadwerkelijke variabele gebruikt wordt voor het bericht. </w:t>
      </w:r>
    </w:p>
    <w:p w14:paraId="23E31035" w14:textId="2AF9F79A" w:rsidR="00C13F84" w:rsidRDefault="0080561B" w:rsidP="0080561B">
      <w:pPr>
        <w:pStyle w:val="Kop3"/>
      </w:pPr>
      <w:bookmarkStart w:id="113" w:name="_Toc22738796"/>
      <w:r>
        <w:t>Titles en titles</w:t>
      </w:r>
      <w:bookmarkEnd w:id="113"/>
    </w:p>
    <w:p w14:paraId="529C9CF2" w14:textId="0AA66F18" w:rsidR="0080561B" w:rsidRDefault="0080561B" w:rsidP="0080561B">
      <w:r>
        <w:t>Binnen de URCap API heeft elke node een titel, deze titel is de naam van de URCap, in dit geval de FestoCap. Wanneer de program node uit de lijst met mogelijke nodes gekozen wordt</w:t>
      </w:r>
      <w:r w:rsidR="00076582">
        <w:t>(</w:t>
      </w:r>
      <w:r w:rsidR="00076582">
        <w:fldChar w:fldCharType="begin"/>
      </w:r>
      <w:r w:rsidR="00076582">
        <w:instrText xml:space="preserve"> REF _Ref22066279 \h </w:instrText>
      </w:r>
      <w:r w:rsidR="00076582">
        <w:fldChar w:fldCharType="separate"/>
      </w:r>
      <w:r w:rsidR="00076582">
        <w:t xml:space="preserve">Figuur </w:t>
      </w:r>
      <w:r w:rsidR="00076582">
        <w:rPr>
          <w:noProof/>
        </w:rPr>
        <w:t>12</w:t>
      </w:r>
      <w:r w:rsidR="00076582">
        <w:fldChar w:fldCharType="end"/>
      </w:r>
      <w:r w:rsidR="00076582">
        <w:t xml:space="preserve">), heeft deelt deze de titel ook in de lijst van het “Robot Program”. Het was de wens van de opdrachtgever om in deze titel </w:t>
      </w:r>
      <w:r w:rsidR="003D134F">
        <w:t xml:space="preserve">de actie weer te geven, bijvoorbeeld </w:t>
      </w:r>
      <w:r w:rsidR="00FB5923">
        <w:t>m</w:t>
      </w:r>
      <w:r w:rsidR="003D134F">
        <w:t>ove(300</w:t>
      </w:r>
      <w:r w:rsidR="00FB5923">
        <w:t>)</w:t>
      </w:r>
      <w:r w:rsidR="003D134F">
        <w:t xml:space="preserve"> of in het geval van een variabele </w:t>
      </w:r>
      <w:r w:rsidR="00FB5923">
        <w:t>m</w:t>
      </w:r>
      <w:r w:rsidR="003D134F">
        <w:t xml:space="preserve">ove(Var1).  Om dit te bereiken moest ten eerste weer gebruik gemaakt worden van de Models, wat in 10.2.2 al besproken is, maar wanneer men vervolgens de titel verandert beide instanties van de titels veranderen naar </w:t>
      </w:r>
      <w:r w:rsidR="00FB5923">
        <w:t>m</w:t>
      </w:r>
      <w:r w:rsidR="003D134F">
        <w:t>ove(300). De gevonden oplossing hiervoor is het gebruik van HTML, de GUI van PolyScope maakt nog gebruik van HTML, alleen kunnen sommige attributen bijvoorbeeld geen padding of style bevatten en worden deze genegeerd door het systeem.</w:t>
      </w:r>
    </w:p>
    <w:p w14:paraId="3B3C4EC6" w14:textId="77777777" w:rsidR="00FB5923" w:rsidRDefault="00FB5923" w:rsidP="00FB5923">
      <w:pPr>
        <w:keepNext/>
        <w:jc w:val="center"/>
      </w:pPr>
      <w:r w:rsidRPr="00FB5923">
        <w:rPr>
          <w:noProof/>
        </w:rPr>
        <w:drawing>
          <wp:inline distT="0" distB="0" distL="0" distR="0" wp14:anchorId="2E9134EA" wp14:editId="6EEE8939">
            <wp:extent cx="4318222" cy="1841595"/>
            <wp:effectExtent l="0" t="0" r="6350" b="635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22" cy="1841595"/>
                    </a:xfrm>
                    <a:prstGeom prst="rect">
                      <a:avLst/>
                    </a:prstGeom>
                  </pic:spPr>
                </pic:pic>
              </a:graphicData>
            </a:graphic>
          </wp:inline>
        </w:drawing>
      </w:r>
    </w:p>
    <w:p w14:paraId="2E00B1EE" w14:textId="6995277B" w:rsidR="00FB5923" w:rsidRPr="0080561B" w:rsidRDefault="00FB5923" w:rsidP="00FB5923">
      <w:pPr>
        <w:pStyle w:val="Bijschrift"/>
        <w:jc w:val="center"/>
      </w:pPr>
      <w:r>
        <w:t xml:space="preserve">Figuur </w:t>
      </w:r>
      <w:r>
        <w:fldChar w:fldCharType="begin"/>
      </w:r>
      <w:r>
        <w:instrText xml:space="preserve"> SEQ Figuur \* ARABIC </w:instrText>
      </w:r>
      <w:r>
        <w:fldChar w:fldCharType="separate"/>
      </w:r>
      <w:r w:rsidR="004E3632">
        <w:rPr>
          <w:noProof/>
        </w:rPr>
        <w:t>12</w:t>
      </w:r>
      <w:r>
        <w:fldChar w:fldCharType="end"/>
      </w:r>
      <w:r>
        <w:t>, voorbeeld van de getTitle() functie, FestoMotorProgramNode.</w:t>
      </w:r>
      <w:r w:rsidR="00613843">
        <w:t>j</w:t>
      </w:r>
      <w:r>
        <w:t>ava</w:t>
      </w:r>
    </w:p>
    <w:p w14:paraId="7F27014F" w14:textId="0BDFC770" w:rsidR="00C8340F" w:rsidRPr="00C30887" w:rsidRDefault="003D134F" w:rsidP="007C5BA7">
      <w:pPr>
        <w:tabs>
          <w:tab w:val="left" w:pos="3483"/>
        </w:tabs>
      </w:pPr>
      <w:r w:rsidRPr="00C30887">
        <w:t xml:space="preserve">Door </w:t>
      </w:r>
      <w:r w:rsidR="00C30887" w:rsidRPr="00C30887">
        <w:t>de titel in e</w:t>
      </w:r>
      <w:r w:rsidR="00C30887">
        <w:t xml:space="preserve">en header te stoppen en de actie als string er achter te doen wordt binnen PolyScope in de </w:t>
      </w:r>
      <w:r w:rsidR="00613843">
        <w:t>Program Node</w:t>
      </w:r>
      <w:r w:rsidR="00C30887">
        <w:t xml:space="preserve"> en in de lijst van mogelijke URCaps de HTML titel wee</w:t>
      </w:r>
      <w:r w:rsidR="00FA5FE9">
        <w:t>r</w:t>
      </w:r>
      <w:r w:rsidR="00C30887">
        <w:t xml:space="preserve">gegeven, echter omdat in de Robot Program lijst dit niet ondersteund wordt word dit genegeerd en wordt de string aan het einde van de string weergegeven. </w:t>
      </w:r>
      <w:r w:rsidR="00C13F84" w:rsidRPr="00C30887">
        <w:tab/>
      </w:r>
    </w:p>
    <w:p w14:paraId="443C4C7C" w14:textId="77777777" w:rsidR="00C30887" w:rsidRDefault="00C30887">
      <w:r>
        <w:lastRenderedPageBreak/>
        <w:t>Deze manier is ook toegepast bij de afbeelding in de installation node(</w:t>
      </w:r>
      <w:r>
        <w:fldChar w:fldCharType="begin"/>
      </w:r>
      <w:r>
        <w:instrText xml:space="preserve"> REF _Ref22066330 \h </w:instrText>
      </w:r>
      <w:r>
        <w:fldChar w:fldCharType="separate"/>
      </w:r>
      <w:r w:rsidRPr="00C30887">
        <w:t xml:space="preserve">Figuur </w:t>
      </w:r>
      <w:r w:rsidRPr="00C30887">
        <w:rPr>
          <w:noProof/>
        </w:rPr>
        <w:t>17</w:t>
      </w:r>
      <w:r>
        <w:fldChar w:fldCharType="end"/>
      </w:r>
      <w:r>
        <w:t xml:space="preserve">). Hierin worden ook de titles gedeeld, het is echter niet mogelijk een afbeelding te gebruiken in de lijst met URCaps, dus deze wordt automatisch genegeerd. Maar in de UI van de installation node zelf is het wel mogelijk deze afbeelding te gebruiken. </w:t>
      </w:r>
    </w:p>
    <w:p w14:paraId="49C885FD" w14:textId="77777777" w:rsidR="00C30887" w:rsidRPr="00C30887" w:rsidRDefault="00C30887" w:rsidP="00C30887">
      <w:pPr>
        <w:pStyle w:val="Kop2"/>
        <w:rPr>
          <w:sz w:val="36"/>
          <w:szCs w:val="36"/>
        </w:rPr>
      </w:pPr>
      <w:bookmarkStart w:id="114" w:name="_Toc22738797"/>
      <w:r>
        <w:t>Toolbar</w:t>
      </w:r>
      <w:bookmarkEnd w:id="114"/>
    </w:p>
    <w:p w14:paraId="166A41BB" w14:textId="044B2560" w:rsidR="00C8340F" w:rsidRPr="00C30887" w:rsidRDefault="00C30887" w:rsidP="00C30887">
      <w:pPr>
        <w:rPr>
          <w:rFonts w:eastAsiaTheme="majorEastAsia"/>
          <w:b/>
          <w:bCs/>
          <w:smallCaps/>
          <w:sz w:val="36"/>
          <w:szCs w:val="36"/>
        </w:rPr>
      </w:pPr>
      <w:r>
        <w:t xml:space="preserve">De </w:t>
      </w:r>
      <w:r w:rsidR="00715156">
        <w:t>Toolbar Node binnen de FestoCap wijkt af van de andere nodes omdat deze juist een dynamische opbouw heeft. Het doel van de Toolbar is ook dat deze overal beschikbaar is binnen PolyScope, hierdoor is de Toolbar niet gebonden aan statische Models of de real-time thread. De Toolbar is te vergelijken met de Program node, maar kan dezelfde functies uitvoeren in real-time. Er wordt ook via een socketverbinding contact gelegd met de Commandserver, alleen dan vanuit de standaard Java Library in plaats van URScript</w:t>
      </w:r>
      <w:r w:rsidR="00320F03">
        <w:t>(</w:t>
      </w:r>
      <w:r w:rsidR="00320F03">
        <w:fldChar w:fldCharType="begin"/>
      </w:r>
      <w:r w:rsidR="00320F03">
        <w:instrText xml:space="preserve"> REF _Ref22069345 \h </w:instrText>
      </w:r>
      <w:r w:rsidR="00320F03">
        <w:fldChar w:fldCharType="separate"/>
      </w:r>
      <w:r w:rsidR="00320F03">
        <w:t xml:space="preserve">Figuur </w:t>
      </w:r>
      <w:r w:rsidR="00320F03">
        <w:rPr>
          <w:noProof/>
        </w:rPr>
        <w:t>14</w:t>
      </w:r>
      <w:r w:rsidR="00320F03">
        <w:t>, Toolbar Klassendiagram</w:t>
      </w:r>
      <w:r w:rsidR="00320F03">
        <w:fldChar w:fldCharType="end"/>
      </w:r>
      <w:r w:rsidR="00320F03">
        <w:t>)</w:t>
      </w:r>
      <w:r w:rsidR="00715156">
        <w:t>.</w:t>
      </w:r>
      <w:r w:rsidR="00320F03">
        <w:t xml:space="preserve"> Er is weinig op te merken aan de Toolbar, alleen dat </w:t>
      </w:r>
      <w:r w:rsidR="006818A8">
        <w:t xml:space="preserve">deze de structuur heeft die ook gewenst zou zijn in de andere nodes. </w:t>
      </w:r>
      <w:r w:rsidR="00320F03">
        <w:t xml:space="preserve"> </w:t>
      </w:r>
      <w:r w:rsidR="00C8340F" w:rsidRPr="00C30887">
        <w:br w:type="page"/>
      </w:r>
    </w:p>
    <w:p w14:paraId="05684EC5" w14:textId="77777777" w:rsidR="00C8340F" w:rsidRDefault="00C8340F" w:rsidP="00C8340F">
      <w:pPr>
        <w:pStyle w:val="Kop1"/>
      </w:pPr>
      <w:bookmarkStart w:id="115" w:name="_Toc22738798"/>
      <w:r>
        <w:lastRenderedPageBreak/>
        <w:t>Conclusie</w:t>
      </w:r>
      <w:bookmarkEnd w:id="115"/>
    </w:p>
    <w:p w14:paraId="29C29DD4" w14:textId="1372E1D8" w:rsidR="00AE488B" w:rsidRDefault="00FA5FE9">
      <w:r>
        <w:t xml:space="preserve">Het maken van een URCap is een onderneming, zeker wanneer er geen ervaring aanwezig is. De tools die UR biedt zijn waardevol maar forceren ook een ,niet altijd even logische, werkwijze. Wanneer dit botst met de denkwijze en redenatie van de programmeur doet het meer kwaad dan goed. Voor een bedrijf dat veel focus heeft op de vrijheid van developers, sluit het zich zowel in de software als in communicatie af voor innovatie. </w:t>
      </w:r>
    </w:p>
    <w:p w14:paraId="0DA29903" w14:textId="7D3C987E" w:rsidR="00C8340F" w:rsidRPr="00FA5FE9" w:rsidRDefault="00AE488B">
      <w:r>
        <w:t>Bij de ontwikkeling van de FestoCap kwam naar voren dat de omvang van het project al snel buiten de vaardigheden van een enkele programmeur binnen gestelde tijdsnormen. Desalniettemin is er een functioneel product geleverd</w:t>
      </w:r>
      <w:r w:rsidR="007F3F1A">
        <w:t>.</w:t>
      </w:r>
      <w:r>
        <w:t xml:space="preserve"> </w:t>
      </w:r>
      <w:r w:rsidR="007F3F1A">
        <w:t>D</w:t>
      </w:r>
      <w:r>
        <w:t xml:space="preserve">oor de nadruk op </w:t>
      </w:r>
      <w:r w:rsidR="007F3F1A">
        <w:t>overzichtelijkheid en duidelijkheid in de structuur en functionaliteit van de FestoCap is er goede fundering gelegd voor wat in de toekomst een waardevol product kan zijn voor Gibas.</w:t>
      </w:r>
      <w:r w:rsidR="00C8340F">
        <w:br w:type="page"/>
      </w:r>
    </w:p>
    <w:p w14:paraId="31D4B978" w14:textId="77777777" w:rsidR="00C8340F" w:rsidRDefault="00C8340F" w:rsidP="00C8340F">
      <w:pPr>
        <w:pStyle w:val="Kop1"/>
      </w:pPr>
      <w:bookmarkStart w:id="116" w:name="_Toc22738799"/>
      <w:commentRangeStart w:id="117"/>
      <w:r>
        <w:lastRenderedPageBreak/>
        <w:t>Aanbevelingen</w:t>
      </w:r>
      <w:commentRangeEnd w:id="117"/>
      <w:r w:rsidR="005E7A62">
        <w:rPr>
          <w:rStyle w:val="Verwijzingopmerking"/>
          <w:rFonts w:asciiTheme="minorHAnsi" w:eastAsiaTheme="minorEastAsia" w:hAnsiTheme="minorHAnsi" w:cstheme="minorBidi"/>
          <w:b w:val="0"/>
          <w:bCs w:val="0"/>
          <w:smallCaps w:val="0"/>
          <w:color w:val="auto"/>
        </w:rPr>
        <w:commentReference w:id="117"/>
      </w:r>
      <w:bookmarkEnd w:id="116"/>
    </w:p>
    <w:p w14:paraId="57CB4A81" w14:textId="71CD5BC1" w:rsidR="006A2390" w:rsidRDefault="005E7A62">
      <w:r>
        <w:t xml:space="preserve">De FestoCap is functioneel, maar dat betekend niet dat er niet dat er niets aan de verbeteren valt. Ook zijn er onderdelen die binnen de deadline van de stageopdracht niet te realiseren waren. In dit hoofdstuk worden de aanbevelingen </w:t>
      </w:r>
      <w:r w:rsidR="006A2390">
        <w:t>en mogelijke uitbreiding voor</w:t>
      </w:r>
      <w:r>
        <w:t xml:space="preserve"> de FestoCap behandeld. </w:t>
      </w:r>
    </w:p>
    <w:p w14:paraId="72F5AB4D" w14:textId="77777777" w:rsidR="006A2390" w:rsidRPr="005D63D2" w:rsidRDefault="006A2390" w:rsidP="006A2390">
      <w:pPr>
        <w:pStyle w:val="Kop2"/>
        <w:rPr>
          <w:sz w:val="36"/>
          <w:szCs w:val="36"/>
        </w:rPr>
      </w:pPr>
      <w:bookmarkStart w:id="118" w:name="_Toc22738800"/>
      <w:r>
        <w:t>Ondersteuning meerdere motoren</w:t>
      </w:r>
      <w:bookmarkEnd w:id="118"/>
    </w:p>
    <w:p w14:paraId="046ADDC8" w14:textId="3058499A" w:rsidR="0019423B" w:rsidRDefault="006A2390" w:rsidP="006A2390">
      <w:r>
        <w:t xml:space="preserve">Het initiële plan was om een FestoCap te maken die meerdere motoren aan kan sturen, maar wegens tijdsgebrek is deze requirement niet voltooid. In de huidige versie van de FestoCap is wel rekening gehouden met de mogelijkheid voor meerdere motoren. De Commandserver stelt de FestoCap in staat om meerdere socketverbindingen aan te gaan, en het </w:t>
      </w:r>
      <w:r w:rsidR="0019423B">
        <w:t>bericht kan uitgebreid worden met een “MotorID”</w:t>
      </w:r>
      <w:r>
        <w:t xml:space="preserve">. Ook de MotorCom backend werkt met threads, waar meerdere instanties van gemaakt </w:t>
      </w:r>
      <w:r w:rsidR="0019423B">
        <w:t xml:space="preserve">kunnen </w:t>
      </w:r>
      <w:r>
        <w:t>worden</w:t>
      </w:r>
      <w:r w:rsidR="0019423B">
        <w:t xml:space="preserve">. </w:t>
      </w:r>
    </w:p>
    <w:p w14:paraId="460C6A8B" w14:textId="7A3FC7F0" w:rsidR="0019423B" w:rsidRDefault="0019423B" w:rsidP="0019423B">
      <w:pPr>
        <w:pStyle w:val="Kop2"/>
      </w:pPr>
      <w:bookmarkStart w:id="119" w:name="_Toc22738801"/>
      <w:r>
        <w:t>CommandServer standaardiseren</w:t>
      </w:r>
      <w:bookmarkEnd w:id="119"/>
    </w:p>
    <w:p w14:paraId="004435DE" w14:textId="78BE34BD" w:rsidR="00A264BE" w:rsidRDefault="0019423B" w:rsidP="006A2390">
      <w:r>
        <w:t>De CommandServer is een het beste te beschrijven als een succesvolle test. Na de overstap van Daemons naar een eigen server is het optimaliseren van de CommandServer op een lage prioriteit gezet. De berichten en het format binnen de klasse laat te wensen  over.</w:t>
      </w:r>
      <w:r w:rsidR="00A264BE">
        <w:t xml:space="preserve"> Het is ook van waarde om de CommandServer te generaliseren om een simpeler alternatief voor Daemons aan te kunnen bieden.</w:t>
      </w:r>
    </w:p>
    <w:p w14:paraId="4C2D7DCB" w14:textId="77777777" w:rsidR="00A264BE" w:rsidRPr="005D63D2" w:rsidRDefault="00A264BE" w:rsidP="00A264BE">
      <w:pPr>
        <w:pStyle w:val="Kop2"/>
        <w:rPr>
          <w:rFonts w:eastAsiaTheme="minorEastAsia"/>
          <w:sz w:val="22"/>
          <w:szCs w:val="22"/>
        </w:rPr>
      </w:pPr>
      <w:bookmarkStart w:id="120" w:name="_Toc22738802"/>
      <w:r>
        <w:t>Feedback Motoren</w:t>
      </w:r>
      <w:bookmarkEnd w:id="120"/>
    </w:p>
    <w:p w14:paraId="696849A8" w14:textId="77777777" w:rsidR="00A264BE" w:rsidRDefault="00A264BE" w:rsidP="00A264BE">
      <w:r>
        <w:t xml:space="preserve">Momenteel wordt het Festo Configuration tool gebruikt om de feedback van de Motor te identificeren. Deze functionaliteit zou ook aan de FestoCap Installation of Toolbar toegevoegd kunnen worden ,zodat een engineer of gebruiker niet van programma hoeft te wisselen om de motor feedback uit te lezen. Dit zou op dezelfde manier weergegeven kunnen worden als in de tool. </w:t>
      </w:r>
    </w:p>
    <w:p w14:paraId="2FC49701" w14:textId="77777777" w:rsidR="00A264BE" w:rsidRPr="005D63D2" w:rsidRDefault="00A264BE" w:rsidP="00A264BE">
      <w:pPr>
        <w:pStyle w:val="Kop2"/>
        <w:rPr>
          <w:rFonts w:eastAsiaTheme="minorEastAsia"/>
        </w:rPr>
      </w:pPr>
      <w:bookmarkStart w:id="121" w:name="_Toc22738803"/>
      <w:r>
        <w:t>User Interface</w:t>
      </w:r>
      <w:bookmarkEnd w:id="121"/>
    </w:p>
    <w:p w14:paraId="05A5ECCD" w14:textId="77777777" w:rsidR="00B22AF2" w:rsidRDefault="00A264BE" w:rsidP="00A264BE">
      <w:r>
        <w:t>User Interface design was nooit een belangrijk punt in het ontwikkeltraject, maar wel een waardevolle eigenschap voor de FestoCap als product. Nu is de Interface puur functioneel en weinig aandacht besteed aan de look en het gebruiksgemak. Universal Robots bied</w:t>
      </w:r>
      <w:r w:rsidR="00B22AF2">
        <w:t>t</w:t>
      </w:r>
      <w:r>
        <w:t xml:space="preserve"> een style-guide met alle </w:t>
      </w:r>
      <w:r w:rsidR="00B22AF2">
        <w:t>kleurcodes en fonts, om de FestoCap interface uniform te maken binnen PolyScope.</w:t>
      </w:r>
    </w:p>
    <w:p w14:paraId="0A0867C2" w14:textId="56FB80DB" w:rsidR="00C8340F" w:rsidRDefault="00C8340F" w:rsidP="00F33459">
      <w:r>
        <w:br w:type="page"/>
      </w:r>
    </w:p>
    <w:bookmarkStart w:id="122" w:name="_Toc22738804" w:displacedByCustomXml="next"/>
    <w:sdt>
      <w:sdtPr>
        <w:rPr>
          <w:rFonts w:asciiTheme="minorHAnsi" w:eastAsiaTheme="minorEastAsia" w:hAnsiTheme="minorHAnsi" w:cstheme="minorBidi"/>
          <w:b w:val="0"/>
          <w:bCs w:val="0"/>
          <w:smallCaps w:val="0"/>
          <w:color w:val="auto"/>
          <w:sz w:val="22"/>
          <w:szCs w:val="22"/>
        </w:rPr>
        <w:id w:val="1048415375"/>
        <w:docPartObj>
          <w:docPartGallery w:val="Bibliographies"/>
          <w:docPartUnique/>
        </w:docPartObj>
      </w:sdtPr>
      <w:sdtContent>
        <w:p w14:paraId="403796E3" w14:textId="6DA2F285" w:rsidR="00F33459" w:rsidRDefault="00F33459">
          <w:pPr>
            <w:pStyle w:val="Kop1"/>
          </w:pPr>
          <w:r>
            <w:t>Bibliografie</w:t>
          </w:r>
          <w:bookmarkEnd w:id="122"/>
        </w:p>
        <w:sdt>
          <w:sdtPr>
            <w:id w:val="111145805"/>
            <w:bibliography/>
          </w:sdtPr>
          <w:sdtContent>
            <w:p w14:paraId="0390F4FA" w14:textId="77777777" w:rsidR="00E701CD" w:rsidRDefault="00F33459" w:rsidP="00E701CD">
              <w:pPr>
                <w:pStyle w:val="Bibliografie"/>
                <w:ind w:left="720" w:hanging="720"/>
                <w:rPr>
                  <w:noProof/>
                  <w:sz w:val="24"/>
                  <w:szCs w:val="24"/>
                </w:rPr>
              </w:pPr>
              <w:r>
                <w:fldChar w:fldCharType="begin"/>
              </w:r>
              <w:r w:rsidRPr="00E701CD">
                <w:rPr>
                  <w:lang w:val="en-GB"/>
                </w:rPr>
                <w:instrText>BIBLIOGRAPHY</w:instrText>
              </w:r>
              <w:r>
                <w:fldChar w:fldCharType="separate"/>
              </w:r>
              <w:r w:rsidR="00E701CD" w:rsidRPr="00E701CD">
                <w:rPr>
                  <w:noProof/>
                  <w:lang w:val="en-GB"/>
                </w:rPr>
                <w:t xml:space="preserve">Carl Benedikt Frey, M. O. (2018, 04 13). </w:t>
              </w:r>
              <w:r w:rsidR="00E701CD" w:rsidRPr="00E701CD">
                <w:rPr>
                  <w:i/>
                  <w:iCs/>
                  <w:noProof/>
                  <w:lang w:val="en-GB"/>
                </w:rPr>
                <w:t>Automation and the future of work - understanding the numbers</w:t>
              </w:r>
              <w:r w:rsidR="00E701CD" w:rsidRPr="00E701CD">
                <w:rPr>
                  <w:noProof/>
                  <w:lang w:val="en-GB"/>
                </w:rPr>
                <w:t xml:space="preserve">. </w:t>
              </w:r>
              <w:r w:rsidR="00E701CD">
                <w:rPr>
                  <w:noProof/>
                </w:rPr>
                <w:t>Opgeroepen op 04 23, 2019, van Oxford Martin: https://www.oxfordmartin.ox.ac.uk/opinion/view/404/</w:t>
              </w:r>
            </w:p>
            <w:p w14:paraId="6B12CAD9" w14:textId="77777777" w:rsidR="00E701CD" w:rsidRDefault="00E701CD" w:rsidP="00E701CD">
              <w:pPr>
                <w:pStyle w:val="Bibliografie"/>
                <w:ind w:left="720" w:hanging="720"/>
                <w:rPr>
                  <w:noProof/>
                </w:rPr>
              </w:pPr>
              <w:r w:rsidRPr="00E701CD">
                <w:rPr>
                  <w:noProof/>
                  <w:lang w:val="en-GB"/>
                </w:rPr>
                <w:t xml:space="preserve">Centre for the New Economy and Society. (2018). </w:t>
              </w:r>
              <w:r w:rsidRPr="00E701CD">
                <w:rPr>
                  <w:i/>
                  <w:iCs/>
                  <w:noProof/>
                  <w:lang w:val="en-GB"/>
                </w:rPr>
                <w:t>The Future of Jobs Report.</w:t>
              </w:r>
              <w:r w:rsidRPr="00E701CD">
                <w:rPr>
                  <w:noProof/>
                  <w:lang w:val="en-GB"/>
                </w:rPr>
                <w:t xml:space="preserve"> </w:t>
              </w:r>
              <w:r>
                <w:rPr>
                  <w:noProof/>
                </w:rPr>
                <w:t>Switzerland: World Economic Forum. Opgeroepen op 04 23, 2019</w:t>
              </w:r>
            </w:p>
            <w:p w14:paraId="4AFCD13B" w14:textId="77777777" w:rsidR="00E701CD" w:rsidRDefault="00E701CD" w:rsidP="00E701CD">
              <w:pPr>
                <w:pStyle w:val="Bibliografie"/>
                <w:ind w:left="720" w:hanging="720"/>
                <w:rPr>
                  <w:noProof/>
                </w:rPr>
              </w:pPr>
              <w:r>
                <w:rPr>
                  <w:noProof/>
                </w:rPr>
                <w:t xml:space="preserve">Festo. (sd). </w:t>
              </w:r>
              <w:r>
                <w:rPr>
                  <w:i/>
                  <w:iCs/>
                  <w:noProof/>
                </w:rPr>
                <w:t>Support Portal.</w:t>
              </w:r>
              <w:r>
                <w:rPr>
                  <w:noProof/>
                </w:rPr>
                <w:t xml:space="preserve"> Opgeroepen op 04 16, 2019, van Festo: https://www.festo.com/net/SupportPortal/Files/428408/CMMP-AS-M3_M0-C-HP_2015-12b_8046788g1.pdf</w:t>
              </w:r>
            </w:p>
            <w:p w14:paraId="5FF39B93" w14:textId="77777777" w:rsidR="00E701CD" w:rsidRDefault="00E701CD" w:rsidP="00E701CD">
              <w:pPr>
                <w:pStyle w:val="Bibliografie"/>
                <w:ind w:left="720" w:hanging="720"/>
                <w:rPr>
                  <w:noProof/>
                </w:rPr>
              </w:pPr>
              <w:r w:rsidRPr="00E701CD">
                <w:rPr>
                  <w:noProof/>
                  <w:lang w:val="en-GB"/>
                </w:rPr>
                <w:t xml:space="preserve">Gibas Automation. (sd). </w:t>
              </w:r>
              <w:r w:rsidRPr="00E701CD">
                <w:rPr>
                  <w:i/>
                  <w:iCs/>
                  <w:noProof/>
                  <w:lang w:val="en-GB"/>
                </w:rPr>
                <w:t>Gibas Automation</w:t>
              </w:r>
              <w:r w:rsidRPr="00E701CD">
                <w:rPr>
                  <w:noProof/>
                  <w:lang w:val="en-GB"/>
                </w:rPr>
                <w:t xml:space="preserve">. </w:t>
              </w:r>
              <w:r>
                <w:rPr>
                  <w:noProof/>
                </w:rPr>
                <w:t>Opgeroepen op 04 8, 2019, van Gibas: http://www.gibas.nl/automatisering</w:t>
              </w:r>
            </w:p>
            <w:p w14:paraId="1FA439C2" w14:textId="77777777" w:rsidR="00E701CD" w:rsidRDefault="00E701CD" w:rsidP="00E701CD">
              <w:pPr>
                <w:pStyle w:val="Bibliografie"/>
                <w:ind w:left="720" w:hanging="720"/>
                <w:rPr>
                  <w:noProof/>
                </w:rPr>
              </w:pPr>
              <w:r w:rsidRPr="00E701CD">
                <w:rPr>
                  <w:noProof/>
                  <w:lang w:val="en-GB"/>
                </w:rPr>
                <w:t xml:space="preserve">Google. (sd). </w:t>
              </w:r>
              <w:r w:rsidRPr="00E701CD">
                <w:rPr>
                  <w:i/>
                  <w:iCs/>
                  <w:noProof/>
                  <w:lang w:val="en-GB"/>
                </w:rPr>
                <w:t>Java Style Guide</w:t>
              </w:r>
              <w:r w:rsidRPr="00E701CD">
                <w:rPr>
                  <w:noProof/>
                  <w:lang w:val="en-GB"/>
                </w:rPr>
                <w:t xml:space="preserve">. </w:t>
              </w:r>
              <w:r>
                <w:rPr>
                  <w:noProof/>
                </w:rPr>
                <w:t>Opgeroepen op 04 17, 2019, van https://google.github.io/styleguide/javaguide.html</w:t>
              </w:r>
            </w:p>
            <w:p w14:paraId="7A489BC5" w14:textId="77777777" w:rsidR="00E701CD" w:rsidRDefault="00E701CD" w:rsidP="00E701CD">
              <w:pPr>
                <w:pStyle w:val="Bibliografie"/>
                <w:ind w:left="720" w:hanging="720"/>
                <w:rPr>
                  <w:noProof/>
                </w:rPr>
              </w:pPr>
              <w:r>
                <w:rPr>
                  <w:noProof/>
                </w:rPr>
                <w:t xml:space="preserve">ISO 25000. (2019). </w:t>
              </w:r>
              <w:r>
                <w:rPr>
                  <w:i/>
                  <w:iCs/>
                  <w:noProof/>
                </w:rPr>
                <w:t>ISO/IEC25010</w:t>
              </w:r>
              <w:r>
                <w:rPr>
                  <w:noProof/>
                </w:rPr>
                <w:t>. Opgeroepen op 04 17, 2019, van ISO 25000: https://iso25000.com/index.php/en/iso-25000-standards/iso-25010</w:t>
              </w:r>
            </w:p>
            <w:p w14:paraId="4E8CBBAB" w14:textId="77777777" w:rsidR="00E701CD" w:rsidRDefault="00E701CD" w:rsidP="00E701CD">
              <w:pPr>
                <w:pStyle w:val="Bibliografie"/>
                <w:ind w:left="720" w:hanging="720"/>
                <w:rPr>
                  <w:noProof/>
                </w:rPr>
              </w:pPr>
              <w:r w:rsidRPr="00E701CD">
                <w:rPr>
                  <w:noProof/>
                  <w:lang w:val="en-GB"/>
                </w:rPr>
                <w:t xml:space="preserve">Madsen, J. B. (2017, 4). URCap Program Node Execution. </w:t>
              </w:r>
              <w:r>
                <w:rPr>
                  <w:noProof/>
                </w:rPr>
                <w:t>Opgehaald van https://forum.universal-robots.com/t/urcap-program-node-execution/596/9</w:t>
              </w:r>
            </w:p>
            <w:p w14:paraId="08086691" w14:textId="77777777" w:rsidR="00E701CD" w:rsidRDefault="00E701CD" w:rsidP="00E701CD">
              <w:pPr>
                <w:pStyle w:val="Bibliografie"/>
                <w:ind w:left="720" w:hanging="720"/>
                <w:rPr>
                  <w:noProof/>
                </w:rPr>
              </w:pPr>
              <w:r w:rsidRPr="00E701CD">
                <w:rPr>
                  <w:noProof/>
                  <w:lang w:val="en-GB"/>
                </w:rPr>
                <w:t xml:space="preserve">PLC Simulator. (sd). </w:t>
              </w:r>
              <w:r w:rsidRPr="00E701CD">
                <w:rPr>
                  <w:i/>
                  <w:iCs/>
                  <w:noProof/>
                  <w:lang w:val="en-GB"/>
                </w:rPr>
                <w:t>Modbus PLC Simulator</w:t>
              </w:r>
              <w:r w:rsidRPr="00E701CD">
                <w:rPr>
                  <w:noProof/>
                  <w:lang w:val="en-GB"/>
                </w:rPr>
                <w:t xml:space="preserve">. </w:t>
              </w:r>
              <w:r>
                <w:rPr>
                  <w:noProof/>
                </w:rPr>
                <w:t>Opgehaald van http://www.plcsimulator.org/Home</w:t>
              </w:r>
            </w:p>
            <w:p w14:paraId="45537B2D" w14:textId="77777777" w:rsidR="00E701CD" w:rsidRDefault="00E701CD" w:rsidP="00E701CD">
              <w:pPr>
                <w:pStyle w:val="Bibliografie"/>
                <w:ind w:left="720" w:hanging="720"/>
                <w:rPr>
                  <w:noProof/>
                </w:rPr>
              </w:pPr>
              <w:r w:rsidRPr="00E701CD">
                <w:rPr>
                  <w:noProof/>
                  <w:lang w:val="en-GB"/>
                </w:rPr>
                <w:t xml:space="preserve">Python. (sd). </w:t>
              </w:r>
              <w:r w:rsidRPr="00E701CD">
                <w:rPr>
                  <w:i/>
                  <w:iCs/>
                  <w:noProof/>
                  <w:lang w:val="en-GB"/>
                </w:rPr>
                <w:t>PEP 8 -- Style Guide for Python Code</w:t>
              </w:r>
              <w:r w:rsidRPr="00E701CD">
                <w:rPr>
                  <w:noProof/>
                  <w:lang w:val="en-GB"/>
                </w:rPr>
                <w:t xml:space="preserve">. </w:t>
              </w:r>
              <w:r>
                <w:rPr>
                  <w:noProof/>
                </w:rPr>
                <w:t>Opgeroepen op 04 17, 2019, van https://www.youtube.com/watch?v=gSiJPNxuTj8</w:t>
              </w:r>
            </w:p>
            <w:p w14:paraId="2EA95786" w14:textId="77777777" w:rsidR="00E701CD" w:rsidRPr="00E701CD" w:rsidRDefault="00E701CD" w:rsidP="00E701CD">
              <w:pPr>
                <w:pStyle w:val="Bibliografie"/>
                <w:ind w:left="720" w:hanging="720"/>
                <w:rPr>
                  <w:noProof/>
                  <w:lang w:val="en-GB"/>
                </w:rPr>
              </w:pPr>
              <w:r w:rsidRPr="00E701CD">
                <w:rPr>
                  <w:noProof/>
                  <w:lang w:val="en-GB"/>
                </w:rPr>
                <w:t xml:space="preserve">Robots, U. (sd). </w:t>
              </w:r>
              <w:r w:rsidRPr="00E701CD">
                <w:rPr>
                  <w:i/>
                  <w:iCs/>
                  <w:noProof/>
                  <w:lang w:val="en-GB"/>
                </w:rPr>
                <w:t>Overview of API Functionality.</w:t>
              </w:r>
              <w:r w:rsidRPr="00E701CD">
                <w:rPr>
                  <w:noProof/>
                  <w:lang w:val="en-GB"/>
                </w:rPr>
                <w:t xml:space="preserve"> Universal Robots.</w:t>
              </w:r>
            </w:p>
            <w:p w14:paraId="318F71EB" w14:textId="77777777" w:rsidR="00E701CD" w:rsidRDefault="00E701CD" w:rsidP="00E701CD">
              <w:pPr>
                <w:pStyle w:val="Bibliografie"/>
                <w:ind w:left="720" w:hanging="720"/>
                <w:rPr>
                  <w:noProof/>
                </w:rPr>
              </w:pPr>
              <w:r w:rsidRPr="00E701CD">
                <w:rPr>
                  <w:noProof/>
                  <w:lang w:val="en-GB"/>
                </w:rPr>
                <w:t xml:space="preserve">Robots, U. (sd). </w:t>
              </w:r>
              <w:r>
                <w:rPr>
                  <w:i/>
                  <w:iCs/>
                  <w:noProof/>
                </w:rPr>
                <w:t>URCap API Overview</w:t>
              </w:r>
              <w:r>
                <w:rPr>
                  <w:noProof/>
                </w:rPr>
                <w:t>. Opgehaald van Universal Robots+: https://plus.universal-robots.com/getting-started/urcap-api-overview/</w:t>
              </w:r>
            </w:p>
            <w:p w14:paraId="67120DB9" w14:textId="77777777" w:rsidR="00E701CD" w:rsidRDefault="00E701CD" w:rsidP="00E701CD">
              <w:pPr>
                <w:pStyle w:val="Bibliografie"/>
                <w:ind w:left="720" w:hanging="720"/>
                <w:rPr>
                  <w:noProof/>
                </w:rPr>
              </w:pPr>
              <w:r w:rsidRPr="00E701CD">
                <w:rPr>
                  <w:noProof/>
                  <w:lang w:val="en-GB"/>
                </w:rPr>
                <w:t xml:space="preserve">Robots, Univeral. (2018, 7). </w:t>
              </w:r>
              <w:r w:rsidRPr="00E701CD">
                <w:rPr>
                  <w:i/>
                  <w:iCs/>
                  <w:noProof/>
                  <w:lang w:val="en-GB"/>
                </w:rPr>
                <w:t>Universal Robots Forum</w:t>
              </w:r>
              <w:r w:rsidRPr="00E701CD">
                <w:rPr>
                  <w:noProof/>
                  <w:lang w:val="en-GB"/>
                </w:rPr>
                <w:t xml:space="preserve">. </w:t>
              </w:r>
              <w:r>
                <w:rPr>
                  <w:noProof/>
                </w:rPr>
                <w:t>Opgehaald van Universal Robots: https://forum.universal-robots.com/t/using-variable-value-in-java/2148/2</w:t>
              </w:r>
            </w:p>
            <w:p w14:paraId="3AA56BBE" w14:textId="77777777" w:rsidR="00E701CD" w:rsidRDefault="00E701CD" w:rsidP="00E701CD">
              <w:pPr>
                <w:pStyle w:val="Bibliografie"/>
                <w:ind w:left="720" w:hanging="720"/>
                <w:rPr>
                  <w:noProof/>
                </w:rPr>
              </w:pPr>
              <w:r>
                <w:rPr>
                  <w:noProof/>
                </w:rPr>
                <w:t xml:space="preserve">Toolshero. (sd). </w:t>
              </w:r>
              <w:r>
                <w:rPr>
                  <w:i/>
                  <w:iCs/>
                  <w:noProof/>
                </w:rPr>
                <w:t>Management Modellen</w:t>
              </w:r>
              <w:r>
                <w:rPr>
                  <w:noProof/>
                </w:rPr>
                <w:t>. Opgeroepen op 04 14, 2019, van https://www.toolshero.nl/management-modellen/handy-model/</w:t>
              </w:r>
            </w:p>
            <w:p w14:paraId="77232353" w14:textId="77777777" w:rsidR="00E701CD" w:rsidRDefault="00E701CD" w:rsidP="00E701CD">
              <w:pPr>
                <w:pStyle w:val="Bibliografie"/>
                <w:ind w:left="720" w:hanging="720"/>
                <w:rPr>
                  <w:noProof/>
                </w:rPr>
              </w:pPr>
              <w:r w:rsidRPr="00E701CD">
                <w:rPr>
                  <w:noProof/>
                  <w:lang w:val="en-GB"/>
                </w:rPr>
                <w:t xml:space="preserve">Universal Robots. (2016, 4 15). The URScript Programming Language. </w:t>
              </w:r>
              <w:r>
                <w:rPr>
                  <w:noProof/>
                </w:rPr>
                <w:t>Opgehaald van https://s3-eu-west-1.amazonaws.com/ur-support-site/18383/scriptmanual_en_1.3.pdf</w:t>
              </w:r>
            </w:p>
            <w:p w14:paraId="1A0F160D" w14:textId="77777777" w:rsidR="00E701CD" w:rsidRDefault="00E701CD" w:rsidP="00E701CD">
              <w:pPr>
                <w:pStyle w:val="Bibliografie"/>
                <w:ind w:left="720" w:hanging="720"/>
                <w:rPr>
                  <w:noProof/>
                </w:rPr>
              </w:pPr>
              <w:r>
                <w:rPr>
                  <w:noProof/>
                </w:rPr>
                <w:t xml:space="preserve">Universal Robots. (2018, 10 16). </w:t>
              </w:r>
              <w:r>
                <w:rPr>
                  <w:i/>
                  <w:iCs/>
                  <w:noProof/>
                </w:rPr>
                <w:t>MyDaemonSwing</w:t>
              </w:r>
              <w:r>
                <w:rPr>
                  <w:noProof/>
                </w:rPr>
                <w:t>. Opgehaald van Github: https://github.com/UniversalRobots/MyDaemonSwing</w:t>
              </w:r>
            </w:p>
            <w:p w14:paraId="4FCD9D9B" w14:textId="77777777" w:rsidR="00E701CD" w:rsidRDefault="00E701CD" w:rsidP="00E701CD">
              <w:pPr>
                <w:pStyle w:val="Bibliografie"/>
                <w:ind w:left="720" w:hanging="720"/>
                <w:rPr>
                  <w:noProof/>
                </w:rPr>
              </w:pPr>
              <w:r w:rsidRPr="00E701CD">
                <w:rPr>
                  <w:noProof/>
                  <w:lang w:val="en-GB"/>
                </w:rPr>
                <w:t xml:space="preserve">Universal Robots. (2018, 10 16). </w:t>
              </w:r>
              <w:r w:rsidRPr="00E701CD">
                <w:rPr>
                  <w:i/>
                  <w:iCs/>
                  <w:noProof/>
                  <w:lang w:val="en-GB"/>
                </w:rPr>
                <w:t>MyDeamonSwing search results</w:t>
              </w:r>
              <w:r w:rsidRPr="00E701CD">
                <w:rPr>
                  <w:noProof/>
                  <w:lang w:val="en-GB"/>
                </w:rPr>
                <w:t xml:space="preserve">. </w:t>
              </w:r>
              <w:r>
                <w:rPr>
                  <w:noProof/>
                </w:rPr>
                <w:t>Opgehaald van Github: https://github.com/UniversalRobots/MyDaemonSwing/find/master</w:t>
              </w:r>
            </w:p>
            <w:p w14:paraId="1E241595" w14:textId="77777777" w:rsidR="00E701CD" w:rsidRDefault="00E701CD" w:rsidP="00E701CD">
              <w:pPr>
                <w:pStyle w:val="Bibliografie"/>
                <w:ind w:left="720" w:hanging="720"/>
                <w:rPr>
                  <w:noProof/>
                </w:rPr>
              </w:pPr>
              <w:r w:rsidRPr="00E701CD">
                <w:rPr>
                  <w:noProof/>
                  <w:lang w:val="en-GB"/>
                </w:rPr>
                <w:lastRenderedPageBreak/>
                <w:t xml:space="preserve">Universal Robots. (2018, 04 12). The URScript Programming Language. </w:t>
              </w:r>
              <w:r>
                <w:rPr>
                  <w:noProof/>
                </w:rPr>
                <w:t>(Version 3.5.4). Opgeroepen op 04 16, 2019, van http://me.umn.edu/courses/me5286/robotlab/Resources/scriptManual-3.5.4.pdf</w:t>
              </w:r>
            </w:p>
            <w:p w14:paraId="695CB989" w14:textId="77777777" w:rsidR="00E701CD" w:rsidRDefault="00E701CD" w:rsidP="00E701CD">
              <w:pPr>
                <w:pStyle w:val="Bibliografie"/>
                <w:ind w:left="720" w:hanging="720"/>
                <w:rPr>
                  <w:noProof/>
                </w:rPr>
              </w:pPr>
              <w:r w:rsidRPr="00E701CD">
                <w:rPr>
                  <w:noProof/>
                  <w:lang w:val="en-GB"/>
                </w:rPr>
                <w:t xml:space="preserve">Universal Robots. (2019). </w:t>
              </w:r>
              <w:r w:rsidRPr="00E701CD">
                <w:rPr>
                  <w:i/>
                  <w:iCs/>
                  <w:noProof/>
                  <w:lang w:val="en-GB"/>
                </w:rPr>
                <w:t>MyFirstURCap - Creating a new URCap Project</w:t>
              </w:r>
              <w:r w:rsidRPr="00E701CD">
                <w:rPr>
                  <w:noProof/>
                  <w:lang w:val="en-GB"/>
                </w:rPr>
                <w:t xml:space="preserve">. </w:t>
              </w:r>
              <w:r>
                <w:rPr>
                  <w:noProof/>
                </w:rPr>
                <w:t>Opgehaald van Universal Robots+: https://plus.universal-robots.com/getting-started/myfirsturcap-creating-a-new-urcap-project/</w:t>
              </w:r>
            </w:p>
            <w:p w14:paraId="2546B6C1" w14:textId="77777777" w:rsidR="00E701CD" w:rsidRDefault="00E701CD" w:rsidP="00E701CD">
              <w:pPr>
                <w:pStyle w:val="Bibliografie"/>
                <w:ind w:left="720" w:hanging="720"/>
                <w:rPr>
                  <w:noProof/>
                </w:rPr>
              </w:pPr>
              <w:r w:rsidRPr="00E701CD">
                <w:rPr>
                  <w:noProof/>
                  <w:lang w:val="en-GB"/>
                </w:rPr>
                <w:t xml:space="preserve">Universal Robots. (sd). </w:t>
              </w:r>
              <w:r w:rsidRPr="00E701CD">
                <w:rPr>
                  <w:i/>
                  <w:iCs/>
                  <w:noProof/>
                  <w:lang w:val="en-GB"/>
                </w:rPr>
                <w:t>Overview of UR software architecture</w:t>
              </w:r>
              <w:r w:rsidRPr="00E701CD">
                <w:rPr>
                  <w:noProof/>
                  <w:lang w:val="en-GB"/>
                </w:rPr>
                <w:t xml:space="preserve">. </w:t>
              </w:r>
              <w:r>
                <w:rPr>
                  <w:noProof/>
                </w:rPr>
                <w:t>Opgeroepen op 04 16, 2019, van Universal Robots+: https://plus.universal-robots.com/getting-started/ur-software-architecture/</w:t>
              </w:r>
            </w:p>
            <w:p w14:paraId="24DDD8DD" w14:textId="77777777" w:rsidR="00E701CD" w:rsidRDefault="00E701CD" w:rsidP="00E701CD">
              <w:pPr>
                <w:pStyle w:val="Bibliografie"/>
                <w:ind w:left="720" w:hanging="720"/>
                <w:rPr>
                  <w:noProof/>
                </w:rPr>
              </w:pPr>
              <w:r w:rsidRPr="00E701CD">
                <w:rPr>
                  <w:noProof/>
                  <w:lang w:val="en-GB"/>
                </w:rPr>
                <w:t xml:space="preserve">Universal Robots. (sd). Principle of URCaps intigration. </w:t>
              </w:r>
              <w:r>
                <w:rPr>
                  <w:noProof/>
                </w:rPr>
                <w:t>Opgeroepen op 04 16, 2019, van https://plus.universal-robots.com/getting-started/principle-of-urcaps-integration-in-polyscope/</w:t>
              </w:r>
            </w:p>
            <w:p w14:paraId="6DD56C73" w14:textId="77777777" w:rsidR="00E701CD" w:rsidRDefault="00E701CD" w:rsidP="00E701CD">
              <w:pPr>
                <w:pStyle w:val="Bibliografie"/>
                <w:ind w:left="720" w:hanging="720"/>
                <w:rPr>
                  <w:noProof/>
                </w:rPr>
              </w:pPr>
              <w:r w:rsidRPr="00E701CD">
                <w:rPr>
                  <w:noProof/>
                  <w:lang w:val="en-GB"/>
                </w:rPr>
                <w:t xml:space="preserve">Universal Robots. (sd). UR SOFTWARE PROCESSES OVERVIEW. </w:t>
              </w:r>
              <w:r>
                <w:rPr>
                  <w:noProof/>
                </w:rPr>
                <w:t>Opgeroepen op 04 16, 2019, van https://plus.universal-robots.com/getting-started/ur-software-architecture/</w:t>
              </w:r>
            </w:p>
            <w:p w14:paraId="2FAE73A3" w14:textId="77777777" w:rsidR="00E701CD" w:rsidRDefault="00E701CD" w:rsidP="00E701CD">
              <w:pPr>
                <w:pStyle w:val="Bibliografie"/>
                <w:ind w:left="720" w:hanging="720"/>
                <w:rPr>
                  <w:noProof/>
                </w:rPr>
              </w:pPr>
              <w:r w:rsidRPr="00E701CD">
                <w:rPr>
                  <w:noProof/>
                  <w:lang w:val="en-GB"/>
                </w:rPr>
                <w:t>(sd).</w:t>
              </w:r>
              <w:r w:rsidRPr="00E701CD">
                <w:rPr>
                  <w:i/>
                  <w:iCs/>
                  <w:noProof/>
                  <w:lang w:val="en-GB"/>
                </w:rPr>
                <w:t>UR Software Processes Overview.</w:t>
              </w:r>
              <w:r w:rsidRPr="00E701CD">
                <w:rPr>
                  <w:noProof/>
                  <w:lang w:val="en-GB"/>
                </w:rPr>
                <w:t xml:space="preserve"> </w:t>
              </w:r>
              <w:r>
                <w:rPr>
                  <w:noProof/>
                </w:rPr>
                <w:t>Universal Robots. Opgeroepen op 04 16, 2019, van https://plus.universal-robots.com/getting-started/ur-software-architecture/</w:t>
              </w:r>
            </w:p>
            <w:p w14:paraId="5296F16E" w14:textId="77777777" w:rsidR="00E701CD" w:rsidRDefault="00E701CD" w:rsidP="00E701CD">
              <w:pPr>
                <w:pStyle w:val="Bibliografie"/>
                <w:ind w:left="720" w:hanging="720"/>
                <w:rPr>
                  <w:noProof/>
                </w:rPr>
              </w:pPr>
              <w:r w:rsidRPr="00E701CD">
                <w:rPr>
                  <w:noProof/>
                  <w:lang w:val="en-GB"/>
                </w:rPr>
                <w:t xml:space="preserve">UR+ Development Support. (sd). UR+ Development Support forum post. </w:t>
              </w:r>
              <w:r>
                <w:rPr>
                  <w:noProof/>
                </w:rPr>
                <w:t>Opgehaald van https://forum.universal-robots.com/t/urcap-program-node-execution/595</w:t>
              </w:r>
            </w:p>
            <w:p w14:paraId="2FA45975" w14:textId="00A5A476" w:rsidR="00F33459" w:rsidRDefault="00F33459" w:rsidP="00E701CD">
              <w:r>
                <w:rPr>
                  <w:b/>
                  <w:bCs/>
                </w:rPr>
                <w:fldChar w:fldCharType="end"/>
              </w:r>
            </w:p>
          </w:sdtContent>
        </w:sdt>
      </w:sdtContent>
    </w:sdt>
    <w:p w14:paraId="44848C93" w14:textId="77777777" w:rsidR="00F33459" w:rsidRPr="00F33459" w:rsidRDefault="00F33459" w:rsidP="00F33459"/>
    <w:p w14:paraId="39E9FE8B" w14:textId="77777777" w:rsidR="00051D0B" w:rsidRDefault="00051D0B">
      <w:pPr>
        <w:rPr>
          <w:rFonts w:asciiTheme="majorHAnsi" w:eastAsiaTheme="majorEastAsia" w:hAnsiTheme="majorHAnsi" w:cstheme="majorBidi"/>
          <w:b/>
          <w:bCs/>
          <w:smallCaps/>
          <w:color w:val="000000" w:themeColor="text1"/>
          <w:sz w:val="36"/>
          <w:szCs w:val="36"/>
        </w:rPr>
      </w:pPr>
      <w:bookmarkStart w:id="123" w:name="_Toc22738805"/>
      <w:r>
        <w:br w:type="page"/>
      </w:r>
    </w:p>
    <w:p w14:paraId="56999767" w14:textId="3C483A1B" w:rsidR="00E03167" w:rsidRDefault="00C8340F" w:rsidP="00E03167">
      <w:pPr>
        <w:pStyle w:val="Kop1"/>
      </w:pPr>
      <w:r>
        <w:lastRenderedPageBreak/>
        <w:t>Bijlage</w:t>
      </w:r>
      <w:bookmarkEnd w:id="123"/>
    </w:p>
    <w:p w14:paraId="32CFEEF4" w14:textId="24C1F6E9" w:rsidR="00E03167" w:rsidRDefault="00E03167" w:rsidP="00E03167">
      <w:pPr>
        <w:pStyle w:val="Kop2"/>
      </w:pPr>
      <w:bookmarkStart w:id="124" w:name="_Toc22738806"/>
      <w:r>
        <w:t>Festo motor Data</w:t>
      </w:r>
      <w:r w:rsidR="00F33459">
        <w:t xml:space="preserve"> </w:t>
      </w:r>
      <w:r>
        <w:t>Sheet</w:t>
      </w:r>
      <w:bookmarkEnd w:id="124"/>
      <w:r>
        <w:t xml:space="preserve"> </w:t>
      </w:r>
    </w:p>
    <w:tbl>
      <w:tblPr>
        <w:tblStyle w:val="Rastertabel2"/>
        <w:tblW w:w="0" w:type="auto"/>
        <w:tblLook w:val="04A0" w:firstRow="1" w:lastRow="0" w:firstColumn="1" w:lastColumn="0" w:noHBand="0" w:noVBand="1"/>
      </w:tblPr>
      <w:tblGrid>
        <w:gridCol w:w="4675"/>
        <w:gridCol w:w="4675"/>
      </w:tblGrid>
      <w:tr w:rsidR="00E03167" w:rsidRPr="00777BDD" w14:paraId="12F763C0" w14:textId="77777777" w:rsidTr="00E03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88A849" w14:textId="77777777" w:rsidR="00E03167" w:rsidRPr="00455D34" w:rsidRDefault="00E03167" w:rsidP="00166BA8">
            <w:r w:rsidRPr="00455D34">
              <w:t>Controle Functie</w:t>
            </w:r>
          </w:p>
        </w:tc>
        <w:tc>
          <w:tcPr>
            <w:tcW w:w="4675" w:type="dxa"/>
          </w:tcPr>
          <w:p w14:paraId="5BACE5C3" w14:textId="77777777" w:rsidR="00E03167" w:rsidRPr="00455D34"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sidRPr="00455D34">
              <w:rPr>
                <w:lang w:val="en-GB"/>
              </w:rPr>
              <w:t>Beschrijving vanuit Datasheet</w:t>
            </w:r>
          </w:p>
        </w:tc>
      </w:tr>
      <w:tr w:rsidR="00E03167" w:rsidRPr="002F1D96" w14:paraId="55E194C8"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BA8488" w14:textId="77777777" w:rsidR="00E03167" w:rsidRDefault="00E03167" w:rsidP="00166BA8">
            <w:r>
              <w:t>Enable Drive</w:t>
            </w:r>
          </w:p>
        </w:tc>
        <w:tc>
          <w:tcPr>
            <w:tcW w:w="4675" w:type="dxa"/>
          </w:tcPr>
          <w:p w14:paraId="097B2FB3" w14:textId="77777777" w:rsidR="00E03167" w:rsidRPr="00777BDD"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777BDD">
              <w:rPr>
                <w:lang w:val="en-GB"/>
              </w:rPr>
              <w:t>Enables the Festo Drive(c</w:t>
            </w:r>
            <w:r>
              <w:rPr>
                <w:lang w:val="en-GB"/>
              </w:rPr>
              <w:t xml:space="preserve">ontroller) </w:t>
            </w:r>
          </w:p>
        </w:tc>
      </w:tr>
      <w:tr w:rsidR="00E03167" w:rsidRPr="002F1D96" w14:paraId="050D4659"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A15A3AF" w14:textId="77777777" w:rsidR="00E03167" w:rsidRDefault="00E03167" w:rsidP="00166BA8">
            <w:r>
              <w:t>Stop</w:t>
            </w:r>
          </w:p>
        </w:tc>
        <w:tc>
          <w:tcPr>
            <w:tcW w:w="4675" w:type="dxa"/>
          </w:tcPr>
          <w:p w14:paraId="3B35410C" w14:textId="77777777" w:rsidR="00E03167" w:rsidRPr="004B779F"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4B779F">
              <w:rPr>
                <w:lang w:val="en-GB"/>
              </w:rPr>
              <w:t>The drive stops with m</w:t>
            </w:r>
            <w:r>
              <w:rPr>
                <w:lang w:val="en-GB"/>
              </w:rPr>
              <w:t>aximum braking ramp, the positioning job is reset.</w:t>
            </w:r>
          </w:p>
        </w:tc>
      </w:tr>
      <w:tr w:rsidR="00E03167" w:rsidRPr="002F1D96" w14:paraId="1D7D8C1D"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5087C4" w14:textId="77777777" w:rsidR="00E03167" w:rsidRDefault="00E03167" w:rsidP="00166BA8">
            <w:r>
              <w:t>Start Positioning Task</w:t>
            </w:r>
          </w:p>
        </w:tc>
        <w:tc>
          <w:tcPr>
            <w:tcW w:w="4675" w:type="dxa"/>
          </w:tcPr>
          <w:p w14:paraId="51755653"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 </w:t>
            </w:r>
            <w:r w:rsidRPr="000C0201">
              <w:rPr>
                <w:lang w:val="en-GB"/>
              </w:rPr>
              <w:t>rising edge</w:t>
            </w:r>
            <w:r>
              <w:rPr>
                <w:lang w:val="en-GB"/>
              </w:rPr>
              <w:t>*</w:t>
            </w:r>
            <w:r>
              <w:rPr>
                <w:b/>
                <w:bCs/>
                <w:lang w:val="en-GB"/>
              </w:rPr>
              <w:t xml:space="preserve"> </w:t>
            </w:r>
            <w:r>
              <w:rPr>
                <w:lang w:val="en-GB"/>
              </w:rPr>
              <w:t>transfers the current nominal data and starts a positioning process</w:t>
            </w:r>
          </w:p>
        </w:tc>
      </w:tr>
      <w:tr w:rsidR="00E03167" w:rsidRPr="002F1D96" w14:paraId="2F9E8EB7"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747505D4" w14:textId="77777777" w:rsidR="00E03167" w:rsidRDefault="00E03167" w:rsidP="00166BA8">
            <w:r>
              <w:t>Start Homing</w:t>
            </w:r>
          </w:p>
        </w:tc>
        <w:tc>
          <w:tcPr>
            <w:tcW w:w="4675" w:type="dxa"/>
          </w:tcPr>
          <w:p w14:paraId="486D994A"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A rising edge</w:t>
            </w:r>
            <w:r>
              <w:rPr>
                <w:lang w:val="en-GB"/>
              </w:rPr>
              <w:t>*</w:t>
            </w:r>
            <w:r w:rsidRPr="000C0201">
              <w:rPr>
                <w:lang w:val="en-GB"/>
              </w:rPr>
              <w:t xml:space="preserve"> starts h</w:t>
            </w:r>
            <w:r>
              <w:rPr>
                <w:lang w:val="en-GB"/>
              </w:rPr>
              <w:t>oming with the set parameters</w:t>
            </w:r>
          </w:p>
        </w:tc>
      </w:tr>
      <w:tr w:rsidR="00E03167" w:rsidRPr="002F1D96" w14:paraId="0BFEF8A0"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D5CC5B" w14:textId="77777777" w:rsidR="00E03167" w:rsidRDefault="00E03167" w:rsidP="00166BA8">
            <w:r>
              <w:t>Jog positive</w:t>
            </w:r>
          </w:p>
        </w:tc>
        <w:tc>
          <w:tcPr>
            <w:tcW w:w="4675" w:type="dxa"/>
          </w:tcPr>
          <w:p w14:paraId="550DC302"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larger actual values, as long as the bit is set.</w:t>
            </w:r>
          </w:p>
        </w:tc>
      </w:tr>
      <w:tr w:rsidR="00E03167" w:rsidRPr="002F1D96" w14:paraId="3917CA0D"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F94BDE2" w14:textId="77777777" w:rsidR="00E03167" w:rsidRDefault="00E03167" w:rsidP="00166BA8">
            <w:r>
              <w:t>Jog negative</w:t>
            </w:r>
          </w:p>
        </w:tc>
        <w:tc>
          <w:tcPr>
            <w:tcW w:w="4675" w:type="dxa"/>
          </w:tcPr>
          <w:p w14:paraId="184563F1"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smaller actual values, as long as the bit is set.</w:t>
            </w:r>
          </w:p>
        </w:tc>
      </w:tr>
      <w:tr w:rsidR="00E03167" w:rsidRPr="002F1D96" w14:paraId="12BB1137"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AF22B9" w14:textId="77777777" w:rsidR="00E03167" w:rsidRDefault="00E03167" w:rsidP="00166BA8">
            <w:r>
              <w:t>Reset Fault</w:t>
            </w:r>
          </w:p>
        </w:tc>
        <w:tc>
          <w:tcPr>
            <w:tcW w:w="4675" w:type="dxa"/>
          </w:tcPr>
          <w:p w14:paraId="39D3F06B"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A malfunction is acknowledged w</w:t>
            </w:r>
            <w:r>
              <w:rPr>
                <w:lang w:val="en-GB"/>
              </w:rPr>
              <w:t>it ha rising edge and the malfunction value is deleted</w:t>
            </w:r>
          </w:p>
        </w:tc>
      </w:tr>
      <w:tr w:rsidR="00E03167" w:rsidRPr="002F1D96" w14:paraId="0C7E851A"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2D902461" w14:textId="77777777" w:rsidR="00E03167" w:rsidRPr="000436EC" w:rsidRDefault="00E03167" w:rsidP="00166BA8">
            <w:pPr>
              <w:rPr>
                <w:lang w:val="en-GB"/>
              </w:rPr>
            </w:pPr>
            <w:r>
              <w:rPr>
                <w:lang w:val="en-GB"/>
              </w:rPr>
              <w:t>Velocity</w:t>
            </w:r>
          </w:p>
        </w:tc>
        <w:tc>
          <w:tcPr>
            <w:tcW w:w="4675" w:type="dxa"/>
          </w:tcPr>
          <w:p w14:paraId="0DD055F6"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Velocity ramp as % of base value</w:t>
            </w:r>
          </w:p>
        </w:tc>
      </w:tr>
      <w:tr w:rsidR="00E03167" w:rsidRPr="000C0201" w14:paraId="223AB915" w14:textId="77777777" w:rsidTr="00E0316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675" w:type="dxa"/>
          </w:tcPr>
          <w:p w14:paraId="6CC4FBE7" w14:textId="77777777" w:rsidR="00E03167" w:rsidRPr="000436EC" w:rsidRDefault="00E03167" w:rsidP="00166BA8">
            <w:pPr>
              <w:rPr>
                <w:lang w:val="en-GB"/>
              </w:rPr>
            </w:pPr>
            <w:r>
              <w:rPr>
                <w:lang w:val="en-GB"/>
              </w:rPr>
              <w:t>Position</w:t>
            </w:r>
          </w:p>
        </w:tc>
        <w:tc>
          <w:tcPr>
            <w:tcW w:w="4675" w:type="dxa"/>
          </w:tcPr>
          <w:p w14:paraId="5C00B55E"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Position in positioning unit </w:t>
            </w:r>
          </w:p>
        </w:tc>
      </w:tr>
      <w:tr w:rsidR="00E03167" w14:paraId="7E790689"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465458DF" w14:textId="7C512E70" w:rsidR="00E03167" w:rsidRPr="00E730A1" w:rsidRDefault="00E03167" w:rsidP="00166BA8">
            <w:pPr>
              <w:rPr>
                <w:b w:val="0"/>
                <w:bCs w:val="0"/>
              </w:rPr>
            </w:pPr>
            <w:r w:rsidRPr="00E730A1">
              <w:rPr>
                <w:b w:val="0"/>
                <w:bCs w:val="0"/>
              </w:rPr>
              <w:t>Status Functie</w:t>
            </w:r>
          </w:p>
        </w:tc>
        <w:tc>
          <w:tcPr>
            <w:tcW w:w="4675" w:type="dxa"/>
          </w:tcPr>
          <w:p w14:paraId="2CE23E33" w14:textId="77777777" w:rsidR="00E03167" w:rsidRPr="00E730A1" w:rsidRDefault="00E03167" w:rsidP="00166BA8">
            <w:pPr>
              <w:cnfStyle w:val="000000000000" w:firstRow="0" w:lastRow="0" w:firstColumn="0" w:lastColumn="0" w:oddVBand="0" w:evenVBand="0" w:oddHBand="0" w:evenHBand="0" w:firstRowFirstColumn="0" w:firstRowLastColumn="0" w:lastRowFirstColumn="0" w:lastRowLastColumn="0"/>
              <w:rPr>
                <w:b/>
                <w:bCs/>
              </w:rPr>
            </w:pPr>
            <w:r w:rsidRPr="00E730A1">
              <w:rPr>
                <w:b/>
                <w:bCs/>
              </w:rPr>
              <w:t>Beschrijving vanuit Datasheet</w:t>
            </w:r>
          </w:p>
        </w:tc>
      </w:tr>
      <w:tr w:rsidR="00E03167" w:rsidRPr="002F1D96" w14:paraId="4B21810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FCB813" w14:textId="77777777" w:rsidR="00E03167" w:rsidRPr="00E730A1" w:rsidRDefault="00E03167" w:rsidP="00166BA8">
            <w:r w:rsidRPr="00E730A1">
              <w:t>Drive Enabled</w:t>
            </w:r>
          </w:p>
        </w:tc>
        <w:tc>
          <w:tcPr>
            <w:tcW w:w="4675" w:type="dxa"/>
          </w:tcPr>
          <w:p w14:paraId="112E5F96"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=1: Drive(controller) is enabled</w:t>
            </w:r>
          </w:p>
          <w:p w14:paraId="3B15B730"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=0</w:t>
            </w:r>
            <w:r>
              <w:rPr>
                <w:lang w:val="en-GB"/>
              </w:rPr>
              <w:t>:</w:t>
            </w:r>
            <w:r w:rsidRPr="000436EC">
              <w:rPr>
                <w:lang w:val="en-GB"/>
              </w:rPr>
              <w:t xml:space="preserve"> Drive blocked, controller not a</w:t>
            </w:r>
            <w:r>
              <w:rPr>
                <w:lang w:val="en-GB"/>
              </w:rPr>
              <w:t>ctive.</w:t>
            </w:r>
          </w:p>
        </w:tc>
      </w:tr>
      <w:tr w:rsidR="00E03167" w:rsidRPr="002F1D96" w14:paraId="381E9BFC"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F5FEC84" w14:textId="77777777" w:rsidR="00E03167" w:rsidRPr="00E730A1" w:rsidRDefault="00E03167" w:rsidP="00166BA8">
            <w:r w:rsidRPr="00E730A1">
              <w:t>Operation Enabled</w:t>
            </w:r>
          </w:p>
        </w:tc>
        <w:tc>
          <w:tcPr>
            <w:tcW w:w="4675" w:type="dxa"/>
          </w:tcPr>
          <w:p w14:paraId="7E017145"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=1 Operation enabled, positioning possible.</w:t>
            </w:r>
          </w:p>
          <w:p w14:paraId="186364CC"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=0: Stop active.</w:t>
            </w:r>
          </w:p>
        </w:tc>
      </w:tr>
      <w:tr w:rsidR="00E03167" w:rsidRPr="002F1D96" w14:paraId="22F5F7F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2DD07" w14:textId="77777777" w:rsidR="00E03167" w:rsidRDefault="00E03167" w:rsidP="00166BA8">
            <w:r>
              <w:t>Warning</w:t>
            </w:r>
          </w:p>
        </w:tc>
        <w:tc>
          <w:tcPr>
            <w:tcW w:w="4675" w:type="dxa"/>
          </w:tcPr>
          <w:p w14:paraId="4AF61E26"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=1: Warning applied.</w:t>
            </w:r>
          </w:p>
          <w:p w14:paraId="5EEF7204"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=0: No warning present</w:t>
            </w:r>
          </w:p>
        </w:tc>
      </w:tr>
      <w:tr w:rsidR="00E03167" w:rsidRPr="002F1D96" w14:paraId="25A2A54B"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136A9E1" w14:textId="77777777" w:rsidR="00E03167" w:rsidRDefault="00E03167" w:rsidP="00166BA8">
            <w:r>
              <w:t>Ready Enable</w:t>
            </w:r>
          </w:p>
        </w:tc>
        <w:tc>
          <w:tcPr>
            <w:tcW w:w="4675" w:type="dxa"/>
          </w:tcPr>
          <w:p w14:paraId="391FECD6"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Ready f</w:t>
            </w:r>
            <w:r>
              <w:rPr>
                <w:lang w:val="en-GB"/>
              </w:rPr>
              <w:t>or Enable.</w:t>
            </w:r>
          </w:p>
          <w:p w14:paraId="18CDAE4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=0</w:t>
            </w:r>
            <w:r>
              <w:rPr>
                <w:lang w:val="en-GB"/>
              </w:rPr>
              <w:t>: Not ready for Enable</w:t>
            </w:r>
            <w:r w:rsidRPr="00DA465E">
              <w:rPr>
                <w:lang w:val="en-GB"/>
              </w:rPr>
              <w:t>.</w:t>
            </w:r>
          </w:p>
        </w:tc>
      </w:tr>
      <w:tr w:rsidR="00E03167" w:rsidRPr="00DA465E" w14:paraId="42A7A87D"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ABF221" w14:textId="77777777" w:rsidR="00E03167" w:rsidRDefault="00E03167" w:rsidP="00166BA8">
            <w:r>
              <w:t>Halt</w:t>
            </w:r>
          </w:p>
        </w:tc>
        <w:tc>
          <w:tcPr>
            <w:tcW w:w="4675" w:type="dxa"/>
          </w:tcPr>
          <w:p w14:paraId="3E74CB8F"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=1: Halt is not active</w:t>
            </w:r>
            <w:r>
              <w:rPr>
                <w:lang w:val="en-GB"/>
              </w:rPr>
              <w:t>;</w:t>
            </w:r>
            <w:r w:rsidRPr="00DA465E">
              <w:rPr>
                <w:lang w:val="en-GB"/>
              </w:rPr>
              <w:t xml:space="preserve"> a</w:t>
            </w:r>
            <w:r>
              <w:rPr>
                <w:lang w:val="en-GB"/>
              </w:rPr>
              <w:t>xis can be moved.</w:t>
            </w:r>
          </w:p>
          <w:p w14:paraId="21B1F243"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Halt is active.</w:t>
            </w:r>
          </w:p>
        </w:tc>
      </w:tr>
      <w:tr w:rsidR="00E03167" w:rsidRPr="002F1D96" w14:paraId="3600F9A6"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34F7AD6F" w14:textId="77777777" w:rsidR="00E03167" w:rsidRDefault="00E03167" w:rsidP="00166BA8">
            <w:r>
              <w:t>Acknowledge Start</w:t>
            </w:r>
          </w:p>
        </w:tc>
        <w:tc>
          <w:tcPr>
            <w:tcW w:w="4675" w:type="dxa"/>
          </w:tcPr>
          <w:p w14:paraId="1CC555FD"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 Start executed(homing,jogging,po</w:t>
            </w:r>
            <w:r>
              <w:rPr>
                <w:lang w:val="en-GB"/>
              </w:rPr>
              <w:t>sitioning)</w:t>
            </w:r>
          </w:p>
          <w:p w14:paraId="59809C8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Ready for start(homing,jogging,positioning)</w:t>
            </w:r>
          </w:p>
        </w:tc>
      </w:tr>
      <w:tr w:rsidR="00E03167" w:rsidRPr="00DA465E" w14:paraId="5100BB1F"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627A6" w14:textId="77777777" w:rsidR="00E03167" w:rsidRDefault="00E03167" w:rsidP="00166BA8">
            <w:r>
              <w:t>Motion Complete</w:t>
            </w:r>
          </w:p>
        </w:tc>
        <w:tc>
          <w:tcPr>
            <w:tcW w:w="4675" w:type="dxa"/>
          </w:tcPr>
          <w:p w14:paraId="75DBFD0B"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 xml:space="preserve">=1 : Positioning job completed, where </w:t>
            </w:r>
            <w:r>
              <w:rPr>
                <w:lang w:val="en-GB"/>
              </w:rPr>
              <w:t>applicable with error</w:t>
            </w:r>
          </w:p>
          <w:p w14:paraId="138784DD"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 Positioning job active</w:t>
            </w:r>
          </w:p>
        </w:tc>
      </w:tr>
      <w:tr w:rsidR="00E03167" w:rsidRPr="00DA465E" w14:paraId="462FC180"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24176DE1" w14:textId="77777777" w:rsidR="00E03167" w:rsidRDefault="00E03167" w:rsidP="00166BA8">
            <w:r>
              <w:t>Absolute / Relative</w:t>
            </w:r>
          </w:p>
        </w:tc>
        <w:tc>
          <w:tcPr>
            <w:tcW w:w="4675" w:type="dxa"/>
          </w:tcPr>
          <w:p w14:paraId="31DF0D82"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Nominal value is relative t</w:t>
            </w:r>
            <w:r>
              <w:rPr>
                <w:lang w:val="en-GB"/>
              </w:rPr>
              <w:t>o the last nominal value.</w:t>
            </w:r>
          </w:p>
          <w:p w14:paraId="5515F39D"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Nominal value is absolute.</w:t>
            </w:r>
          </w:p>
        </w:tc>
      </w:tr>
      <w:tr w:rsidR="00E03167" w:rsidRPr="002F1D96" w14:paraId="35D5A852"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1F21D2" w14:textId="77777777" w:rsidR="00E03167" w:rsidRDefault="00E03167" w:rsidP="00166BA8">
            <w:r>
              <w:t>Control Mode Feedback</w:t>
            </w:r>
          </w:p>
        </w:tc>
        <w:tc>
          <w:tcPr>
            <w:tcW w:w="4675" w:type="dxa"/>
          </w:tcPr>
          <w:p w14:paraId="1261325C"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Return the Control mode a</w:t>
            </w:r>
            <w:r>
              <w:rPr>
                <w:lang w:val="en-GB"/>
              </w:rPr>
              <w:t>ccording to the bits set(Position control, Force mode, Velocity control)</w:t>
            </w:r>
          </w:p>
        </w:tc>
      </w:tr>
    </w:tbl>
    <w:p w14:paraId="2E859A27" w14:textId="77777777" w:rsidR="00051D0B" w:rsidRPr="00E44FF9" w:rsidRDefault="00051D0B">
      <w:pPr>
        <w:rPr>
          <w:lang w:val="en-GB"/>
        </w:rPr>
      </w:pPr>
      <w:r w:rsidRPr="00E44FF9">
        <w:rPr>
          <w:b/>
          <w:bCs/>
          <w:lang w:val="en-GB"/>
        </w:rPr>
        <w:br w:type="page"/>
      </w:r>
    </w:p>
    <w:tbl>
      <w:tblPr>
        <w:tblStyle w:val="Rastertabel2"/>
        <w:tblW w:w="0" w:type="auto"/>
        <w:tblLook w:val="04A0" w:firstRow="1" w:lastRow="0" w:firstColumn="1" w:lastColumn="0" w:noHBand="0" w:noVBand="1"/>
      </w:tblPr>
      <w:tblGrid>
        <w:gridCol w:w="4675"/>
        <w:gridCol w:w="4675"/>
      </w:tblGrid>
      <w:tr w:rsidR="00E03167" w:rsidRPr="000436EC" w14:paraId="255377A5" w14:textId="77777777" w:rsidTr="00166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A734C5" w14:textId="60D6E114" w:rsidR="00E03167" w:rsidRPr="000436EC" w:rsidRDefault="00E03167" w:rsidP="00166BA8">
            <w:pPr>
              <w:rPr>
                <w:lang w:val="en-GB"/>
              </w:rPr>
            </w:pPr>
            <w:r w:rsidRPr="000436EC">
              <w:rPr>
                <w:lang w:val="en-GB"/>
              </w:rPr>
              <w:lastRenderedPageBreak/>
              <w:t>Feedback depending on Control M</w:t>
            </w:r>
            <w:r>
              <w:rPr>
                <w:lang w:val="en-GB"/>
              </w:rPr>
              <w:t>ode</w:t>
            </w:r>
          </w:p>
        </w:tc>
        <w:tc>
          <w:tcPr>
            <w:tcW w:w="4675" w:type="dxa"/>
          </w:tcPr>
          <w:p w14:paraId="09A04163" w14:textId="77777777" w:rsidR="00E03167"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Pr>
                <w:lang w:val="en-GB"/>
              </w:rPr>
              <w:t>Returns feedback depending on Control mode :</w:t>
            </w:r>
          </w:p>
          <w:p w14:paraId="63F921F1" w14:textId="77777777" w:rsidR="00E03167"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Pr>
                <w:lang w:val="en-GB"/>
              </w:rPr>
              <w:t>Position control : return Velocity as % of base value.</w:t>
            </w:r>
          </w:p>
          <w:p w14:paraId="6798167B" w14:textId="77777777" w:rsidR="00E03167"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Pr>
                <w:lang w:val="en-GB"/>
              </w:rPr>
              <w:t>Force mode : return Torque as % of the rated torque</w:t>
            </w:r>
          </w:p>
          <w:p w14:paraId="50A35728" w14:textId="77777777" w:rsidR="00E03167" w:rsidRPr="000436EC" w:rsidRDefault="00E03167" w:rsidP="00F33459">
            <w:pPr>
              <w:keepNext/>
              <w:cnfStyle w:val="100000000000" w:firstRow="1" w:lastRow="0" w:firstColumn="0" w:lastColumn="0" w:oddVBand="0" w:evenVBand="0" w:oddHBand="0" w:evenHBand="0" w:firstRowFirstColumn="0" w:firstRowLastColumn="0" w:lastRowFirstColumn="0" w:lastRowLastColumn="0"/>
              <w:rPr>
                <w:lang w:val="en-GB"/>
              </w:rPr>
            </w:pPr>
            <w:r>
              <w:rPr>
                <w:lang w:val="en-GB"/>
              </w:rPr>
              <w:t>Velocity control : no function, =0</w:t>
            </w:r>
          </w:p>
        </w:tc>
      </w:tr>
    </w:tbl>
    <w:p w14:paraId="53ED0136" w14:textId="7730B3D0" w:rsidR="00E03167" w:rsidRPr="00F33459" w:rsidRDefault="00F33459" w:rsidP="00F33459">
      <w:pPr>
        <w:pStyle w:val="Bijschrift"/>
        <w:rPr>
          <w:lang w:val="en-GB"/>
        </w:rPr>
      </w:pPr>
      <w:r w:rsidRPr="00F33459">
        <w:rPr>
          <w:lang w:val="en-GB"/>
        </w:rPr>
        <w:t xml:space="preserve">Figuur </w:t>
      </w:r>
      <w:r>
        <w:fldChar w:fldCharType="begin"/>
      </w:r>
      <w:r w:rsidRPr="00F33459">
        <w:rPr>
          <w:lang w:val="en-GB"/>
        </w:rPr>
        <w:instrText xml:space="preserve"> SEQ Figuur \* ARABIC </w:instrText>
      </w:r>
      <w:r>
        <w:fldChar w:fldCharType="separate"/>
      </w:r>
      <w:r w:rsidR="004E3632">
        <w:rPr>
          <w:noProof/>
          <w:lang w:val="en-GB"/>
        </w:rPr>
        <w:t>13</w:t>
      </w:r>
      <w:r>
        <w:fldChar w:fldCharType="end"/>
      </w:r>
      <w:r w:rsidRPr="00F33459">
        <w:rPr>
          <w:lang w:val="en-GB"/>
        </w:rPr>
        <w:t>, Festo Motor Data Sheet</w:t>
      </w:r>
    </w:p>
    <w:p w14:paraId="47BD88B0" w14:textId="77777777" w:rsidR="0090708E" w:rsidRDefault="0090708E" w:rsidP="0090708E">
      <w:pPr>
        <w:pStyle w:val="Kop2"/>
      </w:pPr>
      <w:bookmarkStart w:id="125" w:name="_Ref22733635"/>
      <w:bookmarkStart w:id="126" w:name="_Ref22733641"/>
      <w:bookmarkStart w:id="127" w:name="_Toc22738807"/>
      <w:r>
        <w:t>Requirements FestoCap</w:t>
      </w:r>
      <w:bookmarkEnd w:id="125"/>
      <w:bookmarkEnd w:id="126"/>
      <w:bookmarkEnd w:id="127"/>
    </w:p>
    <w:p w14:paraId="37077367" w14:textId="4D310CEF" w:rsidR="0090708E" w:rsidRPr="0090708E" w:rsidRDefault="0090708E" w:rsidP="0090708E">
      <w:pPr>
        <w:pStyle w:val="Geenafstand"/>
        <w:rPr>
          <w:lang w:val="nl-NL"/>
        </w:rPr>
      </w:pPr>
      <w:r w:rsidRPr="0090708E">
        <w:rPr>
          <w:lang w:val="nl-NL"/>
        </w:rPr>
        <w:t>Voor de ontwikkeling van d</w:t>
      </w:r>
      <w:r>
        <w:rPr>
          <w:lang w:val="nl-NL"/>
        </w:rPr>
        <w:t>e FestoCap zijn requirements aan de functionaliteiten vastgesteld. De volgende lijst bevat requirements die tijdens de stageperiode zijn vastgesteld.</w:t>
      </w:r>
    </w:p>
    <w:tbl>
      <w:tblPr>
        <w:tblStyle w:val="Onopgemaaktetabel1"/>
        <w:tblW w:w="0" w:type="auto"/>
        <w:tblLook w:val="04A0" w:firstRow="1" w:lastRow="0" w:firstColumn="1" w:lastColumn="0" w:noHBand="0" w:noVBand="1"/>
      </w:tblPr>
      <w:tblGrid>
        <w:gridCol w:w="834"/>
        <w:gridCol w:w="8516"/>
      </w:tblGrid>
      <w:tr w:rsidR="0090708E" w14:paraId="7C201784"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E308D7" w14:textId="77777777" w:rsidR="0090708E" w:rsidRPr="0090708E" w:rsidRDefault="0090708E" w:rsidP="00F52BE2">
            <w:pPr>
              <w:rPr>
                <w:b w:val="0"/>
                <w:bCs w:val="0"/>
              </w:rPr>
            </w:pPr>
            <w:r w:rsidRPr="0090708E">
              <w:rPr>
                <w:b w:val="0"/>
                <w:bCs w:val="0"/>
              </w:rPr>
              <w:t>FR1.1</w:t>
            </w:r>
          </w:p>
        </w:tc>
        <w:tc>
          <w:tcPr>
            <w:tcW w:w="8515" w:type="dxa"/>
          </w:tcPr>
          <w:p w14:paraId="27D6F274" w14:textId="77777777" w:rsidR="0090708E" w:rsidRPr="0090708E" w:rsidRDefault="0090708E" w:rsidP="00F52BE2">
            <w:pPr>
              <w:cnfStyle w:val="100000000000" w:firstRow="1" w:lastRow="0" w:firstColumn="0" w:lastColumn="0" w:oddVBand="0" w:evenVBand="0" w:oddHBand="0" w:evenHBand="0" w:firstRowFirstColumn="0" w:firstRowLastColumn="0" w:lastRowFirstColumn="0" w:lastRowLastColumn="0"/>
              <w:rPr>
                <w:b w:val="0"/>
                <w:bCs w:val="0"/>
              </w:rPr>
            </w:pPr>
            <w:r w:rsidRPr="0090708E">
              <w:rPr>
                <w:b w:val="0"/>
                <w:bCs w:val="0"/>
              </w:rPr>
              <w:t>De FestoCap moet een Festo motor kunnen activeren</w:t>
            </w:r>
          </w:p>
        </w:tc>
      </w:tr>
      <w:tr w:rsidR="0090708E" w14:paraId="75D57A5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63318D0" w14:textId="77777777" w:rsidR="0090708E" w:rsidRPr="0090708E" w:rsidRDefault="0090708E" w:rsidP="00F52BE2">
            <w:pPr>
              <w:rPr>
                <w:b w:val="0"/>
                <w:bCs w:val="0"/>
              </w:rPr>
            </w:pPr>
            <w:r w:rsidRPr="0090708E">
              <w:rPr>
                <w:b w:val="0"/>
                <w:bCs w:val="0"/>
              </w:rPr>
              <w:t>FR1.2</w:t>
            </w:r>
          </w:p>
        </w:tc>
        <w:tc>
          <w:tcPr>
            <w:tcW w:w="8515" w:type="dxa"/>
          </w:tcPr>
          <w:p w14:paraId="214BD92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kunnen stoppen tijdens een beweging</w:t>
            </w:r>
          </w:p>
        </w:tc>
      </w:tr>
      <w:tr w:rsidR="0090708E" w:rsidRPr="0090708E" w14:paraId="6881F78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C2392A" w14:textId="77777777" w:rsidR="0090708E" w:rsidRPr="0090708E" w:rsidRDefault="0090708E" w:rsidP="00F52BE2">
            <w:pPr>
              <w:rPr>
                <w:b w:val="0"/>
                <w:bCs w:val="0"/>
              </w:rPr>
            </w:pPr>
            <w:r w:rsidRPr="0090708E">
              <w:rPr>
                <w:b w:val="0"/>
                <w:bCs w:val="0"/>
              </w:rPr>
              <w:t>FR1.3</w:t>
            </w:r>
          </w:p>
        </w:tc>
        <w:tc>
          <w:tcPr>
            <w:tcW w:w="8515" w:type="dxa"/>
          </w:tcPr>
          <w:p w14:paraId="4B17BB8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naar een absolute positie kunnen verplaatsen</w:t>
            </w:r>
          </w:p>
        </w:tc>
      </w:tr>
      <w:tr w:rsidR="0090708E" w:rsidRPr="0090708E" w14:paraId="1ED62D8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017C1C" w14:textId="77777777" w:rsidR="0090708E" w:rsidRPr="0090708E" w:rsidRDefault="0090708E" w:rsidP="00F52BE2">
            <w:pPr>
              <w:rPr>
                <w:b w:val="0"/>
                <w:bCs w:val="0"/>
              </w:rPr>
            </w:pPr>
            <w:r w:rsidRPr="0090708E">
              <w:rPr>
                <w:b w:val="0"/>
                <w:bCs w:val="0"/>
              </w:rPr>
              <w:t>FR1.4</w:t>
            </w:r>
          </w:p>
        </w:tc>
        <w:tc>
          <w:tcPr>
            <w:tcW w:w="8515" w:type="dxa"/>
          </w:tcPr>
          <w:p w14:paraId="1D03335D"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naar een relatieve positie kunnen verplaatsen</w:t>
            </w:r>
          </w:p>
        </w:tc>
      </w:tr>
      <w:tr w:rsidR="0090708E" w:rsidRPr="0090708E" w14:paraId="4BB72FD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9E9853" w14:textId="77777777" w:rsidR="0090708E" w:rsidRPr="0090708E" w:rsidRDefault="0090708E" w:rsidP="00F52BE2">
            <w:pPr>
              <w:rPr>
                <w:b w:val="0"/>
                <w:bCs w:val="0"/>
              </w:rPr>
            </w:pPr>
            <w:r w:rsidRPr="0090708E">
              <w:rPr>
                <w:b w:val="0"/>
                <w:bCs w:val="0"/>
              </w:rPr>
              <w:t>FR1.5</w:t>
            </w:r>
          </w:p>
        </w:tc>
        <w:tc>
          <w:tcPr>
            <w:tcW w:w="8515" w:type="dxa"/>
          </w:tcPr>
          <w:p w14:paraId="744665A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continu in beide richtingen kunnen bewegen</w:t>
            </w:r>
          </w:p>
        </w:tc>
      </w:tr>
      <w:tr w:rsidR="0090708E" w:rsidRPr="0090708E" w14:paraId="31739F96"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DB2C8A2" w14:textId="77777777" w:rsidR="0090708E" w:rsidRPr="0090708E" w:rsidRDefault="0090708E" w:rsidP="00F52BE2">
            <w:pPr>
              <w:rPr>
                <w:b w:val="0"/>
                <w:bCs w:val="0"/>
              </w:rPr>
            </w:pPr>
            <w:r w:rsidRPr="0090708E">
              <w:rPr>
                <w:b w:val="0"/>
                <w:bCs w:val="0"/>
              </w:rPr>
              <w:t>FR1.6</w:t>
            </w:r>
          </w:p>
        </w:tc>
        <w:tc>
          <w:tcPr>
            <w:tcW w:w="8515" w:type="dxa"/>
          </w:tcPr>
          <w:p w14:paraId="5EC7C8E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error in de motor kunnen herkennen en verwerken</w:t>
            </w:r>
          </w:p>
        </w:tc>
      </w:tr>
      <w:tr w:rsidR="0090708E" w:rsidRPr="0090708E" w14:paraId="7233DB0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010FE41" w14:textId="77777777" w:rsidR="0090708E" w:rsidRPr="0090708E" w:rsidRDefault="0090708E" w:rsidP="00F52BE2">
            <w:pPr>
              <w:rPr>
                <w:b w:val="0"/>
                <w:bCs w:val="0"/>
              </w:rPr>
            </w:pPr>
            <w:r w:rsidRPr="0090708E">
              <w:rPr>
                <w:b w:val="0"/>
                <w:bCs w:val="0"/>
              </w:rPr>
              <w:t>FR1.7</w:t>
            </w:r>
          </w:p>
        </w:tc>
        <w:tc>
          <w:tcPr>
            <w:tcW w:w="8515" w:type="dxa"/>
          </w:tcPr>
          <w:p w14:paraId="76F6B9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status van de Drive op kunnen vragen</w:t>
            </w:r>
          </w:p>
        </w:tc>
      </w:tr>
      <w:tr w:rsidR="0090708E" w:rsidRPr="0090708E" w14:paraId="558D67A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A661B9E" w14:textId="77777777" w:rsidR="0090708E" w:rsidRPr="0090708E" w:rsidRDefault="0090708E" w:rsidP="00F52BE2">
            <w:pPr>
              <w:rPr>
                <w:b w:val="0"/>
                <w:bCs w:val="0"/>
              </w:rPr>
            </w:pPr>
            <w:r w:rsidRPr="0090708E">
              <w:rPr>
                <w:b w:val="0"/>
                <w:bCs w:val="0"/>
              </w:rPr>
              <w:t>FR1.8</w:t>
            </w:r>
          </w:p>
        </w:tc>
        <w:tc>
          <w:tcPr>
            <w:tcW w:w="8515" w:type="dxa"/>
          </w:tcPr>
          <w:p w14:paraId="4A3E5D4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status van de huidige operatie op kunnen vragen</w:t>
            </w:r>
          </w:p>
        </w:tc>
      </w:tr>
      <w:tr w:rsidR="0090708E" w:rsidRPr="0090708E" w14:paraId="5F1A562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CCF2D7E" w14:textId="77777777" w:rsidR="0090708E" w:rsidRPr="0090708E" w:rsidRDefault="0090708E" w:rsidP="00F52BE2">
            <w:pPr>
              <w:rPr>
                <w:b w:val="0"/>
                <w:bCs w:val="0"/>
              </w:rPr>
            </w:pPr>
            <w:r w:rsidRPr="0090708E">
              <w:rPr>
                <w:b w:val="0"/>
                <w:bCs w:val="0"/>
              </w:rPr>
              <w:t>FR1.9</w:t>
            </w:r>
          </w:p>
        </w:tc>
        <w:tc>
          <w:tcPr>
            <w:tcW w:w="8515" w:type="dxa"/>
          </w:tcPr>
          <w:p w14:paraId="231105D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warning of malfunction in de Festo motor kunnen herkennen</w:t>
            </w:r>
          </w:p>
        </w:tc>
      </w:tr>
      <w:tr w:rsidR="0090708E" w:rsidRPr="0090708E" w14:paraId="20EB922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06928B0" w14:textId="77777777" w:rsidR="0090708E" w:rsidRPr="0090708E" w:rsidRDefault="0090708E" w:rsidP="00F52BE2">
            <w:pPr>
              <w:rPr>
                <w:b w:val="0"/>
                <w:bCs w:val="0"/>
              </w:rPr>
            </w:pPr>
            <w:r w:rsidRPr="0090708E">
              <w:rPr>
                <w:b w:val="0"/>
                <w:bCs w:val="0"/>
              </w:rPr>
              <w:t>FR1.10</w:t>
            </w:r>
          </w:p>
        </w:tc>
        <w:tc>
          <w:tcPr>
            <w:tcW w:w="8515" w:type="dxa"/>
          </w:tcPr>
          <w:p w14:paraId="2D4A92B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enabled kan worden.</w:t>
            </w:r>
          </w:p>
        </w:tc>
      </w:tr>
      <w:tr w:rsidR="0090708E" w:rsidRPr="0090708E" w14:paraId="30233F6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0853D9CA" w14:textId="77777777" w:rsidR="0090708E" w:rsidRPr="0090708E" w:rsidRDefault="0090708E" w:rsidP="00F52BE2">
            <w:pPr>
              <w:rPr>
                <w:b w:val="0"/>
                <w:bCs w:val="0"/>
              </w:rPr>
            </w:pPr>
            <w:r w:rsidRPr="0090708E">
              <w:rPr>
                <w:b w:val="0"/>
                <w:bCs w:val="0"/>
              </w:rPr>
              <w:t>FR1.11</w:t>
            </w:r>
          </w:p>
        </w:tc>
        <w:tc>
          <w:tcPr>
            <w:tcW w:w="8515" w:type="dxa"/>
          </w:tcPr>
          <w:p w14:paraId="13D6BD2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Halt geactiveerd is</w:t>
            </w:r>
          </w:p>
        </w:tc>
      </w:tr>
      <w:tr w:rsidR="0090708E" w:rsidRPr="0090708E" w14:paraId="42EA4805"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3455CFD" w14:textId="77777777" w:rsidR="0090708E" w:rsidRPr="0090708E" w:rsidRDefault="0090708E" w:rsidP="00F52BE2">
            <w:pPr>
              <w:rPr>
                <w:b w:val="0"/>
                <w:bCs w:val="0"/>
              </w:rPr>
            </w:pPr>
            <w:r w:rsidRPr="0090708E">
              <w:rPr>
                <w:b w:val="0"/>
                <w:bCs w:val="0"/>
              </w:rPr>
              <w:t>FR1.12</w:t>
            </w:r>
          </w:p>
        </w:tc>
        <w:tc>
          <w:tcPr>
            <w:tcW w:w="8515" w:type="dxa"/>
          </w:tcPr>
          <w:p w14:paraId="270D43AF"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klaar is om te start</w:t>
            </w:r>
          </w:p>
        </w:tc>
      </w:tr>
      <w:tr w:rsidR="0090708E" w:rsidRPr="0090708E" w14:paraId="0B6E529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0D9D18B" w14:textId="77777777" w:rsidR="0090708E" w:rsidRPr="0090708E" w:rsidRDefault="0090708E" w:rsidP="00F52BE2">
            <w:pPr>
              <w:rPr>
                <w:b w:val="0"/>
                <w:bCs w:val="0"/>
              </w:rPr>
            </w:pPr>
            <w:r w:rsidRPr="0090708E">
              <w:rPr>
                <w:b w:val="0"/>
                <w:bCs w:val="0"/>
              </w:rPr>
              <w:t>FR1.13</w:t>
            </w:r>
          </w:p>
        </w:tc>
        <w:tc>
          <w:tcPr>
            <w:tcW w:w="8515" w:type="dxa"/>
          </w:tcPr>
          <w:p w14:paraId="2F48804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de bewegingsopdracht voltooid is</w:t>
            </w:r>
          </w:p>
        </w:tc>
      </w:tr>
      <w:tr w:rsidR="0090708E" w:rsidRPr="0090708E" w14:paraId="3E0B05B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263AEDF" w14:textId="77777777" w:rsidR="0090708E" w:rsidRPr="0090708E" w:rsidRDefault="0090708E" w:rsidP="00F52BE2">
            <w:pPr>
              <w:rPr>
                <w:b w:val="0"/>
                <w:bCs w:val="0"/>
              </w:rPr>
            </w:pPr>
            <w:r w:rsidRPr="0090708E">
              <w:rPr>
                <w:b w:val="0"/>
                <w:bCs w:val="0"/>
              </w:rPr>
              <w:t>FR1.14</w:t>
            </w:r>
          </w:p>
        </w:tc>
        <w:tc>
          <w:tcPr>
            <w:tcW w:w="8515" w:type="dxa"/>
          </w:tcPr>
          <w:p w14:paraId="65385B1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bewegingsopdracht een absolute of relatieve positie is</w:t>
            </w:r>
          </w:p>
        </w:tc>
      </w:tr>
      <w:tr w:rsidR="0090708E" w:rsidRPr="0090708E" w14:paraId="3AB99C39"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47E69266" w14:textId="77777777" w:rsidR="0090708E" w:rsidRPr="0090708E" w:rsidRDefault="0090708E" w:rsidP="00F52BE2">
            <w:pPr>
              <w:rPr>
                <w:b w:val="0"/>
                <w:bCs w:val="0"/>
              </w:rPr>
            </w:pPr>
            <w:r w:rsidRPr="0090708E">
              <w:rPr>
                <w:b w:val="0"/>
                <w:bCs w:val="0"/>
              </w:rPr>
              <w:t>FR1.15</w:t>
            </w:r>
          </w:p>
        </w:tc>
        <w:tc>
          <w:tcPr>
            <w:tcW w:w="8515" w:type="dxa"/>
          </w:tcPr>
          <w:p w14:paraId="738B1BE2"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huidige positie van de Festo motor op kunnen vragen</w:t>
            </w:r>
          </w:p>
        </w:tc>
      </w:tr>
      <w:tr w:rsidR="0090708E" w:rsidRPr="0090708E" w14:paraId="08CB89F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DAAF891" w14:textId="77777777" w:rsidR="0090708E" w:rsidRPr="0090708E" w:rsidRDefault="0090708E" w:rsidP="00F52BE2">
            <w:pPr>
              <w:rPr>
                <w:b w:val="0"/>
                <w:bCs w:val="0"/>
              </w:rPr>
            </w:pPr>
            <w:r w:rsidRPr="0090708E">
              <w:rPr>
                <w:b w:val="0"/>
                <w:bCs w:val="0"/>
              </w:rPr>
              <w:t>FR1.16</w:t>
            </w:r>
          </w:p>
        </w:tc>
        <w:tc>
          <w:tcPr>
            <w:tcW w:w="8515" w:type="dxa"/>
          </w:tcPr>
          <w:p w14:paraId="230EC5E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ingestelde snelheid van de Festo motor op kunnen vragen</w:t>
            </w:r>
          </w:p>
        </w:tc>
      </w:tr>
      <w:tr w:rsidR="0090708E" w:rsidRPr="0090708E" w14:paraId="0DF260C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31EA2F9" w14:textId="77777777" w:rsidR="0090708E" w:rsidRPr="0090708E" w:rsidRDefault="0090708E" w:rsidP="00F52BE2">
            <w:pPr>
              <w:rPr>
                <w:b w:val="0"/>
                <w:bCs w:val="0"/>
              </w:rPr>
            </w:pPr>
            <w:r w:rsidRPr="0090708E">
              <w:rPr>
                <w:b w:val="0"/>
                <w:bCs w:val="0"/>
              </w:rPr>
              <w:t>FR2.1</w:t>
            </w:r>
          </w:p>
        </w:tc>
        <w:tc>
          <w:tcPr>
            <w:tcW w:w="8515" w:type="dxa"/>
          </w:tcPr>
          <w:p w14:paraId="395F093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kunnen verbinden met een Festo motor</w:t>
            </w:r>
          </w:p>
        </w:tc>
      </w:tr>
      <w:tr w:rsidR="0090708E" w:rsidRPr="0090708E" w14:paraId="3698EB1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6765555" w14:textId="77777777" w:rsidR="0090708E" w:rsidRPr="0090708E" w:rsidRDefault="0090708E" w:rsidP="00F52BE2">
            <w:pPr>
              <w:rPr>
                <w:b w:val="0"/>
                <w:bCs w:val="0"/>
              </w:rPr>
            </w:pPr>
            <w:r w:rsidRPr="0090708E">
              <w:rPr>
                <w:b w:val="0"/>
                <w:bCs w:val="0"/>
              </w:rPr>
              <w:t>FR2.2</w:t>
            </w:r>
          </w:p>
        </w:tc>
        <w:tc>
          <w:tcPr>
            <w:tcW w:w="8515" w:type="dxa"/>
          </w:tcPr>
          <w:p w14:paraId="24B45E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verbinding kunnen verbreken met een Festo motor</w:t>
            </w:r>
          </w:p>
        </w:tc>
      </w:tr>
      <w:tr w:rsidR="0090708E" w:rsidRPr="0090708E" w14:paraId="0D199092"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37FFF31" w14:textId="77777777" w:rsidR="0090708E" w:rsidRPr="0090708E" w:rsidRDefault="0090708E" w:rsidP="00F52BE2">
            <w:pPr>
              <w:rPr>
                <w:b w:val="0"/>
                <w:bCs w:val="0"/>
              </w:rPr>
            </w:pPr>
            <w:r w:rsidRPr="0090708E">
              <w:rPr>
                <w:b w:val="0"/>
                <w:bCs w:val="0"/>
              </w:rPr>
              <w:t>FR2.3</w:t>
            </w:r>
          </w:p>
        </w:tc>
        <w:tc>
          <w:tcPr>
            <w:tcW w:w="8515" w:type="dxa"/>
          </w:tcPr>
          <w:p w14:paraId="006DBDD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verbindingsfouten kunnen herkennen en weergeven aan de gebruiker</w:t>
            </w:r>
          </w:p>
        </w:tc>
      </w:tr>
      <w:tr w:rsidR="0090708E" w:rsidRPr="0090708E" w14:paraId="13C6609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8CBD6E1" w14:textId="77777777" w:rsidR="0090708E" w:rsidRPr="0090708E" w:rsidRDefault="0090708E" w:rsidP="00F52BE2">
            <w:pPr>
              <w:rPr>
                <w:b w:val="0"/>
                <w:bCs w:val="0"/>
              </w:rPr>
            </w:pPr>
            <w:r w:rsidRPr="0090708E">
              <w:rPr>
                <w:b w:val="0"/>
                <w:bCs w:val="0"/>
              </w:rPr>
              <w:t>FR2.4</w:t>
            </w:r>
          </w:p>
        </w:tc>
        <w:tc>
          <w:tcPr>
            <w:tcW w:w="8515" w:type="dxa"/>
          </w:tcPr>
          <w:p w14:paraId="2EFF50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berichten kunnen versturen naar een Festo motor</w:t>
            </w:r>
          </w:p>
        </w:tc>
      </w:tr>
      <w:tr w:rsidR="0090708E" w:rsidRPr="0090708E" w14:paraId="3465056A"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C734B7E" w14:textId="77777777" w:rsidR="0090708E" w:rsidRPr="0090708E" w:rsidRDefault="0090708E" w:rsidP="00F52BE2">
            <w:pPr>
              <w:rPr>
                <w:b w:val="0"/>
                <w:bCs w:val="0"/>
              </w:rPr>
            </w:pPr>
            <w:r w:rsidRPr="0090708E">
              <w:rPr>
                <w:b w:val="0"/>
                <w:bCs w:val="0"/>
              </w:rPr>
              <w:t>FR2.5</w:t>
            </w:r>
          </w:p>
        </w:tc>
        <w:tc>
          <w:tcPr>
            <w:tcW w:w="8515" w:type="dxa"/>
          </w:tcPr>
          <w:p w14:paraId="2E23F46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berichten kunnen ontvangen van een Festo motor</w:t>
            </w:r>
          </w:p>
        </w:tc>
      </w:tr>
      <w:tr w:rsidR="0090708E" w:rsidRPr="0090708E" w14:paraId="2AD0C5E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94152" w14:textId="77777777" w:rsidR="0090708E" w:rsidRPr="0090708E" w:rsidRDefault="0090708E" w:rsidP="00F52BE2">
            <w:pPr>
              <w:rPr>
                <w:b w:val="0"/>
                <w:bCs w:val="0"/>
              </w:rPr>
            </w:pPr>
            <w:r w:rsidRPr="0090708E">
              <w:rPr>
                <w:b w:val="0"/>
                <w:bCs w:val="0"/>
              </w:rPr>
              <w:t>FR3.1</w:t>
            </w:r>
          </w:p>
        </w:tc>
        <w:tc>
          <w:tcPr>
            <w:tcW w:w="0" w:type="auto"/>
          </w:tcPr>
          <w:p w14:paraId="3C5BDA4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positie kunnen invoeren voor de Festo motor</w:t>
            </w:r>
          </w:p>
        </w:tc>
      </w:tr>
      <w:tr w:rsidR="0090708E" w:rsidRPr="0090708E" w14:paraId="26CEE823"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6461EE5" w14:textId="77777777" w:rsidR="0090708E" w:rsidRPr="0090708E" w:rsidRDefault="0090708E" w:rsidP="00F52BE2">
            <w:pPr>
              <w:rPr>
                <w:b w:val="0"/>
                <w:bCs w:val="0"/>
              </w:rPr>
            </w:pPr>
            <w:r w:rsidRPr="0090708E">
              <w:rPr>
                <w:b w:val="0"/>
                <w:bCs w:val="0"/>
              </w:rPr>
              <w:t>FR3.2</w:t>
            </w:r>
          </w:p>
        </w:tc>
        <w:tc>
          <w:tcPr>
            <w:tcW w:w="0" w:type="auto"/>
          </w:tcPr>
          <w:p w14:paraId="6B1BEC1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een variabele in PolyScope als positie </w:t>
            </w:r>
          </w:p>
          <w:p w14:paraId="293D1156"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voor de Festo motor invoeren</w:t>
            </w:r>
          </w:p>
        </w:tc>
      </w:tr>
      <w:tr w:rsidR="0090708E" w:rsidRPr="0090708E" w14:paraId="54A710B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AC3CA9" w14:textId="77777777" w:rsidR="0090708E" w:rsidRPr="0090708E" w:rsidRDefault="0090708E" w:rsidP="00F52BE2">
            <w:pPr>
              <w:rPr>
                <w:b w:val="0"/>
                <w:bCs w:val="0"/>
              </w:rPr>
            </w:pPr>
            <w:r w:rsidRPr="0090708E">
              <w:rPr>
                <w:b w:val="0"/>
                <w:bCs w:val="0"/>
              </w:rPr>
              <w:t>FR3.3</w:t>
            </w:r>
          </w:p>
        </w:tc>
        <w:tc>
          <w:tcPr>
            <w:tcW w:w="0" w:type="auto"/>
          </w:tcPr>
          <w:p w14:paraId="6CA0173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home commando uit kunnen voeren</w:t>
            </w:r>
          </w:p>
        </w:tc>
      </w:tr>
      <w:tr w:rsidR="0090708E" w:rsidRPr="0090708E" w14:paraId="49934410"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839FD66" w14:textId="77777777" w:rsidR="0090708E" w:rsidRPr="0090708E" w:rsidRDefault="0090708E" w:rsidP="00F52BE2">
            <w:pPr>
              <w:rPr>
                <w:b w:val="0"/>
                <w:bCs w:val="0"/>
              </w:rPr>
            </w:pPr>
            <w:r w:rsidRPr="0090708E">
              <w:rPr>
                <w:b w:val="0"/>
                <w:bCs w:val="0"/>
              </w:rPr>
              <w:t>FR3.4</w:t>
            </w:r>
          </w:p>
        </w:tc>
        <w:tc>
          <w:tcPr>
            <w:tcW w:w="0" w:type="auto"/>
          </w:tcPr>
          <w:p w14:paraId="53BB0A9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de positie relatief is</w:t>
            </w:r>
          </w:p>
        </w:tc>
      </w:tr>
      <w:tr w:rsidR="0090708E" w:rsidRPr="0090708E" w14:paraId="3443DA6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A6EC89" w14:textId="77777777" w:rsidR="0090708E" w:rsidRPr="0090708E" w:rsidRDefault="0090708E" w:rsidP="00F52BE2">
            <w:pPr>
              <w:rPr>
                <w:b w:val="0"/>
                <w:bCs w:val="0"/>
              </w:rPr>
            </w:pPr>
            <w:r w:rsidRPr="0090708E">
              <w:rPr>
                <w:b w:val="0"/>
                <w:bCs w:val="0"/>
              </w:rPr>
              <w:t>FR3.5</w:t>
            </w:r>
          </w:p>
        </w:tc>
        <w:tc>
          <w:tcPr>
            <w:tcW w:w="0" w:type="auto"/>
          </w:tcPr>
          <w:p w14:paraId="6BCD0BA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aan kunnen geven of de positie absoluut is</w:t>
            </w:r>
          </w:p>
        </w:tc>
      </w:tr>
      <w:tr w:rsidR="0090708E" w:rsidRPr="0090708E" w14:paraId="2EC0D54A"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A1DB2C0" w14:textId="77777777" w:rsidR="0090708E" w:rsidRPr="0090708E" w:rsidRDefault="0090708E" w:rsidP="00F52BE2">
            <w:pPr>
              <w:rPr>
                <w:b w:val="0"/>
                <w:bCs w:val="0"/>
              </w:rPr>
            </w:pPr>
            <w:r w:rsidRPr="0090708E">
              <w:rPr>
                <w:b w:val="0"/>
                <w:bCs w:val="0"/>
              </w:rPr>
              <w:t>FR3.6</w:t>
            </w:r>
          </w:p>
        </w:tc>
        <w:tc>
          <w:tcPr>
            <w:tcW w:w="0" w:type="auto"/>
          </w:tcPr>
          <w:p w14:paraId="505F3EB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PolyScope moet</w:t>
            </w:r>
          </w:p>
          <w:p w14:paraId="70F62A4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 wachten tot het commando uitgevoerd is</w:t>
            </w:r>
          </w:p>
        </w:tc>
      </w:tr>
      <w:tr w:rsidR="0090708E" w:rsidRPr="0090708E" w14:paraId="1954145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33626" w14:textId="77777777" w:rsidR="0090708E" w:rsidRPr="0090708E" w:rsidRDefault="0090708E" w:rsidP="00F52BE2">
            <w:pPr>
              <w:rPr>
                <w:b w:val="0"/>
                <w:bCs w:val="0"/>
              </w:rPr>
            </w:pPr>
            <w:r w:rsidRPr="0090708E">
              <w:rPr>
                <w:b w:val="0"/>
                <w:bCs w:val="0"/>
              </w:rPr>
              <w:t>FR3.7</w:t>
            </w:r>
          </w:p>
        </w:tc>
        <w:tc>
          <w:tcPr>
            <w:tcW w:w="0" w:type="auto"/>
          </w:tcPr>
          <w:p w14:paraId="7A0127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IP in kunnen voeren om mee te verbinden</w:t>
            </w:r>
          </w:p>
        </w:tc>
      </w:tr>
      <w:tr w:rsidR="0090708E" w:rsidRPr="0090708E" w14:paraId="6036B598"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99E11AC" w14:textId="77777777" w:rsidR="0090708E" w:rsidRPr="0090708E" w:rsidRDefault="0090708E" w:rsidP="00F52BE2">
            <w:pPr>
              <w:rPr>
                <w:b w:val="0"/>
                <w:bCs w:val="0"/>
              </w:rPr>
            </w:pPr>
            <w:r w:rsidRPr="0090708E">
              <w:rPr>
                <w:b w:val="0"/>
                <w:bCs w:val="0"/>
              </w:rPr>
              <w:t>FR3.8</w:t>
            </w:r>
          </w:p>
        </w:tc>
        <w:tc>
          <w:tcPr>
            <w:tcW w:w="0" w:type="auto"/>
          </w:tcPr>
          <w:p w14:paraId="5018BDD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een Port in kunnen voeren om mee te verbinden</w:t>
            </w:r>
          </w:p>
        </w:tc>
      </w:tr>
      <w:tr w:rsidR="0090708E" w:rsidRPr="0090708E" w14:paraId="3F022F1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16AAD" w14:textId="77777777" w:rsidR="0090708E" w:rsidRPr="0090708E" w:rsidRDefault="0090708E" w:rsidP="00F52BE2">
            <w:pPr>
              <w:rPr>
                <w:b w:val="0"/>
                <w:bCs w:val="0"/>
              </w:rPr>
            </w:pPr>
            <w:r w:rsidRPr="0090708E">
              <w:rPr>
                <w:b w:val="0"/>
                <w:bCs w:val="0"/>
              </w:rPr>
              <w:t>FR3.9</w:t>
            </w:r>
          </w:p>
        </w:tc>
        <w:tc>
          <w:tcPr>
            <w:tcW w:w="0" w:type="auto"/>
          </w:tcPr>
          <w:p w14:paraId="3BC63C4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enable commando uit kunnen voeren</w:t>
            </w:r>
          </w:p>
        </w:tc>
      </w:tr>
      <w:tr w:rsidR="0090708E" w:rsidRPr="0090708E" w14:paraId="5628CF22"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1D4E536" w14:textId="77777777" w:rsidR="0090708E" w:rsidRPr="0090708E" w:rsidRDefault="0090708E" w:rsidP="00F52BE2">
            <w:pPr>
              <w:rPr>
                <w:b w:val="0"/>
                <w:bCs w:val="0"/>
              </w:rPr>
            </w:pPr>
            <w:r w:rsidRPr="0090708E">
              <w:rPr>
                <w:b w:val="0"/>
                <w:bCs w:val="0"/>
              </w:rPr>
              <w:t>FR3.10</w:t>
            </w:r>
          </w:p>
        </w:tc>
        <w:tc>
          <w:tcPr>
            <w:tcW w:w="0" w:type="auto"/>
          </w:tcPr>
          <w:p w14:paraId="6F6A256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kunnen verbinden met een Festo motor</w:t>
            </w:r>
          </w:p>
        </w:tc>
      </w:tr>
      <w:tr w:rsidR="0090708E" w:rsidRPr="0090708E" w14:paraId="3BBEBC8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F1D8B" w14:textId="77777777" w:rsidR="0090708E" w:rsidRPr="0090708E" w:rsidRDefault="0090708E" w:rsidP="00F52BE2">
            <w:pPr>
              <w:rPr>
                <w:b w:val="0"/>
                <w:bCs w:val="0"/>
              </w:rPr>
            </w:pPr>
            <w:r w:rsidRPr="0090708E">
              <w:rPr>
                <w:b w:val="0"/>
                <w:bCs w:val="0"/>
              </w:rPr>
              <w:lastRenderedPageBreak/>
              <w:t>FR3.11</w:t>
            </w:r>
          </w:p>
        </w:tc>
        <w:tc>
          <w:tcPr>
            <w:tcW w:w="0" w:type="auto"/>
          </w:tcPr>
          <w:p w14:paraId="513D67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verbinding met een Festo motor kunnen verbreken</w:t>
            </w:r>
          </w:p>
        </w:tc>
      </w:tr>
      <w:tr w:rsidR="0090708E" w:rsidRPr="0090708E" w14:paraId="63C5EA46"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F5248E1" w14:textId="77777777" w:rsidR="0090708E" w:rsidRPr="0090708E" w:rsidRDefault="0090708E" w:rsidP="00F52BE2">
            <w:pPr>
              <w:rPr>
                <w:b w:val="0"/>
                <w:bCs w:val="0"/>
              </w:rPr>
            </w:pPr>
            <w:r w:rsidRPr="0090708E">
              <w:rPr>
                <w:b w:val="0"/>
                <w:bCs w:val="0"/>
              </w:rPr>
              <w:t>FR3.12</w:t>
            </w:r>
          </w:p>
        </w:tc>
        <w:tc>
          <w:tcPr>
            <w:tcW w:w="0" w:type="auto"/>
          </w:tcPr>
          <w:p w14:paraId="32C29311"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kunnen selecteren of er verbonden moet </w:t>
            </w:r>
          </w:p>
          <w:p w14:paraId="6D90B6E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worden bij het opstarten van PolyScope</w:t>
            </w:r>
          </w:p>
        </w:tc>
      </w:tr>
      <w:tr w:rsidR="0090708E" w:rsidRPr="0090708E" w14:paraId="2376870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97358" w14:textId="77777777" w:rsidR="0090708E" w:rsidRPr="0090708E" w:rsidRDefault="0090708E" w:rsidP="00F52BE2">
            <w:pPr>
              <w:rPr>
                <w:b w:val="0"/>
                <w:bCs w:val="0"/>
              </w:rPr>
            </w:pPr>
            <w:r w:rsidRPr="0090708E">
              <w:rPr>
                <w:b w:val="0"/>
                <w:bCs w:val="0"/>
              </w:rPr>
              <w:t>FR3.13</w:t>
            </w:r>
          </w:p>
        </w:tc>
        <w:tc>
          <w:tcPr>
            <w:tcW w:w="0" w:type="auto"/>
          </w:tcPr>
          <w:p w14:paraId="778AD0B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huidige positie van een Festo motor kunnen zien</w:t>
            </w:r>
          </w:p>
        </w:tc>
      </w:tr>
      <w:tr w:rsidR="0090708E" w:rsidRPr="0090708E" w14:paraId="63B1A33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525E897" w14:textId="77777777" w:rsidR="0090708E" w:rsidRPr="0090708E" w:rsidRDefault="0090708E" w:rsidP="00F52BE2">
            <w:pPr>
              <w:rPr>
                <w:b w:val="0"/>
                <w:bCs w:val="0"/>
              </w:rPr>
            </w:pPr>
            <w:r w:rsidRPr="0090708E">
              <w:rPr>
                <w:b w:val="0"/>
                <w:bCs w:val="0"/>
              </w:rPr>
              <w:t>FR3.14</w:t>
            </w:r>
          </w:p>
        </w:tc>
        <w:tc>
          <w:tcPr>
            <w:tcW w:w="0" w:type="auto"/>
          </w:tcPr>
          <w:p w14:paraId="6A58974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de status van de verbinding kunnen zien</w:t>
            </w:r>
          </w:p>
        </w:tc>
      </w:tr>
      <w:tr w:rsidR="0090708E" w:rsidRPr="0090708E" w14:paraId="5AD79A0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1513B31" w14:textId="77777777" w:rsidR="0090708E" w:rsidRPr="0090708E" w:rsidRDefault="0090708E" w:rsidP="00F52BE2">
            <w:pPr>
              <w:rPr>
                <w:b w:val="0"/>
                <w:bCs w:val="0"/>
              </w:rPr>
            </w:pPr>
            <w:r w:rsidRPr="0090708E">
              <w:rPr>
                <w:b w:val="0"/>
                <w:bCs w:val="0"/>
              </w:rPr>
              <w:t>FR4.1</w:t>
            </w:r>
          </w:p>
        </w:tc>
        <w:tc>
          <w:tcPr>
            <w:tcW w:w="8515" w:type="dxa"/>
          </w:tcPr>
          <w:p w14:paraId="0458B9A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huidige positie van een Festo motor kunnen zien</w:t>
            </w:r>
          </w:p>
        </w:tc>
      </w:tr>
      <w:tr w:rsidR="0090708E" w:rsidRPr="0090708E" w14:paraId="41AA6DD5"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C3DE920" w14:textId="77777777" w:rsidR="0090708E" w:rsidRPr="0090708E" w:rsidRDefault="0090708E" w:rsidP="00F52BE2">
            <w:pPr>
              <w:rPr>
                <w:b w:val="0"/>
                <w:bCs w:val="0"/>
              </w:rPr>
            </w:pPr>
            <w:r w:rsidRPr="0090708E">
              <w:rPr>
                <w:b w:val="0"/>
                <w:bCs w:val="0"/>
              </w:rPr>
              <w:t>FR4.2</w:t>
            </w:r>
          </w:p>
        </w:tc>
        <w:tc>
          <w:tcPr>
            <w:tcW w:w="8515" w:type="dxa"/>
          </w:tcPr>
          <w:p w14:paraId="0E252288"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status van de verbinding kunnen zien</w:t>
            </w:r>
          </w:p>
        </w:tc>
      </w:tr>
      <w:tr w:rsidR="0090708E" w:rsidRPr="0090708E" w14:paraId="133B932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2446796" w14:textId="77777777" w:rsidR="0090708E" w:rsidRPr="0090708E" w:rsidRDefault="0090708E" w:rsidP="00F52BE2">
            <w:pPr>
              <w:rPr>
                <w:b w:val="0"/>
                <w:bCs w:val="0"/>
              </w:rPr>
            </w:pPr>
            <w:r w:rsidRPr="0090708E">
              <w:rPr>
                <w:b w:val="0"/>
                <w:bCs w:val="0"/>
              </w:rPr>
              <w:t>FR4.3</w:t>
            </w:r>
          </w:p>
        </w:tc>
        <w:tc>
          <w:tcPr>
            <w:tcW w:w="8515" w:type="dxa"/>
          </w:tcPr>
          <w:p w14:paraId="5546ABD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stap commando uit kunnen voeren</w:t>
            </w:r>
          </w:p>
        </w:tc>
      </w:tr>
      <w:tr w:rsidR="0090708E" w:rsidRPr="0090708E" w14:paraId="07D6FA28"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F89FC0A" w14:textId="77777777" w:rsidR="0090708E" w:rsidRPr="0090708E" w:rsidRDefault="0090708E" w:rsidP="00F52BE2">
            <w:pPr>
              <w:rPr>
                <w:b w:val="0"/>
                <w:bCs w:val="0"/>
              </w:rPr>
            </w:pPr>
            <w:r w:rsidRPr="0090708E">
              <w:rPr>
                <w:b w:val="0"/>
                <w:bCs w:val="0"/>
              </w:rPr>
              <w:t>FR4.4</w:t>
            </w:r>
          </w:p>
        </w:tc>
        <w:tc>
          <w:tcPr>
            <w:tcW w:w="8515" w:type="dxa"/>
          </w:tcPr>
          <w:p w14:paraId="1B96EB8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grootte van de stap in kunnen voeren</w:t>
            </w:r>
          </w:p>
        </w:tc>
      </w:tr>
      <w:tr w:rsidR="0090708E" w:rsidRPr="0090708E" w14:paraId="395D7A5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478F05" w14:textId="77777777" w:rsidR="0090708E" w:rsidRPr="0090708E" w:rsidRDefault="0090708E" w:rsidP="00F52BE2">
            <w:pPr>
              <w:rPr>
                <w:b w:val="0"/>
                <w:bCs w:val="0"/>
              </w:rPr>
            </w:pPr>
            <w:r w:rsidRPr="0090708E">
              <w:rPr>
                <w:b w:val="0"/>
                <w:bCs w:val="0"/>
              </w:rPr>
              <w:t>FR4.5</w:t>
            </w:r>
          </w:p>
        </w:tc>
        <w:tc>
          <w:tcPr>
            <w:tcW w:w="8515" w:type="dxa"/>
          </w:tcPr>
          <w:p w14:paraId="1D469F6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Festo motor positief laten Joggen door een knop in te houden</w:t>
            </w:r>
          </w:p>
        </w:tc>
      </w:tr>
      <w:tr w:rsidR="0090708E" w:rsidRPr="0090708E" w14:paraId="0B970E1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522C6D72" w14:textId="77777777" w:rsidR="0090708E" w:rsidRPr="0090708E" w:rsidRDefault="0090708E" w:rsidP="00F52BE2">
            <w:pPr>
              <w:rPr>
                <w:b w:val="0"/>
                <w:bCs w:val="0"/>
              </w:rPr>
            </w:pPr>
            <w:r w:rsidRPr="0090708E">
              <w:rPr>
                <w:b w:val="0"/>
                <w:bCs w:val="0"/>
              </w:rPr>
              <w:t>FR4.6</w:t>
            </w:r>
          </w:p>
        </w:tc>
        <w:tc>
          <w:tcPr>
            <w:tcW w:w="8515" w:type="dxa"/>
          </w:tcPr>
          <w:p w14:paraId="0D6F8D94"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Festo motor negatief laten Joggen door een knop in te houden</w:t>
            </w:r>
          </w:p>
        </w:tc>
      </w:tr>
      <w:tr w:rsidR="0090708E" w:rsidRPr="0090708E" w14:paraId="0F706DF7"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D04E326" w14:textId="77777777" w:rsidR="0090708E" w:rsidRPr="0090708E" w:rsidRDefault="0090708E" w:rsidP="00F52BE2">
            <w:pPr>
              <w:rPr>
                <w:b w:val="0"/>
                <w:bCs w:val="0"/>
              </w:rPr>
            </w:pPr>
            <w:r w:rsidRPr="0090708E">
              <w:rPr>
                <w:b w:val="0"/>
                <w:bCs w:val="0"/>
              </w:rPr>
              <w:t>FR4.7</w:t>
            </w:r>
          </w:p>
        </w:tc>
        <w:tc>
          <w:tcPr>
            <w:tcW w:w="8515" w:type="dxa"/>
          </w:tcPr>
          <w:p w14:paraId="7F8AEB4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home commando uit kunnen voeren</w:t>
            </w:r>
          </w:p>
        </w:tc>
      </w:tr>
      <w:tr w:rsidR="0090708E" w:rsidRPr="0090708E" w14:paraId="1688331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73763AF" w14:textId="77777777" w:rsidR="0090708E" w:rsidRPr="0090708E" w:rsidRDefault="0090708E" w:rsidP="00F52BE2">
            <w:pPr>
              <w:rPr>
                <w:b w:val="0"/>
                <w:bCs w:val="0"/>
              </w:rPr>
            </w:pPr>
            <w:r w:rsidRPr="0090708E">
              <w:rPr>
                <w:b w:val="0"/>
                <w:bCs w:val="0"/>
              </w:rPr>
              <w:t>FR4.8</w:t>
            </w:r>
          </w:p>
        </w:tc>
        <w:tc>
          <w:tcPr>
            <w:tcW w:w="8515" w:type="dxa"/>
          </w:tcPr>
          <w:p w14:paraId="52F8314D"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Toolbar moet duidelijk te identificeren zijn als de Toolbar voor een Festo motor</w:t>
            </w:r>
          </w:p>
        </w:tc>
      </w:tr>
      <w:tr w:rsidR="0090708E" w:rsidRPr="0090708E" w14:paraId="5A2FEFC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6F0FF3" w14:textId="77777777" w:rsidR="0090708E" w:rsidRPr="0090708E" w:rsidRDefault="0090708E" w:rsidP="00F52BE2">
            <w:pPr>
              <w:rPr>
                <w:b w:val="0"/>
                <w:bCs w:val="0"/>
              </w:rPr>
            </w:pPr>
            <w:r w:rsidRPr="0090708E">
              <w:rPr>
                <w:b w:val="0"/>
                <w:bCs w:val="0"/>
              </w:rPr>
              <w:t>FR5.1</w:t>
            </w:r>
          </w:p>
        </w:tc>
        <w:tc>
          <w:tcPr>
            <w:tcW w:w="8515" w:type="dxa"/>
          </w:tcPr>
          <w:p w14:paraId="46C3A22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engineer moet, zonder de FestoCap aan te passen ,een nieuwe Festo motor klasse toe kunnen voegen</w:t>
            </w:r>
          </w:p>
        </w:tc>
      </w:tr>
      <w:tr w:rsidR="0090708E" w:rsidRPr="0090708E" w14:paraId="279E50D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7C0EA80A" w14:textId="77777777" w:rsidR="0090708E" w:rsidRPr="0090708E" w:rsidRDefault="0090708E" w:rsidP="00F52BE2">
            <w:pPr>
              <w:rPr>
                <w:b w:val="0"/>
                <w:bCs w:val="0"/>
              </w:rPr>
            </w:pPr>
            <w:r w:rsidRPr="0090708E">
              <w:rPr>
                <w:b w:val="0"/>
                <w:bCs w:val="0"/>
              </w:rPr>
              <w:t>FR5.2</w:t>
            </w:r>
          </w:p>
        </w:tc>
        <w:tc>
          <w:tcPr>
            <w:tcW w:w="8515" w:type="dxa"/>
          </w:tcPr>
          <w:p w14:paraId="595186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een Festo motor kunnen selecteren in de user interface</w:t>
            </w:r>
          </w:p>
        </w:tc>
      </w:tr>
      <w:tr w:rsidR="0090708E" w:rsidRPr="0090708E" w14:paraId="515B527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F9155F9" w14:textId="77777777" w:rsidR="0090708E" w:rsidRPr="0090708E" w:rsidRDefault="0090708E" w:rsidP="00F52BE2">
            <w:pPr>
              <w:rPr>
                <w:b w:val="0"/>
                <w:bCs w:val="0"/>
              </w:rPr>
            </w:pPr>
            <w:r w:rsidRPr="0090708E">
              <w:rPr>
                <w:b w:val="0"/>
                <w:bCs w:val="0"/>
              </w:rPr>
              <w:t>FR5.3</w:t>
            </w:r>
          </w:p>
        </w:tc>
        <w:tc>
          <w:tcPr>
            <w:tcW w:w="8515" w:type="dxa"/>
          </w:tcPr>
          <w:p w14:paraId="059C1EEE"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interface klasse hebben die het mogelijk maakt nieuwe Festo motoren toe te voegen</w:t>
            </w:r>
          </w:p>
        </w:tc>
      </w:tr>
      <w:tr w:rsidR="0090708E" w:rsidRPr="0090708E" w14:paraId="78ADD69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777C6C5" w14:textId="77777777" w:rsidR="0090708E" w:rsidRPr="0090708E" w:rsidRDefault="0090708E" w:rsidP="00F52BE2">
            <w:pPr>
              <w:rPr>
                <w:b w:val="0"/>
                <w:bCs w:val="0"/>
              </w:rPr>
            </w:pPr>
            <w:r w:rsidRPr="0090708E">
              <w:rPr>
                <w:b w:val="0"/>
                <w:bCs w:val="0"/>
              </w:rPr>
              <w:t>FR5.4</w:t>
            </w:r>
          </w:p>
        </w:tc>
        <w:tc>
          <w:tcPr>
            <w:tcW w:w="8515" w:type="dxa"/>
          </w:tcPr>
          <w:p w14:paraId="0911531B" w14:textId="77777777" w:rsidR="0090708E" w:rsidRPr="0090708E" w:rsidRDefault="0090708E" w:rsidP="00F33459">
            <w:pPr>
              <w:keepNext/>
              <w:cnfStyle w:val="000000000000" w:firstRow="0" w:lastRow="0" w:firstColumn="0" w:lastColumn="0" w:oddVBand="0" w:evenVBand="0" w:oddHBand="0" w:evenHBand="0" w:firstRowFirstColumn="0" w:firstRowLastColumn="0" w:lastRowFirstColumn="0" w:lastRowLastColumn="0"/>
            </w:pPr>
            <w:r w:rsidRPr="0090708E">
              <w:t>De FestoCap moet onderscheid kunnen maken tussen de verschillende Festo motoren</w:t>
            </w:r>
          </w:p>
        </w:tc>
      </w:tr>
    </w:tbl>
    <w:p w14:paraId="6A870494" w14:textId="0DDA3662" w:rsidR="0090708E" w:rsidRPr="0090708E" w:rsidRDefault="00F33459" w:rsidP="00F33459">
      <w:pPr>
        <w:pStyle w:val="Bijschrift"/>
        <w:jc w:val="center"/>
      </w:pPr>
      <w:r>
        <w:t xml:space="preserve">Figuur </w:t>
      </w:r>
      <w:r>
        <w:fldChar w:fldCharType="begin"/>
      </w:r>
      <w:r>
        <w:instrText xml:space="preserve"> SEQ Figuur \* ARABIC </w:instrText>
      </w:r>
      <w:r>
        <w:fldChar w:fldCharType="separate"/>
      </w:r>
      <w:r w:rsidR="004E3632">
        <w:rPr>
          <w:noProof/>
        </w:rPr>
        <w:t>14</w:t>
      </w:r>
      <w:r>
        <w:fldChar w:fldCharType="end"/>
      </w:r>
      <w:r>
        <w:t>, Requirements FestoCap</w:t>
      </w:r>
    </w:p>
    <w:p w14:paraId="7D0F57AE" w14:textId="77777777" w:rsidR="00E174E6" w:rsidRDefault="00E174E6">
      <w:pPr>
        <w:rPr>
          <w:rFonts w:asciiTheme="majorHAnsi" w:eastAsiaTheme="majorEastAsia" w:hAnsiTheme="majorHAnsi" w:cstheme="majorBidi"/>
          <w:b/>
          <w:bCs/>
          <w:smallCaps/>
          <w:color w:val="000000" w:themeColor="text1"/>
          <w:sz w:val="28"/>
          <w:szCs w:val="28"/>
        </w:rPr>
      </w:pPr>
      <w:r>
        <w:br w:type="page"/>
      </w:r>
    </w:p>
    <w:p w14:paraId="1B6AC4DD" w14:textId="4B4A50EC" w:rsidR="00C8340F" w:rsidRDefault="00E174E6" w:rsidP="00E174E6">
      <w:pPr>
        <w:pStyle w:val="Kop2"/>
      </w:pPr>
      <w:bookmarkStart w:id="128" w:name="_Toc22738808"/>
      <w:bookmarkStart w:id="129" w:name="_Ref23339251"/>
      <w:r>
        <w:lastRenderedPageBreak/>
        <w:t>API Functionaliteit</w:t>
      </w:r>
      <w:bookmarkEnd w:id="128"/>
      <w:bookmarkEnd w:id="129"/>
    </w:p>
    <w:p w14:paraId="171ADCEF" w14:textId="2C9BA913" w:rsidR="0080561B" w:rsidRPr="000C700E" w:rsidRDefault="00E174E6" w:rsidP="0080561B">
      <w:pPr>
        <w:keepNext/>
        <w:jc w:val="center"/>
        <w:rPr>
          <w:lang w:val="en-GB"/>
        </w:rPr>
      </w:pPr>
      <w:r>
        <w:rPr>
          <w:noProof/>
        </w:rPr>
        <w:drawing>
          <wp:inline distT="0" distB="0" distL="0" distR="0" wp14:anchorId="5F229B4A" wp14:editId="7240DACF">
            <wp:extent cx="7699909" cy="4445546"/>
            <wp:effectExtent l="7938" t="0" r="4762" b="4763"/>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722068" cy="4458340"/>
                    </a:xfrm>
                    <a:prstGeom prst="rect">
                      <a:avLst/>
                    </a:prstGeom>
                    <a:noFill/>
                    <a:ln>
                      <a:noFill/>
                    </a:ln>
                  </pic:spPr>
                </pic:pic>
              </a:graphicData>
            </a:graphic>
          </wp:inline>
        </w:drawing>
      </w:r>
    </w:p>
    <w:p w14:paraId="3CA1EE77" w14:textId="4E901269" w:rsidR="0080561B" w:rsidRDefault="0080561B" w:rsidP="0080561B">
      <w:pPr>
        <w:pStyle w:val="Bijschrift"/>
        <w:jc w:val="center"/>
      </w:pPr>
      <w:r>
        <w:t xml:space="preserve">Figuur </w:t>
      </w:r>
      <w:r>
        <w:fldChar w:fldCharType="begin"/>
      </w:r>
      <w:r>
        <w:instrText xml:space="preserve"> SEQ Figuur \* ARABIC </w:instrText>
      </w:r>
      <w:r>
        <w:fldChar w:fldCharType="separate"/>
      </w:r>
      <w:r w:rsidR="004E3632">
        <w:rPr>
          <w:noProof/>
        </w:rPr>
        <w:t>15</w:t>
      </w:r>
      <w:r>
        <w:fldChar w:fldCharType="end"/>
      </w:r>
      <w:r>
        <w:t>, URCap Functionaliteit</w:t>
      </w:r>
      <w:sdt>
        <w:sdtPr>
          <w:id w:val="-1231311709"/>
          <w:citation/>
        </w:sdtPr>
        <w:sdtContent>
          <w:r w:rsidR="001B6BC1">
            <w:fldChar w:fldCharType="begin"/>
          </w:r>
          <w:r w:rsidR="001B6BC1">
            <w:instrText xml:space="preserve"> CITATION Uni3 \l 1043 </w:instrText>
          </w:r>
          <w:r w:rsidR="001B6BC1">
            <w:fldChar w:fldCharType="separate"/>
          </w:r>
          <w:r w:rsidR="00E701CD">
            <w:rPr>
              <w:noProof/>
            </w:rPr>
            <w:t xml:space="preserve"> (Robots, URCap API Overview, sd)</w:t>
          </w:r>
          <w:r w:rsidR="001B6BC1">
            <w:fldChar w:fldCharType="end"/>
          </w:r>
        </w:sdtContent>
      </w:sdt>
    </w:p>
    <w:p w14:paraId="534611A6" w14:textId="27A47ACE" w:rsidR="00E174E6" w:rsidRDefault="0080561B" w:rsidP="005E1935">
      <w:pPr>
        <w:pStyle w:val="Kop2"/>
      </w:pPr>
      <w:bookmarkStart w:id="130" w:name="_Toc22738809"/>
      <w:r>
        <w:rPr>
          <w:noProof/>
        </w:rPr>
        <w:lastRenderedPageBreak/>
        <mc:AlternateContent>
          <mc:Choice Requires="wps">
            <w:drawing>
              <wp:anchor distT="0" distB="0" distL="114300" distR="114300" simplePos="0" relativeHeight="251669504" behindDoc="0" locked="0" layoutInCell="1" allowOverlap="1" wp14:anchorId="6C07F34C" wp14:editId="3BD6F997">
                <wp:simplePos x="0" y="0"/>
                <wp:positionH relativeFrom="column">
                  <wp:posOffset>-800100</wp:posOffset>
                </wp:positionH>
                <wp:positionV relativeFrom="paragraph">
                  <wp:posOffset>7324725</wp:posOffset>
                </wp:positionV>
                <wp:extent cx="7604125" cy="635"/>
                <wp:effectExtent l="0" t="0" r="0" b="0"/>
                <wp:wrapNone/>
                <wp:docPr id="129" name="Tekstvak 129"/>
                <wp:cNvGraphicFramePr/>
                <a:graphic xmlns:a="http://schemas.openxmlformats.org/drawingml/2006/main">
                  <a:graphicData uri="http://schemas.microsoft.com/office/word/2010/wordprocessingShape">
                    <wps:wsp>
                      <wps:cNvSpPr txBox="1"/>
                      <wps:spPr>
                        <a:xfrm>
                          <a:off x="0" y="0"/>
                          <a:ext cx="7604125" cy="635"/>
                        </a:xfrm>
                        <a:prstGeom prst="rect">
                          <a:avLst/>
                        </a:prstGeom>
                        <a:solidFill>
                          <a:prstClr val="white"/>
                        </a:solidFill>
                        <a:ln>
                          <a:noFill/>
                        </a:ln>
                      </wps:spPr>
                      <wps:txbx>
                        <w:txbxContent>
                          <w:p w14:paraId="7BBD48F3" w14:textId="6F487AB5" w:rsidR="002F1D96" w:rsidRPr="007C2023" w:rsidRDefault="002F1D96" w:rsidP="001B6BC1">
                            <w:pPr>
                              <w:pStyle w:val="Bijschrift"/>
                              <w:jc w:val="center"/>
                              <w:rPr>
                                <w:b/>
                                <w:bCs/>
                                <w:smallCaps/>
                                <w:noProof/>
                                <w:color w:val="000000" w:themeColor="text1"/>
                                <w:sz w:val="28"/>
                                <w:szCs w:val="28"/>
                              </w:rPr>
                            </w:pPr>
                            <w:bookmarkStart w:id="131" w:name="_Ref22066207"/>
                            <w:r>
                              <w:t xml:space="preserve">Figuur </w:t>
                            </w:r>
                            <w:r>
                              <w:fldChar w:fldCharType="begin"/>
                            </w:r>
                            <w:r>
                              <w:instrText xml:space="preserve"> SEQ Figuur \* ARABIC </w:instrText>
                            </w:r>
                            <w:r>
                              <w:fldChar w:fldCharType="separate"/>
                            </w:r>
                            <w:r>
                              <w:rPr>
                                <w:noProof/>
                              </w:rPr>
                              <w:t>16</w:t>
                            </w:r>
                            <w:r>
                              <w:fldChar w:fldCharType="end"/>
                            </w:r>
                            <w:bookmarkEnd w:id="131"/>
                            <w:r>
                              <w:t>, Installation Node klassendiagram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F34C" id="Tekstvak 129" o:spid="_x0000_s1028" type="#_x0000_t202" style="position:absolute;left:0;text-align:left;margin-left:-63pt;margin-top:576.75pt;width:598.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" stroked="f">
                <v:textbox style="mso-fit-shape-to-text:t" inset="0,0,0,0">
                  <w:txbxContent>
                    <w:p w14:paraId="7BBD48F3" w14:textId="6F487AB5" w:rsidR="002F1D96" w:rsidRPr="007C2023" w:rsidRDefault="002F1D96" w:rsidP="001B6BC1">
                      <w:pPr>
                        <w:pStyle w:val="Bijschrift"/>
                        <w:jc w:val="center"/>
                        <w:rPr>
                          <w:b/>
                          <w:bCs/>
                          <w:smallCaps/>
                          <w:noProof/>
                          <w:color w:val="000000" w:themeColor="text1"/>
                          <w:sz w:val="28"/>
                          <w:szCs w:val="28"/>
                        </w:rPr>
                      </w:pPr>
                      <w:bookmarkStart w:id="132" w:name="_Ref22066207"/>
                      <w:r>
                        <w:t xml:space="preserve">Figuur </w:t>
                      </w:r>
                      <w:r>
                        <w:fldChar w:fldCharType="begin"/>
                      </w:r>
                      <w:r>
                        <w:instrText xml:space="preserve"> SEQ Figuur \* ARABIC </w:instrText>
                      </w:r>
                      <w:r>
                        <w:fldChar w:fldCharType="separate"/>
                      </w:r>
                      <w:r>
                        <w:rPr>
                          <w:noProof/>
                        </w:rPr>
                        <w:t>16</w:t>
                      </w:r>
                      <w:r>
                        <w:fldChar w:fldCharType="end"/>
                      </w:r>
                      <w:bookmarkEnd w:id="132"/>
                      <w:r>
                        <w:t>, Installation Node klassendiagram</w:t>
                      </w:r>
                    </w:p>
                  </w:txbxContent>
                </v:textbox>
              </v:shape>
            </w:pict>
          </mc:Fallback>
        </mc:AlternateContent>
      </w:r>
      <w:r w:rsidR="005E1935">
        <w:rPr>
          <w:noProof/>
        </w:rPr>
        <w:drawing>
          <wp:anchor distT="0" distB="0" distL="114300" distR="114300" simplePos="0" relativeHeight="251663360" behindDoc="0" locked="0" layoutInCell="1" allowOverlap="1" wp14:anchorId="00088C77" wp14:editId="24E8EB67">
            <wp:simplePos x="0" y="0"/>
            <wp:positionH relativeFrom="margin">
              <wp:posOffset>-800100</wp:posOffset>
            </wp:positionH>
            <wp:positionV relativeFrom="paragraph">
              <wp:posOffset>257175</wp:posOffset>
            </wp:positionV>
            <wp:extent cx="7604282" cy="70104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4282" cy="70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935">
        <w:t>Klassendiagrammen</w:t>
      </w:r>
      <w:bookmarkEnd w:id="130"/>
    </w:p>
    <w:p w14:paraId="7648C88C" w14:textId="0B3E0A53" w:rsidR="005E1935" w:rsidRDefault="005E1935">
      <w:r>
        <w:br w:type="page"/>
      </w:r>
    </w:p>
    <w:p w14:paraId="52D07AD2" w14:textId="77777777" w:rsidR="0080561B" w:rsidRDefault="005E1935" w:rsidP="0080561B">
      <w:pPr>
        <w:keepNext/>
        <w:jc w:val="center"/>
      </w:pPr>
      <w:r>
        <w:rPr>
          <w:noProof/>
        </w:rPr>
        <w:lastRenderedPageBreak/>
        <w:drawing>
          <wp:inline distT="0" distB="0" distL="0" distR="0" wp14:anchorId="00AA6164" wp14:editId="353144A7">
            <wp:extent cx="7752378" cy="3873704"/>
            <wp:effectExtent l="0" t="381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04494" cy="3899745"/>
                    </a:xfrm>
                    <a:prstGeom prst="rect">
                      <a:avLst/>
                    </a:prstGeom>
                    <a:noFill/>
                    <a:ln>
                      <a:noFill/>
                    </a:ln>
                  </pic:spPr>
                </pic:pic>
              </a:graphicData>
            </a:graphic>
          </wp:inline>
        </w:drawing>
      </w:r>
    </w:p>
    <w:p w14:paraId="661ED669" w14:textId="3B644747" w:rsidR="005E1935" w:rsidRDefault="0080561B" w:rsidP="0080561B">
      <w:pPr>
        <w:pStyle w:val="Bijschrift"/>
        <w:jc w:val="center"/>
      </w:pPr>
      <w:bookmarkStart w:id="133" w:name="_Ref22066279"/>
      <w:r>
        <w:t xml:space="preserve">Figuur </w:t>
      </w:r>
      <w:r>
        <w:fldChar w:fldCharType="begin"/>
      </w:r>
      <w:r>
        <w:instrText xml:space="preserve"> SEQ Figuur \* ARABIC </w:instrText>
      </w:r>
      <w:r>
        <w:fldChar w:fldCharType="separate"/>
      </w:r>
      <w:r w:rsidR="004E3632">
        <w:rPr>
          <w:noProof/>
        </w:rPr>
        <w:t>17</w:t>
      </w:r>
      <w:r>
        <w:fldChar w:fldCharType="end"/>
      </w:r>
      <w:bookmarkEnd w:id="133"/>
      <w:r>
        <w:t>, Program Node Klassendiagram</w:t>
      </w:r>
    </w:p>
    <w:p w14:paraId="07C40C49" w14:textId="43D4FCCA" w:rsidR="005E1935" w:rsidRDefault="005E1935"/>
    <w:p w14:paraId="33351AE4" w14:textId="77777777" w:rsidR="0080561B" w:rsidRDefault="005E1935" w:rsidP="0080561B">
      <w:pPr>
        <w:keepNext/>
        <w:jc w:val="center"/>
      </w:pPr>
      <w:r>
        <w:rPr>
          <w:noProof/>
        </w:rPr>
        <w:drawing>
          <wp:inline distT="0" distB="0" distL="0" distR="0" wp14:anchorId="6EA4894A" wp14:editId="749CF0F6">
            <wp:extent cx="6987402" cy="4712017"/>
            <wp:effectExtent l="0" t="5397"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007887" cy="4725832"/>
                    </a:xfrm>
                    <a:prstGeom prst="rect">
                      <a:avLst/>
                    </a:prstGeom>
                    <a:noFill/>
                    <a:ln>
                      <a:noFill/>
                    </a:ln>
                  </pic:spPr>
                </pic:pic>
              </a:graphicData>
            </a:graphic>
          </wp:inline>
        </w:drawing>
      </w:r>
    </w:p>
    <w:p w14:paraId="03A81504" w14:textId="3630E1A9" w:rsidR="00476773" w:rsidRDefault="0080561B" w:rsidP="0080561B">
      <w:pPr>
        <w:pStyle w:val="Bijschrift"/>
        <w:jc w:val="center"/>
      </w:pPr>
      <w:bookmarkStart w:id="134" w:name="_Ref22069345"/>
      <w:r>
        <w:t xml:space="preserve">Figuur </w:t>
      </w:r>
      <w:r>
        <w:fldChar w:fldCharType="begin"/>
      </w:r>
      <w:r>
        <w:instrText xml:space="preserve"> SEQ Figuur \* ARABIC </w:instrText>
      </w:r>
      <w:r>
        <w:fldChar w:fldCharType="separate"/>
      </w:r>
      <w:r w:rsidR="004E3632">
        <w:rPr>
          <w:noProof/>
        </w:rPr>
        <w:t>18</w:t>
      </w:r>
      <w:r>
        <w:fldChar w:fldCharType="end"/>
      </w:r>
      <w:r>
        <w:t xml:space="preserve">, </w:t>
      </w:r>
      <w:r w:rsidR="00320F03">
        <w:t>Toolbar</w:t>
      </w:r>
      <w:r>
        <w:t xml:space="preserve"> Klassendiagram</w:t>
      </w:r>
      <w:bookmarkEnd w:id="134"/>
    </w:p>
    <w:p w14:paraId="000B1FA9" w14:textId="77777777" w:rsidR="00476773" w:rsidRDefault="00476773">
      <w:r>
        <w:br w:type="page"/>
      </w:r>
    </w:p>
    <w:p w14:paraId="325C7FCC" w14:textId="68F75304" w:rsidR="005E1935" w:rsidRDefault="00476773" w:rsidP="00476773">
      <w:pPr>
        <w:pStyle w:val="Kop2"/>
      </w:pPr>
      <w:bookmarkStart w:id="135" w:name="_Ref22735497"/>
      <w:bookmarkStart w:id="136" w:name="_Ref22735507"/>
      <w:bookmarkStart w:id="137" w:name="_Toc22738810"/>
      <w:r>
        <w:lastRenderedPageBreak/>
        <w:t xml:space="preserve">FestoCap </w:t>
      </w:r>
      <w:r w:rsidR="001B6BC1">
        <w:t>Program Node</w:t>
      </w:r>
      <w:r>
        <w:t xml:space="preserve"> Sequence UML</w:t>
      </w:r>
      <w:bookmarkEnd w:id="135"/>
      <w:bookmarkEnd w:id="136"/>
      <w:bookmarkEnd w:id="137"/>
    </w:p>
    <w:p w14:paraId="22D97BC2" w14:textId="77777777" w:rsidR="0080561B" w:rsidRDefault="00476773" w:rsidP="0080561B">
      <w:pPr>
        <w:keepNext/>
        <w:jc w:val="center"/>
      </w:pPr>
      <w:r>
        <w:rPr>
          <w:noProof/>
        </w:rPr>
        <w:drawing>
          <wp:inline distT="0" distB="0" distL="0" distR="0" wp14:anchorId="53E6FD38" wp14:editId="62F0FA75">
            <wp:extent cx="7851174" cy="3724275"/>
            <wp:effectExtent l="6032" t="0" r="3493" b="3492"/>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860816" cy="3728849"/>
                    </a:xfrm>
                    <a:prstGeom prst="rect">
                      <a:avLst/>
                    </a:prstGeom>
                    <a:noFill/>
                    <a:ln>
                      <a:noFill/>
                    </a:ln>
                  </pic:spPr>
                </pic:pic>
              </a:graphicData>
            </a:graphic>
          </wp:inline>
        </w:drawing>
      </w:r>
    </w:p>
    <w:p w14:paraId="379B5990" w14:textId="126683C5" w:rsidR="003F19D3" w:rsidRDefault="0080561B" w:rsidP="0080561B">
      <w:pPr>
        <w:pStyle w:val="Bijschrift"/>
        <w:jc w:val="center"/>
      </w:pPr>
      <w:r>
        <w:lastRenderedPageBreak/>
        <w:t xml:space="preserve">Figuur </w:t>
      </w:r>
      <w:r>
        <w:fldChar w:fldCharType="begin"/>
      </w:r>
      <w:r>
        <w:instrText xml:space="preserve"> SEQ Figuur \* ARABIC </w:instrText>
      </w:r>
      <w:r>
        <w:fldChar w:fldCharType="separate"/>
      </w:r>
      <w:r w:rsidR="004E3632">
        <w:rPr>
          <w:noProof/>
        </w:rPr>
        <w:t>19</w:t>
      </w:r>
      <w:r>
        <w:fldChar w:fldCharType="end"/>
      </w:r>
      <w:r>
        <w:t>, Sequence Diagram FestoCap</w:t>
      </w:r>
    </w:p>
    <w:p w14:paraId="1BD8E5B6" w14:textId="14DAA3E6" w:rsidR="003F19D3" w:rsidRDefault="003F19D3" w:rsidP="003F19D3">
      <w:pPr>
        <w:pStyle w:val="Kop2"/>
      </w:pPr>
      <w:bookmarkStart w:id="138" w:name="_Toc22738811"/>
      <w:r>
        <w:t>Lay-Out</w:t>
      </w:r>
      <w:bookmarkEnd w:id="138"/>
    </w:p>
    <w:p w14:paraId="22CE65C7" w14:textId="6A33E13C" w:rsidR="00B43D8F" w:rsidRPr="00B43D8F" w:rsidRDefault="00B43D8F" w:rsidP="00B43D8F">
      <w:pPr>
        <w:pStyle w:val="Kop3"/>
      </w:pPr>
      <w:bookmarkStart w:id="139" w:name="_Toc22738812"/>
      <w:r>
        <w:t>Eerste indruk GUI</w:t>
      </w:r>
      <w:bookmarkEnd w:id="139"/>
    </w:p>
    <w:p w14:paraId="68EEF093" w14:textId="77777777" w:rsidR="0080561B" w:rsidRDefault="00B43D8F" w:rsidP="0080561B">
      <w:pPr>
        <w:keepNext/>
      </w:pPr>
      <w:r>
        <w:rPr>
          <w:noProof/>
        </w:rPr>
        <w:drawing>
          <wp:inline distT="0" distB="0" distL="0" distR="0" wp14:anchorId="690769FD" wp14:editId="30BB19D4">
            <wp:extent cx="5943600" cy="59436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43600"/>
                    </a:xfrm>
                    <a:prstGeom prst="rect">
                      <a:avLst/>
                    </a:prstGeom>
                  </pic:spPr>
                </pic:pic>
              </a:graphicData>
            </a:graphic>
          </wp:inline>
        </w:drawing>
      </w:r>
    </w:p>
    <w:p w14:paraId="55ACC5F2" w14:textId="4ECB6EB5" w:rsidR="00B43D8F" w:rsidRPr="00B43D8F" w:rsidRDefault="0080561B" w:rsidP="001B6BC1">
      <w:pPr>
        <w:pStyle w:val="Bijschrift"/>
        <w:jc w:val="center"/>
      </w:pPr>
      <w:r>
        <w:t xml:space="preserve">Figuur </w:t>
      </w:r>
      <w:r>
        <w:fldChar w:fldCharType="begin"/>
      </w:r>
      <w:r>
        <w:instrText xml:space="preserve"> SEQ Figuur \* ARABIC </w:instrText>
      </w:r>
      <w:r>
        <w:fldChar w:fldCharType="separate"/>
      </w:r>
      <w:r w:rsidR="004E3632">
        <w:rPr>
          <w:noProof/>
        </w:rPr>
        <w:t>20</w:t>
      </w:r>
      <w:r>
        <w:fldChar w:fldCharType="end"/>
      </w:r>
      <w:r>
        <w:t>, Eerste indruk FestoCap GUI</w:t>
      </w:r>
    </w:p>
    <w:p w14:paraId="6AE28333" w14:textId="77777777" w:rsidR="003F19D3" w:rsidRDefault="003F19D3" w:rsidP="003F19D3">
      <w:pPr>
        <w:pStyle w:val="Kop3"/>
      </w:pPr>
      <w:bookmarkStart w:id="140" w:name="_Toc22738813"/>
      <w:r>
        <w:lastRenderedPageBreak/>
        <w:t>Installation Node</w:t>
      </w:r>
      <w:bookmarkEnd w:id="140"/>
    </w:p>
    <w:p w14:paraId="2311DC31" w14:textId="77777777" w:rsidR="0080561B" w:rsidRDefault="003F19D3" w:rsidP="0080561B">
      <w:pPr>
        <w:keepNext/>
      </w:pPr>
      <w:r w:rsidRPr="003F19D3">
        <w:rPr>
          <w:noProof/>
        </w:rPr>
        <w:drawing>
          <wp:inline distT="0" distB="0" distL="0" distR="0" wp14:anchorId="6FB2EE15" wp14:editId="4504CE08">
            <wp:extent cx="5943600" cy="38373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7305"/>
                    </a:xfrm>
                    <a:prstGeom prst="rect">
                      <a:avLst/>
                    </a:prstGeom>
                  </pic:spPr>
                </pic:pic>
              </a:graphicData>
            </a:graphic>
          </wp:inline>
        </w:drawing>
      </w:r>
    </w:p>
    <w:p w14:paraId="76575A75" w14:textId="594038B8" w:rsidR="003F19D3" w:rsidRPr="0080561B" w:rsidRDefault="0080561B" w:rsidP="001B6BC1">
      <w:pPr>
        <w:pStyle w:val="Bijschrift"/>
        <w:jc w:val="center"/>
        <w:rPr>
          <w:lang w:val="en-GB"/>
        </w:rPr>
      </w:pPr>
      <w:bookmarkStart w:id="141" w:name="_Ref22066330"/>
      <w:r w:rsidRPr="0080561B">
        <w:rPr>
          <w:lang w:val="en-GB"/>
        </w:rPr>
        <w:t xml:space="preserve">Figuur </w:t>
      </w:r>
      <w:r>
        <w:fldChar w:fldCharType="begin"/>
      </w:r>
      <w:r w:rsidRPr="0080561B">
        <w:rPr>
          <w:lang w:val="en-GB"/>
        </w:rPr>
        <w:instrText xml:space="preserve"> SEQ Figuur \* ARABIC </w:instrText>
      </w:r>
      <w:r>
        <w:fldChar w:fldCharType="separate"/>
      </w:r>
      <w:r w:rsidR="004E3632">
        <w:rPr>
          <w:noProof/>
          <w:lang w:val="en-GB"/>
        </w:rPr>
        <w:t>21</w:t>
      </w:r>
      <w:r>
        <w:fldChar w:fldCharType="end"/>
      </w:r>
      <w:bookmarkEnd w:id="141"/>
      <w:r w:rsidRPr="0080561B">
        <w:rPr>
          <w:lang w:val="en-GB"/>
        </w:rPr>
        <w:t>, Installation Node Lay-Out</w:t>
      </w:r>
    </w:p>
    <w:p w14:paraId="237B56ED" w14:textId="7378A816" w:rsidR="003F19D3" w:rsidRDefault="003F19D3" w:rsidP="003F19D3">
      <w:pPr>
        <w:pStyle w:val="Kop3"/>
      </w:pPr>
      <w:bookmarkStart w:id="142" w:name="_Toc22738814"/>
      <w:r>
        <w:lastRenderedPageBreak/>
        <w:t>Program Node</w:t>
      </w:r>
      <w:bookmarkEnd w:id="142"/>
    </w:p>
    <w:p w14:paraId="60DBC0AE" w14:textId="77777777" w:rsidR="0080561B" w:rsidRDefault="003F19D3" w:rsidP="0080561B">
      <w:pPr>
        <w:keepNext/>
      </w:pPr>
      <w:r w:rsidRPr="003F19D3">
        <w:rPr>
          <w:noProof/>
        </w:rPr>
        <w:drawing>
          <wp:inline distT="0" distB="0" distL="0" distR="0" wp14:anchorId="7F2D7405" wp14:editId="6C1A256C">
            <wp:extent cx="5943600" cy="3861435"/>
            <wp:effectExtent l="0" t="0" r="0" b="571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1435"/>
                    </a:xfrm>
                    <a:prstGeom prst="rect">
                      <a:avLst/>
                    </a:prstGeom>
                  </pic:spPr>
                </pic:pic>
              </a:graphicData>
            </a:graphic>
          </wp:inline>
        </w:drawing>
      </w:r>
    </w:p>
    <w:p w14:paraId="76D54DE6" w14:textId="587198D8" w:rsidR="003F19D3" w:rsidRPr="0080561B" w:rsidRDefault="0080561B" w:rsidP="001B6BC1">
      <w:pPr>
        <w:pStyle w:val="Bijschrift"/>
        <w:jc w:val="center"/>
        <w:rPr>
          <w:lang w:val="en-GB"/>
        </w:rPr>
      </w:pPr>
      <w:bookmarkStart w:id="143" w:name="_Ref22066331"/>
      <w:bookmarkStart w:id="144" w:name="_Ref22065406"/>
      <w:r w:rsidRPr="0080561B">
        <w:rPr>
          <w:lang w:val="en-GB"/>
        </w:rPr>
        <w:t xml:space="preserve">Figuur </w:t>
      </w:r>
      <w:r>
        <w:fldChar w:fldCharType="begin"/>
      </w:r>
      <w:r w:rsidRPr="0080561B">
        <w:rPr>
          <w:lang w:val="en-GB"/>
        </w:rPr>
        <w:instrText xml:space="preserve"> SEQ Figuur \* ARABIC </w:instrText>
      </w:r>
      <w:r>
        <w:fldChar w:fldCharType="separate"/>
      </w:r>
      <w:r w:rsidR="004E3632">
        <w:rPr>
          <w:noProof/>
          <w:lang w:val="en-GB"/>
        </w:rPr>
        <w:t>22</w:t>
      </w:r>
      <w:r>
        <w:fldChar w:fldCharType="end"/>
      </w:r>
      <w:bookmarkEnd w:id="143"/>
      <w:r w:rsidRPr="0080561B">
        <w:rPr>
          <w:lang w:val="en-GB"/>
        </w:rPr>
        <w:t>, Program Node</w:t>
      </w:r>
      <w:bookmarkEnd w:id="144"/>
      <w:r w:rsidRPr="0080561B">
        <w:rPr>
          <w:lang w:val="en-GB"/>
        </w:rPr>
        <w:t xml:space="preserve"> Lay-Out</w:t>
      </w:r>
    </w:p>
    <w:p w14:paraId="11AC7B66" w14:textId="1F959CE7" w:rsidR="003F19D3" w:rsidRPr="003F19D3" w:rsidRDefault="003F19D3" w:rsidP="003F19D3">
      <w:pPr>
        <w:pStyle w:val="Kop3"/>
      </w:pPr>
      <w:bookmarkStart w:id="145" w:name="_Toc22738815"/>
      <w:r>
        <w:lastRenderedPageBreak/>
        <w:t>Toolbar</w:t>
      </w:r>
      <w:bookmarkEnd w:id="145"/>
    </w:p>
    <w:p w14:paraId="7089F935" w14:textId="77777777" w:rsidR="0080561B" w:rsidRDefault="003F19D3" w:rsidP="000C700E">
      <w:r w:rsidRPr="003F19D3">
        <w:rPr>
          <w:noProof/>
        </w:rPr>
        <w:drawing>
          <wp:inline distT="0" distB="0" distL="0" distR="0" wp14:anchorId="0CDE9F3B" wp14:editId="6617EDAA">
            <wp:extent cx="5943600" cy="3860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0800"/>
                    </a:xfrm>
                    <a:prstGeom prst="rect">
                      <a:avLst/>
                    </a:prstGeom>
                  </pic:spPr>
                </pic:pic>
              </a:graphicData>
            </a:graphic>
          </wp:inline>
        </w:drawing>
      </w:r>
    </w:p>
    <w:p w14:paraId="33A081CB" w14:textId="7F5D99C9" w:rsidR="003F19D3" w:rsidRDefault="0080561B" w:rsidP="001B6BC1">
      <w:pPr>
        <w:pStyle w:val="Bijschrift"/>
        <w:jc w:val="center"/>
      </w:pPr>
      <w:bookmarkStart w:id="146" w:name="_Ref22066332"/>
      <w:r>
        <w:t xml:space="preserve">Figuur </w:t>
      </w:r>
      <w:r>
        <w:fldChar w:fldCharType="begin"/>
      </w:r>
      <w:r>
        <w:instrText xml:space="preserve"> SEQ Figuur \* ARABIC </w:instrText>
      </w:r>
      <w:r>
        <w:fldChar w:fldCharType="separate"/>
      </w:r>
      <w:r w:rsidR="004E3632">
        <w:rPr>
          <w:noProof/>
        </w:rPr>
        <w:t>23</w:t>
      </w:r>
      <w:r>
        <w:fldChar w:fldCharType="end"/>
      </w:r>
      <w:bookmarkEnd w:id="146"/>
      <w:r>
        <w:t>, Toolbar Node Lay-Out</w:t>
      </w:r>
    </w:p>
    <w:p w14:paraId="7DBB79EF" w14:textId="1C41AF67" w:rsidR="00854B8A" w:rsidRDefault="00854B8A">
      <w:r>
        <w:br w:type="page"/>
      </w:r>
    </w:p>
    <w:p w14:paraId="1EF2B359" w14:textId="5FD72842" w:rsidR="00854B8A" w:rsidRDefault="00854B8A">
      <w:pPr>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color w:val="000000" w:themeColor="text1"/>
          <w:sz w:val="28"/>
          <w:szCs w:val="28"/>
        </w:rPr>
        <w:lastRenderedPageBreak/>
        <w:br w:type="page"/>
      </w:r>
    </w:p>
    <w:p w14:paraId="46A20A2E" w14:textId="77777777" w:rsidR="00854B8A" w:rsidRDefault="00854B8A" w:rsidP="00854B8A">
      <w:pPr>
        <w:pStyle w:val="Kop2"/>
      </w:pPr>
      <w:bookmarkStart w:id="147" w:name="_Toc22738816"/>
      <w:r>
        <w:lastRenderedPageBreak/>
        <w:t>Plan van Aanpak</w:t>
      </w:r>
      <w:bookmarkEnd w:id="147"/>
    </w:p>
    <w:sdt>
      <w:sdtPr>
        <w:id w:val="-42604141"/>
        <w:docPartObj>
          <w:docPartGallery w:val="Cover Pages"/>
          <w:docPartUnique/>
        </w:docPartObj>
      </w:sdtPr>
      <w:sdtContent>
        <w:p w14:paraId="36C3F009" w14:textId="77777777" w:rsidR="0090753A" w:rsidRPr="00027AE9" w:rsidRDefault="0090753A" w:rsidP="0090753A"/>
        <w:p w14:paraId="2656FD5B" w14:textId="228440B5" w:rsidR="0090753A" w:rsidRPr="0090753A" w:rsidRDefault="0090753A" w:rsidP="0090753A">
          <w:pPr>
            <w:pStyle w:val="PvAOndertitel1"/>
            <w:rPr>
              <w:sz w:val="96"/>
              <w:szCs w:val="96"/>
            </w:rPr>
          </w:pPr>
          <w:r w:rsidRPr="0090753A">
            <w:rPr>
              <w:sz w:val="96"/>
              <w:szCs w:val="96"/>
            </w:rPr>
            <w:t>Plan van Aanpak</w:t>
          </w:r>
        </w:p>
        <w:p w14:paraId="46B328F5" w14:textId="2EFBE751" w:rsidR="0090753A" w:rsidRPr="0090753A" w:rsidRDefault="0090753A" w:rsidP="0090753A">
          <w:pPr>
            <w:pStyle w:val="PvAOndertitel1"/>
            <w:rPr>
              <w:sz w:val="48"/>
              <w:szCs w:val="48"/>
            </w:rPr>
          </w:pPr>
          <w:r w:rsidRPr="0090753A">
            <w:rPr>
              <w:sz w:val="48"/>
              <w:szCs w:val="48"/>
            </w:rPr>
            <w:t>Gibas en het mysterie van de Festo Drive</w:t>
          </w:r>
        </w:p>
        <w:p w14:paraId="0BAD1584" w14:textId="6440D5CD" w:rsidR="0090753A" w:rsidRPr="000922A5" w:rsidRDefault="0090753A" w:rsidP="0090753A">
          <w:pPr>
            <w:pStyle w:val="PvAOndertitel1"/>
            <w:rPr>
              <w:rStyle w:val="Subtielebenadrukking"/>
            </w:rPr>
          </w:pPr>
          <w:r>
            <w:t>Versie 1.2</w:t>
          </w:r>
        </w:p>
        <w:p w14:paraId="0A1F1CF5" w14:textId="77777777" w:rsidR="0090753A" w:rsidRPr="0090753A" w:rsidRDefault="0090753A" w:rsidP="0090753A">
          <w:pPr>
            <w:pStyle w:val="Geenafstand"/>
            <w:spacing w:before="480"/>
            <w:jc w:val="center"/>
            <w:rPr>
              <w:color w:val="4472C4" w:themeColor="accent1"/>
              <w:lang w:val="nl-NL"/>
            </w:rPr>
          </w:pPr>
        </w:p>
        <w:p w14:paraId="66A698BA" w14:textId="77777777" w:rsidR="0090753A" w:rsidRDefault="0090753A" w:rsidP="0090753A">
          <w:pPr>
            <w:rPr>
              <w:rFonts w:asciiTheme="majorHAnsi" w:eastAsiaTheme="majorEastAsia" w:hAnsiTheme="majorHAnsi" w:cstheme="majorBidi"/>
              <w:color w:val="000000" w:themeColor="text1"/>
              <w:sz w:val="56"/>
              <w:szCs w:val="56"/>
            </w:rPr>
          </w:pPr>
          <w:r>
            <w:rPr>
              <w:noProof/>
            </w:rPr>
            <w:drawing>
              <wp:anchor distT="0" distB="0" distL="114300" distR="114300" simplePos="0" relativeHeight="251672576" behindDoc="1" locked="0" layoutInCell="1" allowOverlap="1" wp14:anchorId="63D4FF10" wp14:editId="7D49E7D1">
                <wp:simplePos x="0" y="0"/>
                <wp:positionH relativeFrom="margin">
                  <wp:align>right</wp:align>
                </wp:positionH>
                <wp:positionV relativeFrom="paragraph">
                  <wp:posOffset>4981575</wp:posOffset>
                </wp:positionV>
                <wp:extent cx="790575" cy="790575"/>
                <wp:effectExtent l="0" t="0" r="0" b="0"/>
                <wp:wrapNone/>
                <wp:docPr id="150" name="Afbeelding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71552" behindDoc="0" locked="0" layoutInCell="1" allowOverlap="1" wp14:anchorId="174F496B" wp14:editId="57C05786">
                    <wp:simplePos x="0" y="0"/>
                    <wp:positionH relativeFrom="margin">
                      <wp:align>left</wp:align>
                    </wp:positionH>
                    <wp:positionV relativeFrom="margin">
                      <wp:align>bottom</wp:align>
                    </wp:positionV>
                    <wp:extent cx="5019675" cy="891540"/>
                    <wp:effectExtent l="0" t="0" r="9525" b="3810"/>
                    <wp:wrapNone/>
                    <wp:docPr id="149" name="Tekstvak 149"/>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5A13D" w14:textId="77777777" w:rsidR="002F1D96" w:rsidRPr="00E53D8D" w:rsidRDefault="002F1D96" w:rsidP="0090753A">
                                <w:pPr>
                                  <w:pStyle w:val="Ondertitel"/>
                                </w:pPr>
                                <w:r w:rsidRPr="00E53D8D">
                                  <w:t xml:space="preserve">Student: </w:t>
                                </w:r>
                                <w:r>
                                  <w:tab/>
                                </w:r>
                                <w:r>
                                  <w:tab/>
                                </w:r>
                                <w:r w:rsidRPr="00E53D8D">
                                  <w:t>Matthijs Vos</w:t>
                                </w:r>
                                <w:r w:rsidRPr="00E53D8D">
                                  <w:tab/>
                                </w:r>
                                <w:r>
                                  <w:t>(</w:t>
                                </w:r>
                                <w:r w:rsidRPr="00E53D8D">
                                  <w:t>1651350</w:t>
                                </w:r>
                                <w:r>
                                  <w:t>)</w:t>
                                </w:r>
                              </w:p>
                              <w:p w14:paraId="0AC7A2A4" w14:textId="77777777" w:rsidR="002F1D96" w:rsidRPr="00E53D8D" w:rsidRDefault="002F1D96" w:rsidP="0090753A">
                                <w:pPr>
                                  <w:pStyle w:val="Ondertitel"/>
                                </w:pPr>
                                <w:r>
                                  <w:t>Stagedocent:</w:t>
                                </w:r>
                                <w:r w:rsidRPr="00E53D8D">
                                  <w:tab/>
                                </w:r>
                                <w:r>
                                  <w:tab/>
                                </w:r>
                                <w:r w:rsidRPr="00E53D8D">
                                  <w:t>Jorn Bunk</w:t>
                                </w:r>
                              </w:p>
                              <w:p w14:paraId="27B71C43" w14:textId="77777777" w:rsidR="002F1D96" w:rsidRDefault="002F1D96" w:rsidP="0090753A">
                                <w:pPr>
                                  <w:pStyle w:val="PvAOndertitel1"/>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496B" id="Tekstvak 149" o:spid="_x0000_s1029" type="#_x0000_t202" style="position:absolute;margin-left:0;margin-top:0;width:395.25pt;height:70.2pt;z-index:25167155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" filled="f" stroked="f" strokeweight=".5pt">
                    <v:textbox inset="0,0,0,0">
                      <w:txbxContent>
                        <w:p w14:paraId="7AC5A13D" w14:textId="77777777" w:rsidR="002F1D96" w:rsidRPr="00E53D8D" w:rsidRDefault="002F1D96" w:rsidP="0090753A">
                          <w:pPr>
                            <w:pStyle w:val="Ondertitel"/>
                          </w:pPr>
                          <w:r w:rsidRPr="00E53D8D">
                            <w:t xml:space="preserve">Student: </w:t>
                          </w:r>
                          <w:r>
                            <w:tab/>
                          </w:r>
                          <w:r>
                            <w:tab/>
                          </w:r>
                          <w:r w:rsidRPr="00E53D8D">
                            <w:t>Matthijs Vos</w:t>
                          </w:r>
                          <w:r w:rsidRPr="00E53D8D">
                            <w:tab/>
                          </w:r>
                          <w:r>
                            <w:t>(</w:t>
                          </w:r>
                          <w:r w:rsidRPr="00E53D8D">
                            <w:t>1651350</w:t>
                          </w:r>
                          <w:r>
                            <w:t>)</w:t>
                          </w:r>
                        </w:p>
                        <w:p w14:paraId="0AC7A2A4" w14:textId="77777777" w:rsidR="002F1D96" w:rsidRPr="00E53D8D" w:rsidRDefault="002F1D96" w:rsidP="0090753A">
                          <w:pPr>
                            <w:pStyle w:val="Ondertitel"/>
                          </w:pPr>
                          <w:r>
                            <w:t>Stagedocent:</w:t>
                          </w:r>
                          <w:r w:rsidRPr="00E53D8D">
                            <w:tab/>
                          </w:r>
                          <w:r>
                            <w:tab/>
                          </w:r>
                          <w:r w:rsidRPr="00E53D8D">
                            <w:t>Jorn Bunk</w:t>
                          </w:r>
                        </w:p>
                        <w:p w14:paraId="27B71C43" w14:textId="77777777" w:rsidR="002F1D96" w:rsidRDefault="002F1D96" w:rsidP="0090753A">
                          <w:pPr>
                            <w:pStyle w:val="PvAOndertitel1"/>
                          </w:pPr>
                          <w:r>
                            <w:t>Stagebegeleider:</w:t>
                          </w:r>
                          <w:r>
                            <w:tab/>
                            <w:t>Sjoerd Radstok</w:t>
                          </w:r>
                        </w:p>
                      </w:txbxContent>
                    </v:textbox>
                    <w10:wrap anchorx="margin" anchory="margin"/>
                  </v:shape>
                </w:pict>
              </mc:Fallback>
            </mc:AlternateContent>
          </w:r>
          <w:r>
            <w:br w:type="page"/>
          </w:r>
        </w:p>
      </w:sdtContent>
    </w:sdt>
    <w:bookmarkStart w:id="148" w:name="_Toc7095895" w:displacedByCustomXml="next"/>
    <w:sdt>
      <w:sdtPr>
        <w:rPr>
          <w:rFonts w:asciiTheme="minorHAnsi" w:eastAsiaTheme="minorEastAsia" w:hAnsiTheme="minorHAnsi" w:cstheme="minorBidi"/>
          <w:b w:val="0"/>
          <w:bCs w:val="0"/>
          <w:smallCaps w:val="0"/>
          <w:color w:val="auto"/>
          <w:sz w:val="22"/>
          <w:szCs w:val="22"/>
        </w:rPr>
        <w:id w:val="2106376331"/>
        <w:docPartObj>
          <w:docPartGallery w:val="Table of Contents"/>
          <w:docPartUnique/>
        </w:docPartObj>
      </w:sdtPr>
      <w:sdtContent>
        <w:p w14:paraId="203DFA7A" w14:textId="77777777" w:rsidR="0090753A" w:rsidRDefault="0090753A" w:rsidP="0090753A">
          <w:pPr>
            <w:pStyle w:val="PvAKop1"/>
            <w:numPr>
              <w:ilvl w:val="0"/>
              <w:numId w:val="1"/>
            </w:numPr>
          </w:pPr>
          <w:r>
            <w:t>Inhoud</w:t>
          </w:r>
        </w:p>
        <w:p w14:paraId="04BEEB2C" w14:textId="77777777" w:rsidR="0090753A" w:rsidRDefault="0090753A" w:rsidP="0090753A">
          <w:pPr>
            <w:pStyle w:val="Inhopg1"/>
            <w:tabs>
              <w:tab w:val="left" w:pos="440"/>
              <w:tab w:val="right" w:leader="dot" w:pos="9016"/>
            </w:tabs>
            <w:rPr>
              <w:noProof/>
              <w:lang w:val="en-GB" w:eastAsia="en-GB"/>
            </w:rPr>
          </w:pPr>
          <w:r>
            <w:fldChar w:fldCharType="begin"/>
          </w:r>
          <w:r>
            <w:instrText xml:space="preserve"> TOC \o "1-3" \h \z \u </w:instrText>
          </w:r>
          <w:r>
            <w:fldChar w:fldCharType="separate"/>
          </w:r>
          <w:hyperlink w:anchor="_Toc7097528" w:history="1">
            <w:r w:rsidRPr="00455D43">
              <w:rPr>
                <w:rStyle w:val="Hyperlink"/>
                <w:noProof/>
              </w:rPr>
              <w:t>2</w:t>
            </w:r>
            <w:r>
              <w:rPr>
                <w:noProof/>
                <w:lang w:val="en-GB" w:eastAsia="en-GB"/>
              </w:rPr>
              <w:tab/>
            </w:r>
            <w:r w:rsidRPr="00455D43">
              <w:rPr>
                <w:rStyle w:val="Hyperlink"/>
                <w:noProof/>
              </w:rPr>
              <w:t>Inleiding</w:t>
            </w:r>
            <w:r>
              <w:rPr>
                <w:noProof/>
                <w:webHidden/>
              </w:rPr>
              <w:tab/>
            </w:r>
            <w:r>
              <w:rPr>
                <w:noProof/>
                <w:webHidden/>
              </w:rPr>
              <w:fldChar w:fldCharType="begin"/>
            </w:r>
            <w:r>
              <w:rPr>
                <w:noProof/>
                <w:webHidden/>
              </w:rPr>
              <w:instrText xml:space="preserve"> PAGEREF _Toc7097528 \h </w:instrText>
            </w:r>
            <w:r>
              <w:rPr>
                <w:noProof/>
                <w:webHidden/>
              </w:rPr>
            </w:r>
            <w:r>
              <w:rPr>
                <w:noProof/>
                <w:webHidden/>
              </w:rPr>
              <w:fldChar w:fldCharType="separate"/>
            </w:r>
            <w:r>
              <w:rPr>
                <w:noProof/>
                <w:webHidden/>
              </w:rPr>
              <w:t>3</w:t>
            </w:r>
            <w:r>
              <w:rPr>
                <w:noProof/>
                <w:webHidden/>
              </w:rPr>
              <w:fldChar w:fldCharType="end"/>
            </w:r>
          </w:hyperlink>
        </w:p>
        <w:p w14:paraId="2B50AA16" w14:textId="77777777" w:rsidR="0090753A" w:rsidRDefault="002F1D96" w:rsidP="0090753A">
          <w:pPr>
            <w:pStyle w:val="Inhopg1"/>
            <w:tabs>
              <w:tab w:val="left" w:pos="440"/>
              <w:tab w:val="right" w:leader="dot" w:pos="9016"/>
            </w:tabs>
            <w:rPr>
              <w:noProof/>
              <w:lang w:val="en-GB" w:eastAsia="en-GB"/>
            </w:rPr>
          </w:pPr>
          <w:hyperlink w:anchor="_Toc7097529" w:history="1">
            <w:r w:rsidR="0090753A" w:rsidRPr="00455D43">
              <w:rPr>
                <w:rStyle w:val="Hyperlink"/>
                <w:noProof/>
              </w:rPr>
              <w:t>3</w:t>
            </w:r>
            <w:r w:rsidR="0090753A">
              <w:rPr>
                <w:noProof/>
                <w:lang w:val="en-GB" w:eastAsia="en-GB"/>
              </w:rPr>
              <w:tab/>
            </w:r>
            <w:r w:rsidR="0090753A" w:rsidRPr="00455D43">
              <w:rPr>
                <w:rStyle w:val="Hyperlink"/>
                <w:noProof/>
              </w:rPr>
              <w:t>Organisatorische Context</w:t>
            </w:r>
            <w:r w:rsidR="0090753A">
              <w:rPr>
                <w:noProof/>
                <w:webHidden/>
              </w:rPr>
              <w:tab/>
            </w:r>
            <w:r w:rsidR="0090753A">
              <w:rPr>
                <w:noProof/>
                <w:webHidden/>
              </w:rPr>
              <w:fldChar w:fldCharType="begin"/>
            </w:r>
            <w:r w:rsidR="0090753A">
              <w:rPr>
                <w:noProof/>
                <w:webHidden/>
              </w:rPr>
              <w:instrText xml:space="preserve"> PAGEREF _Toc7097529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5099E32F" w14:textId="77777777" w:rsidR="0090753A" w:rsidRDefault="002F1D96" w:rsidP="0090753A">
          <w:pPr>
            <w:pStyle w:val="Inhopg2"/>
            <w:tabs>
              <w:tab w:val="left" w:pos="880"/>
              <w:tab w:val="right" w:leader="dot" w:pos="9016"/>
            </w:tabs>
            <w:rPr>
              <w:noProof/>
              <w:lang w:val="en-GB" w:eastAsia="en-GB"/>
            </w:rPr>
          </w:pPr>
          <w:hyperlink w:anchor="_Toc7097530" w:history="1">
            <w:r w:rsidR="0090753A" w:rsidRPr="00455D43">
              <w:rPr>
                <w:rStyle w:val="Hyperlink"/>
                <w:noProof/>
              </w:rPr>
              <w:t>3.1</w:t>
            </w:r>
            <w:r w:rsidR="0090753A">
              <w:rPr>
                <w:noProof/>
                <w:lang w:val="en-GB" w:eastAsia="en-GB"/>
              </w:rPr>
              <w:tab/>
            </w:r>
            <w:r w:rsidR="0090753A" w:rsidRPr="00455D43">
              <w:rPr>
                <w:rStyle w:val="Hyperlink"/>
                <w:noProof/>
              </w:rPr>
              <w:t>Gibas Automation</w:t>
            </w:r>
            <w:r w:rsidR="0090753A">
              <w:rPr>
                <w:noProof/>
                <w:webHidden/>
              </w:rPr>
              <w:tab/>
            </w:r>
            <w:r w:rsidR="0090753A">
              <w:rPr>
                <w:noProof/>
                <w:webHidden/>
              </w:rPr>
              <w:fldChar w:fldCharType="begin"/>
            </w:r>
            <w:r w:rsidR="0090753A">
              <w:rPr>
                <w:noProof/>
                <w:webHidden/>
              </w:rPr>
              <w:instrText xml:space="preserve"> PAGEREF _Toc7097530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3AAD7012" w14:textId="77777777" w:rsidR="0090753A" w:rsidRDefault="002F1D96" w:rsidP="0090753A">
          <w:pPr>
            <w:pStyle w:val="Inhopg2"/>
            <w:tabs>
              <w:tab w:val="left" w:pos="880"/>
              <w:tab w:val="right" w:leader="dot" w:pos="9016"/>
            </w:tabs>
            <w:rPr>
              <w:noProof/>
              <w:lang w:val="en-GB" w:eastAsia="en-GB"/>
            </w:rPr>
          </w:pPr>
          <w:hyperlink w:anchor="_Toc7097531" w:history="1">
            <w:r w:rsidR="0090753A" w:rsidRPr="00455D43">
              <w:rPr>
                <w:rStyle w:val="Hyperlink"/>
                <w:noProof/>
              </w:rPr>
              <w:t>3.2</w:t>
            </w:r>
            <w:r w:rsidR="0090753A">
              <w:rPr>
                <w:noProof/>
                <w:lang w:val="en-GB" w:eastAsia="en-GB"/>
              </w:rPr>
              <w:tab/>
            </w:r>
            <w:r w:rsidR="0090753A" w:rsidRPr="00455D43">
              <w:rPr>
                <w:rStyle w:val="Hyperlink"/>
                <w:noProof/>
              </w:rPr>
              <w:t>Bedrijfs- en Informatiesystemen</w:t>
            </w:r>
            <w:r w:rsidR="0090753A">
              <w:rPr>
                <w:noProof/>
                <w:webHidden/>
              </w:rPr>
              <w:tab/>
            </w:r>
            <w:r w:rsidR="0090753A">
              <w:rPr>
                <w:noProof/>
                <w:webHidden/>
              </w:rPr>
              <w:fldChar w:fldCharType="begin"/>
            </w:r>
            <w:r w:rsidR="0090753A">
              <w:rPr>
                <w:noProof/>
                <w:webHidden/>
              </w:rPr>
              <w:instrText xml:space="preserve"> PAGEREF _Toc7097531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2AB12EE5" w14:textId="77777777" w:rsidR="0090753A" w:rsidRDefault="002F1D96" w:rsidP="0090753A">
          <w:pPr>
            <w:pStyle w:val="Inhopg3"/>
            <w:tabs>
              <w:tab w:val="left" w:pos="1320"/>
              <w:tab w:val="right" w:leader="dot" w:pos="9016"/>
            </w:tabs>
            <w:rPr>
              <w:noProof/>
              <w:lang w:val="en-GB" w:eastAsia="en-GB"/>
            </w:rPr>
          </w:pPr>
          <w:hyperlink w:anchor="_Toc7097532" w:history="1">
            <w:r w:rsidR="0090753A" w:rsidRPr="00455D43">
              <w:rPr>
                <w:rStyle w:val="Hyperlink"/>
                <w:noProof/>
              </w:rPr>
              <w:t>3.2.1</w:t>
            </w:r>
            <w:r w:rsidR="0090753A">
              <w:rPr>
                <w:noProof/>
                <w:lang w:val="en-GB" w:eastAsia="en-GB"/>
              </w:rPr>
              <w:tab/>
            </w:r>
            <w:r w:rsidR="0090753A" w:rsidRPr="00455D43">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_Toc7097532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6A60BE30" w14:textId="77777777" w:rsidR="0090753A" w:rsidRDefault="002F1D96" w:rsidP="0090753A">
          <w:pPr>
            <w:pStyle w:val="Inhopg3"/>
            <w:tabs>
              <w:tab w:val="left" w:pos="1320"/>
              <w:tab w:val="right" w:leader="dot" w:pos="9016"/>
            </w:tabs>
            <w:rPr>
              <w:noProof/>
              <w:lang w:val="en-GB" w:eastAsia="en-GB"/>
            </w:rPr>
          </w:pPr>
          <w:hyperlink w:anchor="_Toc7097533" w:history="1">
            <w:r w:rsidR="0090753A" w:rsidRPr="00455D43">
              <w:rPr>
                <w:rStyle w:val="Hyperlink"/>
                <w:noProof/>
              </w:rPr>
              <w:t>3.2.2</w:t>
            </w:r>
            <w:r w:rsidR="0090753A">
              <w:rPr>
                <w:noProof/>
                <w:lang w:val="en-GB" w:eastAsia="en-GB"/>
              </w:rPr>
              <w:tab/>
            </w:r>
            <w:r w:rsidR="0090753A" w:rsidRPr="00455D43">
              <w:rPr>
                <w:rStyle w:val="Hyperlink"/>
                <w:noProof/>
              </w:rPr>
              <w:t>Product Transportation System</w:t>
            </w:r>
            <w:r w:rsidR="0090753A">
              <w:rPr>
                <w:noProof/>
                <w:webHidden/>
              </w:rPr>
              <w:tab/>
            </w:r>
            <w:r w:rsidR="0090753A">
              <w:rPr>
                <w:noProof/>
                <w:webHidden/>
              </w:rPr>
              <w:fldChar w:fldCharType="begin"/>
            </w:r>
            <w:r w:rsidR="0090753A">
              <w:rPr>
                <w:noProof/>
                <w:webHidden/>
              </w:rPr>
              <w:instrText xml:space="preserve"> PAGEREF _Toc7097533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1C6D1DB8" w14:textId="77777777" w:rsidR="0090753A" w:rsidRDefault="002F1D96" w:rsidP="0090753A">
          <w:pPr>
            <w:pStyle w:val="Inhopg3"/>
            <w:tabs>
              <w:tab w:val="left" w:pos="1320"/>
              <w:tab w:val="right" w:leader="dot" w:pos="9016"/>
            </w:tabs>
            <w:rPr>
              <w:noProof/>
              <w:lang w:val="en-GB" w:eastAsia="en-GB"/>
            </w:rPr>
          </w:pPr>
          <w:hyperlink w:anchor="_Toc7097534" w:history="1">
            <w:r w:rsidR="0090753A" w:rsidRPr="00455D43">
              <w:rPr>
                <w:rStyle w:val="Hyperlink"/>
                <w:noProof/>
              </w:rPr>
              <w:t>3.2.3</w:t>
            </w:r>
            <w:r w:rsidR="0090753A">
              <w:rPr>
                <w:noProof/>
                <w:lang w:val="en-GB" w:eastAsia="en-GB"/>
              </w:rPr>
              <w:tab/>
            </w:r>
            <w:r w:rsidR="0090753A" w:rsidRPr="00455D43">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_Toc7097534 \h </w:instrText>
            </w:r>
            <w:r w:rsidR="0090753A">
              <w:rPr>
                <w:noProof/>
                <w:webHidden/>
              </w:rPr>
            </w:r>
            <w:r w:rsidR="0090753A">
              <w:rPr>
                <w:noProof/>
                <w:webHidden/>
              </w:rPr>
              <w:fldChar w:fldCharType="separate"/>
            </w:r>
            <w:r w:rsidR="0090753A">
              <w:rPr>
                <w:noProof/>
                <w:webHidden/>
              </w:rPr>
              <w:t>5</w:t>
            </w:r>
            <w:r w:rsidR="0090753A">
              <w:rPr>
                <w:noProof/>
                <w:webHidden/>
              </w:rPr>
              <w:fldChar w:fldCharType="end"/>
            </w:r>
          </w:hyperlink>
        </w:p>
        <w:p w14:paraId="2119CD00" w14:textId="77777777" w:rsidR="0090753A" w:rsidRDefault="002F1D96" w:rsidP="0090753A">
          <w:pPr>
            <w:pStyle w:val="Inhopg2"/>
            <w:tabs>
              <w:tab w:val="left" w:pos="880"/>
              <w:tab w:val="right" w:leader="dot" w:pos="9016"/>
            </w:tabs>
            <w:rPr>
              <w:noProof/>
              <w:lang w:val="en-GB" w:eastAsia="en-GB"/>
            </w:rPr>
          </w:pPr>
          <w:hyperlink w:anchor="_Toc7097535" w:history="1">
            <w:r w:rsidR="0090753A" w:rsidRPr="00455D43">
              <w:rPr>
                <w:rStyle w:val="Hyperlink"/>
                <w:noProof/>
              </w:rPr>
              <w:t>3.3</w:t>
            </w:r>
            <w:r w:rsidR="0090753A">
              <w:rPr>
                <w:noProof/>
                <w:lang w:val="en-GB" w:eastAsia="en-GB"/>
              </w:rPr>
              <w:tab/>
            </w:r>
            <w:r w:rsidR="0090753A" w:rsidRPr="00455D43">
              <w:rPr>
                <w:rStyle w:val="Hyperlink"/>
                <w:noProof/>
              </w:rPr>
              <w:t>Bedrijfscultuur</w:t>
            </w:r>
            <w:r w:rsidR="0090753A">
              <w:rPr>
                <w:noProof/>
                <w:webHidden/>
              </w:rPr>
              <w:tab/>
            </w:r>
            <w:r w:rsidR="0090753A">
              <w:rPr>
                <w:noProof/>
                <w:webHidden/>
              </w:rPr>
              <w:fldChar w:fldCharType="begin"/>
            </w:r>
            <w:r w:rsidR="0090753A">
              <w:rPr>
                <w:noProof/>
                <w:webHidden/>
              </w:rPr>
              <w:instrText xml:space="preserve"> PAGEREF _Toc7097535 \h </w:instrText>
            </w:r>
            <w:r w:rsidR="0090753A">
              <w:rPr>
                <w:noProof/>
                <w:webHidden/>
              </w:rPr>
            </w:r>
            <w:r w:rsidR="0090753A">
              <w:rPr>
                <w:noProof/>
                <w:webHidden/>
              </w:rPr>
              <w:fldChar w:fldCharType="separate"/>
            </w:r>
            <w:r w:rsidR="0090753A">
              <w:rPr>
                <w:noProof/>
                <w:webHidden/>
              </w:rPr>
              <w:t>5</w:t>
            </w:r>
            <w:r w:rsidR="0090753A">
              <w:rPr>
                <w:noProof/>
                <w:webHidden/>
              </w:rPr>
              <w:fldChar w:fldCharType="end"/>
            </w:r>
          </w:hyperlink>
        </w:p>
        <w:p w14:paraId="75DA3278" w14:textId="77777777" w:rsidR="0090753A" w:rsidRDefault="002F1D96" w:rsidP="0090753A">
          <w:pPr>
            <w:pStyle w:val="Inhopg2"/>
            <w:tabs>
              <w:tab w:val="left" w:pos="880"/>
              <w:tab w:val="right" w:leader="dot" w:pos="9016"/>
            </w:tabs>
            <w:rPr>
              <w:noProof/>
              <w:lang w:val="en-GB" w:eastAsia="en-GB"/>
            </w:rPr>
          </w:pPr>
          <w:hyperlink w:anchor="_Toc7097536" w:history="1">
            <w:r w:rsidR="0090753A" w:rsidRPr="00455D43">
              <w:rPr>
                <w:rStyle w:val="Hyperlink"/>
                <w:noProof/>
              </w:rPr>
              <w:t>3.4</w:t>
            </w:r>
            <w:r w:rsidR="0090753A">
              <w:rPr>
                <w:noProof/>
                <w:lang w:val="en-GB" w:eastAsia="en-GB"/>
              </w:rPr>
              <w:tab/>
            </w:r>
            <w:r w:rsidR="0090753A" w:rsidRPr="00455D43">
              <w:rPr>
                <w:rStyle w:val="Hyperlink"/>
                <w:noProof/>
              </w:rPr>
              <w:t>Taken en Positie van Stagiair</w:t>
            </w:r>
            <w:r w:rsidR="0090753A">
              <w:rPr>
                <w:noProof/>
                <w:webHidden/>
              </w:rPr>
              <w:tab/>
            </w:r>
            <w:r w:rsidR="0090753A">
              <w:rPr>
                <w:noProof/>
                <w:webHidden/>
              </w:rPr>
              <w:fldChar w:fldCharType="begin"/>
            </w:r>
            <w:r w:rsidR="0090753A">
              <w:rPr>
                <w:noProof/>
                <w:webHidden/>
              </w:rPr>
              <w:instrText xml:space="preserve"> PAGEREF _Toc7097536 \h </w:instrText>
            </w:r>
            <w:r w:rsidR="0090753A">
              <w:rPr>
                <w:noProof/>
                <w:webHidden/>
              </w:rPr>
            </w:r>
            <w:r w:rsidR="0090753A">
              <w:rPr>
                <w:noProof/>
                <w:webHidden/>
              </w:rPr>
              <w:fldChar w:fldCharType="separate"/>
            </w:r>
            <w:r w:rsidR="0090753A">
              <w:rPr>
                <w:noProof/>
                <w:webHidden/>
              </w:rPr>
              <w:t>6</w:t>
            </w:r>
            <w:r w:rsidR="0090753A">
              <w:rPr>
                <w:noProof/>
                <w:webHidden/>
              </w:rPr>
              <w:fldChar w:fldCharType="end"/>
            </w:r>
          </w:hyperlink>
        </w:p>
        <w:p w14:paraId="4ECF0BA5" w14:textId="77777777" w:rsidR="0090753A" w:rsidRDefault="002F1D96" w:rsidP="0090753A">
          <w:pPr>
            <w:pStyle w:val="Inhopg1"/>
            <w:tabs>
              <w:tab w:val="left" w:pos="440"/>
              <w:tab w:val="right" w:leader="dot" w:pos="9016"/>
            </w:tabs>
            <w:rPr>
              <w:noProof/>
              <w:lang w:val="en-GB" w:eastAsia="en-GB"/>
            </w:rPr>
          </w:pPr>
          <w:hyperlink w:anchor="_Toc7097537" w:history="1">
            <w:r w:rsidR="0090753A" w:rsidRPr="00455D43">
              <w:rPr>
                <w:rStyle w:val="Hyperlink"/>
                <w:noProof/>
              </w:rPr>
              <w:t>4</w:t>
            </w:r>
            <w:r w:rsidR="0090753A">
              <w:rPr>
                <w:noProof/>
                <w:lang w:val="en-GB" w:eastAsia="en-GB"/>
              </w:rPr>
              <w:tab/>
            </w:r>
            <w:r w:rsidR="0090753A" w:rsidRPr="00455D43">
              <w:rPr>
                <w:rStyle w:val="Hyperlink"/>
                <w:noProof/>
              </w:rPr>
              <w:t>De Opdracht</w:t>
            </w:r>
            <w:r w:rsidR="0090753A">
              <w:rPr>
                <w:noProof/>
                <w:webHidden/>
              </w:rPr>
              <w:tab/>
            </w:r>
            <w:r w:rsidR="0090753A">
              <w:rPr>
                <w:noProof/>
                <w:webHidden/>
              </w:rPr>
              <w:fldChar w:fldCharType="begin"/>
            </w:r>
            <w:r w:rsidR="0090753A">
              <w:rPr>
                <w:noProof/>
                <w:webHidden/>
              </w:rPr>
              <w:instrText xml:space="preserve"> PAGEREF _Toc7097537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77FEA210" w14:textId="77777777" w:rsidR="0090753A" w:rsidRDefault="002F1D96" w:rsidP="0090753A">
          <w:pPr>
            <w:pStyle w:val="Inhopg2"/>
            <w:tabs>
              <w:tab w:val="left" w:pos="880"/>
              <w:tab w:val="right" w:leader="dot" w:pos="9016"/>
            </w:tabs>
            <w:rPr>
              <w:noProof/>
              <w:lang w:val="en-GB" w:eastAsia="en-GB"/>
            </w:rPr>
          </w:pPr>
          <w:hyperlink w:anchor="_Toc7097538" w:history="1">
            <w:r w:rsidR="0090753A" w:rsidRPr="00455D43">
              <w:rPr>
                <w:rStyle w:val="Hyperlink"/>
                <w:noProof/>
              </w:rPr>
              <w:t>4.1</w:t>
            </w:r>
            <w:r w:rsidR="0090753A">
              <w:rPr>
                <w:noProof/>
                <w:lang w:val="en-GB" w:eastAsia="en-GB"/>
              </w:rPr>
              <w:tab/>
            </w:r>
            <w:r w:rsidR="0090753A" w:rsidRPr="00455D43">
              <w:rPr>
                <w:rStyle w:val="Hyperlink"/>
                <w:noProof/>
              </w:rPr>
              <w:t>Stageopdracht</w:t>
            </w:r>
            <w:r w:rsidR="0090753A">
              <w:rPr>
                <w:noProof/>
                <w:webHidden/>
              </w:rPr>
              <w:tab/>
            </w:r>
            <w:r w:rsidR="0090753A">
              <w:rPr>
                <w:noProof/>
                <w:webHidden/>
              </w:rPr>
              <w:fldChar w:fldCharType="begin"/>
            </w:r>
            <w:r w:rsidR="0090753A">
              <w:rPr>
                <w:noProof/>
                <w:webHidden/>
              </w:rPr>
              <w:instrText xml:space="preserve"> PAGEREF _Toc7097538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7E9C39F1" w14:textId="77777777" w:rsidR="0090753A" w:rsidRDefault="002F1D96" w:rsidP="0090753A">
          <w:pPr>
            <w:pStyle w:val="Inhopg2"/>
            <w:tabs>
              <w:tab w:val="left" w:pos="880"/>
              <w:tab w:val="right" w:leader="dot" w:pos="9016"/>
            </w:tabs>
            <w:rPr>
              <w:noProof/>
              <w:lang w:val="en-GB" w:eastAsia="en-GB"/>
            </w:rPr>
          </w:pPr>
          <w:hyperlink w:anchor="_Toc7097539" w:history="1">
            <w:r w:rsidR="0090753A" w:rsidRPr="00455D43">
              <w:rPr>
                <w:rStyle w:val="Hyperlink"/>
                <w:noProof/>
              </w:rPr>
              <w:t>4.2</w:t>
            </w:r>
            <w:r w:rsidR="0090753A">
              <w:rPr>
                <w:noProof/>
                <w:lang w:val="en-GB" w:eastAsia="en-GB"/>
              </w:rPr>
              <w:tab/>
            </w:r>
            <w:r w:rsidR="0090753A" w:rsidRPr="00455D43">
              <w:rPr>
                <w:rStyle w:val="Hyperlink"/>
                <w:noProof/>
              </w:rPr>
              <w:t>Businessdoel</w:t>
            </w:r>
            <w:r w:rsidR="0090753A">
              <w:rPr>
                <w:noProof/>
                <w:webHidden/>
              </w:rPr>
              <w:tab/>
            </w:r>
            <w:r w:rsidR="0090753A">
              <w:rPr>
                <w:noProof/>
                <w:webHidden/>
              </w:rPr>
              <w:fldChar w:fldCharType="begin"/>
            </w:r>
            <w:r w:rsidR="0090753A">
              <w:rPr>
                <w:noProof/>
                <w:webHidden/>
              </w:rPr>
              <w:instrText xml:space="preserve"> PAGEREF _Toc7097539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4A67D5C0" w14:textId="77777777" w:rsidR="0090753A" w:rsidRDefault="002F1D96" w:rsidP="0090753A">
          <w:pPr>
            <w:pStyle w:val="Inhopg2"/>
            <w:tabs>
              <w:tab w:val="left" w:pos="880"/>
              <w:tab w:val="right" w:leader="dot" w:pos="9016"/>
            </w:tabs>
            <w:rPr>
              <w:noProof/>
              <w:lang w:val="en-GB" w:eastAsia="en-GB"/>
            </w:rPr>
          </w:pPr>
          <w:hyperlink w:anchor="_Toc7097540" w:history="1">
            <w:r w:rsidR="0090753A" w:rsidRPr="00455D43">
              <w:rPr>
                <w:rStyle w:val="Hyperlink"/>
                <w:noProof/>
              </w:rPr>
              <w:t>4.3</w:t>
            </w:r>
            <w:r w:rsidR="0090753A">
              <w:rPr>
                <w:noProof/>
                <w:lang w:val="en-GB" w:eastAsia="en-GB"/>
              </w:rPr>
              <w:tab/>
            </w:r>
            <w:r w:rsidR="0090753A" w:rsidRPr="00455D43">
              <w:rPr>
                <w:rStyle w:val="Hyperlink"/>
                <w:noProof/>
              </w:rPr>
              <w:t>Doelstelling Opdracht</w:t>
            </w:r>
            <w:r w:rsidR="0090753A">
              <w:rPr>
                <w:noProof/>
                <w:webHidden/>
              </w:rPr>
              <w:tab/>
            </w:r>
            <w:r w:rsidR="0090753A">
              <w:rPr>
                <w:noProof/>
                <w:webHidden/>
              </w:rPr>
              <w:fldChar w:fldCharType="begin"/>
            </w:r>
            <w:r w:rsidR="0090753A">
              <w:rPr>
                <w:noProof/>
                <w:webHidden/>
              </w:rPr>
              <w:instrText xml:space="preserve"> PAGEREF _Toc7097540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C8002B1" w14:textId="77777777" w:rsidR="0090753A" w:rsidRDefault="002F1D96" w:rsidP="0090753A">
          <w:pPr>
            <w:pStyle w:val="Inhopg2"/>
            <w:tabs>
              <w:tab w:val="left" w:pos="880"/>
              <w:tab w:val="right" w:leader="dot" w:pos="9016"/>
            </w:tabs>
            <w:rPr>
              <w:noProof/>
              <w:lang w:val="en-GB" w:eastAsia="en-GB"/>
            </w:rPr>
          </w:pPr>
          <w:hyperlink w:anchor="_Toc7097541" w:history="1">
            <w:r w:rsidR="0090753A" w:rsidRPr="00455D43">
              <w:rPr>
                <w:rStyle w:val="Hyperlink"/>
                <w:noProof/>
              </w:rPr>
              <w:t>4.4</w:t>
            </w:r>
            <w:r w:rsidR="0090753A">
              <w:rPr>
                <w:noProof/>
                <w:lang w:val="en-GB" w:eastAsia="en-GB"/>
              </w:rPr>
              <w:tab/>
            </w:r>
            <w:r w:rsidR="0090753A" w:rsidRPr="00455D43">
              <w:rPr>
                <w:rStyle w:val="Hyperlink"/>
                <w:noProof/>
              </w:rPr>
              <w:t>Eindproduct</w:t>
            </w:r>
            <w:r w:rsidR="0090753A">
              <w:rPr>
                <w:noProof/>
                <w:webHidden/>
              </w:rPr>
              <w:tab/>
            </w:r>
            <w:r w:rsidR="0090753A">
              <w:rPr>
                <w:noProof/>
                <w:webHidden/>
              </w:rPr>
              <w:fldChar w:fldCharType="begin"/>
            </w:r>
            <w:r w:rsidR="0090753A">
              <w:rPr>
                <w:noProof/>
                <w:webHidden/>
              </w:rPr>
              <w:instrText xml:space="preserve"> PAGEREF _Toc7097541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25F3EEE8" w14:textId="77777777" w:rsidR="0090753A" w:rsidRDefault="002F1D96" w:rsidP="0090753A">
          <w:pPr>
            <w:pStyle w:val="Inhopg2"/>
            <w:tabs>
              <w:tab w:val="left" w:pos="880"/>
              <w:tab w:val="right" w:leader="dot" w:pos="9016"/>
            </w:tabs>
            <w:rPr>
              <w:noProof/>
              <w:lang w:val="en-GB" w:eastAsia="en-GB"/>
            </w:rPr>
          </w:pPr>
          <w:hyperlink w:anchor="_Toc7097542" w:history="1">
            <w:r w:rsidR="0090753A" w:rsidRPr="00455D43">
              <w:rPr>
                <w:rStyle w:val="Hyperlink"/>
                <w:noProof/>
              </w:rPr>
              <w:t>4.5</w:t>
            </w:r>
            <w:r w:rsidR="0090753A">
              <w:rPr>
                <w:noProof/>
                <w:lang w:val="en-GB" w:eastAsia="en-GB"/>
              </w:rPr>
              <w:tab/>
            </w:r>
            <w:r w:rsidR="0090753A" w:rsidRPr="00455D43">
              <w:rPr>
                <w:rStyle w:val="Hyperlink"/>
                <w:noProof/>
              </w:rPr>
              <w:t>Tussenproducten</w:t>
            </w:r>
            <w:r w:rsidR="0090753A">
              <w:rPr>
                <w:noProof/>
                <w:webHidden/>
              </w:rPr>
              <w:tab/>
            </w:r>
            <w:r w:rsidR="0090753A">
              <w:rPr>
                <w:noProof/>
                <w:webHidden/>
              </w:rPr>
              <w:fldChar w:fldCharType="begin"/>
            </w:r>
            <w:r w:rsidR="0090753A">
              <w:rPr>
                <w:noProof/>
                <w:webHidden/>
              </w:rPr>
              <w:instrText xml:space="preserve"> PAGEREF _Toc7097542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1A211360" w14:textId="77777777" w:rsidR="0090753A" w:rsidRDefault="002F1D96" w:rsidP="0090753A">
          <w:pPr>
            <w:pStyle w:val="Inhopg3"/>
            <w:tabs>
              <w:tab w:val="left" w:pos="1320"/>
              <w:tab w:val="right" w:leader="dot" w:pos="9016"/>
            </w:tabs>
            <w:rPr>
              <w:noProof/>
              <w:lang w:val="en-GB" w:eastAsia="en-GB"/>
            </w:rPr>
          </w:pPr>
          <w:hyperlink w:anchor="_Toc7097543" w:history="1">
            <w:r w:rsidR="0090753A" w:rsidRPr="00455D43">
              <w:rPr>
                <w:rStyle w:val="Hyperlink"/>
                <w:noProof/>
              </w:rPr>
              <w:t>4.5.1</w:t>
            </w:r>
            <w:r w:rsidR="0090753A">
              <w:rPr>
                <w:noProof/>
                <w:lang w:val="en-GB" w:eastAsia="en-GB"/>
              </w:rPr>
              <w:tab/>
            </w:r>
            <w:r w:rsidR="0090753A" w:rsidRPr="00455D43">
              <w:rPr>
                <w:rStyle w:val="Hyperlink"/>
                <w:noProof/>
              </w:rPr>
              <w:t>Gemaakte keuzes en onderbouwing</w:t>
            </w:r>
            <w:r w:rsidR="0090753A">
              <w:rPr>
                <w:noProof/>
                <w:webHidden/>
              </w:rPr>
              <w:tab/>
            </w:r>
            <w:r w:rsidR="0090753A">
              <w:rPr>
                <w:noProof/>
                <w:webHidden/>
              </w:rPr>
              <w:fldChar w:fldCharType="begin"/>
            </w:r>
            <w:r w:rsidR="0090753A">
              <w:rPr>
                <w:noProof/>
                <w:webHidden/>
              </w:rPr>
              <w:instrText xml:space="preserve"> PAGEREF _Toc7097543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1F0FC3B" w14:textId="77777777" w:rsidR="0090753A" w:rsidRDefault="002F1D96" w:rsidP="0090753A">
          <w:pPr>
            <w:pStyle w:val="Inhopg3"/>
            <w:tabs>
              <w:tab w:val="left" w:pos="1320"/>
              <w:tab w:val="right" w:leader="dot" w:pos="9016"/>
            </w:tabs>
            <w:rPr>
              <w:noProof/>
              <w:lang w:val="en-GB" w:eastAsia="en-GB"/>
            </w:rPr>
          </w:pPr>
          <w:hyperlink w:anchor="_Toc7097544" w:history="1">
            <w:r w:rsidR="0090753A" w:rsidRPr="00455D43">
              <w:rPr>
                <w:rStyle w:val="Hyperlink"/>
                <w:noProof/>
              </w:rPr>
              <w:t>4.5.2</w:t>
            </w:r>
            <w:r w:rsidR="0090753A">
              <w:rPr>
                <w:noProof/>
                <w:lang w:val="en-GB" w:eastAsia="en-GB"/>
              </w:rPr>
              <w:tab/>
            </w:r>
            <w:r w:rsidR="0090753A" w:rsidRPr="00455D43">
              <w:rPr>
                <w:rStyle w:val="Hyperlink"/>
                <w:noProof/>
              </w:rPr>
              <w:t>Solution Architecture</w:t>
            </w:r>
            <w:r w:rsidR="0090753A">
              <w:rPr>
                <w:noProof/>
                <w:webHidden/>
              </w:rPr>
              <w:tab/>
            </w:r>
            <w:r w:rsidR="0090753A">
              <w:rPr>
                <w:noProof/>
                <w:webHidden/>
              </w:rPr>
              <w:fldChar w:fldCharType="begin"/>
            </w:r>
            <w:r w:rsidR="0090753A">
              <w:rPr>
                <w:noProof/>
                <w:webHidden/>
              </w:rPr>
              <w:instrText xml:space="preserve"> PAGEREF _Toc7097544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1509194F" w14:textId="77777777" w:rsidR="0090753A" w:rsidRDefault="002F1D96" w:rsidP="0090753A">
          <w:pPr>
            <w:pStyle w:val="Inhopg3"/>
            <w:tabs>
              <w:tab w:val="left" w:pos="1320"/>
              <w:tab w:val="right" w:leader="dot" w:pos="9016"/>
            </w:tabs>
            <w:rPr>
              <w:noProof/>
              <w:lang w:val="en-GB" w:eastAsia="en-GB"/>
            </w:rPr>
          </w:pPr>
          <w:hyperlink w:anchor="_Toc7097545" w:history="1">
            <w:r w:rsidR="0090753A" w:rsidRPr="00455D43">
              <w:rPr>
                <w:rStyle w:val="Hyperlink"/>
                <w:noProof/>
              </w:rPr>
              <w:t>4.5.3</w:t>
            </w:r>
            <w:r w:rsidR="0090753A">
              <w:rPr>
                <w:noProof/>
                <w:lang w:val="en-GB" w:eastAsia="en-GB"/>
              </w:rPr>
              <w:tab/>
            </w:r>
            <w:r w:rsidR="0090753A" w:rsidRPr="00455D43">
              <w:rPr>
                <w:rStyle w:val="Hyperlink"/>
                <w:noProof/>
              </w:rPr>
              <w:t>Vertical Slice</w:t>
            </w:r>
            <w:r w:rsidR="0090753A">
              <w:rPr>
                <w:noProof/>
                <w:webHidden/>
              </w:rPr>
              <w:tab/>
            </w:r>
            <w:r w:rsidR="0090753A">
              <w:rPr>
                <w:noProof/>
                <w:webHidden/>
              </w:rPr>
              <w:fldChar w:fldCharType="begin"/>
            </w:r>
            <w:r w:rsidR="0090753A">
              <w:rPr>
                <w:noProof/>
                <w:webHidden/>
              </w:rPr>
              <w:instrText xml:space="preserve"> PAGEREF _Toc7097545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191CB62F" w14:textId="77777777" w:rsidR="0090753A" w:rsidRDefault="002F1D96" w:rsidP="0090753A">
          <w:pPr>
            <w:pStyle w:val="Inhopg2"/>
            <w:tabs>
              <w:tab w:val="left" w:pos="880"/>
              <w:tab w:val="right" w:leader="dot" w:pos="9016"/>
            </w:tabs>
            <w:rPr>
              <w:noProof/>
              <w:lang w:val="en-GB" w:eastAsia="en-GB"/>
            </w:rPr>
          </w:pPr>
          <w:hyperlink w:anchor="_Toc7097546" w:history="1">
            <w:r w:rsidR="0090753A" w:rsidRPr="00455D43">
              <w:rPr>
                <w:rStyle w:val="Hyperlink"/>
                <w:noProof/>
              </w:rPr>
              <w:t>4.6</w:t>
            </w:r>
            <w:r w:rsidR="0090753A">
              <w:rPr>
                <w:noProof/>
                <w:lang w:val="en-GB" w:eastAsia="en-GB"/>
              </w:rPr>
              <w:tab/>
            </w:r>
            <w:r w:rsidR="0090753A" w:rsidRPr="00455D43">
              <w:rPr>
                <w:rStyle w:val="Hyperlink"/>
                <w:noProof/>
              </w:rPr>
              <w:t>Projectmethode</w:t>
            </w:r>
            <w:r w:rsidR="0090753A">
              <w:rPr>
                <w:noProof/>
                <w:webHidden/>
              </w:rPr>
              <w:tab/>
            </w:r>
            <w:r w:rsidR="0090753A">
              <w:rPr>
                <w:noProof/>
                <w:webHidden/>
              </w:rPr>
              <w:fldChar w:fldCharType="begin"/>
            </w:r>
            <w:r w:rsidR="0090753A">
              <w:rPr>
                <w:noProof/>
                <w:webHidden/>
              </w:rPr>
              <w:instrText xml:space="preserve"> PAGEREF _Toc7097546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7D85E251" w14:textId="77777777" w:rsidR="0090753A" w:rsidRDefault="002F1D96" w:rsidP="0090753A">
          <w:pPr>
            <w:pStyle w:val="Inhopg2"/>
            <w:tabs>
              <w:tab w:val="left" w:pos="880"/>
              <w:tab w:val="right" w:leader="dot" w:pos="9016"/>
            </w:tabs>
            <w:rPr>
              <w:noProof/>
              <w:lang w:val="en-GB" w:eastAsia="en-GB"/>
            </w:rPr>
          </w:pPr>
          <w:hyperlink w:anchor="_Toc7097547" w:history="1">
            <w:r w:rsidR="0090753A" w:rsidRPr="00455D43">
              <w:rPr>
                <w:rStyle w:val="Hyperlink"/>
                <w:noProof/>
              </w:rPr>
              <w:t>4.7</w:t>
            </w:r>
            <w:r w:rsidR="0090753A">
              <w:rPr>
                <w:noProof/>
                <w:lang w:val="en-GB" w:eastAsia="en-GB"/>
              </w:rPr>
              <w:tab/>
            </w:r>
            <w:r w:rsidR="0090753A" w:rsidRPr="00455D43">
              <w:rPr>
                <w:rStyle w:val="Hyperlink"/>
                <w:noProof/>
              </w:rPr>
              <w:t>Hoofd en Deelvragen</w:t>
            </w:r>
            <w:r w:rsidR="0090753A">
              <w:rPr>
                <w:noProof/>
                <w:webHidden/>
              </w:rPr>
              <w:tab/>
            </w:r>
            <w:r w:rsidR="0090753A">
              <w:rPr>
                <w:noProof/>
                <w:webHidden/>
              </w:rPr>
              <w:fldChar w:fldCharType="begin"/>
            </w:r>
            <w:r w:rsidR="0090753A">
              <w:rPr>
                <w:noProof/>
                <w:webHidden/>
              </w:rPr>
              <w:instrText xml:space="preserve"> PAGEREF _Toc7097547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144834F0" w14:textId="77777777" w:rsidR="0090753A" w:rsidRDefault="002F1D96" w:rsidP="0090753A">
          <w:pPr>
            <w:pStyle w:val="Inhopg1"/>
            <w:tabs>
              <w:tab w:val="left" w:pos="440"/>
              <w:tab w:val="right" w:leader="dot" w:pos="9016"/>
            </w:tabs>
            <w:rPr>
              <w:noProof/>
              <w:lang w:val="en-GB" w:eastAsia="en-GB"/>
            </w:rPr>
          </w:pPr>
          <w:hyperlink w:anchor="_Toc7097548" w:history="1">
            <w:r w:rsidR="0090753A" w:rsidRPr="00455D43">
              <w:rPr>
                <w:rStyle w:val="Hyperlink"/>
                <w:noProof/>
              </w:rPr>
              <w:t>5</w:t>
            </w:r>
            <w:r w:rsidR="0090753A">
              <w:rPr>
                <w:noProof/>
                <w:lang w:val="en-GB" w:eastAsia="en-GB"/>
              </w:rPr>
              <w:tab/>
            </w:r>
            <w:r w:rsidR="0090753A" w:rsidRPr="00455D43">
              <w:rPr>
                <w:rStyle w:val="Hyperlink"/>
                <w:noProof/>
              </w:rPr>
              <w:t>Theoretisch Kader</w:t>
            </w:r>
            <w:r w:rsidR="0090753A">
              <w:rPr>
                <w:noProof/>
                <w:webHidden/>
              </w:rPr>
              <w:tab/>
            </w:r>
            <w:r w:rsidR="0090753A">
              <w:rPr>
                <w:noProof/>
                <w:webHidden/>
              </w:rPr>
              <w:fldChar w:fldCharType="begin"/>
            </w:r>
            <w:r w:rsidR="0090753A">
              <w:rPr>
                <w:noProof/>
                <w:webHidden/>
              </w:rPr>
              <w:instrText xml:space="preserve"> PAGEREF _Toc7097548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3123AA3D" w14:textId="77777777" w:rsidR="0090753A" w:rsidRDefault="002F1D96" w:rsidP="0090753A">
          <w:pPr>
            <w:pStyle w:val="Inhopg2"/>
            <w:tabs>
              <w:tab w:val="left" w:pos="880"/>
              <w:tab w:val="right" w:leader="dot" w:pos="9016"/>
            </w:tabs>
            <w:rPr>
              <w:noProof/>
              <w:lang w:val="en-GB" w:eastAsia="en-GB"/>
            </w:rPr>
          </w:pPr>
          <w:hyperlink w:anchor="_Toc7097549" w:history="1">
            <w:r w:rsidR="0090753A" w:rsidRPr="00455D43">
              <w:rPr>
                <w:rStyle w:val="Hyperlink"/>
                <w:noProof/>
              </w:rPr>
              <w:t>5.1</w:t>
            </w:r>
            <w:r w:rsidR="0090753A">
              <w:rPr>
                <w:noProof/>
                <w:lang w:val="en-GB" w:eastAsia="en-GB"/>
              </w:rPr>
              <w:tab/>
            </w:r>
            <w:r w:rsidR="0090753A" w:rsidRPr="00455D43">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_Toc7097549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4046B1D7" w14:textId="77777777" w:rsidR="0090753A" w:rsidRDefault="002F1D96" w:rsidP="0090753A">
          <w:pPr>
            <w:pStyle w:val="Inhopg3"/>
            <w:tabs>
              <w:tab w:val="left" w:pos="1320"/>
              <w:tab w:val="right" w:leader="dot" w:pos="9016"/>
            </w:tabs>
            <w:rPr>
              <w:noProof/>
              <w:lang w:val="en-GB" w:eastAsia="en-GB"/>
            </w:rPr>
          </w:pPr>
          <w:hyperlink w:anchor="_Toc7097550" w:history="1">
            <w:r w:rsidR="0090753A" w:rsidRPr="00455D43">
              <w:rPr>
                <w:rStyle w:val="Hyperlink"/>
                <w:noProof/>
              </w:rPr>
              <w:t>5.1.1</w:t>
            </w:r>
            <w:r w:rsidR="0090753A">
              <w:rPr>
                <w:noProof/>
                <w:lang w:val="en-GB" w:eastAsia="en-GB"/>
              </w:rPr>
              <w:tab/>
            </w:r>
            <w:r w:rsidR="0090753A" w:rsidRPr="00455D43">
              <w:rPr>
                <w:rStyle w:val="Hyperlink"/>
                <w:noProof/>
              </w:rPr>
              <w:t>PolyScope</w:t>
            </w:r>
            <w:r w:rsidR="0090753A">
              <w:rPr>
                <w:noProof/>
                <w:webHidden/>
              </w:rPr>
              <w:tab/>
            </w:r>
            <w:r w:rsidR="0090753A">
              <w:rPr>
                <w:noProof/>
                <w:webHidden/>
              </w:rPr>
              <w:fldChar w:fldCharType="begin"/>
            </w:r>
            <w:r w:rsidR="0090753A">
              <w:rPr>
                <w:noProof/>
                <w:webHidden/>
              </w:rPr>
              <w:instrText xml:space="preserve"> PAGEREF _Toc7097550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73214A1D" w14:textId="77777777" w:rsidR="0090753A" w:rsidRDefault="002F1D96" w:rsidP="0090753A">
          <w:pPr>
            <w:pStyle w:val="Inhopg3"/>
            <w:tabs>
              <w:tab w:val="left" w:pos="1320"/>
              <w:tab w:val="right" w:leader="dot" w:pos="9016"/>
            </w:tabs>
            <w:rPr>
              <w:noProof/>
              <w:lang w:val="en-GB" w:eastAsia="en-GB"/>
            </w:rPr>
          </w:pPr>
          <w:hyperlink w:anchor="_Toc7097551" w:history="1">
            <w:r w:rsidR="0090753A" w:rsidRPr="00455D43">
              <w:rPr>
                <w:rStyle w:val="Hyperlink"/>
                <w:noProof/>
              </w:rPr>
              <w:t>5.1.2</w:t>
            </w:r>
            <w:r w:rsidR="0090753A">
              <w:rPr>
                <w:noProof/>
                <w:lang w:val="en-GB" w:eastAsia="en-GB"/>
              </w:rPr>
              <w:tab/>
            </w:r>
            <w:r w:rsidR="0090753A" w:rsidRPr="00455D43">
              <w:rPr>
                <w:rStyle w:val="Hyperlink"/>
                <w:noProof/>
              </w:rPr>
              <w:t>URScript</w:t>
            </w:r>
            <w:r w:rsidR="0090753A">
              <w:rPr>
                <w:noProof/>
                <w:webHidden/>
              </w:rPr>
              <w:tab/>
            </w:r>
            <w:r w:rsidR="0090753A">
              <w:rPr>
                <w:noProof/>
                <w:webHidden/>
              </w:rPr>
              <w:fldChar w:fldCharType="begin"/>
            </w:r>
            <w:r w:rsidR="0090753A">
              <w:rPr>
                <w:noProof/>
                <w:webHidden/>
              </w:rPr>
              <w:instrText xml:space="preserve"> PAGEREF _Toc7097551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5F251F89" w14:textId="77777777" w:rsidR="0090753A" w:rsidRDefault="002F1D96" w:rsidP="0090753A">
          <w:pPr>
            <w:pStyle w:val="Inhopg3"/>
            <w:tabs>
              <w:tab w:val="left" w:pos="1320"/>
              <w:tab w:val="right" w:leader="dot" w:pos="9016"/>
            </w:tabs>
            <w:rPr>
              <w:noProof/>
              <w:lang w:val="en-GB" w:eastAsia="en-GB"/>
            </w:rPr>
          </w:pPr>
          <w:hyperlink w:anchor="_Toc7097552" w:history="1">
            <w:r w:rsidR="0090753A" w:rsidRPr="00455D43">
              <w:rPr>
                <w:rStyle w:val="Hyperlink"/>
                <w:noProof/>
              </w:rPr>
              <w:t>5.1.3</w:t>
            </w:r>
            <w:r w:rsidR="0090753A">
              <w:rPr>
                <w:noProof/>
                <w:lang w:val="en-GB" w:eastAsia="en-GB"/>
              </w:rPr>
              <w:tab/>
            </w:r>
            <w:r w:rsidR="0090753A" w:rsidRPr="00455D43">
              <w:rPr>
                <w:rStyle w:val="Hyperlink"/>
                <w:noProof/>
              </w:rPr>
              <w:t>URCaps</w:t>
            </w:r>
            <w:r w:rsidR="0090753A">
              <w:rPr>
                <w:noProof/>
                <w:webHidden/>
              </w:rPr>
              <w:tab/>
            </w:r>
            <w:r w:rsidR="0090753A">
              <w:rPr>
                <w:noProof/>
                <w:webHidden/>
              </w:rPr>
              <w:fldChar w:fldCharType="begin"/>
            </w:r>
            <w:r w:rsidR="0090753A">
              <w:rPr>
                <w:noProof/>
                <w:webHidden/>
              </w:rPr>
              <w:instrText xml:space="preserve"> PAGEREF _Toc7097552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2E37C547" w14:textId="77777777" w:rsidR="0090753A" w:rsidRDefault="002F1D96" w:rsidP="0090753A">
          <w:pPr>
            <w:pStyle w:val="Inhopg3"/>
            <w:tabs>
              <w:tab w:val="left" w:pos="1320"/>
              <w:tab w:val="right" w:leader="dot" w:pos="9016"/>
            </w:tabs>
            <w:rPr>
              <w:noProof/>
              <w:lang w:val="en-GB" w:eastAsia="en-GB"/>
            </w:rPr>
          </w:pPr>
          <w:hyperlink w:anchor="_Toc7097553" w:history="1">
            <w:r w:rsidR="0090753A" w:rsidRPr="00455D43">
              <w:rPr>
                <w:rStyle w:val="Hyperlink"/>
                <w:noProof/>
              </w:rPr>
              <w:t>5.1.4</w:t>
            </w:r>
            <w:r w:rsidR="0090753A">
              <w:rPr>
                <w:noProof/>
                <w:lang w:val="en-GB" w:eastAsia="en-GB"/>
              </w:rPr>
              <w:tab/>
            </w:r>
            <w:r w:rsidR="0090753A" w:rsidRPr="00455D43">
              <w:rPr>
                <w:rStyle w:val="Hyperlink"/>
                <w:noProof/>
              </w:rPr>
              <w:t>URControl</w:t>
            </w:r>
            <w:r w:rsidR="0090753A">
              <w:rPr>
                <w:noProof/>
                <w:webHidden/>
              </w:rPr>
              <w:tab/>
            </w:r>
            <w:r w:rsidR="0090753A">
              <w:rPr>
                <w:noProof/>
                <w:webHidden/>
              </w:rPr>
              <w:fldChar w:fldCharType="begin"/>
            </w:r>
            <w:r w:rsidR="0090753A">
              <w:rPr>
                <w:noProof/>
                <w:webHidden/>
              </w:rPr>
              <w:instrText xml:space="preserve"> PAGEREF _Toc7097553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2C980DF6" w14:textId="77777777" w:rsidR="0090753A" w:rsidRDefault="002F1D96" w:rsidP="0090753A">
          <w:pPr>
            <w:pStyle w:val="Inhopg2"/>
            <w:tabs>
              <w:tab w:val="left" w:pos="880"/>
              <w:tab w:val="right" w:leader="dot" w:pos="9016"/>
            </w:tabs>
            <w:rPr>
              <w:noProof/>
              <w:lang w:val="en-GB" w:eastAsia="en-GB"/>
            </w:rPr>
          </w:pPr>
          <w:hyperlink w:anchor="_Toc7097554" w:history="1">
            <w:r w:rsidR="0090753A" w:rsidRPr="00455D43">
              <w:rPr>
                <w:rStyle w:val="Hyperlink"/>
                <w:noProof/>
              </w:rPr>
              <w:t>5.2</w:t>
            </w:r>
            <w:r w:rsidR="0090753A">
              <w:rPr>
                <w:noProof/>
                <w:lang w:val="en-GB" w:eastAsia="en-GB"/>
              </w:rPr>
              <w:tab/>
            </w:r>
            <w:r w:rsidR="0090753A" w:rsidRPr="00455D43">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_Toc7097554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605C4FB0" w14:textId="77777777" w:rsidR="0090753A" w:rsidRDefault="002F1D96" w:rsidP="0090753A">
          <w:pPr>
            <w:pStyle w:val="Inhopg1"/>
            <w:tabs>
              <w:tab w:val="left" w:pos="440"/>
              <w:tab w:val="right" w:leader="dot" w:pos="9016"/>
            </w:tabs>
            <w:rPr>
              <w:noProof/>
              <w:lang w:val="en-GB" w:eastAsia="en-GB"/>
            </w:rPr>
          </w:pPr>
          <w:hyperlink w:anchor="_Toc7097555" w:history="1">
            <w:r w:rsidR="0090753A" w:rsidRPr="00455D43">
              <w:rPr>
                <w:rStyle w:val="Hyperlink"/>
                <w:noProof/>
              </w:rPr>
              <w:t>6</w:t>
            </w:r>
            <w:r w:rsidR="0090753A">
              <w:rPr>
                <w:noProof/>
                <w:lang w:val="en-GB" w:eastAsia="en-GB"/>
              </w:rPr>
              <w:tab/>
            </w:r>
            <w:r w:rsidR="0090753A" w:rsidRPr="00455D43">
              <w:rPr>
                <w:rStyle w:val="Hyperlink"/>
                <w:noProof/>
              </w:rPr>
              <w:t>Kwaliteitscriteria</w:t>
            </w:r>
            <w:r w:rsidR="0090753A">
              <w:rPr>
                <w:noProof/>
                <w:webHidden/>
              </w:rPr>
              <w:tab/>
            </w:r>
            <w:r w:rsidR="0090753A">
              <w:rPr>
                <w:noProof/>
                <w:webHidden/>
              </w:rPr>
              <w:fldChar w:fldCharType="begin"/>
            </w:r>
            <w:r w:rsidR="0090753A">
              <w:rPr>
                <w:noProof/>
                <w:webHidden/>
              </w:rPr>
              <w:instrText xml:space="preserve"> PAGEREF _Toc7097555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5069EB0D" w14:textId="77777777" w:rsidR="0090753A" w:rsidRDefault="002F1D96" w:rsidP="0090753A">
          <w:pPr>
            <w:pStyle w:val="Inhopg2"/>
            <w:tabs>
              <w:tab w:val="left" w:pos="880"/>
              <w:tab w:val="right" w:leader="dot" w:pos="9016"/>
            </w:tabs>
            <w:rPr>
              <w:noProof/>
              <w:lang w:val="en-GB" w:eastAsia="en-GB"/>
            </w:rPr>
          </w:pPr>
          <w:hyperlink w:anchor="_Toc7097556" w:history="1">
            <w:r w:rsidR="0090753A" w:rsidRPr="00455D43">
              <w:rPr>
                <w:rStyle w:val="Hyperlink"/>
                <w:noProof/>
              </w:rPr>
              <w:t>6.1</w:t>
            </w:r>
            <w:r w:rsidR="0090753A">
              <w:rPr>
                <w:noProof/>
                <w:lang w:val="en-GB" w:eastAsia="en-GB"/>
              </w:rPr>
              <w:tab/>
            </w:r>
            <w:r w:rsidR="0090753A" w:rsidRPr="00455D43">
              <w:rPr>
                <w:rStyle w:val="Hyperlink"/>
                <w:noProof/>
              </w:rPr>
              <w:t>ISO25010</w:t>
            </w:r>
            <w:r w:rsidR="0090753A">
              <w:rPr>
                <w:noProof/>
                <w:webHidden/>
              </w:rPr>
              <w:tab/>
            </w:r>
            <w:r w:rsidR="0090753A">
              <w:rPr>
                <w:noProof/>
                <w:webHidden/>
              </w:rPr>
              <w:fldChar w:fldCharType="begin"/>
            </w:r>
            <w:r w:rsidR="0090753A">
              <w:rPr>
                <w:noProof/>
                <w:webHidden/>
              </w:rPr>
              <w:instrText xml:space="preserve"> PAGEREF _Toc7097556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0A6B42F1" w14:textId="77777777" w:rsidR="0090753A" w:rsidRDefault="002F1D96" w:rsidP="0090753A">
          <w:pPr>
            <w:pStyle w:val="Inhopg3"/>
            <w:tabs>
              <w:tab w:val="left" w:pos="1320"/>
              <w:tab w:val="right" w:leader="dot" w:pos="9016"/>
            </w:tabs>
            <w:rPr>
              <w:noProof/>
              <w:lang w:val="en-GB" w:eastAsia="en-GB"/>
            </w:rPr>
          </w:pPr>
          <w:hyperlink w:anchor="_Toc7097557" w:history="1">
            <w:r w:rsidR="0090753A" w:rsidRPr="00455D43">
              <w:rPr>
                <w:rStyle w:val="Hyperlink"/>
                <w:noProof/>
              </w:rPr>
              <w:t>6.1.1</w:t>
            </w:r>
            <w:r w:rsidR="0090753A">
              <w:rPr>
                <w:noProof/>
                <w:lang w:val="en-GB" w:eastAsia="en-GB"/>
              </w:rPr>
              <w:tab/>
            </w:r>
            <w:r w:rsidR="0090753A" w:rsidRPr="00455D43">
              <w:rPr>
                <w:rStyle w:val="Hyperlink"/>
                <w:noProof/>
              </w:rPr>
              <w:t>Functionele geschiktheid</w:t>
            </w:r>
            <w:r w:rsidR="0090753A">
              <w:rPr>
                <w:noProof/>
                <w:webHidden/>
              </w:rPr>
              <w:tab/>
            </w:r>
            <w:r w:rsidR="0090753A">
              <w:rPr>
                <w:noProof/>
                <w:webHidden/>
              </w:rPr>
              <w:fldChar w:fldCharType="begin"/>
            </w:r>
            <w:r w:rsidR="0090753A">
              <w:rPr>
                <w:noProof/>
                <w:webHidden/>
              </w:rPr>
              <w:instrText xml:space="preserve"> PAGEREF _Toc7097557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4FF3DCA2" w14:textId="77777777" w:rsidR="0090753A" w:rsidRDefault="002F1D96" w:rsidP="0090753A">
          <w:pPr>
            <w:pStyle w:val="Inhopg3"/>
            <w:tabs>
              <w:tab w:val="left" w:pos="1320"/>
              <w:tab w:val="right" w:leader="dot" w:pos="9016"/>
            </w:tabs>
            <w:rPr>
              <w:noProof/>
              <w:lang w:val="en-GB" w:eastAsia="en-GB"/>
            </w:rPr>
          </w:pPr>
          <w:hyperlink w:anchor="_Toc7097558" w:history="1">
            <w:r w:rsidR="0090753A" w:rsidRPr="00455D43">
              <w:rPr>
                <w:rStyle w:val="Hyperlink"/>
                <w:noProof/>
              </w:rPr>
              <w:t>6.1.2</w:t>
            </w:r>
            <w:r w:rsidR="0090753A">
              <w:rPr>
                <w:noProof/>
                <w:lang w:val="en-GB" w:eastAsia="en-GB"/>
              </w:rPr>
              <w:tab/>
            </w:r>
            <w:r w:rsidR="0090753A" w:rsidRPr="00455D43">
              <w:rPr>
                <w:rStyle w:val="Hyperlink"/>
                <w:noProof/>
              </w:rPr>
              <w:t>Bruikbaarheid</w:t>
            </w:r>
            <w:r w:rsidR="0090753A">
              <w:rPr>
                <w:noProof/>
                <w:webHidden/>
              </w:rPr>
              <w:tab/>
            </w:r>
            <w:r w:rsidR="0090753A">
              <w:rPr>
                <w:noProof/>
                <w:webHidden/>
              </w:rPr>
              <w:fldChar w:fldCharType="begin"/>
            </w:r>
            <w:r w:rsidR="0090753A">
              <w:rPr>
                <w:noProof/>
                <w:webHidden/>
              </w:rPr>
              <w:instrText xml:space="preserve"> PAGEREF _Toc7097558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59641ED2" w14:textId="77777777" w:rsidR="0090753A" w:rsidRDefault="002F1D96" w:rsidP="0090753A">
          <w:pPr>
            <w:pStyle w:val="Inhopg3"/>
            <w:tabs>
              <w:tab w:val="left" w:pos="1320"/>
              <w:tab w:val="right" w:leader="dot" w:pos="9016"/>
            </w:tabs>
            <w:rPr>
              <w:noProof/>
              <w:lang w:val="en-GB" w:eastAsia="en-GB"/>
            </w:rPr>
          </w:pPr>
          <w:hyperlink w:anchor="_Toc7097559" w:history="1">
            <w:r w:rsidR="0090753A" w:rsidRPr="00455D43">
              <w:rPr>
                <w:rStyle w:val="Hyperlink"/>
                <w:noProof/>
              </w:rPr>
              <w:t>6.1.3</w:t>
            </w:r>
            <w:r w:rsidR="0090753A">
              <w:rPr>
                <w:noProof/>
                <w:lang w:val="en-GB" w:eastAsia="en-GB"/>
              </w:rPr>
              <w:tab/>
            </w:r>
            <w:r w:rsidR="0090753A" w:rsidRPr="00455D43">
              <w:rPr>
                <w:rStyle w:val="Hyperlink"/>
                <w:noProof/>
              </w:rPr>
              <w:t>Betrouwbaarheid</w:t>
            </w:r>
            <w:r w:rsidR="0090753A">
              <w:rPr>
                <w:noProof/>
                <w:webHidden/>
              </w:rPr>
              <w:tab/>
            </w:r>
            <w:r w:rsidR="0090753A">
              <w:rPr>
                <w:noProof/>
                <w:webHidden/>
              </w:rPr>
              <w:fldChar w:fldCharType="begin"/>
            </w:r>
            <w:r w:rsidR="0090753A">
              <w:rPr>
                <w:noProof/>
                <w:webHidden/>
              </w:rPr>
              <w:instrText xml:space="preserve"> PAGEREF _Toc7097559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70FF54AC" w14:textId="77777777" w:rsidR="0090753A" w:rsidRDefault="002F1D96" w:rsidP="0090753A">
          <w:pPr>
            <w:pStyle w:val="Inhopg2"/>
            <w:tabs>
              <w:tab w:val="left" w:pos="880"/>
              <w:tab w:val="right" w:leader="dot" w:pos="9016"/>
            </w:tabs>
            <w:rPr>
              <w:noProof/>
              <w:lang w:val="en-GB" w:eastAsia="en-GB"/>
            </w:rPr>
          </w:pPr>
          <w:hyperlink w:anchor="_Toc7097560" w:history="1">
            <w:r w:rsidR="0090753A" w:rsidRPr="00455D43">
              <w:rPr>
                <w:rStyle w:val="Hyperlink"/>
                <w:noProof/>
              </w:rPr>
              <w:t>6.2</w:t>
            </w:r>
            <w:r w:rsidR="0090753A">
              <w:rPr>
                <w:noProof/>
                <w:lang w:val="en-GB" w:eastAsia="en-GB"/>
              </w:rPr>
              <w:tab/>
            </w:r>
            <w:r w:rsidR="0090753A" w:rsidRPr="00455D43">
              <w:rPr>
                <w:rStyle w:val="Hyperlink"/>
                <w:noProof/>
              </w:rPr>
              <w:t>Code Quality standaard</w:t>
            </w:r>
            <w:r w:rsidR="0090753A">
              <w:rPr>
                <w:noProof/>
                <w:webHidden/>
              </w:rPr>
              <w:tab/>
            </w:r>
            <w:r w:rsidR="0090753A">
              <w:rPr>
                <w:noProof/>
                <w:webHidden/>
              </w:rPr>
              <w:fldChar w:fldCharType="begin"/>
            </w:r>
            <w:r w:rsidR="0090753A">
              <w:rPr>
                <w:noProof/>
                <w:webHidden/>
              </w:rPr>
              <w:instrText xml:space="preserve"> PAGEREF _Toc7097560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0E604A64" w14:textId="77777777" w:rsidR="0090753A" w:rsidRDefault="002F1D96" w:rsidP="0090753A">
          <w:pPr>
            <w:pStyle w:val="Inhopg2"/>
            <w:tabs>
              <w:tab w:val="left" w:pos="880"/>
              <w:tab w:val="right" w:leader="dot" w:pos="9016"/>
            </w:tabs>
            <w:rPr>
              <w:noProof/>
              <w:lang w:val="en-GB" w:eastAsia="en-GB"/>
            </w:rPr>
          </w:pPr>
          <w:hyperlink w:anchor="_Toc7097561" w:history="1">
            <w:r w:rsidR="0090753A" w:rsidRPr="00455D43">
              <w:rPr>
                <w:rStyle w:val="Hyperlink"/>
                <w:noProof/>
              </w:rPr>
              <w:t>6.3</w:t>
            </w:r>
            <w:r w:rsidR="0090753A">
              <w:rPr>
                <w:noProof/>
                <w:lang w:val="en-GB" w:eastAsia="en-GB"/>
              </w:rPr>
              <w:tab/>
            </w:r>
            <w:r w:rsidR="0090753A" w:rsidRPr="00455D43">
              <w:rPr>
                <w:rStyle w:val="Hyperlink"/>
                <w:noProof/>
              </w:rPr>
              <w:t>Toetsing</w:t>
            </w:r>
            <w:r w:rsidR="0090753A">
              <w:rPr>
                <w:noProof/>
                <w:webHidden/>
              </w:rPr>
              <w:tab/>
            </w:r>
            <w:r w:rsidR="0090753A">
              <w:rPr>
                <w:noProof/>
                <w:webHidden/>
              </w:rPr>
              <w:fldChar w:fldCharType="begin"/>
            </w:r>
            <w:r w:rsidR="0090753A">
              <w:rPr>
                <w:noProof/>
                <w:webHidden/>
              </w:rPr>
              <w:instrText xml:space="preserve"> PAGEREF _Toc7097561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1F129434" w14:textId="77777777" w:rsidR="0090753A" w:rsidRDefault="002F1D96" w:rsidP="0090753A">
          <w:pPr>
            <w:pStyle w:val="Inhopg1"/>
            <w:tabs>
              <w:tab w:val="left" w:pos="440"/>
              <w:tab w:val="right" w:leader="dot" w:pos="9016"/>
            </w:tabs>
            <w:rPr>
              <w:noProof/>
              <w:lang w:val="en-GB" w:eastAsia="en-GB"/>
            </w:rPr>
          </w:pPr>
          <w:hyperlink w:anchor="_Toc7097562" w:history="1">
            <w:r w:rsidR="0090753A" w:rsidRPr="00455D43">
              <w:rPr>
                <w:rStyle w:val="Hyperlink"/>
                <w:noProof/>
              </w:rPr>
              <w:t>7</w:t>
            </w:r>
            <w:r w:rsidR="0090753A">
              <w:rPr>
                <w:noProof/>
                <w:lang w:val="en-GB" w:eastAsia="en-GB"/>
              </w:rPr>
              <w:tab/>
            </w:r>
            <w:r w:rsidR="0090753A" w:rsidRPr="00455D43">
              <w:rPr>
                <w:rStyle w:val="Hyperlink"/>
                <w:noProof/>
              </w:rPr>
              <w:t>Randvoorwaarden</w:t>
            </w:r>
            <w:r w:rsidR="0090753A">
              <w:rPr>
                <w:noProof/>
                <w:webHidden/>
              </w:rPr>
              <w:tab/>
            </w:r>
            <w:r w:rsidR="0090753A">
              <w:rPr>
                <w:noProof/>
                <w:webHidden/>
              </w:rPr>
              <w:fldChar w:fldCharType="begin"/>
            </w:r>
            <w:r w:rsidR="0090753A">
              <w:rPr>
                <w:noProof/>
                <w:webHidden/>
              </w:rPr>
              <w:instrText xml:space="preserve"> PAGEREF _Toc7097562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26CC595F" w14:textId="77777777" w:rsidR="0090753A" w:rsidRDefault="002F1D96" w:rsidP="0090753A">
          <w:pPr>
            <w:pStyle w:val="Inhopg1"/>
            <w:tabs>
              <w:tab w:val="left" w:pos="440"/>
              <w:tab w:val="right" w:leader="dot" w:pos="9016"/>
            </w:tabs>
            <w:rPr>
              <w:noProof/>
              <w:lang w:val="en-GB" w:eastAsia="en-GB"/>
            </w:rPr>
          </w:pPr>
          <w:hyperlink w:anchor="_Toc7097563" w:history="1">
            <w:r w:rsidR="0090753A" w:rsidRPr="00455D43">
              <w:rPr>
                <w:rStyle w:val="Hyperlink"/>
                <w:noProof/>
              </w:rPr>
              <w:t>8</w:t>
            </w:r>
            <w:r w:rsidR="0090753A">
              <w:rPr>
                <w:noProof/>
                <w:lang w:val="en-GB" w:eastAsia="en-GB"/>
              </w:rPr>
              <w:tab/>
            </w:r>
            <w:r w:rsidR="0090753A" w:rsidRPr="00455D43">
              <w:rPr>
                <w:rStyle w:val="Hyperlink"/>
                <w:noProof/>
              </w:rPr>
              <w:t>Planning en Organisatie</w:t>
            </w:r>
            <w:r w:rsidR="0090753A">
              <w:rPr>
                <w:noProof/>
                <w:webHidden/>
              </w:rPr>
              <w:tab/>
            </w:r>
            <w:r w:rsidR="0090753A">
              <w:rPr>
                <w:noProof/>
                <w:webHidden/>
              </w:rPr>
              <w:fldChar w:fldCharType="begin"/>
            </w:r>
            <w:r w:rsidR="0090753A">
              <w:rPr>
                <w:noProof/>
                <w:webHidden/>
              </w:rPr>
              <w:instrText xml:space="preserve"> PAGEREF _Toc7097563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088D5A1F" w14:textId="77777777" w:rsidR="0090753A" w:rsidRDefault="002F1D96" w:rsidP="0090753A">
          <w:pPr>
            <w:pStyle w:val="Inhopg2"/>
            <w:tabs>
              <w:tab w:val="left" w:pos="880"/>
              <w:tab w:val="right" w:leader="dot" w:pos="9016"/>
            </w:tabs>
            <w:rPr>
              <w:noProof/>
              <w:lang w:val="en-GB" w:eastAsia="en-GB"/>
            </w:rPr>
          </w:pPr>
          <w:hyperlink w:anchor="_Toc7097564" w:history="1">
            <w:r w:rsidR="0090753A" w:rsidRPr="00455D43">
              <w:rPr>
                <w:rStyle w:val="Hyperlink"/>
                <w:noProof/>
              </w:rPr>
              <w:t>8.1</w:t>
            </w:r>
            <w:r w:rsidR="0090753A">
              <w:rPr>
                <w:noProof/>
                <w:lang w:val="en-GB" w:eastAsia="en-GB"/>
              </w:rPr>
              <w:tab/>
            </w:r>
            <w:r w:rsidR="0090753A" w:rsidRPr="00455D43">
              <w:rPr>
                <w:rStyle w:val="Hyperlink"/>
                <w:noProof/>
              </w:rPr>
              <w:t>Projectorganisatie</w:t>
            </w:r>
            <w:r w:rsidR="0090753A">
              <w:rPr>
                <w:noProof/>
                <w:webHidden/>
              </w:rPr>
              <w:tab/>
            </w:r>
            <w:r w:rsidR="0090753A">
              <w:rPr>
                <w:noProof/>
                <w:webHidden/>
              </w:rPr>
              <w:fldChar w:fldCharType="begin"/>
            </w:r>
            <w:r w:rsidR="0090753A">
              <w:rPr>
                <w:noProof/>
                <w:webHidden/>
              </w:rPr>
              <w:instrText xml:space="preserve"> PAGEREF _Toc7097564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31C70B1D" w14:textId="77777777" w:rsidR="0090753A" w:rsidRDefault="002F1D96" w:rsidP="0090753A">
          <w:pPr>
            <w:pStyle w:val="Inhopg2"/>
            <w:tabs>
              <w:tab w:val="left" w:pos="880"/>
              <w:tab w:val="right" w:leader="dot" w:pos="9016"/>
            </w:tabs>
            <w:rPr>
              <w:noProof/>
              <w:lang w:val="en-GB" w:eastAsia="en-GB"/>
            </w:rPr>
          </w:pPr>
          <w:hyperlink w:anchor="_Toc7097565" w:history="1">
            <w:r w:rsidR="0090753A" w:rsidRPr="00455D43">
              <w:rPr>
                <w:rStyle w:val="Hyperlink"/>
                <w:noProof/>
              </w:rPr>
              <w:t>8.2</w:t>
            </w:r>
            <w:r w:rsidR="0090753A">
              <w:rPr>
                <w:noProof/>
                <w:lang w:val="en-GB" w:eastAsia="en-GB"/>
              </w:rPr>
              <w:tab/>
            </w:r>
            <w:r w:rsidR="0090753A" w:rsidRPr="00455D43">
              <w:rPr>
                <w:rStyle w:val="Hyperlink"/>
                <w:noProof/>
              </w:rPr>
              <w:t>Product Back log</w:t>
            </w:r>
            <w:r w:rsidR="0090753A">
              <w:rPr>
                <w:noProof/>
                <w:webHidden/>
              </w:rPr>
              <w:tab/>
            </w:r>
            <w:r w:rsidR="0090753A">
              <w:rPr>
                <w:noProof/>
                <w:webHidden/>
              </w:rPr>
              <w:fldChar w:fldCharType="begin"/>
            </w:r>
            <w:r w:rsidR="0090753A">
              <w:rPr>
                <w:noProof/>
                <w:webHidden/>
              </w:rPr>
              <w:instrText xml:space="preserve"> PAGEREF _Toc7097565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3C0225B0" w14:textId="77777777" w:rsidR="0090753A" w:rsidRDefault="002F1D96" w:rsidP="0090753A">
          <w:pPr>
            <w:pStyle w:val="Inhopg3"/>
            <w:tabs>
              <w:tab w:val="left" w:pos="1320"/>
              <w:tab w:val="right" w:leader="dot" w:pos="9016"/>
            </w:tabs>
            <w:rPr>
              <w:noProof/>
              <w:lang w:val="en-GB" w:eastAsia="en-GB"/>
            </w:rPr>
          </w:pPr>
          <w:hyperlink w:anchor="_Toc7097566" w:history="1">
            <w:r w:rsidR="0090753A" w:rsidRPr="00455D43">
              <w:rPr>
                <w:rStyle w:val="Hyperlink"/>
                <w:noProof/>
              </w:rPr>
              <w:t>8.2.1</w:t>
            </w:r>
            <w:r w:rsidR="0090753A">
              <w:rPr>
                <w:noProof/>
                <w:lang w:val="en-GB" w:eastAsia="en-GB"/>
              </w:rPr>
              <w:tab/>
            </w:r>
            <w:r w:rsidR="0090753A" w:rsidRPr="00455D43">
              <w:rPr>
                <w:rStyle w:val="Hyperlink"/>
                <w:noProof/>
              </w:rPr>
              <w:t>Must Have</w:t>
            </w:r>
            <w:r w:rsidR="0090753A">
              <w:rPr>
                <w:noProof/>
                <w:webHidden/>
              </w:rPr>
              <w:tab/>
            </w:r>
            <w:r w:rsidR="0090753A">
              <w:rPr>
                <w:noProof/>
                <w:webHidden/>
              </w:rPr>
              <w:fldChar w:fldCharType="begin"/>
            </w:r>
            <w:r w:rsidR="0090753A">
              <w:rPr>
                <w:noProof/>
                <w:webHidden/>
              </w:rPr>
              <w:instrText xml:space="preserve"> PAGEREF _Toc7097566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396C95B9" w14:textId="77777777" w:rsidR="0090753A" w:rsidRDefault="002F1D96" w:rsidP="0090753A">
          <w:pPr>
            <w:pStyle w:val="Inhopg3"/>
            <w:tabs>
              <w:tab w:val="left" w:pos="1320"/>
              <w:tab w:val="right" w:leader="dot" w:pos="9016"/>
            </w:tabs>
            <w:rPr>
              <w:noProof/>
              <w:lang w:val="en-GB" w:eastAsia="en-GB"/>
            </w:rPr>
          </w:pPr>
          <w:hyperlink w:anchor="_Toc7097567" w:history="1">
            <w:r w:rsidR="0090753A" w:rsidRPr="00455D43">
              <w:rPr>
                <w:rStyle w:val="Hyperlink"/>
                <w:noProof/>
              </w:rPr>
              <w:t>8.2.2</w:t>
            </w:r>
            <w:r w:rsidR="0090753A">
              <w:rPr>
                <w:noProof/>
                <w:lang w:val="en-GB" w:eastAsia="en-GB"/>
              </w:rPr>
              <w:tab/>
            </w:r>
            <w:r w:rsidR="0090753A" w:rsidRPr="00455D43">
              <w:rPr>
                <w:rStyle w:val="Hyperlink"/>
                <w:noProof/>
              </w:rPr>
              <w:t>Could Have</w:t>
            </w:r>
            <w:r w:rsidR="0090753A">
              <w:rPr>
                <w:noProof/>
                <w:webHidden/>
              </w:rPr>
              <w:tab/>
            </w:r>
            <w:r w:rsidR="0090753A">
              <w:rPr>
                <w:noProof/>
                <w:webHidden/>
              </w:rPr>
              <w:fldChar w:fldCharType="begin"/>
            </w:r>
            <w:r w:rsidR="0090753A">
              <w:rPr>
                <w:noProof/>
                <w:webHidden/>
              </w:rPr>
              <w:instrText xml:space="preserve"> PAGEREF _Toc7097567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15B8AA4F" w14:textId="77777777" w:rsidR="0090753A" w:rsidRDefault="002F1D96" w:rsidP="0090753A">
          <w:pPr>
            <w:pStyle w:val="Inhopg3"/>
            <w:tabs>
              <w:tab w:val="left" w:pos="1320"/>
              <w:tab w:val="right" w:leader="dot" w:pos="9016"/>
            </w:tabs>
            <w:rPr>
              <w:noProof/>
              <w:lang w:val="en-GB" w:eastAsia="en-GB"/>
            </w:rPr>
          </w:pPr>
          <w:hyperlink w:anchor="_Toc7097568" w:history="1">
            <w:r w:rsidR="0090753A" w:rsidRPr="00455D43">
              <w:rPr>
                <w:rStyle w:val="Hyperlink"/>
                <w:noProof/>
              </w:rPr>
              <w:t>8.2.3</w:t>
            </w:r>
            <w:r w:rsidR="0090753A">
              <w:rPr>
                <w:noProof/>
                <w:lang w:val="en-GB" w:eastAsia="en-GB"/>
              </w:rPr>
              <w:tab/>
            </w:r>
            <w:r w:rsidR="0090753A" w:rsidRPr="00455D43">
              <w:rPr>
                <w:rStyle w:val="Hyperlink"/>
                <w:noProof/>
              </w:rPr>
              <w:t>Should Have</w:t>
            </w:r>
            <w:r w:rsidR="0090753A">
              <w:rPr>
                <w:noProof/>
                <w:webHidden/>
              </w:rPr>
              <w:tab/>
            </w:r>
            <w:r w:rsidR="0090753A">
              <w:rPr>
                <w:noProof/>
                <w:webHidden/>
              </w:rPr>
              <w:fldChar w:fldCharType="begin"/>
            </w:r>
            <w:r w:rsidR="0090753A">
              <w:rPr>
                <w:noProof/>
                <w:webHidden/>
              </w:rPr>
              <w:instrText xml:space="preserve"> PAGEREF _Toc7097568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686A52D7" w14:textId="77777777" w:rsidR="0090753A" w:rsidRDefault="002F1D96" w:rsidP="0090753A">
          <w:pPr>
            <w:pStyle w:val="Inhopg3"/>
            <w:tabs>
              <w:tab w:val="left" w:pos="1320"/>
              <w:tab w:val="right" w:leader="dot" w:pos="9016"/>
            </w:tabs>
            <w:rPr>
              <w:noProof/>
              <w:lang w:val="en-GB" w:eastAsia="en-GB"/>
            </w:rPr>
          </w:pPr>
          <w:hyperlink w:anchor="_Toc7097569" w:history="1">
            <w:r w:rsidR="0090753A" w:rsidRPr="00455D43">
              <w:rPr>
                <w:rStyle w:val="Hyperlink"/>
                <w:noProof/>
              </w:rPr>
              <w:t>8.2.4</w:t>
            </w:r>
            <w:r w:rsidR="0090753A">
              <w:rPr>
                <w:noProof/>
                <w:lang w:val="en-GB" w:eastAsia="en-GB"/>
              </w:rPr>
              <w:tab/>
            </w:r>
            <w:r w:rsidR="0090753A" w:rsidRPr="00455D43">
              <w:rPr>
                <w:rStyle w:val="Hyperlink"/>
                <w:noProof/>
              </w:rPr>
              <w:t>Wont Have</w:t>
            </w:r>
            <w:r w:rsidR="0090753A">
              <w:rPr>
                <w:noProof/>
                <w:webHidden/>
              </w:rPr>
              <w:tab/>
            </w:r>
            <w:r w:rsidR="0090753A">
              <w:rPr>
                <w:noProof/>
                <w:webHidden/>
              </w:rPr>
              <w:fldChar w:fldCharType="begin"/>
            </w:r>
            <w:r w:rsidR="0090753A">
              <w:rPr>
                <w:noProof/>
                <w:webHidden/>
              </w:rPr>
              <w:instrText xml:space="preserve"> PAGEREF _Toc7097569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1F90082" w14:textId="77777777" w:rsidR="0090753A" w:rsidRDefault="002F1D96" w:rsidP="0090753A">
          <w:pPr>
            <w:pStyle w:val="Inhopg2"/>
            <w:tabs>
              <w:tab w:val="left" w:pos="880"/>
              <w:tab w:val="right" w:leader="dot" w:pos="9016"/>
            </w:tabs>
            <w:rPr>
              <w:noProof/>
              <w:lang w:val="en-GB" w:eastAsia="en-GB"/>
            </w:rPr>
          </w:pPr>
          <w:hyperlink w:anchor="_Toc7097570" w:history="1">
            <w:r w:rsidR="0090753A" w:rsidRPr="00455D43">
              <w:rPr>
                <w:rStyle w:val="Hyperlink"/>
                <w:noProof/>
              </w:rPr>
              <w:t>8.3</w:t>
            </w:r>
            <w:r w:rsidR="0090753A">
              <w:rPr>
                <w:noProof/>
                <w:lang w:val="en-GB" w:eastAsia="en-GB"/>
              </w:rPr>
              <w:tab/>
            </w:r>
            <w:r w:rsidR="0090753A" w:rsidRPr="00455D43">
              <w:rPr>
                <w:rStyle w:val="Hyperlink"/>
                <w:noProof/>
              </w:rPr>
              <w:t>Risico’s</w:t>
            </w:r>
            <w:r w:rsidR="0090753A">
              <w:rPr>
                <w:noProof/>
                <w:webHidden/>
              </w:rPr>
              <w:tab/>
            </w:r>
            <w:r w:rsidR="0090753A">
              <w:rPr>
                <w:noProof/>
                <w:webHidden/>
              </w:rPr>
              <w:fldChar w:fldCharType="begin"/>
            </w:r>
            <w:r w:rsidR="0090753A">
              <w:rPr>
                <w:noProof/>
                <w:webHidden/>
              </w:rPr>
              <w:instrText xml:space="preserve"> PAGEREF _Toc7097570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8956579" w14:textId="77777777" w:rsidR="0090753A" w:rsidRDefault="002F1D96" w:rsidP="0090753A">
          <w:pPr>
            <w:pStyle w:val="Inhopg2"/>
            <w:tabs>
              <w:tab w:val="left" w:pos="880"/>
              <w:tab w:val="right" w:leader="dot" w:pos="9016"/>
            </w:tabs>
            <w:rPr>
              <w:noProof/>
              <w:lang w:val="en-GB" w:eastAsia="en-GB"/>
            </w:rPr>
          </w:pPr>
          <w:hyperlink w:anchor="_Toc7097571" w:history="1">
            <w:r w:rsidR="0090753A" w:rsidRPr="00455D43">
              <w:rPr>
                <w:rStyle w:val="Hyperlink"/>
                <w:noProof/>
              </w:rPr>
              <w:t>8.4</w:t>
            </w:r>
            <w:r w:rsidR="0090753A">
              <w:rPr>
                <w:noProof/>
                <w:lang w:val="en-GB" w:eastAsia="en-GB"/>
              </w:rPr>
              <w:tab/>
            </w:r>
            <w:r w:rsidR="0090753A" w:rsidRPr="00455D43">
              <w:rPr>
                <w:rStyle w:val="Hyperlink"/>
                <w:noProof/>
              </w:rPr>
              <w:t>Ethische Aspecten</w:t>
            </w:r>
            <w:r w:rsidR="0090753A">
              <w:rPr>
                <w:noProof/>
                <w:webHidden/>
              </w:rPr>
              <w:tab/>
            </w:r>
            <w:r w:rsidR="0090753A">
              <w:rPr>
                <w:noProof/>
                <w:webHidden/>
              </w:rPr>
              <w:fldChar w:fldCharType="begin"/>
            </w:r>
            <w:r w:rsidR="0090753A">
              <w:rPr>
                <w:noProof/>
                <w:webHidden/>
              </w:rPr>
              <w:instrText xml:space="preserve"> PAGEREF _Toc7097571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7662C286" w14:textId="77777777" w:rsidR="0090753A" w:rsidRDefault="002F1D96" w:rsidP="0090753A">
          <w:pPr>
            <w:pStyle w:val="Inhopg1"/>
            <w:tabs>
              <w:tab w:val="left" w:pos="440"/>
              <w:tab w:val="right" w:leader="dot" w:pos="9016"/>
            </w:tabs>
            <w:rPr>
              <w:noProof/>
              <w:lang w:val="en-GB" w:eastAsia="en-GB"/>
            </w:rPr>
          </w:pPr>
          <w:hyperlink w:anchor="_Toc7097572" w:history="1">
            <w:r w:rsidR="0090753A" w:rsidRPr="00455D43">
              <w:rPr>
                <w:rStyle w:val="Hyperlink"/>
                <w:noProof/>
              </w:rPr>
              <w:t>9</w:t>
            </w:r>
            <w:r w:rsidR="0090753A">
              <w:rPr>
                <w:noProof/>
                <w:lang w:val="en-GB" w:eastAsia="en-GB"/>
              </w:rPr>
              <w:tab/>
            </w:r>
            <w:r w:rsidR="0090753A" w:rsidRPr="00455D43">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_Toc7097572 \h </w:instrText>
            </w:r>
            <w:r w:rsidR="0090753A">
              <w:rPr>
                <w:noProof/>
                <w:webHidden/>
              </w:rPr>
            </w:r>
            <w:r w:rsidR="0090753A">
              <w:rPr>
                <w:noProof/>
                <w:webHidden/>
              </w:rPr>
              <w:fldChar w:fldCharType="separate"/>
            </w:r>
            <w:r w:rsidR="0090753A">
              <w:rPr>
                <w:noProof/>
                <w:webHidden/>
              </w:rPr>
              <w:t>15</w:t>
            </w:r>
            <w:r w:rsidR="0090753A">
              <w:rPr>
                <w:noProof/>
                <w:webHidden/>
              </w:rPr>
              <w:fldChar w:fldCharType="end"/>
            </w:r>
          </w:hyperlink>
        </w:p>
        <w:p w14:paraId="45CD7A47" w14:textId="77777777" w:rsidR="0090753A" w:rsidRDefault="002F1D96" w:rsidP="0090753A">
          <w:pPr>
            <w:pStyle w:val="Inhopg1"/>
            <w:tabs>
              <w:tab w:val="left" w:pos="660"/>
              <w:tab w:val="right" w:leader="dot" w:pos="9016"/>
            </w:tabs>
            <w:rPr>
              <w:noProof/>
              <w:lang w:val="en-GB" w:eastAsia="en-GB"/>
            </w:rPr>
          </w:pPr>
          <w:hyperlink w:anchor="_Toc7097573" w:history="1">
            <w:r w:rsidR="0090753A" w:rsidRPr="00455D43">
              <w:rPr>
                <w:rStyle w:val="Hyperlink"/>
                <w:noProof/>
              </w:rPr>
              <w:t>10</w:t>
            </w:r>
            <w:r w:rsidR="0090753A">
              <w:rPr>
                <w:noProof/>
                <w:lang w:val="en-GB" w:eastAsia="en-GB"/>
              </w:rPr>
              <w:tab/>
            </w:r>
            <w:r w:rsidR="0090753A" w:rsidRPr="00455D43">
              <w:rPr>
                <w:rStyle w:val="Hyperlink"/>
                <w:noProof/>
              </w:rPr>
              <w:t>Bibliografie</w:t>
            </w:r>
            <w:r w:rsidR="0090753A">
              <w:rPr>
                <w:noProof/>
                <w:webHidden/>
              </w:rPr>
              <w:tab/>
            </w:r>
            <w:r w:rsidR="0090753A">
              <w:rPr>
                <w:noProof/>
                <w:webHidden/>
              </w:rPr>
              <w:fldChar w:fldCharType="begin"/>
            </w:r>
            <w:r w:rsidR="0090753A">
              <w:rPr>
                <w:noProof/>
                <w:webHidden/>
              </w:rPr>
              <w:instrText xml:space="preserve"> PAGEREF _Toc7097573 \h </w:instrText>
            </w:r>
            <w:r w:rsidR="0090753A">
              <w:rPr>
                <w:noProof/>
                <w:webHidden/>
              </w:rPr>
            </w:r>
            <w:r w:rsidR="0090753A">
              <w:rPr>
                <w:noProof/>
                <w:webHidden/>
              </w:rPr>
              <w:fldChar w:fldCharType="separate"/>
            </w:r>
            <w:r w:rsidR="0090753A">
              <w:rPr>
                <w:noProof/>
                <w:webHidden/>
              </w:rPr>
              <w:t>16</w:t>
            </w:r>
            <w:r w:rsidR="0090753A">
              <w:rPr>
                <w:noProof/>
                <w:webHidden/>
              </w:rPr>
              <w:fldChar w:fldCharType="end"/>
            </w:r>
          </w:hyperlink>
        </w:p>
        <w:p w14:paraId="76D8C956" w14:textId="77777777" w:rsidR="0090753A" w:rsidRDefault="002F1D96" w:rsidP="0090753A">
          <w:pPr>
            <w:pStyle w:val="Inhopg1"/>
            <w:tabs>
              <w:tab w:val="left" w:pos="660"/>
              <w:tab w:val="right" w:leader="dot" w:pos="9016"/>
            </w:tabs>
            <w:rPr>
              <w:noProof/>
              <w:lang w:val="en-GB" w:eastAsia="en-GB"/>
            </w:rPr>
          </w:pPr>
          <w:hyperlink w:anchor="_Toc7097574" w:history="1">
            <w:r w:rsidR="0090753A" w:rsidRPr="00455D43">
              <w:rPr>
                <w:rStyle w:val="Hyperlink"/>
                <w:noProof/>
              </w:rPr>
              <w:t>11</w:t>
            </w:r>
            <w:r w:rsidR="0090753A">
              <w:rPr>
                <w:noProof/>
                <w:lang w:val="en-GB" w:eastAsia="en-GB"/>
              </w:rPr>
              <w:tab/>
            </w:r>
            <w:r w:rsidR="0090753A" w:rsidRPr="00455D43">
              <w:rPr>
                <w:rStyle w:val="Hyperlink"/>
                <w:noProof/>
              </w:rPr>
              <w:t>Bijlage</w:t>
            </w:r>
            <w:r w:rsidR="0090753A">
              <w:rPr>
                <w:noProof/>
                <w:webHidden/>
              </w:rPr>
              <w:tab/>
            </w:r>
            <w:r w:rsidR="0090753A">
              <w:rPr>
                <w:noProof/>
                <w:webHidden/>
              </w:rPr>
              <w:fldChar w:fldCharType="begin"/>
            </w:r>
            <w:r w:rsidR="0090753A">
              <w:rPr>
                <w:noProof/>
                <w:webHidden/>
              </w:rPr>
              <w:instrText xml:space="preserve"> PAGEREF _Toc7097574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75B0D662" w14:textId="77777777" w:rsidR="0090753A" w:rsidRDefault="002F1D96" w:rsidP="0090753A">
          <w:pPr>
            <w:pStyle w:val="Inhopg2"/>
            <w:tabs>
              <w:tab w:val="left" w:pos="880"/>
              <w:tab w:val="right" w:leader="dot" w:pos="9016"/>
            </w:tabs>
            <w:rPr>
              <w:noProof/>
              <w:lang w:val="en-GB" w:eastAsia="en-GB"/>
            </w:rPr>
          </w:pPr>
          <w:hyperlink w:anchor="_Toc7097575" w:history="1">
            <w:r w:rsidR="0090753A" w:rsidRPr="00455D43">
              <w:rPr>
                <w:rStyle w:val="Hyperlink"/>
                <w:noProof/>
              </w:rPr>
              <w:t>11.1</w:t>
            </w:r>
            <w:r w:rsidR="0090753A">
              <w:rPr>
                <w:noProof/>
                <w:lang w:val="en-GB" w:eastAsia="en-GB"/>
              </w:rPr>
              <w:tab/>
            </w:r>
            <w:r w:rsidR="0090753A" w:rsidRPr="00455D43">
              <w:rPr>
                <w:rStyle w:val="Hyperlink"/>
                <w:noProof/>
              </w:rPr>
              <w:t>Gibas Organigram</w:t>
            </w:r>
            <w:r w:rsidR="0090753A">
              <w:rPr>
                <w:noProof/>
                <w:webHidden/>
              </w:rPr>
              <w:tab/>
            </w:r>
            <w:r w:rsidR="0090753A">
              <w:rPr>
                <w:noProof/>
                <w:webHidden/>
              </w:rPr>
              <w:fldChar w:fldCharType="begin"/>
            </w:r>
            <w:r w:rsidR="0090753A">
              <w:rPr>
                <w:noProof/>
                <w:webHidden/>
              </w:rPr>
              <w:instrText xml:space="preserve"> PAGEREF _Toc7097575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1C1D6E68" w14:textId="77777777" w:rsidR="0090753A" w:rsidRDefault="0090753A" w:rsidP="0090753A">
          <w:r>
            <w:rPr>
              <w:b/>
              <w:bCs/>
            </w:rPr>
            <w:fldChar w:fldCharType="end"/>
          </w:r>
        </w:p>
      </w:sdtContent>
    </w:sdt>
    <w:p w14:paraId="3021488D" w14:textId="77777777" w:rsidR="0090753A" w:rsidRDefault="0090753A" w:rsidP="0090753A">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07E9089E" w14:textId="069979C4" w:rsidR="0090753A" w:rsidRDefault="0090753A" w:rsidP="0090753A">
      <w:pPr>
        <w:pStyle w:val="PvAKop1"/>
        <w:numPr>
          <w:ilvl w:val="0"/>
          <w:numId w:val="1"/>
        </w:numPr>
      </w:pPr>
      <w:bookmarkStart w:id="149" w:name="_Toc7097528"/>
      <w:r w:rsidRPr="00986CA0">
        <w:lastRenderedPageBreak/>
        <w:t>Inleiding</w:t>
      </w:r>
      <w:bookmarkEnd w:id="148"/>
      <w:bookmarkEnd w:id="149"/>
    </w:p>
    <w:p w14:paraId="11FC3C24" w14:textId="77777777" w:rsidR="0090753A" w:rsidRDefault="0090753A" w:rsidP="0090753A">
      <w:r>
        <w:t>In dit document wordt de stageopdracht bij Gibas besproken. Het doel van dit document is om alle betrokkenen een goed beeld te geven van de geplande uitvoering van de opdracht. Zo worden alle zaken behandeld met betrekking tot de stage en indien nodig vooronderzoek. Het bedrijf zal duidelijk beschreven worden met haar diensten en producten, en de rol van de student binnen het bedrijf. Vervolgens wordt de opdracht gedefinieerd en de benodigde kennis vastgesteld om de opdracht uit te kunnen voeren. Ten slotte komt de planning aan bod; waarin het project wordt opgedeeld over de vastgestelde stageperiode.</w:t>
      </w:r>
      <w:bookmarkStart w:id="150" w:name="_Toc7095896"/>
    </w:p>
    <w:p w14:paraId="149BE109" w14:textId="77777777" w:rsidR="0090753A" w:rsidRDefault="0090753A" w:rsidP="0090753A">
      <w:r>
        <w:br w:type="page"/>
      </w:r>
    </w:p>
    <w:p w14:paraId="3B14D356" w14:textId="3FBD1844" w:rsidR="0090753A" w:rsidRPr="00986CA0" w:rsidRDefault="0090753A" w:rsidP="0090753A">
      <w:pPr>
        <w:pStyle w:val="PvAKop1"/>
        <w:numPr>
          <w:ilvl w:val="0"/>
          <w:numId w:val="1"/>
        </w:numPr>
      </w:pPr>
      <w:bookmarkStart w:id="151" w:name="_Toc7097529"/>
      <w:r w:rsidRPr="00986CA0">
        <w:lastRenderedPageBreak/>
        <w:t>Organisatorische Context</w:t>
      </w:r>
      <w:bookmarkEnd w:id="150"/>
      <w:bookmarkEnd w:id="151"/>
    </w:p>
    <w:p w14:paraId="28FC6582" w14:textId="77777777" w:rsidR="0090753A" w:rsidRPr="00986CA0" w:rsidRDefault="0090753A" w:rsidP="0090753A">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75CEE8D7" w14:textId="77777777" w:rsidR="0090753A" w:rsidRPr="00986CA0" w:rsidRDefault="0090753A" w:rsidP="0090753A">
      <w:pPr>
        <w:pStyle w:val="Citaat"/>
      </w:pPr>
      <w:r w:rsidRPr="00986CA0">
        <w:t>De system integrator, gevestigd in Nijkerk, heeft een solide positie in de productie industrie. Bouwend vanuit een jarenlange expertise in de metaalverwerkende sector is een brede know-how ontwikkeld in meerdere branches. Gibas verstevigt zo haar positie als uw leverancier van totaal oplossingen.</w:t>
      </w:r>
    </w:p>
    <w:p w14:paraId="1DC77E4A" w14:textId="77777777" w:rsidR="0090753A" w:rsidRPr="00986CA0" w:rsidRDefault="0090753A" w:rsidP="0090753A">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09448BDE" w14:textId="6ACEE03C" w:rsidR="0090753A" w:rsidRPr="00986CA0" w:rsidRDefault="0090753A" w:rsidP="0090753A">
      <w:pPr>
        <w:pStyle w:val="Citaat"/>
      </w:pPr>
      <w:r w:rsidRPr="00986CA0">
        <w:t>De klant stellen wij centraal en de oplossingen zijn breed gedragen. De integratie met topmerken als Fanuc Robotics, Universal Robots, Siemens ...... maken het geheel betrouwbaar en stabiel</w:t>
      </w:r>
      <w:r>
        <w:t>.</w:t>
      </w:r>
      <w:sdt>
        <w:sdtPr>
          <w:id w:val="-2002111644"/>
          <w:citation/>
        </w:sdtPr>
        <w:sdtContent>
          <w:r>
            <w:fldChar w:fldCharType="begin"/>
          </w:r>
          <w:r>
            <w:instrText xml:space="preserve"> CITATION Gib19 \l 1043 </w:instrText>
          </w:r>
          <w:r>
            <w:fldChar w:fldCharType="separate"/>
          </w:r>
          <w:r w:rsidR="00E701CD">
            <w:rPr>
              <w:noProof/>
            </w:rPr>
            <w:t xml:space="preserve"> (Gibas Automation, sd)</w:t>
          </w:r>
          <w:r>
            <w:fldChar w:fldCharType="end"/>
          </w:r>
        </w:sdtContent>
      </w:sdt>
    </w:p>
    <w:p w14:paraId="25B672DB" w14:textId="77777777" w:rsidR="0090753A" w:rsidRPr="00986CA0" w:rsidRDefault="0090753A" w:rsidP="0090753A">
      <w:pPr>
        <w:pStyle w:val="PvAKop2"/>
        <w:numPr>
          <w:ilvl w:val="1"/>
          <w:numId w:val="1"/>
        </w:numPr>
      </w:pPr>
      <w:r w:rsidRPr="00986CA0">
        <w:t>Gibas Automation</w:t>
      </w:r>
    </w:p>
    <w:p w14:paraId="6360FFAB" w14:textId="77777777" w:rsidR="0090753A" w:rsidRPr="00986CA0" w:rsidRDefault="0090753A" w:rsidP="0090753A">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r>
        <w:t>a</w:t>
      </w:r>
      <w:r w:rsidRPr="00986CA0">
        <w:t xml:space="preserve">utomotive &amp; </w:t>
      </w:r>
      <w:r>
        <w:t>a</w:t>
      </w:r>
      <w:r w:rsidRPr="00986CA0">
        <w:t xml:space="preserve">erospace tot </w:t>
      </w:r>
      <w:r>
        <w:t>m</w:t>
      </w:r>
      <w:r w:rsidRPr="00986CA0">
        <w:t xml:space="preserve">edical &amp; </w:t>
      </w:r>
      <w:r>
        <w:t>l</w:t>
      </w:r>
      <w:r w:rsidRPr="00986CA0">
        <w:t>aboratoria.</w:t>
      </w:r>
    </w:p>
    <w:p w14:paraId="1B3D213C" w14:textId="77777777" w:rsidR="0090753A" w:rsidRPr="00986CA0" w:rsidRDefault="0090753A" w:rsidP="0090753A">
      <w:pPr>
        <w:pStyle w:val="PvAKop2"/>
        <w:numPr>
          <w:ilvl w:val="1"/>
          <w:numId w:val="1"/>
        </w:numPr>
      </w:pPr>
      <w:r w:rsidRPr="00986CA0">
        <w:t>Bedrijfs- en Informatiesystemen</w:t>
      </w:r>
    </w:p>
    <w:p w14:paraId="1330B3AC" w14:textId="77777777" w:rsidR="0090753A" w:rsidRDefault="0090753A" w:rsidP="0090753A">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4E697BCA" w14:textId="77777777" w:rsidR="0090753A" w:rsidRDefault="0090753A" w:rsidP="0090753A">
      <w:pPr>
        <w:pStyle w:val="PvAKop3"/>
        <w:numPr>
          <w:ilvl w:val="2"/>
          <w:numId w:val="1"/>
        </w:numPr>
      </w:pPr>
      <w:r w:rsidRPr="00986CA0">
        <w:t>Universal Robots</w:t>
      </w:r>
    </w:p>
    <w:p w14:paraId="3FBED7F6" w14:textId="77777777" w:rsidR="0090753A" w:rsidRPr="00B50048" w:rsidRDefault="0090753A" w:rsidP="0090753A">
      <w:r>
        <w:t>Een groot deel van de robotoplossingen van Gibas levert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176FE192" w14:textId="522AD099" w:rsidR="0090753A" w:rsidRPr="00986CA0" w:rsidRDefault="0090753A" w:rsidP="0090753A">
      <w:pPr>
        <w:pStyle w:val="PvAKop3"/>
        <w:numPr>
          <w:ilvl w:val="2"/>
          <w:numId w:val="1"/>
        </w:numPr>
      </w:pPr>
      <w:r w:rsidRPr="00986CA0">
        <w:t xml:space="preserve"> </w:t>
      </w:r>
      <w:bookmarkStart w:id="152" w:name="_Toc7095900"/>
      <w:bookmarkStart w:id="153" w:name="_Toc7097533"/>
      <w:r w:rsidRPr="00986CA0">
        <w:t>Product Transportation System</w:t>
      </w:r>
      <w:bookmarkEnd w:id="152"/>
      <w:bookmarkEnd w:id="153"/>
    </w:p>
    <w:p w14:paraId="3A2D526A" w14:textId="77777777" w:rsidR="0090753A" w:rsidRPr="00986CA0" w:rsidRDefault="0090753A" w:rsidP="0090753A">
      <w:r w:rsidRPr="001E23E6">
        <w:t>Het PTS</w:t>
      </w:r>
      <w:r w:rsidRPr="00986CA0">
        <w:t xml:space="preserve"> is software ontwikkeld door Gibas, wat het mogelijk maakt via een interface opdrachten in te voeren en deze opdrachten door het programma uit te laten voeren. De software wordt modulair </w:t>
      </w:r>
      <w:r w:rsidRPr="00986CA0">
        <w:lastRenderedPageBreak/>
        <w:t>opgebouwd zodat verschillende versies van het programma mogelijk zijn afhankelijk van de wensen van de klant.</w:t>
      </w:r>
    </w:p>
    <w:p w14:paraId="77BF8512" w14:textId="77777777" w:rsidR="0090753A" w:rsidRPr="00986CA0" w:rsidRDefault="0090753A" w:rsidP="0090753A">
      <w:r w:rsidRPr="00986CA0">
        <w:t>Het PTS kan gebruikt worden om met verschillende type robotarmen, mobile robots of opslagsystemen te communiceren. Echter blijft het hoofdprogramma die de opdrachten verwerkt hetzelfde. Het PTS bevind</w:t>
      </w:r>
      <w:r>
        <w:t>t</w:t>
      </w:r>
      <w:r w:rsidRPr="00986CA0">
        <w:t xml:space="preserve"> zich nog in </w:t>
      </w:r>
      <w:r>
        <w:t>b</w:t>
      </w:r>
      <w:r w:rsidRPr="00986CA0">
        <w:t>èta maar zal in de loop van de tijd uitgebreid worden met nieuwe functies.</w:t>
      </w:r>
    </w:p>
    <w:p w14:paraId="0960F835" w14:textId="77777777" w:rsidR="0090753A" w:rsidRPr="009E207E" w:rsidRDefault="0090753A" w:rsidP="0090753A">
      <w:pPr>
        <w:pStyle w:val="PvAKop3"/>
        <w:numPr>
          <w:ilvl w:val="2"/>
          <w:numId w:val="1"/>
        </w:numPr>
      </w:pPr>
      <w:r w:rsidRPr="00986CA0">
        <w:t>Festo Drive</w:t>
      </w:r>
    </w:p>
    <w:p w14:paraId="681EB5AF" w14:textId="77777777" w:rsidR="0090753A" w:rsidRPr="00E44F7D" w:rsidRDefault="0090753A" w:rsidP="0090753A">
      <w:pPr>
        <w:rPr>
          <w:lang w:eastAsia="en-GB"/>
        </w:rPr>
      </w:pPr>
      <w:r w:rsidRPr="00986CA0">
        <w:rPr>
          <w:rFonts w:eastAsia="Times New Roman"/>
          <w:lang w:eastAsia="en-GB"/>
        </w:rPr>
        <w:t>Festo pneumatische actuatoren zijn normaal gesproken cilinders die bedoeld zijn voor lineaire bewegingen. Deze kunnen worden geleverd als standaard cilinder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cilinders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7D2CEFC2" w14:textId="77777777" w:rsidR="0090753A" w:rsidRPr="00986CA0" w:rsidRDefault="0090753A" w:rsidP="0090753A">
      <w:pPr>
        <w:pStyle w:val="PvAKop2"/>
        <w:numPr>
          <w:ilvl w:val="1"/>
          <w:numId w:val="1"/>
        </w:numPr>
      </w:pPr>
      <w:r w:rsidRPr="00986CA0">
        <w:t>Bedrijfscultuur</w:t>
      </w:r>
    </w:p>
    <w:p w14:paraId="3FF6E8FA" w14:textId="77777777" w:rsidR="0090753A" w:rsidRPr="00986CA0" w:rsidRDefault="0090753A" w:rsidP="0090753A">
      <w:r w:rsidRPr="00986CA0">
        <w:t>Een organisatiecultuur kan beschreven worden met verschillende modellen. Het model van Harrison onderscheidt vier types: de machtsgerichte cultuur, de rollencultuur, de taakcultuur en de personeelscultuur:</w:t>
      </w:r>
    </w:p>
    <w:p w14:paraId="7E549044" w14:textId="77777777" w:rsidR="0090753A" w:rsidRPr="00986CA0" w:rsidRDefault="0090753A" w:rsidP="0090753A">
      <w:pPr>
        <w:keepNext/>
        <w:jc w:val="center"/>
      </w:pPr>
      <w:r w:rsidRPr="00986CA0">
        <w:rPr>
          <w:noProof/>
        </w:rPr>
        <w:drawing>
          <wp:inline distT="0" distB="0" distL="0" distR="0" wp14:anchorId="08EA9EBA" wp14:editId="2BD80064">
            <wp:extent cx="3907971" cy="3144215"/>
            <wp:effectExtent l="0" t="0" r="0" b="0"/>
            <wp:docPr id="151" name="Afbeelding 15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0D2F6B8E" w14:textId="2A0F5B16" w:rsidR="0090753A" w:rsidRPr="00986CA0" w:rsidRDefault="0090753A" w:rsidP="0090753A">
      <w:pPr>
        <w:pStyle w:val="Bijschrift"/>
        <w:jc w:val="center"/>
      </w:pPr>
      <w:r w:rsidRPr="00986CA0">
        <w:t xml:space="preserve">Figuur </w:t>
      </w:r>
      <w:r w:rsidRPr="00986CA0">
        <w:fldChar w:fldCharType="begin"/>
      </w:r>
      <w:r w:rsidRPr="00986CA0">
        <w:instrText xml:space="preserve"> SEQ Figuur \* ARABIC </w:instrText>
      </w:r>
      <w:r w:rsidRPr="00986CA0">
        <w:fldChar w:fldCharType="separate"/>
      </w:r>
      <w:r w:rsidR="004E3632">
        <w:rPr>
          <w:noProof/>
        </w:rPr>
        <w:t>24</w:t>
      </w:r>
      <w:r w:rsidRPr="00986CA0">
        <w:fldChar w:fldCharType="end"/>
      </w:r>
      <w:r w:rsidRPr="00986CA0">
        <w:t xml:space="preserve"> Model van Harrison</w:t>
      </w:r>
    </w:p>
    <w:p w14:paraId="6F3DDAF5" w14:textId="3B546C67" w:rsidR="0090753A" w:rsidRPr="00986CA0" w:rsidRDefault="0090753A" w:rsidP="0090753A">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040504111"/>
          <w:citation/>
        </w:sdtPr>
        <w:sdtContent>
          <w:r>
            <w:fldChar w:fldCharType="begin"/>
          </w:r>
          <w:r>
            <w:instrText xml:space="preserve"> CITATION Too19 \l 1043 </w:instrText>
          </w:r>
          <w:r>
            <w:fldChar w:fldCharType="separate"/>
          </w:r>
          <w:r w:rsidR="00E701CD">
            <w:rPr>
              <w:noProof/>
            </w:rPr>
            <w:t xml:space="preserve"> (Toolshero, sd)</w:t>
          </w:r>
          <w:r>
            <w:fldChar w:fldCharType="end"/>
          </w:r>
        </w:sdtContent>
      </w:sdt>
    </w:p>
    <w:p w14:paraId="3305E7EF" w14:textId="77777777" w:rsidR="0090753A" w:rsidRPr="00986CA0" w:rsidRDefault="0090753A" w:rsidP="0090753A">
      <w:pPr>
        <w:pStyle w:val="PvAKop2"/>
        <w:numPr>
          <w:ilvl w:val="1"/>
          <w:numId w:val="1"/>
        </w:numPr>
      </w:pPr>
      <w:r w:rsidRPr="00986CA0">
        <w:lastRenderedPageBreak/>
        <w:t>Taken en Positie van Stagiair</w:t>
      </w:r>
    </w:p>
    <w:p w14:paraId="049F8A47" w14:textId="77777777" w:rsidR="0090753A" w:rsidRPr="00986CA0" w:rsidRDefault="0090753A" w:rsidP="0090753A">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77888016" w14:textId="77777777" w:rsidR="0090753A" w:rsidRPr="00986CA0" w:rsidRDefault="0090753A" w:rsidP="0090753A">
      <w:r w:rsidRPr="00986CA0">
        <w:br w:type="page"/>
      </w:r>
    </w:p>
    <w:p w14:paraId="4AA6B1F8" w14:textId="059157DF" w:rsidR="0090753A" w:rsidRPr="00986CA0" w:rsidRDefault="0090753A" w:rsidP="0090753A">
      <w:pPr>
        <w:pStyle w:val="PvAKop1"/>
        <w:numPr>
          <w:ilvl w:val="0"/>
          <w:numId w:val="1"/>
        </w:numPr>
      </w:pPr>
      <w:bookmarkStart w:id="154" w:name="_Toc7095904"/>
      <w:bookmarkStart w:id="155" w:name="_Toc7097537"/>
      <w:r w:rsidRPr="00986CA0">
        <w:lastRenderedPageBreak/>
        <w:t>De Opdracht</w:t>
      </w:r>
      <w:bookmarkEnd w:id="154"/>
      <w:bookmarkEnd w:id="155"/>
    </w:p>
    <w:p w14:paraId="7806592C" w14:textId="77777777" w:rsidR="0090753A" w:rsidRPr="00986CA0" w:rsidRDefault="0090753A" w:rsidP="0090753A">
      <w:pPr>
        <w:pStyle w:val="PvAKop2"/>
        <w:numPr>
          <w:ilvl w:val="1"/>
          <w:numId w:val="1"/>
        </w:numPr>
      </w:pPr>
      <w:r w:rsidRPr="00986CA0">
        <w:t>Stageopdracht</w:t>
      </w:r>
    </w:p>
    <w:p w14:paraId="2697E446" w14:textId="77777777" w:rsidR="0090753A" w:rsidRPr="00986CA0" w:rsidRDefault="0090753A" w:rsidP="0090753A">
      <w:r w:rsidRPr="00986CA0">
        <w:t>De stageopdracht is een productopdracht. De opdracht omvat het toevoegen van een festo drive aan</w:t>
      </w:r>
      <w:r>
        <w:t xml:space="preserve"> de workflow van</w:t>
      </w:r>
      <w:r w:rsidRPr="00986CA0">
        <w:t xml:space="preserve"> een Universal Robot(UR) Robotarm.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Gibas heeft</w:t>
      </w:r>
      <w:r>
        <w:t xml:space="preserve"> hier</w:t>
      </w:r>
      <w:r w:rsidRPr="00986CA0">
        <w:t xml:space="preserve"> al software geproduceerd alleen vertoond deze een aantal kuren volgens de opdrachtgever</w:t>
      </w:r>
      <w:r>
        <w:t>.</w:t>
      </w:r>
    </w:p>
    <w:p w14:paraId="2C1D0B80" w14:textId="77777777" w:rsidR="0090753A" w:rsidRPr="00986CA0" w:rsidRDefault="0090753A" w:rsidP="0090753A">
      <w:pPr>
        <w:pStyle w:val="PvAKop2"/>
        <w:numPr>
          <w:ilvl w:val="1"/>
          <w:numId w:val="1"/>
        </w:numPr>
      </w:pPr>
      <w:r w:rsidRPr="00986CA0">
        <w:t>Businessdoel</w:t>
      </w:r>
    </w:p>
    <w:p w14:paraId="714EFE92" w14:textId="77777777" w:rsidR="0090753A" w:rsidRPr="00986CA0" w:rsidRDefault="0090753A" w:rsidP="0090753A">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7E891568" w14:textId="77777777" w:rsidR="0090753A" w:rsidRPr="00986CA0" w:rsidRDefault="0090753A" w:rsidP="0090753A">
      <w:pPr>
        <w:pStyle w:val="PvAKop2"/>
        <w:numPr>
          <w:ilvl w:val="1"/>
          <w:numId w:val="1"/>
        </w:numPr>
      </w:pPr>
      <w:r w:rsidRPr="00986CA0">
        <w:t>Doelstelling Opdracht</w:t>
      </w:r>
    </w:p>
    <w:p w14:paraId="6C07260C" w14:textId="77777777" w:rsidR="0090753A" w:rsidRPr="00986CA0" w:rsidRDefault="0090753A" w:rsidP="0090753A">
      <w:r w:rsidRPr="00986CA0">
        <w:t xml:space="preserve">De opdracht is op te delen in een onderzoek, analyse en productie. Allereerst zal er onderzoek gedaan worden naar de UR, URCaps </w:t>
      </w:r>
      <w:r>
        <w:t>,</w:t>
      </w:r>
      <w:r w:rsidRPr="00986CA0">
        <w:t>festo drive</w:t>
      </w:r>
      <w:r>
        <w:t xml:space="preserve"> en de communicatie tussen deze systemen</w:t>
      </w:r>
      <w:r w:rsidRPr="00986CA0">
        <w:t>, gevolgd door het analyseren van de geleverde code. Er zal een keuze gemaakt worden of er verder aan de bestaande code gewerkt wordt of dat er een nieuwe codebase wordt opgezet. Vervolgens zal er aan de productie van een systeem gewerkt worden, afhankelijk van het resultaat van het onderzoek en de analyse van de code zal er gewerkt worden aan de bestaande code of aan een geheel nieuwe codebase.</w:t>
      </w:r>
    </w:p>
    <w:p w14:paraId="694B9085" w14:textId="77777777" w:rsidR="0090753A" w:rsidRPr="00986CA0" w:rsidRDefault="0090753A" w:rsidP="0090753A">
      <w:pPr>
        <w:pStyle w:val="PvAKop2"/>
        <w:numPr>
          <w:ilvl w:val="1"/>
          <w:numId w:val="1"/>
        </w:numPr>
      </w:pPr>
      <w:r w:rsidRPr="00986CA0">
        <w:t>Eindproduct</w:t>
      </w:r>
    </w:p>
    <w:p w14:paraId="12F42964" w14:textId="77777777" w:rsidR="0090753A" w:rsidRPr="00986CA0" w:rsidRDefault="0090753A" w:rsidP="0090753A">
      <w:r w:rsidRPr="00986CA0">
        <w:t xml:space="preserve">Het uiteindelijke eindproduct </w:t>
      </w:r>
      <w:r>
        <w:t>betreft e</w:t>
      </w:r>
      <w:r w:rsidRPr="00986CA0">
        <w:t xml:space="preserve">en werkend systeem dat op </w:t>
      </w:r>
      <w:r>
        <w:t>een</w:t>
      </w:r>
      <w:r w:rsidRPr="00986CA0">
        <w:t xml:space="preserve"> UR</w:t>
      </w:r>
      <w:r>
        <w:t xml:space="preserve"> product</w:t>
      </w:r>
      <w:r w:rsidRPr="00986CA0">
        <w:t xml:space="preserve"> gebruik maakt van de URCaps om een </w:t>
      </w:r>
      <w:r>
        <w:t>fe</w:t>
      </w:r>
      <w:r w:rsidRPr="00986CA0">
        <w:t xml:space="preserve">sto drive te kunnen besturen. </w:t>
      </w:r>
    </w:p>
    <w:p w14:paraId="3BE4AA75" w14:textId="77777777" w:rsidR="0090753A" w:rsidRPr="00986CA0" w:rsidRDefault="0090753A" w:rsidP="0090753A">
      <w:pPr>
        <w:pStyle w:val="PvAKop2"/>
        <w:numPr>
          <w:ilvl w:val="1"/>
          <w:numId w:val="1"/>
        </w:numPr>
      </w:pPr>
      <w:r w:rsidRPr="00986CA0">
        <w:t>Tussenproducten</w:t>
      </w:r>
    </w:p>
    <w:p w14:paraId="4E6C2F22" w14:textId="77777777" w:rsidR="0090753A" w:rsidRPr="00986CA0" w:rsidRDefault="0090753A" w:rsidP="0090753A">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7590305" w14:textId="77777777" w:rsidR="0090753A" w:rsidRPr="00986CA0" w:rsidRDefault="0090753A" w:rsidP="0090753A">
      <w:pPr>
        <w:pStyle w:val="PvAKop3"/>
        <w:numPr>
          <w:ilvl w:val="2"/>
          <w:numId w:val="1"/>
        </w:numPr>
      </w:pPr>
      <w:r w:rsidRPr="00986CA0">
        <w:t>Gemaakte keuzes en onderbouwing</w:t>
      </w:r>
    </w:p>
    <w:p w14:paraId="1CD59E3A" w14:textId="77777777" w:rsidR="0090753A" w:rsidRPr="00986CA0" w:rsidRDefault="0090753A" w:rsidP="0090753A">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4A23CE84" w14:textId="6BBEBAB9" w:rsidR="0090753A" w:rsidRPr="00986CA0" w:rsidRDefault="0090753A" w:rsidP="0090753A">
      <w:pPr>
        <w:pStyle w:val="PvAKop3"/>
        <w:numPr>
          <w:ilvl w:val="2"/>
          <w:numId w:val="1"/>
        </w:numPr>
      </w:pPr>
      <w:bookmarkStart w:id="156" w:name="_Toc7095911"/>
      <w:bookmarkStart w:id="157" w:name="_Toc7097544"/>
      <w:r w:rsidRPr="00986CA0">
        <w:lastRenderedPageBreak/>
        <w:t>Solution Architecture</w:t>
      </w:r>
      <w:bookmarkEnd w:id="156"/>
      <w:bookmarkEnd w:id="157"/>
    </w:p>
    <w:p w14:paraId="5AB687AD" w14:textId="77777777" w:rsidR="0090753A" w:rsidRPr="00986CA0" w:rsidRDefault="0090753A" w:rsidP="0090753A">
      <w:r w:rsidRPr="00986CA0">
        <w:t xml:space="preserve">Een duidelijk solution architecture document creëert </w:t>
      </w:r>
      <w:r>
        <w:t xml:space="preserve">een </w:t>
      </w:r>
      <w:r w:rsidRPr="00986CA0">
        <w:t xml:space="preserve">roadmap die helpt met het visualiseren van een systeem en met het elimineren van problemen die je zonder solution architecture pas </w:t>
      </w:r>
      <w:r>
        <w:t>tijdens het ontwikkelen</w:t>
      </w:r>
      <w:r w:rsidRPr="00986CA0">
        <w:t xml:space="preserve"> was tegengekomen.</w:t>
      </w:r>
      <w:r w:rsidRPr="00986CA0">
        <w:br/>
        <w:t>Het voorlopige solution architecture document bevat de volgende diagrammen:</w:t>
      </w:r>
    </w:p>
    <w:p w14:paraId="277FDD01" w14:textId="77777777" w:rsidR="0090753A" w:rsidRPr="00986CA0" w:rsidRDefault="0090753A" w:rsidP="0090753A">
      <w:pPr>
        <w:pStyle w:val="Lijstalinea"/>
        <w:numPr>
          <w:ilvl w:val="0"/>
          <w:numId w:val="16"/>
        </w:numPr>
      </w:pPr>
      <w:r w:rsidRPr="00986CA0">
        <w:t>Use</w:t>
      </w:r>
      <w:r>
        <w:t xml:space="preserve"> </w:t>
      </w:r>
      <w:r w:rsidRPr="00986CA0">
        <w:t>Case Diagram</w:t>
      </w:r>
    </w:p>
    <w:p w14:paraId="6F4E2B14" w14:textId="77777777" w:rsidR="0090753A" w:rsidRPr="00986CA0" w:rsidRDefault="0090753A" w:rsidP="0090753A">
      <w:pPr>
        <w:pStyle w:val="Lijstalinea"/>
        <w:ind w:left="771"/>
      </w:pPr>
      <w:r w:rsidRPr="00986CA0">
        <w:t>Een Use-Case Diagram modelleert de functionaliteit van een systeem door het gebruik van actoren en Use cases. Use cases zijn een set van acties, services en functies die een systeem kan uitvoeren</w:t>
      </w:r>
      <w:r>
        <w:t>.</w:t>
      </w:r>
    </w:p>
    <w:p w14:paraId="24D7958E" w14:textId="77777777" w:rsidR="0090753A" w:rsidRPr="00986CA0" w:rsidRDefault="0090753A" w:rsidP="0090753A">
      <w:pPr>
        <w:pStyle w:val="Lijstalinea"/>
        <w:ind w:left="771"/>
        <w:rPr>
          <w:rStyle w:val="Subtielebenadrukking"/>
          <w:i w:val="0"/>
          <w:iCs w:val="0"/>
          <w:color w:val="auto"/>
        </w:rPr>
      </w:pPr>
    </w:p>
    <w:p w14:paraId="7D9122A7" w14:textId="77777777" w:rsidR="0090753A" w:rsidRPr="00986CA0" w:rsidRDefault="0090753A" w:rsidP="0090753A">
      <w:pPr>
        <w:pStyle w:val="Lijstalinea"/>
        <w:numPr>
          <w:ilvl w:val="0"/>
          <w:numId w:val="16"/>
        </w:numPr>
      </w:pPr>
      <w:r w:rsidRPr="00986CA0">
        <w:t>Activity Diagram</w:t>
      </w:r>
    </w:p>
    <w:p w14:paraId="43EB581B" w14:textId="77777777" w:rsidR="0090753A" w:rsidRPr="00986CA0" w:rsidRDefault="0090753A" w:rsidP="0090753A">
      <w:pPr>
        <w:pStyle w:val="Lijstalinea"/>
        <w:ind w:left="771"/>
      </w:pPr>
      <w:r w:rsidRPr="00986CA0">
        <w:t xml:space="preserve">Een Activity Diagram is een flowchart die de flow van een activiteit naar de ander representeert, de activiteit </w:t>
      </w:r>
      <w:r>
        <w:t>is</w:t>
      </w:r>
      <w:r w:rsidRPr="00986CA0">
        <w:t xml:space="preserve"> in essentie een operatie van het systeem.</w:t>
      </w:r>
    </w:p>
    <w:p w14:paraId="369FCBF7" w14:textId="77777777" w:rsidR="0090753A" w:rsidRPr="00986CA0" w:rsidRDefault="0090753A" w:rsidP="0090753A">
      <w:pPr>
        <w:pStyle w:val="Lijstalinea"/>
        <w:ind w:left="771"/>
      </w:pPr>
    </w:p>
    <w:p w14:paraId="2B609980" w14:textId="77777777" w:rsidR="0090753A" w:rsidRPr="00986CA0" w:rsidRDefault="0090753A" w:rsidP="0090753A">
      <w:pPr>
        <w:pStyle w:val="Lijstalinea"/>
        <w:numPr>
          <w:ilvl w:val="0"/>
          <w:numId w:val="16"/>
        </w:numPr>
      </w:pPr>
      <w:r w:rsidRPr="00986CA0">
        <w:t>Class Diagram</w:t>
      </w:r>
    </w:p>
    <w:p w14:paraId="33ED8404" w14:textId="77777777" w:rsidR="0090753A" w:rsidRPr="00986CA0" w:rsidRDefault="0090753A" w:rsidP="0090753A">
      <w:pPr>
        <w:pStyle w:val="Lijstalinea"/>
        <w:ind w:left="771"/>
      </w:pPr>
      <w:r w:rsidRPr="00986CA0">
        <w:t xml:space="preserve">Een Class Diagram beschrijft de structuur van het systeem door de klassen </w:t>
      </w:r>
      <w:r>
        <w:t xml:space="preserve">van een system </w:t>
      </w:r>
      <w:r w:rsidRPr="00986CA0">
        <w:t>en hun attributen en methodes</w:t>
      </w:r>
      <w:r>
        <w:t xml:space="preserve"> te </w:t>
      </w:r>
      <w:r w:rsidRPr="00986CA0">
        <w:t>laten zien</w:t>
      </w:r>
      <w:r>
        <w:t>.</w:t>
      </w:r>
    </w:p>
    <w:p w14:paraId="39EE4FFD" w14:textId="77777777" w:rsidR="0090753A" w:rsidRPr="00986CA0" w:rsidRDefault="0090753A" w:rsidP="0090753A">
      <w:pPr>
        <w:pStyle w:val="Lijstalinea"/>
        <w:ind w:left="771"/>
      </w:pPr>
    </w:p>
    <w:p w14:paraId="067F8224" w14:textId="77777777" w:rsidR="0090753A" w:rsidRPr="00986CA0" w:rsidRDefault="0090753A" w:rsidP="0090753A">
      <w:pPr>
        <w:pStyle w:val="Lijstalinea"/>
        <w:numPr>
          <w:ilvl w:val="0"/>
          <w:numId w:val="16"/>
        </w:numPr>
      </w:pPr>
      <w:r w:rsidRPr="00986CA0">
        <w:t>State Transition Diagram</w:t>
      </w:r>
    </w:p>
    <w:p w14:paraId="64B061C3" w14:textId="77777777" w:rsidR="0090753A" w:rsidRPr="00986CA0" w:rsidRDefault="0090753A" w:rsidP="0090753A">
      <w:pPr>
        <w:pStyle w:val="Lijstalinea"/>
        <w:ind w:left="771"/>
      </w:pPr>
      <w:r w:rsidRPr="00986CA0">
        <w:t xml:space="preserve">Een </w:t>
      </w:r>
      <w:r>
        <w:t>S</w:t>
      </w:r>
      <w:r w:rsidRPr="00986CA0">
        <w:t xml:space="preserve">tate Transition </w:t>
      </w:r>
      <w:r>
        <w:t>D</w:t>
      </w:r>
      <w:r w:rsidRPr="00986CA0">
        <w:t xml:space="preserve">iagram beschrijft alle states die een object kan hebben, </w:t>
      </w:r>
      <w:r>
        <w:t>de events die de state van een object kunnen veranderen en de condities waaraan voldaan moet worden voordat de states kunnen veranderen.</w:t>
      </w:r>
    </w:p>
    <w:p w14:paraId="5DA36901" w14:textId="76F23E6A" w:rsidR="0090753A" w:rsidRPr="00986CA0" w:rsidRDefault="0090753A" w:rsidP="0090753A">
      <w:pPr>
        <w:pStyle w:val="PvAKop3"/>
        <w:numPr>
          <w:ilvl w:val="2"/>
          <w:numId w:val="1"/>
        </w:numPr>
      </w:pPr>
      <w:bookmarkStart w:id="158" w:name="_Toc7095912"/>
      <w:bookmarkStart w:id="159" w:name="_Toc7097545"/>
      <w:r w:rsidRPr="00986CA0">
        <w:t>Vertical Slice</w:t>
      </w:r>
      <w:bookmarkEnd w:id="158"/>
      <w:bookmarkEnd w:id="159"/>
    </w:p>
    <w:p w14:paraId="61002C2B" w14:textId="77777777" w:rsidR="0090753A" w:rsidRPr="00986CA0" w:rsidRDefault="0090753A" w:rsidP="0090753A">
      <w:r w:rsidRPr="00986CA0">
        <w:t xml:space="preserve">Om een makkelijke agile aanpak van het systeem te behalen </w:t>
      </w:r>
      <w:r>
        <w:t>zullen</w:t>
      </w:r>
      <w:r w:rsidRPr="00986CA0">
        <w:t xml:space="preserve"> er vertical slice</w:t>
      </w:r>
      <w:r>
        <w:t>s</w:t>
      </w:r>
      <w:r w:rsidRPr="00986CA0">
        <w:t xml:space="preserve"> van het systeem opgeleverd worden voor feedback van de opdrachtgever. Dit is een “bare-bone</w:t>
      </w:r>
      <w:r>
        <w:t>s”</w:t>
      </w:r>
      <w:r w:rsidRPr="00986CA0">
        <w:t xml:space="preserve"> versie van het systeem met minimale functionaliteit. Zodra deze is goedgekeurd zullen de functionaliteiten uitgebreid worden tot een daadwerkelijk inzetbaar systeem.</w:t>
      </w:r>
    </w:p>
    <w:p w14:paraId="5EAB6189" w14:textId="77777777" w:rsidR="0090753A" w:rsidRPr="00986CA0" w:rsidRDefault="0090753A" w:rsidP="0090753A">
      <w:pPr>
        <w:pStyle w:val="PvAKop2"/>
        <w:numPr>
          <w:ilvl w:val="1"/>
          <w:numId w:val="1"/>
        </w:numPr>
      </w:pPr>
      <w:r w:rsidRPr="00986CA0">
        <w:t>Projectmethode</w:t>
      </w:r>
    </w:p>
    <w:p w14:paraId="6FC99E88" w14:textId="77777777" w:rsidR="0090753A" w:rsidRDefault="0090753A" w:rsidP="0090753A">
      <w:r w:rsidRPr="00986CA0">
        <w:t xml:space="preserve">Er is gekozen voor een agile aanpak door de lastig te bepalen projectplanning en </w:t>
      </w:r>
      <w:r>
        <w:t xml:space="preserve">doordat </w:t>
      </w:r>
      <w:r w:rsidRPr="00986CA0">
        <w:t>er veel wijzigingen kunnen komen in de scope. Ook is het waardevol om net werkbar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24D3B87A" w14:textId="77777777" w:rsidR="0090753A" w:rsidRPr="00C719F4" w:rsidRDefault="0090753A" w:rsidP="0090753A">
      <w:r>
        <w:t xml:space="preserve">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w:t>
      </w:r>
      <w:r>
        <w:lastRenderedPageBreak/>
        <w:t>gedaan is, wat er goed ging, wat er beter kan en wat er die dag gedaan wordt. Aan het eind van de sprint zal er een review en een retrospective plaatsvinden waar wordt teruggekeken op de sprint.</w:t>
      </w:r>
    </w:p>
    <w:p w14:paraId="6958D78A" w14:textId="77777777" w:rsidR="0090753A" w:rsidRDefault="0090753A" w:rsidP="0090753A">
      <w:pPr>
        <w:rPr>
          <w:rFonts w:asciiTheme="majorHAnsi" w:eastAsiaTheme="majorEastAsia" w:hAnsiTheme="majorHAnsi" w:cstheme="majorBidi"/>
          <w:b/>
          <w:bCs/>
          <w:smallCaps/>
          <w:color w:val="000000" w:themeColor="text1"/>
          <w:sz w:val="28"/>
          <w:szCs w:val="28"/>
        </w:rPr>
      </w:pPr>
      <w:r>
        <w:br w:type="page"/>
      </w:r>
    </w:p>
    <w:p w14:paraId="1051C451" w14:textId="77777777" w:rsidR="0090753A" w:rsidRPr="00986CA0" w:rsidRDefault="0090753A" w:rsidP="0090753A">
      <w:pPr>
        <w:pStyle w:val="PvAKop2"/>
        <w:numPr>
          <w:ilvl w:val="1"/>
          <w:numId w:val="1"/>
        </w:numPr>
      </w:pPr>
      <w:r w:rsidRPr="00986CA0">
        <w:lastRenderedPageBreak/>
        <w:t>Hoofd en Deelvragen</w:t>
      </w:r>
    </w:p>
    <w:p w14:paraId="2BE52295" w14:textId="77777777" w:rsidR="0090753A" w:rsidRPr="0072391A" w:rsidRDefault="0090753A" w:rsidP="0090753A">
      <w:pPr>
        <w:rPr>
          <w:rStyle w:val="Subtielebenadrukking"/>
          <w:i w:val="0"/>
          <w:iCs w:val="0"/>
          <w:color w:val="auto"/>
        </w:rPr>
      </w:pPr>
      <w:r w:rsidRPr="00986CA0">
        <w:t xml:space="preserve">De hoofdvraag voor deze stageopdracht is als volgt geformuleerd: </w:t>
      </w:r>
    </w:p>
    <w:p w14:paraId="106C68BA" w14:textId="77777777" w:rsidR="0090753A" w:rsidRPr="00986CA0" w:rsidRDefault="0090753A" w:rsidP="0090753A">
      <w:pPr>
        <w:ind w:left="720"/>
        <w:rPr>
          <w:rStyle w:val="Subtielebenadrukking"/>
        </w:rPr>
      </w:pPr>
      <w:r>
        <w:rPr>
          <w:rStyle w:val="Subtielebenadrukking"/>
        </w:rPr>
        <w:t xml:space="preserve">Hoe kan doormiddel van een URCap randapparatuur aangestuurd worden voor het gebruik met een UR systeem </w:t>
      </w:r>
      <w:r w:rsidRPr="00566A4C">
        <w:rPr>
          <w:rStyle w:val="Subtielebenadrukking"/>
          <w:b/>
        </w:rPr>
        <w:t>voor Gibas</w:t>
      </w:r>
      <w:r>
        <w:rPr>
          <w:rStyle w:val="Subtielebenadrukking"/>
        </w:rPr>
        <w:t>?</w:t>
      </w:r>
    </w:p>
    <w:p w14:paraId="29FA5CB2" w14:textId="77777777" w:rsidR="0090753A" w:rsidRPr="00986CA0" w:rsidRDefault="0090753A" w:rsidP="0090753A">
      <w:r w:rsidRPr="00986CA0">
        <w:t xml:space="preserve">Om deze vraag te kunnen beantwoorden zijn de volgende deelvragen opgesteld : </w:t>
      </w:r>
    </w:p>
    <w:p w14:paraId="04C2EA31" w14:textId="77777777" w:rsidR="0090753A" w:rsidRDefault="0090753A" w:rsidP="0090753A">
      <w:pPr>
        <w:ind w:left="720"/>
        <w:rPr>
          <w:rStyle w:val="Subtielebenadrukking"/>
        </w:rPr>
      </w:pPr>
      <w:r>
        <w:rPr>
          <w:rStyle w:val="Subtielebenadrukking"/>
        </w:rPr>
        <w:t>Is de huidige ontwikkelomgeving geschikt voor het produceren van URCaps?</w:t>
      </w:r>
    </w:p>
    <w:p w14:paraId="449EFEE4" w14:textId="77777777" w:rsidR="0090753A" w:rsidRDefault="0090753A" w:rsidP="0090753A">
      <w:pPr>
        <w:ind w:firstLine="720"/>
        <w:rPr>
          <w:rStyle w:val="Subtielebenadrukking"/>
        </w:rPr>
      </w:pPr>
      <w:r>
        <w:rPr>
          <w:rStyle w:val="Subtielebenadrukking"/>
        </w:rPr>
        <w:t>Over welke functionaliteiten beschikt de URCap API om randapparatuur te besturen?</w:t>
      </w:r>
    </w:p>
    <w:p w14:paraId="22A5474C" w14:textId="77777777" w:rsidR="0090753A" w:rsidRDefault="0090753A" w:rsidP="0090753A">
      <w:pPr>
        <w:ind w:firstLine="720"/>
        <w:rPr>
          <w:rStyle w:val="Subtielebenadrukking"/>
        </w:rPr>
      </w:pPr>
      <w:r>
        <w:rPr>
          <w:rStyle w:val="Subtielebenadrukking"/>
        </w:rPr>
        <w:t>Hoe werkt het communicatieprotocol van het UR systeem met randapparatuur?</w:t>
      </w:r>
    </w:p>
    <w:p w14:paraId="39ACF99D" w14:textId="77777777" w:rsidR="0090753A" w:rsidRPr="00566A4C" w:rsidRDefault="0090753A" w:rsidP="0090753A">
      <w:pPr>
        <w:ind w:left="720"/>
        <w:rPr>
          <w:rStyle w:val="Subtielebenadrukking"/>
          <w:b/>
        </w:rPr>
      </w:pPr>
      <w:r w:rsidRPr="00566A4C">
        <w:rPr>
          <w:rStyle w:val="Subtielebenadrukking"/>
          <w:b/>
        </w:rPr>
        <w:t xml:space="preserve">Waar moet een gebruikersinterface van een URCap minimaal aan voldoen? </w:t>
      </w:r>
    </w:p>
    <w:p w14:paraId="3BF0CF0E" w14:textId="77777777" w:rsidR="0090753A" w:rsidRPr="00986CA0" w:rsidRDefault="0090753A" w:rsidP="0090753A">
      <w:r>
        <w:rPr>
          <w:rStyle w:val="Subtielebenadrukking"/>
        </w:rPr>
        <w:tab/>
      </w:r>
      <w:r w:rsidRPr="00986CA0">
        <w:br w:type="page"/>
      </w:r>
    </w:p>
    <w:p w14:paraId="20442FD1" w14:textId="46BF9BB3" w:rsidR="0090753A" w:rsidRPr="00986CA0" w:rsidRDefault="0090753A" w:rsidP="0090753A">
      <w:pPr>
        <w:pStyle w:val="PvAKop1"/>
        <w:numPr>
          <w:ilvl w:val="0"/>
          <w:numId w:val="1"/>
        </w:numPr>
      </w:pPr>
      <w:bookmarkStart w:id="160" w:name="_Toc7095915"/>
      <w:bookmarkStart w:id="161" w:name="_Toc7097548"/>
      <w:r w:rsidRPr="00986CA0">
        <w:lastRenderedPageBreak/>
        <w:t>Theoretisch Kader</w:t>
      </w:r>
      <w:bookmarkEnd w:id="160"/>
      <w:bookmarkEnd w:id="161"/>
    </w:p>
    <w:p w14:paraId="72EB35B2" w14:textId="77777777" w:rsidR="0090753A" w:rsidRPr="00986CA0" w:rsidRDefault="0090753A" w:rsidP="0090753A">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t xml:space="preserve"> </w:t>
      </w:r>
    </w:p>
    <w:p w14:paraId="4477E686" w14:textId="77777777" w:rsidR="0090753A" w:rsidRPr="00986CA0" w:rsidRDefault="0090753A" w:rsidP="0090753A">
      <w:r w:rsidRPr="00986CA0">
        <w:t>Er worden verschillende systemen gebruikt bij de stageopdracht. Om een duidelijk beeld te creëren van het UR-systeem en het onderbouwen hiervan zullen deze omschreven worden. Voor een beter beeld van het UR-systeem is het volgende diagram opgesteld</w:t>
      </w:r>
      <w:r>
        <w:t xml:space="preserve"> door Universal Robots</w:t>
      </w:r>
      <w:r w:rsidRPr="00986CA0">
        <w:t xml:space="preserve"> (Figuur 2).</w:t>
      </w:r>
    </w:p>
    <w:p w14:paraId="46D37C12" w14:textId="77777777" w:rsidR="0090753A" w:rsidRPr="00986CA0" w:rsidRDefault="0090753A" w:rsidP="0090753A">
      <w:pPr>
        <w:keepNext/>
        <w:jc w:val="center"/>
      </w:pPr>
      <w:r w:rsidRPr="00986CA0">
        <w:rPr>
          <w:noProof/>
        </w:rPr>
        <w:drawing>
          <wp:inline distT="0" distB="0" distL="0" distR="0" wp14:anchorId="1893C65C" wp14:editId="782D7C94">
            <wp:extent cx="5731510" cy="3223895"/>
            <wp:effectExtent l="0" t="0" r="2540" b="0"/>
            <wp:docPr id="152" name="Afbeelding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R Software Process Overview.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4B8CC4" w14:textId="5C8BF228" w:rsidR="0090753A" w:rsidRPr="00EC6663" w:rsidRDefault="0090753A" w:rsidP="0090753A">
      <w:pPr>
        <w:pStyle w:val="Bijschrift"/>
        <w:jc w:val="center"/>
        <w:rPr>
          <w:lang w:val="en-GB"/>
        </w:rPr>
      </w:pPr>
      <w:r w:rsidRPr="00EC6663">
        <w:rPr>
          <w:lang w:val="en-GB"/>
        </w:rPr>
        <w:t xml:space="preserve">Figuur </w:t>
      </w:r>
      <w:r w:rsidRPr="00986CA0">
        <w:fldChar w:fldCharType="begin"/>
      </w:r>
      <w:r w:rsidRPr="00EC6663">
        <w:rPr>
          <w:lang w:val="en-GB"/>
        </w:rPr>
        <w:instrText xml:space="preserve"> SEQ Figuur \* ARABIC </w:instrText>
      </w:r>
      <w:r w:rsidRPr="00986CA0">
        <w:fldChar w:fldCharType="separate"/>
      </w:r>
      <w:r w:rsidR="004E3632">
        <w:rPr>
          <w:noProof/>
          <w:lang w:val="en-GB"/>
        </w:rPr>
        <w:t>25</w:t>
      </w:r>
      <w:r w:rsidRPr="00986CA0">
        <w:fldChar w:fldCharType="end"/>
      </w:r>
      <w:r w:rsidRPr="00EC6663">
        <w:rPr>
          <w:lang w:val="en-GB"/>
        </w:rPr>
        <w:t>: UR Software Processes Overview</w:t>
      </w:r>
      <w:sdt>
        <w:sdtPr>
          <w:id w:val="2069764680"/>
          <w:citation/>
        </w:sdtPr>
        <w:sdtContent>
          <w:r w:rsidRPr="00986CA0">
            <w:fldChar w:fldCharType="begin"/>
          </w:r>
          <w:r w:rsidRPr="00EC6663">
            <w:rPr>
              <w:lang w:val="en-GB"/>
            </w:rPr>
            <w:instrText xml:space="preserve"> CITATION Uni \l 1043 </w:instrText>
          </w:r>
          <w:r w:rsidRPr="00986CA0">
            <w:fldChar w:fldCharType="separate"/>
          </w:r>
          <w:r w:rsidR="00E701CD">
            <w:rPr>
              <w:noProof/>
              <w:lang w:val="en-GB"/>
            </w:rPr>
            <w:t xml:space="preserve"> </w:t>
          </w:r>
          <w:r w:rsidR="00E701CD" w:rsidRPr="00E701CD">
            <w:rPr>
              <w:noProof/>
              <w:lang w:val="en-GB"/>
            </w:rPr>
            <w:t>(Universal Robots)</w:t>
          </w:r>
          <w:r w:rsidRPr="00986CA0">
            <w:fldChar w:fldCharType="end"/>
          </w:r>
        </w:sdtContent>
      </w:sdt>
    </w:p>
    <w:p w14:paraId="7F6406F4" w14:textId="77777777" w:rsidR="0090753A" w:rsidRPr="00986CA0" w:rsidRDefault="0090753A" w:rsidP="0090753A">
      <w:pPr>
        <w:pStyle w:val="PvAKop2"/>
        <w:numPr>
          <w:ilvl w:val="1"/>
          <w:numId w:val="1"/>
        </w:numPr>
      </w:pPr>
      <w:r w:rsidRPr="00986CA0">
        <w:t>Universal Robots</w:t>
      </w:r>
    </w:p>
    <w:p w14:paraId="3B6BB0FB" w14:textId="77777777" w:rsidR="0090753A" w:rsidRPr="00986CA0" w:rsidRDefault="0090753A" w:rsidP="0090753A">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kan op twee niveaus bestuurd worden op GUI niveau, door middel van de PolyScope (of eigen software) en op Script niveau, door middel van URScript. </w:t>
      </w:r>
    </w:p>
    <w:p w14:paraId="2D716E38" w14:textId="77777777" w:rsidR="0090753A" w:rsidRPr="00986CA0" w:rsidRDefault="0090753A" w:rsidP="0090753A">
      <w:pPr>
        <w:pStyle w:val="PvAKop3"/>
        <w:numPr>
          <w:ilvl w:val="2"/>
          <w:numId w:val="1"/>
        </w:numPr>
      </w:pPr>
      <w:r w:rsidRPr="00986CA0">
        <w:t>PolyScope</w:t>
      </w:r>
    </w:p>
    <w:p w14:paraId="739E166F" w14:textId="77777777" w:rsidR="0090753A" w:rsidRDefault="0090753A" w:rsidP="0090753A">
      <w:pPr>
        <w:keepNext/>
      </w:pPr>
      <w:r w:rsidRPr="00986CA0">
        <w:t xml:space="preserve">PolyScope is de grafische programmeer interface van Universal Robots. Het is de interface die de programmeur gebruikt om een UR-programma te bouwen en besturen. URCaps zijn plug-ins binnen PolyScope. Er zijn momenteel twee versies van PolyScope die geleverd worden door Gibas. </w:t>
      </w:r>
      <w:r>
        <w:t xml:space="preserve">Welke versie wordt gebruikt zal </w:t>
      </w:r>
      <w:r w:rsidRPr="00986CA0">
        <w:t xml:space="preserve">geen verschil zijn in de back-end van het systeem. Alleen de </w:t>
      </w:r>
      <w:r>
        <w:t>user i</w:t>
      </w:r>
      <w:r w:rsidRPr="00986CA0">
        <w:t>nterface is wel anders per versie, er zal tijdens</w:t>
      </w:r>
      <w:r>
        <w:t xml:space="preserve"> het project onderzocht worden hoe deze verschillen en</w:t>
      </w:r>
      <w:r w:rsidRPr="00986CA0">
        <w:t xml:space="preserve"> </w:t>
      </w:r>
      <w:r>
        <w:t xml:space="preserve">er zal </w:t>
      </w:r>
      <w:r w:rsidRPr="00986CA0">
        <w:t>uiteindelijk een user</w:t>
      </w:r>
      <w:r>
        <w:t xml:space="preserve"> </w:t>
      </w:r>
      <w:r w:rsidRPr="00986CA0">
        <w:t>interface voor beide versies van het systeem komen.</w:t>
      </w:r>
      <w:r>
        <w:t xml:space="preserve"> Een groot deel van het systeem wordt </w:t>
      </w:r>
      <w:r>
        <w:lastRenderedPageBreak/>
        <w:t xml:space="preserve">uitgevoerd in PolyScope, er zal genoeg vooronderzoek gedaan moeten worden naar het optimaal gebruik van deze software. Universal Robots stelt veel hulpmiddelen beschikbaar voor programmeurs , ‘Getting Started’-tutorials en fora voor verdere vragen. </w:t>
      </w:r>
    </w:p>
    <w:p w14:paraId="12CF9417" w14:textId="77777777" w:rsidR="0090753A" w:rsidRPr="00986CA0" w:rsidRDefault="0090753A" w:rsidP="0090753A">
      <w:pPr>
        <w:pStyle w:val="PvAKop3"/>
        <w:numPr>
          <w:ilvl w:val="2"/>
          <w:numId w:val="1"/>
        </w:numPr>
      </w:pPr>
      <w:r w:rsidRPr="00986CA0">
        <w:t>URScript</w:t>
      </w:r>
    </w:p>
    <w:p w14:paraId="40710242" w14:textId="4607CF24" w:rsidR="0090753A" w:rsidRDefault="0090753A" w:rsidP="0090753A">
      <w:r w:rsidRPr="00986CA0">
        <w:t>Op Script niveau wordt URScript gebruikt om de UR te besturen. URScript is een programmeertaal die gebruik maak</w:t>
      </w:r>
      <w:r>
        <w:t>t</w:t>
      </w:r>
      <w:r w:rsidRPr="00986CA0">
        <w:t xml:space="preserve"> van variabelen, types en flow control statemens zoals “if” en “else”.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172872075"/>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4A7077E4" w14:textId="77777777" w:rsidR="0090753A" w:rsidRDefault="0090753A" w:rsidP="0090753A">
      <w:pPr>
        <w:pStyle w:val="PvAKop3"/>
        <w:numPr>
          <w:ilvl w:val="2"/>
          <w:numId w:val="1"/>
        </w:numPr>
      </w:pPr>
      <w:r>
        <w:t xml:space="preserve"> URCaps</w:t>
      </w:r>
    </w:p>
    <w:p w14:paraId="57B43E78" w14:textId="559D2810" w:rsidR="0090753A" w:rsidRDefault="0090753A" w:rsidP="0090753A">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Installation Node, Program node, Toolbar en Daemon </w:t>
      </w:r>
      <w:sdt>
        <w:sdtPr>
          <w:id w:val="2093814178"/>
          <w:citation/>
        </w:sdtPr>
        <w:sdtContent>
          <w:r>
            <w:fldChar w:fldCharType="begin"/>
          </w:r>
          <w:r w:rsidR="006C59B2">
            <w:instrText xml:space="preserve">CITATION Uni2 \l 1043 </w:instrText>
          </w:r>
          <w:r>
            <w:fldChar w:fldCharType="separate"/>
          </w:r>
          <w:r w:rsidR="006C59B2">
            <w:rPr>
              <w:noProof/>
            </w:rPr>
            <w:t>(Universal Robots, 2018)</w:t>
          </w:r>
          <w:r>
            <w:fldChar w:fldCharType="end"/>
          </w:r>
        </w:sdtContent>
      </w:sdt>
    </w:p>
    <w:p w14:paraId="38CD56DD" w14:textId="77777777" w:rsidR="0090753A" w:rsidRDefault="0090753A" w:rsidP="0090753A">
      <w:pPr>
        <w:pStyle w:val="PvAKop4"/>
        <w:numPr>
          <w:ilvl w:val="3"/>
          <w:numId w:val="1"/>
        </w:numPr>
      </w:pPr>
      <w:r>
        <w:t>Installation Node</w:t>
      </w:r>
    </w:p>
    <w:p w14:paraId="388A2AE3" w14:textId="77777777" w:rsidR="0090753A" w:rsidRDefault="0090753A" w:rsidP="0090753A">
      <w:r>
        <w:t>Een Installation Node is een extensie op het installatie domein van het UR systeem. Hierin kan een URCap aanpassingen aan de user interface of extra functionaliteiten toevoegen aan de configuratie van het PolyScope systeem.</w:t>
      </w:r>
    </w:p>
    <w:p w14:paraId="279C0EB3" w14:textId="77777777" w:rsidR="0090753A" w:rsidRDefault="0090753A" w:rsidP="0090753A">
      <w:pPr>
        <w:pStyle w:val="PvAKop4"/>
        <w:numPr>
          <w:ilvl w:val="3"/>
          <w:numId w:val="1"/>
        </w:numPr>
      </w:pPr>
      <w:r>
        <w:t>Program Node</w:t>
      </w:r>
    </w:p>
    <w:p w14:paraId="28ECA067" w14:textId="77777777" w:rsidR="0090753A" w:rsidRDefault="0090753A" w:rsidP="0090753A">
      <w:r>
        <w:t>Een Program Node is een extensie op het programmeer domein van het UR systeem. Hier kan de URCap nieuwe programma’s toevoegen aan PolyScope .</w:t>
      </w:r>
    </w:p>
    <w:p w14:paraId="18D24BD0" w14:textId="77777777" w:rsidR="0090753A" w:rsidRDefault="0090753A" w:rsidP="0090753A">
      <w:pPr>
        <w:pStyle w:val="PvAKop4"/>
        <w:numPr>
          <w:ilvl w:val="3"/>
          <w:numId w:val="1"/>
        </w:numPr>
      </w:pPr>
      <w:r>
        <w:t>Toolbar</w:t>
      </w:r>
    </w:p>
    <w:p w14:paraId="56B32D79" w14:textId="77777777" w:rsidR="0090753A" w:rsidRPr="00C23E4F" w:rsidRDefault="0090753A" w:rsidP="0090753A">
      <w:r>
        <w:t>Een Toolbar is een toevoeging aan de user interface in de vorm van een pop-up menu dat vanuit het gehele programma beschikbaar is. Deze is vaak beschikbaar als er sprake is van randapparatuur als mogelijke manual override die altijd te bereiken is.</w:t>
      </w:r>
    </w:p>
    <w:p w14:paraId="32E45CAA" w14:textId="77777777" w:rsidR="0090753A" w:rsidRPr="00986CA0" w:rsidRDefault="0090753A" w:rsidP="0090753A">
      <w:pPr>
        <w:pStyle w:val="PvAKop4"/>
        <w:numPr>
          <w:ilvl w:val="3"/>
          <w:numId w:val="1"/>
        </w:numPr>
      </w:pPr>
      <w:r w:rsidRPr="00986CA0">
        <w:t>Daemon</w:t>
      </w:r>
    </w:p>
    <w:p w14:paraId="7DC3BA33" w14:textId="423A7CAE" w:rsidR="0090753A" w:rsidRPr="00B50048" w:rsidRDefault="0090753A" w:rsidP="0090753A">
      <w:r>
        <w:t>Een</w:t>
      </w:r>
      <w:r w:rsidRPr="00986CA0">
        <w:t xml:space="preserve"> Daemon is een extension die er voor zorgt dat er een service in </w:t>
      </w:r>
      <w:r>
        <w:t>het</w:t>
      </w:r>
      <w:r w:rsidRPr="00986CA0">
        <w:t xml:space="preserve"> OS van de UR uitgevoerd kan worden, bijvoorbeeld de communicatie met externe apparatuur. Deze wordt parallel uitgevoerd naast PolyScope en URControl. URScript kan deze Daemon aanroepen met communicatie interfaces zoals XML-RPC of TCP sockets.</w:t>
      </w:r>
      <w:sdt>
        <w:sdtPr>
          <w:id w:val="546193089"/>
          <w:citation/>
        </w:sdtPr>
        <w:sdtContent>
          <w:r w:rsidRPr="00986CA0">
            <w:fldChar w:fldCharType="begin"/>
          </w:r>
          <w:r w:rsidRPr="00986CA0">
            <w:instrText xml:space="preserve">CITATION Uni1 \l 1043 </w:instrText>
          </w:r>
          <w:r w:rsidRPr="00986CA0">
            <w:fldChar w:fldCharType="separate"/>
          </w:r>
          <w:r w:rsidR="00E701CD">
            <w:rPr>
              <w:noProof/>
            </w:rPr>
            <w:t xml:space="preserve"> (Universal Robots, sd)</w:t>
          </w:r>
          <w:r w:rsidRPr="00986CA0">
            <w:fldChar w:fldCharType="end"/>
          </w:r>
        </w:sdtContent>
      </w:sdt>
    </w:p>
    <w:p w14:paraId="58CB2B90" w14:textId="77777777" w:rsidR="0090753A" w:rsidRPr="00986CA0" w:rsidRDefault="0090753A" w:rsidP="0090753A">
      <w:pPr>
        <w:pStyle w:val="PvAKop3"/>
        <w:numPr>
          <w:ilvl w:val="2"/>
          <w:numId w:val="1"/>
        </w:numPr>
      </w:pPr>
      <w:r w:rsidRPr="00986CA0">
        <w:t>URControl</w:t>
      </w:r>
    </w:p>
    <w:p w14:paraId="05532907" w14:textId="5DAC874A" w:rsidR="0090753A" w:rsidRPr="00986CA0" w:rsidRDefault="0090753A" w:rsidP="0090753A">
      <w:r w:rsidRPr="00986CA0">
        <w:t>URControl is de real-time controller, deze bestuur</w:t>
      </w:r>
      <w:r>
        <w:t xml:space="preserve">t </w:t>
      </w:r>
      <w:r w:rsidRPr="00986CA0">
        <w:t xml:space="preserve">de robot en voert de programma’s uit. In essentie krijgt URControl een programma van PolyScope en zet deze om naar individuele machine instructies. Het is een low-level robot controller op </w:t>
      </w:r>
      <w:r>
        <w:t>een</w:t>
      </w:r>
      <w:r w:rsidRPr="00986CA0">
        <w:t xml:space="preserve"> PC in de UR. Wanneer de UR opstart zal deze als een service(daemon) opstarten en verbinden met PolyScope via TCP/IP connectie</w:t>
      </w:r>
      <w:sdt>
        <w:sdtPr>
          <w:id w:val="-1089616783"/>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6259B2BB" w14:textId="77777777" w:rsidR="0090753A" w:rsidRPr="00986CA0" w:rsidRDefault="0090753A" w:rsidP="0090753A">
      <w:pPr>
        <w:pStyle w:val="PvAKop2"/>
        <w:numPr>
          <w:ilvl w:val="1"/>
          <w:numId w:val="1"/>
        </w:numPr>
      </w:pPr>
      <w:r w:rsidRPr="00986CA0">
        <w:t>Festo Drive</w:t>
      </w:r>
    </w:p>
    <w:p w14:paraId="262A8AD3" w14:textId="0ED10155" w:rsidR="0090753A" w:rsidRPr="00986CA0" w:rsidRDefault="0090753A" w:rsidP="0090753A">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w:t>
      </w:r>
      <w:r w:rsidRPr="00986CA0">
        <w:lastRenderedPageBreak/>
        <w:t>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783946146"/>
          <w:citation/>
        </w:sdtPr>
        <w:sdtContent>
          <w:r w:rsidRPr="00986CA0">
            <w:fldChar w:fldCharType="begin"/>
          </w:r>
          <w:r w:rsidR="006C59B2">
            <w:instrText xml:space="preserve">CITATION Fes19 \l 1043 </w:instrText>
          </w:r>
          <w:r w:rsidRPr="00986CA0">
            <w:fldChar w:fldCharType="separate"/>
          </w:r>
          <w:r w:rsidR="006C59B2">
            <w:rPr>
              <w:noProof/>
            </w:rPr>
            <w:t>(Festo, 2016)</w:t>
          </w:r>
          <w:r w:rsidRPr="00986CA0">
            <w:fldChar w:fldCharType="end"/>
          </w:r>
        </w:sdtContent>
      </w:sdt>
    </w:p>
    <w:p w14:paraId="491C80CA" w14:textId="29D79E01" w:rsidR="0090753A" w:rsidRDefault="0090753A" w:rsidP="0090753A">
      <w:pPr>
        <w:pStyle w:val="PvAKop1"/>
        <w:numPr>
          <w:ilvl w:val="0"/>
          <w:numId w:val="1"/>
        </w:numPr>
      </w:pPr>
      <w:bookmarkStart w:id="162" w:name="_Toc7095922"/>
      <w:bookmarkStart w:id="163" w:name="_Toc7097555"/>
      <w:r w:rsidRPr="00986CA0">
        <w:t>Kwaliteitscriteria</w:t>
      </w:r>
      <w:bookmarkEnd w:id="162"/>
      <w:bookmarkEnd w:id="163"/>
    </w:p>
    <w:p w14:paraId="6585B1CD" w14:textId="77777777" w:rsidR="0090753A" w:rsidRPr="009E402E" w:rsidRDefault="0090753A" w:rsidP="0090753A">
      <w:r>
        <w:t>Om de kwaliteitscriteria van het project vast te stellen zijn de te gebruiken standaarden, methodieken en tools vastgesteld. Ook zal de methodiek voor het testen van de eindresultaten beschreven worden.</w:t>
      </w:r>
    </w:p>
    <w:p w14:paraId="5502FF4E" w14:textId="04299BE1" w:rsidR="0090753A" w:rsidRPr="00986CA0" w:rsidRDefault="0090753A" w:rsidP="0090753A">
      <w:pPr>
        <w:pStyle w:val="PvAKop2"/>
        <w:numPr>
          <w:ilvl w:val="1"/>
          <w:numId w:val="1"/>
        </w:numPr>
      </w:pPr>
      <w:bookmarkStart w:id="164" w:name="_Toc7095923"/>
      <w:bookmarkStart w:id="165" w:name="_Toc7097556"/>
      <w:r w:rsidRPr="00986CA0">
        <w:t>ISO25010</w:t>
      </w:r>
      <w:bookmarkEnd w:id="164"/>
      <w:bookmarkEnd w:id="165"/>
    </w:p>
    <w:p w14:paraId="6F093A82" w14:textId="08B42147" w:rsidR="0090753A" w:rsidRPr="00986CA0" w:rsidRDefault="0090753A" w:rsidP="0090753A">
      <w:r w:rsidRPr="00986CA0">
        <w:t xml:space="preserve">Een van belangrijkste standaarden voor de kwaliteit van softwareproducten is ISO25010 </w:t>
      </w:r>
      <w:sdt>
        <w:sdtPr>
          <w:id w:val="233749621"/>
          <w:citation/>
        </w:sdtPr>
        <w:sdtContent>
          <w:r w:rsidRPr="00986CA0">
            <w:fldChar w:fldCharType="begin"/>
          </w:r>
          <w:r w:rsidRPr="00986CA0">
            <w:instrText xml:space="preserve"> CITATION ISO19 \l 1043 </w:instrText>
          </w:r>
          <w:r w:rsidRPr="00986CA0">
            <w:fldChar w:fldCharType="separate"/>
          </w:r>
          <w:r w:rsidR="00E701CD">
            <w:rPr>
              <w:noProof/>
            </w:rPr>
            <w:t>(ISO 25000, 2019)</w:t>
          </w:r>
          <w:r w:rsidRPr="00986CA0">
            <w:fldChar w:fldCharType="end"/>
          </w:r>
        </w:sdtContent>
      </w:sdt>
      <w:r w:rsidRPr="00986CA0">
        <w:t>. Deze bevat een uitgebreide lijst met verschillende onderdelen waarop een softwareproduct gescoord kan worden om de kwaliteit hiervan te bepalen. Voor deze opdracht zijn een paar van deze criteria uitgekozen die duidelijk van toepassing zijn. Deze criteria zijn (in willekeurige volgorde):</w:t>
      </w:r>
    </w:p>
    <w:p w14:paraId="50169200" w14:textId="77777777" w:rsidR="0090753A" w:rsidRPr="00986CA0" w:rsidRDefault="0090753A" w:rsidP="0090753A">
      <w:pPr>
        <w:pStyle w:val="Lijstalinea"/>
        <w:numPr>
          <w:ilvl w:val="0"/>
          <w:numId w:val="16"/>
        </w:numPr>
      </w:pPr>
      <w:r w:rsidRPr="00986CA0">
        <w:t>Functionele geschiktheid (Functional suitability)</w:t>
      </w:r>
    </w:p>
    <w:p w14:paraId="0CEBDEBF" w14:textId="77777777" w:rsidR="0090753A" w:rsidRPr="00986CA0" w:rsidRDefault="0090753A" w:rsidP="0090753A">
      <w:pPr>
        <w:pStyle w:val="Lijstalinea"/>
        <w:numPr>
          <w:ilvl w:val="0"/>
          <w:numId w:val="16"/>
        </w:numPr>
      </w:pPr>
      <w:r w:rsidRPr="00986CA0">
        <w:t>Bruikbaarheid (Usability)</w:t>
      </w:r>
    </w:p>
    <w:p w14:paraId="4FCD0992" w14:textId="77777777" w:rsidR="0090753A" w:rsidRPr="00986CA0" w:rsidRDefault="0090753A" w:rsidP="0090753A">
      <w:pPr>
        <w:pStyle w:val="Lijstalinea"/>
        <w:numPr>
          <w:ilvl w:val="0"/>
          <w:numId w:val="16"/>
        </w:numPr>
      </w:pPr>
      <w:r w:rsidRPr="00986CA0">
        <w:t>Betrouwbaarheid (Reliability)</w:t>
      </w:r>
    </w:p>
    <w:p w14:paraId="07F50B1F" w14:textId="77777777" w:rsidR="0090753A" w:rsidRPr="00986CA0" w:rsidRDefault="0090753A" w:rsidP="0090753A">
      <w:r w:rsidRPr="00986CA0">
        <w:t>Dit is een deel van de criteria uit de ISO25010 aangezien alle criteria in verschillende mate of niet van toepassing zijn op dit project. Security en Portability vallen bijvoorbeeld buiten de scope van dit project. Hieronder staat van de gekozen criteria een uitleg waarom dit belangrijk is voor dit project.</w:t>
      </w:r>
    </w:p>
    <w:p w14:paraId="5EB85902" w14:textId="6BF7A66C" w:rsidR="0090753A" w:rsidRPr="00986CA0" w:rsidRDefault="0090753A" w:rsidP="0090753A">
      <w:pPr>
        <w:pStyle w:val="PvAKop3"/>
        <w:numPr>
          <w:ilvl w:val="2"/>
          <w:numId w:val="1"/>
        </w:numPr>
      </w:pPr>
      <w:bookmarkStart w:id="166" w:name="_Toc7095924"/>
      <w:bookmarkStart w:id="167" w:name="_Toc7097557"/>
      <w:r w:rsidRPr="00986CA0">
        <w:t>Functionele geschiktheid</w:t>
      </w:r>
      <w:bookmarkEnd w:id="166"/>
      <w:bookmarkEnd w:id="167"/>
    </w:p>
    <w:p w14:paraId="613B9D22" w14:textId="633E8048" w:rsidR="0090753A" w:rsidRPr="00986CA0" w:rsidRDefault="0090753A" w:rsidP="0090753A">
      <w:r w:rsidRPr="00986CA0">
        <w:t>Dit is de mate waarin een softwareproduct of computersysteem functies levert die voldoen aan de uitgesproken en veronderstelde behoeften, bij gebruik onder gespecifieerde condities. Het draait hier om compleetheid, correctheid en toepasselijkheid. Omdat het systeem bij voltooiing direct ingezet zal worden door Gibas, speelt de functionele geschiktheid een grote rol. Het systeem zal geleverd worden aan klanten en direct in gebruik genomen</w:t>
      </w:r>
      <w:r>
        <w:t xml:space="preserve"> worden</w:t>
      </w:r>
      <w:r w:rsidRPr="00986CA0">
        <w:t>.</w:t>
      </w:r>
      <w:sdt>
        <w:sdtPr>
          <w:id w:val="1550488952"/>
          <w:citation/>
        </w:sdtPr>
        <w:sdtContent>
          <w:r>
            <w:fldChar w:fldCharType="begin"/>
          </w:r>
          <w:r>
            <w:instrText xml:space="preserve"> CITATION ISO19 \l 1043 </w:instrText>
          </w:r>
          <w:r>
            <w:fldChar w:fldCharType="separate"/>
          </w:r>
          <w:r w:rsidR="00E701CD">
            <w:rPr>
              <w:noProof/>
            </w:rPr>
            <w:t xml:space="preserve"> (ISO 25000, 2019)</w:t>
          </w:r>
          <w:r>
            <w:fldChar w:fldCharType="end"/>
          </w:r>
        </w:sdtContent>
      </w:sdt>
    </w:p>
    <w:p w14:paraId="47080169" w14:textId="4405F2B2" w:rsidR="0090753A" w:rsidRPr="00986CA0" w:rsidRDefault="0090753A" w:rsidP="0090753A">
      <w:pPr>
        <w:pStyle w:val="PvAKop3"/>
        <w:numPr>
          <w:ilvl w:val="2"/>
          <w:numId w:val="1"/>
        </w:numPr>
      </w:pPr>
      <w:bookmarkStart w:id="168" w:name="_Toc7095925"/>
      <w:bookmarkStart w:id="169" w:name="_Toc7097558"/>
      <w:r w:rsidRPr="00986CA0">
        <w:t>Bruikbaarheid</w:t>
      </w:r>
      <w:bookmarkEnd w:id="168"/>
      <w:bookmarkEnd w:id="169"/>
    </w:p>
    <w:p w14:paraId="192AEDBE" w14:textId="1ADD8776" w:rsidR="0090753A" w:rsidRPr="00986CA0" w:rsidRDefault="0090753A" w:rsidP="0090753A">
      <w:r w:rsidRPr="00986CA0">
        <w:t>De mate waarin een product of systeem gebruikt kan worden door gespecificeerde gebruikers om effectief, efficiënt en naar tevredenheid gespecificeerde doelen te bereiken in een gespecificeerde gebruikscontext. Dit komt vooral naar voren bij de GUI van de URCap.</w:t>
      </w:r>
      <w:sdt>
        <w:sdtPr>
          <w:id w:val="1039392929"/>
          <w:citation/>
        </w:sdtPr>
        <w:sdtContent>
          <w:r>
            <w:fldChar w:fldCharType="begin"/>
          </w:r>
          <w:r>
            <w:instrText xml:space="preserve"> CITATION ISO19 \l 1043 </w:instrText>
          </w:r>
          <w:r>
            <w:fldChar w:fldCharType="separate"/>
          </w:r>
          <w:r w:rsidR="00E701CD">
            <w:rPr>
              <w:noProof/>
            </w:rPr>
            <w:t xml:space="preserve"> (ISO 25000, 2019)</w:t>
          </w:r>
          <w:r>
            <w:fldChar w:fldCharType="end"/>
          </w:r>
        </w:sdtContent>
      </w:sdt>
    </w:p>
    <w:p w14:paraId="1EEF4846" w14:textId="126DE40F" w:rsidR="0090753A" w:rsidRPr="00986CA0" w:rsidRDefault="0090753A" w:rsidP="0090753A">
      <w:pPr>
        <w:pStyle w:val="PvAKop3"/>
        <w:numPr>
          <w:ilvl w:val="2"/>
          <w:numId w:val="1"/>
        </w:numPr>
      </w:pPr>
      <w:bookmarkStart w:id="170" w:name="_Toc7095926"/>
      <w:bookmarkStart w:id="171" w:name="_Toc7097559"/>
      <w:r w:rsidRPr="00986CA0">
        <w:t>Betrouwbaarheid</w:t>
      </w:r>
      <w:bookmarkEnd w:id="170"/>
      <w:bookmarkEnd w:id="171"/>
    </w:p>
    <w:p w14:paraId="5CB46C63" w14:textId="64821061" w:rsidR="0090753A" w:rsidRPr="00986CA0" w:rsidRDefault="0090753A" w:rsidP="0090753A">
      <w:r w:rsidRPr="00986CA0">
        <w:t>Aangezien het systeem gelijk toegepast wordt is het van belang dat het systeem erg betrouwbaar werkt. Dit beteken</w:t>
      </w:r>
      <w:r>
        <w:t xml:space="preserve">t </w:t>
      </w:r>
      <w:r w:rsidRPr="00986CA0">
        <w:t>dus dat het zo foutloos mogelijk moet werken en eventuele andere problemen moet kunnen doorgeven.</w:t>
      </w:r>
      <w:sdt>
        <w:sdtPr>
          <w:id w:val="-949542424"/>
          <w:citation/>
        </w:sdtPr>
        <w:sdtContent>
          <w:r>
            <w:fldChar w:fldCharType="begin"/>
          </w:r>
          <w:r>
            <w:instrText xml:space="preserve"> CITATION ISO19 \l 1043 </w:instrText>
          </w:r>
          <w:r>
            <w:fldChar w:fldCharType="separate"/>
          </w:r>
          <w:r w:rsidR="00E701CD">
            <w:rPr>
              <w:noProof/>
            </w:rPr>
            <w:t xml:space="preserve"> (ISO 25000, 2019)</w:t>
          </w:r>
          <w:r>
            <w:fldChar w:fldCharType="end"/>
          </w:r>
        </w:sdtContent>
      </w:sdt>
    </w:p>
    <w:p w14:paraId="10AEEC55" w14:textId="77F83BF7" w:rsidR="0090753A" w:rsidRPr="00986CA0" w:rsidRDefault="0090753A" w:rsidP="0090753A">
      <w:pPr>
        <w:pStyle w:val="PvAKop2"/>
        <w:numPr>
          <w:ilvl w:val="1"/>
          <w:numId w:val="1"/>
        </w:numPr>
      </w:pPr>
      <w:bookmarkStart w:id="172" w:name="_Toc7095927"/>
      <w:bookmarkStart w:id="173" w:name="_Toc7097560"/>
      <w:r w:rsidRPr="00986CA0">
        <w:t>Code Quality standaard</w:t>
      </w:r>
      <w:bookmarkEnd w:id="172"/>
      <w:bookmarkEnd w:id="173"/>
    </w:p>
    <w:p w14:paraId="21AD2E9B" w14:textId="071CC1CE" w:rsidR="0090753A" w:rsidRPr="00986CA0" w:rsidRDefault="0090753A" w:rsidP="0090753A">
      <w:r w:rsidRPr="00986CA0">
        <w:t xml:space="preserve"> De code die geschreven wordt voor deze stage zal naast de bovengenoemde kwaliteitscriteria ook aan een codestandaard moeten voldoen. Binnen het project zal er vooral met Python en Java gewerkt worden. Voor Python zal de codestandaard PEP 8</w:t>
      </w:r>
      <w:r w:rsidRPr="007749E7">
        <w:t xml:space="preserve"> </w:t>
      </w:r>
      <w:sdt>
        <w:sdtPr>
          <w:id w:val="-921866188"/>
          <w:citation/>
        </w:sdtPr>
        <w:sdtContent>
          <w:r w:rsidRPr="00986CA0">
            <w:fldChar w:fldCharType="begin"/>
          </w:r>
          <w:r w:rsidRPr="00986CA0">
            <w:instrText xml:space="preserve"> CITATION Pyt19 \l 1043 </w:instrText>
          </w:r>
          <w:r w:rsidRPr="00986CA0">
            <w:fldChar w:fldCharType="separate"/>
          </w:r>
          <w:r w:rsidR="00E701CD">
            <w:rPr>
              <w:noProof/>
            </w:rPr>
            <w:t>(Python, sd)</w:t>
          </w:r>
          <w:r w:rsidRPr="00986CA0">
            <w:fldChar w:fldCharType="end"/>
          </w:r>
        </w:sdtContent>
      </w:sdt>
      <w:r w:rsidRPr="00986CA0">
        <w:t xml:space="preserve"> aangehouden worden. Voor Java wordt de Google Java Style Guide gebruikt.</w:t>
      </w:r>
      <w:sdt>
        <w:sdtPr>
          <w:id w:val="162904606"/>
          <w:citation/>
        </w:sdtPr>
        <w:sdtContent>
          <w:r w:rsidRPr="00986CA0">
            <w:fldChar w:fldCharType="begin"/>
          </w:r>
          <w:r w:rsidRPr="00986CA0">
            <w:instrText xml:space="preserve"> CITATION Goo19 \l 1043 </w:instrText>
          </w:r>
          <w:r w:rsidRPr="00986CA0">
            <w:fldChar w:fldCharType="separate"/>
          </w:r>
          <w:r w:rsidR="00E701CD">
            <w:rPr>
              <w:noProof/>
            </w:rPr>
            <w:t xml:space="preserve"> (Google, sd)</w:t>
          </w:r>
          <w:r w:rsidRPr="00986CA0">
            <w:fldChar w:fldCharType="end"/>
          </w:r>
        </w:sdtContent>
      </w:sdt>
    </w:p>
    <w:p w14:paraId="0BE1ACDB" w14:textId="2B0BF611" w:rsidR="0090753A" w:rsidRPr="00986CA0" w:rsidRDefault="0090753A" w:rsidP="0090753A">
      <w:pPr>
        <w:pStyle w:val="PvAKop2"/>
        <w:numPr>
          <w:ilvl w:val="1"/>
          <w:numId w:val="1"/>
        </w:numPr>
      </w:pPr>
      <w:bookmarkStart w:id="174" w:name="_Toc7095928"/>
      <w:bookmarkStart w:id="175" w:name="_Toc7097561"/>
      <w:r w:rsidRPr="00986CA0">
        <w:lastRenderedPageBreak/>
        <w:t>Toetsing</w:t>
      </w:r>
      <w:bookmarkEnd w:id="174"/>
      <w:bookmarkEnd w:id="175"/>
    </w:p>
    <w:p w14:paraId="6BB0F80A" w14:textId="77777777" w:rsidR="0090753A" w:rsidRPr="00986CA0" w:rsidRDefault="0090753A" w:rsidP="0090753A">
      <w:r w:rsidRPr="00986CA0">
        <w:t>Doordat, zoals aangeduid in hoofdstuk 4, er tijdens de ontwikkeling van de software met een agile projectmethode gewerkt wordt, wordt er bij iedere iteratie controle gehouden op de hierboven gemelde kwaliteitscriteria. Daarnaast worden alle kwaliteitscriteria tijdens de ontwerpfase mee genomen. Hierdoor wordt er vanaf het begin al zicht gehouden op de kwaliteit van de software. De gekozen code standaard wordt gecontroleerd door een set aan software tools. Met deze tools kan gecontroleerd worden dat deze standaard gevolgd wordt. Daarnaast is door het gebruik van software tools het controleren te automatiseren.</w:t>
      </w:r>
      <w:r>
        <w:t xml:space="preserve"> Ook wordt er gebruik gemaakt van Code Reviews binnen het team van stagiairs.</w:t>
      </w:r>
    </w:p>
    <w:p w14:paraId="7F289775" w14:textId="211A6160" w:rsidR="0090753A" w:rsidRPr="00986CA0" w:rsidRDefault="0090753A" w:rsidP="0090753A">
      <w:pPr>
        <w:pStyle w:val="PvAKop1"/>
        <w:numPr>
          <w:ilvl w:val="0"/>
          <w:numId w:val="1"/>
        </w:numPr>
      </w:pPr>
      <w:bookmarkStart w:id="176" w:name="_Toc7095929"/>
      <w:bookmarkStart w:id="177" w:name="_Toc7097562"/>
      <w:r w:rsidRPr="00986CA0">
        <w:t>Randvoorwaarden</w:t>
      </w:r>
      <w:bookmarkEnd w:id="176"/>
      <w:bookmarkEnd w:id="177"/>
    </w:p>
    <w:p w14:paraId="53475F36" w14:textId="77777777" w:rsidR="0090753A" w:rsidRPr="00986CA0" w:rsidRDefault="0090753A" w:rsidP="0090753A">
      <w:r w:rsidRPr="00986CA0">
        <w:t>Tijdens deze stage zal de stagiair zich houd</w:t>
      </w:r>
      <w:r>
        <w:t>en</w:t>
      </w:r>
      <w:r w:rsidRPr="00986CA0">
        <w:t xml:space="preserve"> aan de geldende huisregels binnen Gibas. Ook zal de stagiair zorg</w:t>
      </w:r>
      <w:r>
        <w:t xml:space="preserve"> </w:t>
      </w:r>
      <w:r w:rsidRPr="00986CA0">
        <w:t>dragen voor de veiligheid van zijn werkplek en werkzaamheden. Er is sprake van een fulltime stage, dit komt neer op 40 uur per week. Ziekte wordt gecommuniceerd met de stagebegeleider en de officemanager, evenals verlofdagen. Mocht er minder gewerkt worden dan de afgesproken uren, moet dit in overleg met de stagebegeleider en officemanager ingehaald worden op een ander moment.</w:t>
      </w:r>
      <w:r>
        <w:t xml:space="preserve"> Het is ook een vereiste dat de stagiair niet meer dan 20% van de stagetijd aan andere dingen dan de stageopdracht mag besteden.</w:t>
      </w:r>
    </w:p>
    <w:p w14:paraId="741C7042" w14:textId="6817DEC9" w:rsidR="0090753A" w:rsidRPr="00986CA0" w:rsidRDefault="0090753A" w:rsidP="0090753A">
      <w:pPr>
        <w:pStyle w:val="PvAKop1"/>
        <w:numPr>
          <w:ilvl w:val="0"/>
          <w:numId w:val="1"/>
        </w:numPr>
      </w:pPr>
      <w:bookmarkStart w:id="178" w:name="_Toc7095930"/>
      <w:bookmarkStart w:id="179" w:name="_Toc7097563"/>
      <w:r w:rsidRPr="00986CA0">
        <w:t>Planning en Organisatie</w:t>
      </w:r>
      <w:bookmarkEnd w:id="178"/>
      <w:bookmarkEnd w:id="179"/>
    </w:p>
    <w:p w14:paraId="020B856C" w14:textId="50F7E668" w:rsidR="0090753A" w:rsidRPr="00986CA0" w:rsidRDefault="0090753A" w:rsidP="0090753A">
      <w:pPr>
        <w:pStyle w:val="PvAKop2"/>
        <w:numPr>
          <w:ilvl w:val="1"/>
          <w:numId w:val="1"/>
        </w:numPr>
      </w:pPr>
      <w:bookmarkStart w:id="180" w:name="_Toc7095931"/>
      <w:bookmarkStart w:id="181" w:name="_Toc7097564"/>
      <w:r w:rsidRPr="00986CA0">
        <w:t>Projectorganisatie</w:t>
      </w:r>
      <w:bookmarkEnd w:id="180"/>
      <w:bookmarkEnd w:id="181"/>
    </w:p>
    <w:p w14:paraId="0F0A3403" w14:textId="77777777" w:rsidR="0090753A" w:rsidRPr="00986CA0" w:rsidRDefault="0090753A" w:rsidP="0090753A">
      <w:r w:rsidRPr="00986CA0">
        <w:t>De planning is vastgesteld in het volgende diagram (Figuur 4). Omdat er met een Agile methode gewerkt wordt zijn de taken nog redelijk groot vastgesteld, maar zullen gedefinieerd worden in sprints</w:t>
      </w:r>
      <w:r>
        <w:t xml:space="preserve"> van een week</w:t>
      </w:r>
      <w:r w:rsidRPr="00986CA0">
        <w:t xml:space="preserve">. </w:t>
      </w:r>
    </w:p>
    <w:p w14:paraId="157A1E47" w14:textId="77777777" w:rsidR="0090753A" w:rsidRPr="00986CA0" w:rsidRDefault="0090753A" w:rsidP="0090753A">
      <w:pPr>
        <w:keepNext/>
        <w:jc w:val="center"/>
      </w:pPr>
      <w:r w:rsidRPr="00986CA0">
        <w:rPr>
          <w:noProof/>
        </w:rPr>
        <w:lastRenderedPageBreak/>
        <w:drawing>
          <wp:inline distT="0" distB="0" distL="0" distR="0" wp14:anchorId="04112CB6" wp14:editId="21ECE7CF">
            <wp:extent cx="5486400" cy="3200400"/>
            <wp:effectExtent l="0" t="0" r="0" b="0"/>
            <wp:docPr id="153" name="Grafiek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E84357" w14:textId="31A8EAAA" w:rsidR="0090753A" w:rsidRPr="00986CA0" w:rsidRDefault="0090753A" w:rsidP="0090753A">
      <w:pPr>
        <w:pStyle w:val="Bijschrift"/>
        <w:jc w:val="center"/>
      </w:pPr>
      <w:r w:rsidRPr="00986CA0">
        <w:t xml:space="preserve">Figuur </w:t>
      </w:r>
      <w:r w:rsidRPr="00986CA0">
        <w:fldChar w:fldCharType="begin"/>
      </w:r>
      <w:r w:rsidRPr="00986CA0">
        <w:instrText xml:space="preserve"> SEQ Figuur \* ARABIC </w:instrText>
      </w:r>
      <w:r w:rsidRPr="00986CA0">
        <w:fldChar w:fldCharType="separate"/>
      </w:r>
      <w:r w:rsidR="004E3632">
        <w:rPr>
          <w:noProof/>
        </w:rPr>
        <w:t>26</w:t>
      </w:r>
      <w:r w:rsidRPr="00986CA0">
        <w:fldChar w:fldCharType="end"/>
      </w:r>
      <w:r w:rsidRPr="00986CA0">
        <w:t xml:space="preserve"> Gantt Diagram van Projectactiviteiten tegenover Projectduur</w:t>
      </w:r>
    </w:p>
    <w:p w14:paraId="516C2743" w14:textId="2ECED2E7" w:rsidR="0090753A" w:rsidRPr="00986CA0" w:rsidRDefault="0090753A" w:rsidP="0090753A">
      <w:pPr>
        <w:pStyle w:val="PvAKop2"/>
        <w:numPr>
          <w:ilvl w:val="1"/>
          <w:numId w:val="1"/>
        </w:numPr>
      </w:pPr>
      <w:bookmarkStart w:id="182" w:name="_Toc7095932"/>
      <w:bookmarkStart w:id="183" w:name="_Toc7097565"/>
      <w:r w:rsidRPr="00986CA0">
        <w:t>Product Back log</w:t>
      </w:r>
      <w:bookmarkEnd w:id="182"/>
      <w:bookmarkEnd w:id="183"/>
    </w:p>
    <w:p w14:paraId="3D2B1A32" w14:textId="77777777" w:rsidR="0090753A" w:rsidRDefault="0090753A" w:rsidP="0090753A">
      <w:r w:rsidRPr="00986CA0">
        <w:t xml:space="preserve">Er wordt gebruikt gemaakt van een Trello board om een Product Backlog vast te </w:t>
      </w:r>
      <w:r>
        <w:t>stellen</w:t>
      </w:r>
      <w:r w:rsidRPr="00986CA0">
        <w:t>.  Hier</w:t>
      </w:r>
      <w:r>
        <w:t>i</w:t>
      </w:r>
      <w:r w:rsidRPr="00986CA0">
        <w:t>n staat alles wat er voorlopig bekend is om het systeem te maken</w:t>
      </w:r>
      <w:r w:rsidRPr="001E3650">
        <w:t xml:space="preserve">.  De requirements zijn verwerkt volgens een MoSCoW methode, onderverdeeld in Must Have, Should Have, </w:t>
      </w:r>
      <w:r>
        <w:t>C</w:t>
      </w:r>
      <w:r w:rsidRPr="001E3650">
        <w:t>ould Have, Won</w:t>
      </w:r>
      <w:r>
        <w:t>’</w:t>
      </w:r>
      <w:r w:rsidRPr="001E3650">
        <w:t>t Have</w:t>
      </w:r>
      <w:r w:rsidRPr="00FD0E6F">
        <w:t xml:space="preserve">. </w:t>
      </w:r>
      <w:r>
        <w:t>Alle onderdelen zijn items in de Product Backlog. Voor sommige van de onderdelen zal eerst onderzoek gedaan moeten worden. Dit zal bestaan uit een combinatie van literatuur onderzoek en tests.</w:t>
      </w:r>
    </w:p>
    <w:p w14:paraId="3998B65F" w14:textId="43428689" w:rsidR="0090753A" w:rsidRDefault="0090753A" w:rsidP="0090753A">
      <w:pPr>
        <w:pStyle w:val="PvAKop3"/>
        <w:numPr>
          <w:ilvl w:val="2"/>
          <w:numId w:val="1"/>
        </w:numPr>
      </w:pPr>
      <w:bookmarkStart w:id="184" w:name="_Toc7095933"/>
      <w:bookmarkStart w:id="185" w:name="_Toc7097566"/>
      <w:bookmarkStart w:id="186" w:name="_Ref23336739"/>
      <w:r>
        <w:t>Must Have</w:t>
      </w:r>
      <w:bookmarkEnd w:id="184"/>
      <w:bookmarkEnd w:id="185"/>
      <w:bookmarkEnd w:id="186"/>
      <w:r>
        <w:t xml:space="preserve"> </w:t>
      </w:r>
    </w:p>
    <w:p w14:paraId="32993BEB" w14:textId="77777777" w:rsidR="0090753A" w:rsidRDefault="0090753A" w:rsidP="0090753A">
      <w:pPr>
        <w:pStyle w:val="Lijstalinea"/>
        <w:numPr>
          <w:ilvl w:val="0"/>
          <w:numId w:val="39"/>
        </w:numPr>
      </w:pPr>
      <w:r>
        <w:t>Solution Architecture</w:t>
      </w:r>
    </w:p>
    <w:p w14:paraId="3B9C854E" w14:textId="77777777" w:rsidR="0090753A" w:rsidRDefault="0090753A" w:rsidP="0090753A">
      <w:pPr>
        <w:pStyle w:val="Lijstalinea"/>
        <w:numPr>
          <w:ilvl w:val="0"/>
          <w:numId w:val="39"/>
        </w:numPr>
      </w:pPr>
      <w:r>
        <w:t>Festo program interface</w:t>
      </w:r>
    </w:p>
    <w:p w14:paraId="7EB2E07E" w14:textId="77777777" w:rsidR="0090753A" w:rsidRDefault="0090753A" w:rsidP="0090753A">
      <w:pPr>
        <w:pStyle w:val="Lijstalinea"/>
        <w:numPr>
          <w:ilvl w:val="0"/>
          <w:numId w:val="39"/>
        </w:numPr>
      </w:pPr>
      <w:r>
        <w:t>Daemon URCap</w:t>
      </w:r>
    </w:p>
    <w:p w14:paraId="2F5B35D7" w14:textId="77777777" w:rsidR="0090753A" w:rsidRDefault="0090753A" w:rsidP="0090753A">
      <w:pPr>
        <w:pStyle w:val="Lijstalinea"/>
        <w:numPr>
          <w:ilvl w:val="0"/>
          <w:numId w:val="39"/>
        </w:numPr>
      </w:pPr>
      <w:r>
        <w:t>Verbinding Daemon met Festo interface</w:t>
      </w:r>
    </w:p>
    <w:p w14:paraId="592D3A84" w14:textId="4F434A90" w:rsidR="0090753A" w:rsidRDefault="0090753A" w:rsidP="0090753A">
      <w:pPr>
        <w:pStyle w:val="PvAKop3"/>
        <w:numPr>
          <w:ilvl w:val="2"/>
          <w:numId w:val="1"/>
        </w:numPr>
      </w:pPr>
      <w:bookmarkStart w:id="187" w:name="_Toc7095934"/>
      <w:bookmarkStart w:id="188" w:name="_Toc7097567"/>
      <w:r>
        <w:t>Could Have</w:t>
      </w:r>
      <w:bookmarkEnd w:id="187"/>
      <w:bookmarkEnd w:id="188"/>
    </w:p>
    <w:p w14:paraId="372AC9BF" w14:textId="77777777" w:rsidR="0090753A" w:rsidRDefault="0090753A" w:rsidP="0090753A">
      <w:pPr>
        <w:pStyle w:val="Lijstalinea"/>
        <w:numPr>
          <w:ilvl w:val="0"/>
          <w:numId w:val="40"/>
        </w:numPr>
      </w:pPr>
      <w:r>
        <w:t>Toolbar URCap</w:t>
      </w:r>
    </w:p>
    <w:p w14:paraId="7F8A7E86" w14:textId="1DB82810" w:rsidR="0090753A" w:rsidRDefault="0090753A" w:rsidP="0090753A">
      <w:pPr>
        <w:pStyle w:val="PvAKop3"/>
        <w:numPr>
          <w:ilvl w:val="2"/>
          <w:numId w:val="1"/>
        </w:numPr>
      </w:pPr>
      <w:bookmarkStart w:id="189" w:name="_Toc7095935"/>
      <w:bookmarkStart w:id="190" w:name="_Toc7097568"/>
      <w:r>
        <w:t>Should Have</w:t>
      </w:r>
      <w:bookmarkEnd w:id="189"/>
      <w:bookmarkEnd w:id="190"/>
    </w:p>
    <w:p w14:paraId="7F24C839" w14:textId="77777777" w:rsidR="0090753A" w:rsidRDefault="0090753A" w:rsidP="0090753A">
      <w:pPr>
        <w:pStyle w:val="Lijstalinea"/>
        <w:numPr>
          <w:ilvl w:val="0"/>
          <w:numId w:val="41"/>
        </w:numPr>
      </w:pPr>
      <w:r>
        <w:t>Gebruiksaanwijzing</w:t>
      </w:r>
    </w:p>
    <w:p w14:paraId="41222220" w14:textId="77777777" w:rsidR="0090753A" w:rsidRDefault="0090753A" w:rsidP="0090753A">
      <w:pPr>
        <w:pStyle w:val="Lijstalinea"/>
        <w:numPr>
          <w:ilvl w:val="0"/>
          <w:numId w:val="41"/>
        </w:numPr>
      </w:pPr>
      <w:r>
        <w:t>User Interface URCap</w:t>
      </w:r>
    </w:p>
    <w:p w14:paraId="5584035C" w14:textId="77777777" w:rsidR="0090753A" w:rsidRDefault="0090753A" w:rsidP="0090753A">
      <w:pPr>
        <w:pStyle w:val="Lijstalinea"/>
        <w:numPr>
          <w:ilvl w:val="0"/>
          <w:numId w:val="41"/>
        </w:numPr>
      </w:pPr>
      <w:r>
        <w:t>Ondersteuning meerdere Festo’s</w:t>
      </w:r>
    </w:p>
    <w:p w14:paraId="4481C32D" w14:textId="5036DAF0" w:rsidR="0090753A" w:rsidRDefault="0090753A" w:rsidP="0090753A">
      <w:pPr>
        <w:pStyle w:val="PvAKop3"/>
        <w:numPr>
          <w:ilvl w:val="2"/>
          <w:numId w:val="1"/>
        </w:numPr>
      </w:pPr>
      <w:bookmarkStart w:id="191" w:name="_Toc7095936"/>
      <w:bookmarkStart w:id="192" w:name="_Toc7097569"/>
      <w:r>
        <w:t>Wont Have</w:t>
      </w:r>
      <w:bookmarkEnd w:id="191"/>
      <w:bookmarkEnd w:id="192"/>
    </w:p>
    <w:p w14:paraId="41297E9F" w14:textId="77777777" w:rsidR="0090753A" w:rsidRDefault="0090753A" w:rsidP="0090753A">
      <w:pPr>
        <w:pStyle w:val="Lijstalinea"/>
        <w:numPr>
          <w:ilvl w:val="0"/>
          <w:numId w:val="41"/>
        </w:numPr>
      </w:pPr>
      <w:r>
        <w:t>Licensing Software</w:t>
      </w:r>
    </w:p>
    <w:p w14:paraId="6FEB7B77" w14:textId="77777777" w:rsidR="0090753A" w:rsidRDefault="0090753A" w:rsidP="0090753A">
      <w:pPr>
        <w:pStyle w:val="Lijstalinea"/>
        <w:numPr>
          <w:ilvl w:val="0"/>
          <w:numId w:val="41"/>
        </w:numPr>
      </w:pPr>
      <w:r>
        <w:t>Gebruikerstests</w:t>
      </w:r>
    </w:p>
    <w:p w14:paraId="37EC7F0A" w14:textId="7F7BBEE9" w:rsidR="0090753A" w:rsidRDefault="0090753A" w:rsidP="0090753A">
      <w:pPr>
        <w:pStyle w:val="PvAKop2"/>
        <w:numPr>
          <w:ilvl w:val="1"/>
          <w:numId w:val="1"/>
        </w:numPr>
      </w:pPr>
      <w:r>
        <w:lastRenderedPageBreak/>
        <w:t xml:space="preserve"> </w:t>
      </w:r>
      <w:bookmarkStart w:id="193" w:name="_Toc7095937"/>
      <w:bookmarkStart w:id="194" w:name="_Toc7097570"/>
      <w:r>
        <w:t>Risico’s</w:t>
      </w:r>
      <w:bookmarkEnd w:id="193"/>
      <w:bookmarkEnd w:id="194"/>
    </w:p>
    <w:p w14:paraId="06D27163" w14:textId="77777777" w:rsidR="0090753A" w:rsidRDefault="0090753A" w:rsidP="0090753A">
      <w:r>
        <w:t>Een mogelijk risico is dat de geschatte tijd per requirements binnen het project uitloopt. Deze zijn op te lossen door middel van juiste planning, voorbereiding en duidelijk vooronderzoek. Omdat het systeem uit verschillende communicatielagen bestaat kan de ontwikkeling ook langer duren dan gepland omdat er mogelijke communicatieproblemen kunnen ontstaan. Deze problemen moeten vroegtijdig geïdentificeerd worden en de planning moet hierop aangepast worden.</w:t>
      </w:r>
    </w:p>
    <w:p w14:paraId="525492C5" w14:textId="7987E3CB" w:rsidR="0090753A" w:rsidRPr="00EC6663" w:rsidRDefault="0090753A" w:rsidP="0090753A">
      <w:pPr>
        <w:pStyle w:val="PvAKop2"/>
        <w:numPr>
          <w:ilvl w:val="1"/>
          <w:numId w:val="1"/>
        </w:numPr>
      </w:pPr>
      <w:bookmarkStart w:id="195" w:name="_Toc7095938"/>
      <w:bookmarkStart w:id="196" w:name="_Toc7097571"/>
      <w:r>
        <w:t>Ethische Aspecten</w:t>
      </w:r>
      <w:bookmarkEnd w:id="195"/>
      <w:bookmarkEnd w:id="196"/>
    </w:p>
    <w:p w14:paraId="118F6510" w14:textId="35718430" w:rsidR="0090753A" w:rsidRDefault="0090753A" w:rsidP="0090753A">
      <w:r>
        <w:t>Er wordt weinig nagedacht over de gevolgen van de dingen die ICT mogelijk maakt. Als het gebouwd kan worden, wordt het snel genoeg gebouwd door programmeurs die niet nadenken over een veiligere, betere manier om het te ontwikkelen. Automatisering zorgt er ook voor dat er banen verdwijnen, er zijn meerdere studies beschikbaar die claimen dat ongeveer 47% van de banen in de Verenigde Staten een risico loopt  geautomatiseerd te worden. Deze getallen worden aangevochten maar het blijft een factor.</w:t>
      </w:r>
      <w:sdt>
        <w:sdtPr>
          <w:id w:val="-1186141077"/>
          <w:citation/>
        </w:sdtPr>
        <w:sdtContent>
          <w:r>
            <w:fldChar w:fldCharType="begin"/>
          </w:r>
          <w:r>
            <w:instrText xml:space="preserve"> CITATION Car18 \l 1043 </w:instrText>
          </w:r>
          <w:r>
            <w:fldChar w:fldCharType="separate"/>
          </w:r>
          <w:r w:rsidR="00E701CD">
            <w:rPr>
              <w:noProof/>
            </w:rPr>
            <w:t xml:space="preserve"> (Carl Benedikt Frey, 2018)</w:t>
          </w:r>
          <w:r>
            <w:fldChar w:fldCharType="end"/>
          </w:r>
        </w:sdtContent>
      </w:sdt>
      <w:r>
        <w:t xml:space="preserve"> Maar tegelijkertijd kan robotisering ook extra banen creëren; er wordt geschat dat robots 75 miljoen banen doen verdwijnen in 2022, maar ook 133 miljoen banen creëert  </w:t>
      </w:r>
      <w:sdt>
        <w:sdtPr>
          <w:id w:val="-1552618585"/>
          <w:citation/>
        </w:sdtPr>
        <w:sdtContent>
          <w:r>
            <w:fldChar w:fldCharType="begin"/>
          </w:r>
          <w:r>
            <w:instrText xml:space="preserve"> CITATION Cen18 \l 1043 </w:instrText>
          </w:r>
          <w:r>
            <w:fldChar w:fldCharType="separate"/>
          </w:r>
          <w:r w:rsidR="00E701CD">
            <w:rPr>
              <w:noProof/>
            </w:rPr>
            <w:t>(Centre for the New Economy and Society, 2018)</w:t>
          </w:r>
          <w:r>
            <w:fldChar w:fldCharType="end"/>
          </w:r>
        </w:sdtContent>
      </w:sdt>
      <w:r>
        <w:t xml:space="preserve">. </w:t>
      </w:r>
    </w:p>
    <w:p w14:paraId="4524D3F4" w14:textId="77777777" w:rsidR="0090753A" w:rsidRDefault="0090753A" w:rsidP="0090753A">
      <w:r>
        <w:t xml:space="preserve">Hierbij moet ook nagedacht worden over wat voor banen er nou precies verdwijnen met de invoering van dit systeem. Om het simpel te beschrijven zal het systeem een beweging wegnemen die anders een werknemer zou moeten uitvoeren. Om het voorbeeldsysteem van Gibas te gebruiken: om de slijtage van een tandwiel te meten wordt met een sensor op een UR robotarm elke tand gemeten. Hierbij is het een kwestie van precisie waarbij het tandwiel elke keer correct gepositioneerd moeten worden om de juiste uitslag te krijgen. Tevens zal dit niet een volledige taak zijn van een werknemer omdat het draaien enkele secondes zou duren gevolgd door een automatische meting van de slijtage van ongeveer dertig seconden. </w:t>
      </w:r>
    </w:p>
    <w:p w14:paraId="30E419DF" w14:textId="77777777" w:rsidR="0090753A" w:rsidRDefault="0090753A" w:rsidP="0090753A">
      <w:r>
        <w:t xml:space="preserve">Natuurlijk heeft dit systeem oneindig andere toepassingen, maar deze toepassingen zullen vaak voor minimale taken zijn en nooit een volledige taak van een werknemer laten verdwijnen. Ook creëert het de taak van het onderhoud van het systeem, hiervoor is wel juiste kennis nodig. In essentie zal het een simpele taak vervangen door eentje waar meer kennis voor vereist is. </w:t>
      </w:r>
    </w:p>
    <w:p w14:paraId="39C15EDF" w14:textId="77777777" w:rsidR="0090753A" w:rsidRDefault="0090753A" w:rsidP="0090753A">
      <w:r>
        <w:t xml:space="preserve">Ethische verantwoordelijkheid is een gekozen onderwerp van het persoonlijk ontwikkelplan van de student, er zal een sectie toegekend worden aan de ethische afwegingen en gevolgen van het systeem in het eindverslag. </w:t>
      </w:r>
    </w:p>
    <w:p w14:paraId="4A616934" w14:textId="08422FCA" w:rsidR="0090753A" w:rsidRPr="00986CA0" w:rsidRDefault="0090753A" w:rsidP="0090753A">
      <w:pPr>
        <w:pStyle w:val="PvAKop1"/>
        <w:numPr>
          <w:ilvl w:val="0"/>
          <w:numId w:val="1"/>
        </w:numPr>
      </w:pPr>
      <w:bookmarkStart w:id="197" w:name="_Toc7095939"/>
      <w:bookmarkStart w:id="198" w:name="_Toc7097572"/>
      <w:r w:rsidRPr="00986CA0">
        <w:t>Communicatie</w:t>
      </w:r>
      <w:bookmarkEnd w:id="197"/>
      <w:bookmarkEnd w:id="198"/>
    </w:p>
    <w:p w14:paraId="160DC1B7" w14:textId="77777777" w:rsidR="0090753A" w:rsidRDefault="0090753A" w:rsidP="0090753A">
      <w:r>
        <w:t xml:space="preserve">Binnen het bedrijf is over het algemeen ieders deur open. Wanneer er sprake is van officiële communicatie zal dit via de mail gaan. De communicatie met de stagedocent verloopt grotendeels via de mail of telefonisch, verder is er maar sprake van een enkel bezoek op locatie om het plan van aanpak te reviewen. Er is de kans , indien nodig, dat de bezoekmomenten van de andere stagiairs kunnen worden gebruikt worden om een gesprek in te plannen.  </w:t>
      </w:r>
    </w:p>
    <w:p w14:paraId="28CD4A72" w14:textId="77777777" w:rsidR="0090753A" w:rsidRPr="00986CA0" w:rsidRDefault="0090753A" w:rsidP="0090753A">
      <w:r>
        <w:t>Wanneer het project anders verloopt dan is overeengekomen zal dit in overleg met de betrokkenen overlegd worden wat de verdere stappen zijn om het project goed te laten verlopen.</w:t>
      </w:r>
    </w:p>
    <w:p w14:paraId="66ADBD65" w14:textId="77777777" w:rsidR="0090753A" w:rsidRPr="00986CA0" w:rsidRDefault="0090753A" w:rsidP="0090753A">
      <w:r w:rsidRPr="00986CA0">
        <w:lastRenderedPageBreak/>
        <w:br w:type="page"/>
      </w:r>
    </w:p>
    <w:bookmarkStart w:id="199" w:name="_Toc7095940" w:displacedByCustomXml="next"/>
    <w:bookmarkStart w:id="200" w:name="_Toc7097573" w:displacedByCustomXml="next"/>
    <w:sdt>
      <w:sdtPr>
        <w:rPr>
          <w:rFonts w:asciiTheme="minorHAnsi" w:eastAsiaTheme="minorEastAsia" w:hAnsiTheme="minorHAnsi" w:cstheme="minorBidi"/>
          <w:b w:val="0"/>
          <w:bCs w:val="0"/>
          <w:smallCaps w:val="0"/>
          <w:color w:val="auto"/>
          <w:sz w:val="22"/>
          <w:szCs w:val="22"/>
        </w:rPr>
        <w:id w:val="-715191028"/>
        <w:docPartObj>
          <w:docPartGallery w:val="Bibliographies"/>
          <w:docPartUnique/>
        </w:docPartObj>
      </w:sdtPr>
      <w:sdtContent>
        <w:p w14:paraId="3247BE8F" w14:textId="77777777" w:rsidR="0090753A" w:rsidRPr="00986CA0" w:rsidRDefault="0090753A" w:rsidP="0090753A">
          <w:pPr>
            <w:pStyle w:val="PvAKop1"/>
            <w:numPr>
              <w:ilvl w:val="0"/>
              <w:numId w:val="1"/>
            </w:numPr>
          </w:pPr>
          <w:r w:rsidRPr="00986CA0">
            <w:t>Bibliografie</w:t>
          </w:r>
          <w:bookmarkEnd w:id="200"/>
          <w:bookmarkEnd w:id="199"/>
        </w:p>
        <w:sdt>
          <w:sdtPr>
            <w:id w:val="1984965196"/>
            <w:bibliography/>
          </w:sdtPr>
          <w:sdtContent>
            <w:p w14:paraId="21BF8BB9" w14:textId="77777777" w:rsidR="00E701CD" w:rsidRDefault="0090753A" w:rsidP="00E701CD">
              <w:pPr>
                <w:pStyle w:val="Bibliografie"/>
                <w:ind w:left="720" w:hanging="720"/>
                <w:rPr>
                  <w:noProof/>
                  <w:sz w:val="24"/>
                  <w:szCs w:val="24"/>
                </w:rPr>
              </w:pPr>
              <w:r w:rsidRPr="00986CA0">
                <w:fldChar w:fldCharType="begin"/>
              </w:r>
              <w:r w:rsidRPr="0003440D">
                <w:rPr>
                  <w:lang w:val="en-GB"/>
                </w:rPr>
                <w:instrText>BIBLIOGRAPHY</w:instrText>
              </w:r>
              <w:r w:rsidRPr="00986CA0">
                <w:fldChar w:fldCharType="separate"/>
              </w:r>
              <w:r w:rsidR="00E701CD" w:rsidRPr="00E701CD">
                <w:rPr>
                  <w:noProof/>
                  <w:lang w:val="en-GB"/>
                </w:rPr>
                <w:t xml:space="preserve">Carl Benedikt Frey, M. O. (2018, 04 13). </w:t>
              </w:r>
              <w:r w:rsidR="00E701CD" w:rsidRPr="00E701CD">
                <w:rPr>
                  <w:i/>
                  <w:iCs/>
                  <w:noProof/>
                  <w:lang w:val="en-GB"/>
                </w:rPr>
                <w:t>Automation and the future of work - understanding the numbers</w:t>
              </w:r>
              <w:r w:rsidR="00E701CD" w:rsidRPr="00E701CD">
                <w:rPr>
                  <w:noProof/>
                  <w:lang w:val="en-GB"/>
                </w:rPr>
                <w:t xml:space="preserve">. </w:t>
              </w:r>
              <w:r w:rsidR="00E701CD">
                <w:rPr>
                  <w:noProof/>
                </w:rPr>
                <w:t>Opgeroepen op 04 23, 2019, van Oxford Martin: https://www.oxfordmartin.ox.ac.uk/opinion/view/404/</w:t>
              </w:r>
            </w:p>
            <w:p w14:paraId="4C5FF4F9" w14:textId="77777777" w:rsidR="00E701CD" w:rsidRDefault="00E701CD" w:rsidP="00E701CD">
              <w:pPr>
                <w:pStyle w:val="Bibliografie"/>
                <w:ind w:left="720" w:hanging="720"/>
                <w:rPr>
                  <w:noProof/>
                </w:rPr>
              </w:pPr>
              <w:r w:rsidRPr="00E701CD">
                <w:rPr>
                  <w:noProof/>
                  <w:lang w:val="en-GB"/>
                </w:rPr>
                <w:t xml:space="preserve">Centre for the New Economy and Society. (2018). </w:t>
              </w:r>
              <w:r w:rsidRPr="00E701CD">
                <w:rPr>
                  <w:i/>
                  <w:iCs/>
                  <w:noProof/>
                  <w:lang w:val="en-GB"/>
                </w:rPr>
                <w:t>The Future of Jobs Report.</w:t>
              </w:r>
              <w:r w:rsidRPr="00E701CD">
                <w:rPr>
                  <w:noProof/>
                  <w:lang w:val="en-GB"/>
                </w:rPr>
                <w:t xml:space="preserve"> </w:t>
              </w:r>
              <w:r>
                <w:rPr>
                  <w:noProof/>
                </w:rPr>
                <w:t>Switzerland: World Economic Forum. Opgeroepen op 04 23, 2019</w:t>
              </w:r>
            </w:p>
            <w:p w14:paraId="1845DA36" w14:textId="77777777" w:rsidR="00E701CD" w:rsidRDefault="00E701CD" w:rsidP="00E701CD">
              <w:pPr>
                <w:pStyle w:val="Bibliografie"/>
                <w:ind w:left="720" w:hanging="720"/>
                <w:rPr>
                  <w:noProof/>
                </w:rPr>
              </w:pPr>
              <w:r>
                <w:rPr>
                  <w:noProof/>
                </w:rPr>
                <w:t xml:space="preserve">Festo. (sd). </w:t>
              </w:r>
              <w:r>
                <w:rPr>
                  <w:i/>
                  <w:iCs/>
                  <w:noProof/>
                </w:rPr>
                <w:t>Support Portal.</w:t>
              </w:r>
              <w:r>
                <w:rPr>
                  <w:noProof/>
                </w:rPr>
                <w:t xml:space="preserve"> Opgeroepen op 04 16, 2019, van Festo: https://www.festo.com/net/SupportPortal/Files/428408/CMMP-AS-M3_M0-C-HP_2015-12b_8046788g1.pdf</w:t>
              </w:r>
            </w:p>
            <w:p w14:paraId="4AD116B8" w14:textId="77777777" w:rsidR="00E701CD" w:rsidRDefault="00E701CD" w:rsidP="00E701CD">
              <w:pPr>
                <w:pStyle w:val="Bibliografie"/>
                <w:ind w:left="720" w:hanging="720"/>
                <w:rPr>
                  <w:noProof/>
                </w:rPr>
              </w:pPr>
              <w:r w:rsidRPr="00E701CD">
                <w:rPr>
                  <w:noProof/>
                  <w:lang w:val="en-GB"/>
                </w:rPr>
                <w:t xml:space="preserve">Gibas Automation. (sd). </w:t>
              </w:r>
              <w:r w:rsidRPr="00E701CD">
                <w:rPr>
                  <w:i/>
                  <w:iCs/>
                  <w:noProof/>
                  <w:lang w:val="en-GB"/>
                </w:rPr>
                <w:t>Gibas Automation</w:t>
              </w:r>
              <w:r w:rsidRPr="00E701CD">
                <w:rPr>
                  <w:noProof/>
                  <w:lang w:val="en-GB"/>
                </w:rPr>
                <w:t xml:space="preserve">. </w:t>
              </w:r>
              <w:r>
                <w:rPr>
                  <w:noProof/>
                </w:rPr>
                <w:t>Opgeroepen op 04 8, 2019, van Gibas: http://www.gibas.nl/automatisering</w:t>
              </w:r>
            </w:p>
            <w:p w14:paraId="52616729" w14:textId="77777777" w:rsidR="00E701CD" w:rsidRDefault="00E701CD" w:rsidP="00E701CD">
              <w:pPr>
                <w:pStyle w:val="Bibliografie"/>
                <w:ind w:left="720" w:hanging="720"/>
                <w:rPr>
                  <w:noProof/>
                </w:rPr>
              </w:pPr>
              <w:r w:rsidRPr="00E701CD">
                <w:rPr>
                  <w:noProof/>
                  <w:lang w:val="en-GB"/>
                </w:rPr>
                <w:t xml:space="preserve">Google. (sd). </w:t>
              </w:r>
              <w:r w:rsidRPr="00E701CD">
                <w:rPr>
                  <w:i/>
                  <w:iCs/>
                  <w:noProof/>
                  <w:lang w:val="en-GB"/>
                </w:rPr>
                <w:t>Java Style Guide</w:t>
              </w:r>
              <w:r w:rsidRPr="00E701CD">
                <w:rPr>
                  <w:noProof/>
                  <w:lang w:val="en-GB"/>
                </w:rPr>
                <w:t xml:space="preserve">. </w:t>
              </w:r>
              <w:r>
                <w:rPr>
                  <w:noProof/>
                </w:rPr>
                <w:t>Opgeroepen op 04 17, 2019, van https://google.github.io/styleguide/javaguide.html</w:t>
              </w:r>
            </w:p>
            <w:p w14:paraId="7DBF7352" w14:textId="77777777" w:rsidR="00E701CD" w:rsidRDefault="00E701CD" w:rsidP="00E701CD">
              <w:pPr>
                <w:pStyle w:val="Bibliografie"/>
                <w:ind w:left="720" w:hanging="720"/>
                <w:rPr>
                  <w:noProof/>
                </w:rPr>
              </w:pPr>
              <w:r>
                <w:rPr>
                  <w:noProof/>
                </w:rPr>
                <w:t xml:space="preserve">ISO 25000. (2019). </w:t>
              </w:r>
              <w:r>
                <w:rPr>
                  <w:i/>
                  <w:iCs/>
                  <w:noProof/>
                </w:rPr>
                <w:t>ISO/IEC25010</w:t>
              </w:r>
              <w:r>
                <w:rPr>
                  <w:noProof/>
                </w:rPr>
                <w:t>. Opgeroepen op 04 17, 2019, van ISO 25000: https://iso25000.com/index.php/en/iso-25000-standards/iso-25010</w:t>
              </w:r>
            </w:p>
            <w:p w14:paraId="34B8126B" w14:textId="77777777" w:rsidR="00E701CD" w:rsidRDefault="00E701CD" w:rsidP="00E701CD">
              <w:pPr>
                <w:pStyle w:val="Bibliografie"/>
                <w:ind w:left="720" w:hanging="720"/>
                <w:rPr>
                  <w:noProof/>
                </w:rPr>
              </w:pPr>
              <w:r w:rsidRPr="00E701CD">
                <w:rPr>
                  <w:noProof/>
                  <w:lang w:val="en-GB"/>
                </w:rPr>
                <w:t xml:space="preserve">Madsen, J. B. (2017, 4). URCap Program Node Execution. </w:t>
              </w:r>
              <w:r>
                <w:rPr>
                  <w:noProof/>
                </w:rPr>
                <w:t>Opgehaald van https://forum.universal-robots.com/t/urcap-program-node-execution/596/9</w:t>
              </w:r>
            </w:p>
            <w:p w14:paraId="14A74FA4" w14:textId="77777777" w:rsidR="00E701CD" w:rsidRDefault="00E701CD" w:rsidP="00E701CD">
              <w:pPr>
                <w:pStyle w:val="Bibliografie"/>
                <w:ind w:left="720" w:hanging="720"/>
                <w:rPr>
                  <w:noProof/>
                </w:rPr>
              </w:pPr>
              <w:r w:rsidRPr="00E701CD">
                <w:rPr>
                  <w:noProof/>
                  <w:lang w:val="en-GB"/>
                </w:rPr>
                <w:t xml:space="preserve">PLC Simulator. (sd). </w:t>
              </w:r>
              <w:r w:rsidRPr="00E701CD">
                <w:rPr>
                  <w:i/>
                  <w:iCs/>
                  <w:noProof/>
                  <w:lang w:val="en-GB"/>
                </w:rPr>
                <w:t>Modbus PLC Simulator</w:t>
              </w:r>
              <w:r w:rsidRPr="00E701CD">
                <w:rPr>
                  <w:noProof/>
                  <w:lang w:val="en-GB"/>
                </w:rPr>
                <w:t xml:space="preserve">. </w:t>
              </w:r>
              <w:r>
                <w:rPr>
                  <w:noProof/>
                </w:rPr>
                <w:t>Opgehaald van http://www.plcsimulator.org/Home</w:t>
              </w:r>
            </w:p>
            <w:p w14:paraId="71A705F7" w14:textId="77777777" w:rsidR="00E701CD" w:rsidRDefault="00E701CD" w:rsidP="00E701CD">
              <w:pPr>
                <w:pStyle w:val="Bibliografie"/>
                <w:ind w:left="720" w:hanging="720"/>
                <w:rPr>
                  <w:noProof/>
                </w:rPr>
              </w:pPr>
              <w:r w:rsidRPr="00E701CD">
                <w:rPr>
                  <w:noProof/>
                  <w:lang w:val="en-GB"/>
                </w:rPr>
                <w:t xml:space="preserve">Python. (sd). </w:t>
              </w:r>
              <w:r w:rsidRPr="00E701CD">
                <w:rPr>
                  <w:i/>
                  <w:iCs/>
                  <w:noProof/>
                  <w:lang w:val="en-GB"/>
                </w:rPr>
                <w:t>PEP 8 -- Style Guide for Python Code</w:t>
              </w:r>
              <w:r w:rsidRPr="00E701CD">
                <w:rPr>
                  <w:noProof/>
                  <w:lang w:val="en-GB"/>
                </w:rPr>
                <w:t xml:space="preserve">. </w:t>
              </w:r>
              <w:r>
                <w:rPr>
                  <w:noProof/>
                </w:rPr>
                <w:t>Opgeroepen op 04 17, 2019, van https://www.youtube.com/watch?v=gSiJPNxuTj8</w:t>
              </w:r>
            </w:p>
            <w:p w14:paraId="2F9CC832" w14:textId="77777777" w:rsidR="00E701CD" w:rsidRPr="00E701CD" w:rsidRDefault="00E701CD" w:rsidP="00E701CD">
              <w:pPr>
                <w:pStyle w:val="Bibliografie"/>
                <w:ind w:left="720" w:hanging="720"/>
                <w:rPr>
                  <w:noProof/>
                  <w:lang w:val="en-GB"/>
                </w:rPr>
              </w:pPr>
              <w:r w:rsidRPr="00E701CD">
                <w:rPr>
                  <w:noProof/>
                  <w:lang w:val="en-GB"/>
                </w:rPr>
                <w:t xml:space="preserve">Robots, U. (sd). </w:t>
              </w:r>
              <w:r w:rsidRPr="00E701CD">
                <w:rPr>
                  <w:i/>
                  <w:iCs/>
                  <w:noProof/>
                  <w:lang w:val="en-GB"/>
                </w:rPr>
                <w:t>Overview of API Functionality.</w:t>
              </w:r>
              <w:r w:rsidRPr="00E701CD">
                <w:rPr>
                  <w:noProof/>
                  <w:lang w:val="en-GB"/>
                </w:rPr>
                <w:t xml:space="preserve"> Universal Robots.</w:t>
              </w:r>
            </w:p>
            <w:p w14:paraId="2CB8FC8F" w14:textId="77777777" w:rsidR="00E701CD" w:rsidRDefault="00E701CD" w:rsidP="00E701CD">
              <w:pPr>
                <w:pStyle w:val="Bibliografie"/>
                <w:ind w:left="720" w:hanging="720"/>
                <w:rPr>
                  <w:noProof/>
                </w:rPr>
              </w:pPr>
              <w:r w:rsidRPr="00E701CD">
                <w:rPr>
                  <w:noProof/>
                  <w:lang w:val="en-GB"/>
                </w:rPr>
                <w:t xml:space="preserve">Robots, U. (sd). </w:t>
              </w:r>
              <w:r>
                <w:rPr>
                  <w:i/>
                  <w:iCs/>
                  <w:noProof/>
                </w:rPr>
                <w:t>URCap API Overview</w:t>
              </w:r>
              <w:r>
                <w:rPr>
                  <w:noProof/>
                </w:rPr>
                <w:t>. Opgehaald van Universal Robots+: https://plus.universal-robots.com/getting-started/urcap-api-overview/</w:t>
              </w:r>
            </w:p>
            <w:p w14:paraId="4FBDBDFC" w14:textId="77777777" w:rsidR="00E701CD" w:rsidRDefault="00E701CD" w:rsidP="00E701CD">
              <w:pPr>
                <w:pStyle w:val="Bibliografie"/>
                <w:ind w:left="720" w:hanging="720"/>
                <w:rPr>
                  <w:noProof/>
                </w:rPr>
              </w:pPr>
              <w:r w:rsidRPr="00E701CD">
                <w:rPr>
                  <w:noProof/>
                  <w:lang w:val="en-GB"/>
                </w:rPr>
                <w:t xml:space="preserve">Robots, Univeral. (2018, 7). </w:t>
              </w:r>
              <w:r w:rsidRPr="00E701CD">
                <w:rPr>
                  <w:i/>
                  <w:iCs/>
                  <w:noProof/>
                  <w:lang w:val="en-GB"/>
                </w:rPr>
                <w:t>Universal Robots Forum</w:t>
              </w:r>
              <w:r w:rsidRPr="00E701CD">
                <w:rPr>
                  <w:noProof/>
                  <w:lang w:val="en-GB"/>
                </w:rPr>
                <w:t xml:space="preserve">. </w:t>
              </w:r>
              <w:r>
                <w:rPr>
                  <w:noProof/>
                </w:rPr>
                <w:t>Opgehaald van Universal Robots: https://forum.universal-robots.com/t/using-variable-value-in-java/2148/2</w:t>
              </w:r>
            </w:p>
            <w:p w14:paraId="3D2E43B0" w14:textId="77777777" w:rsidR="00E701CD" w:rsidRDefault="00E701CD" w:rsidP="00E701CD">
              <w:pPr>
                <w:pStyle w:val="Bibliografie"/>
                <w:ind w:left="720" w:hanging="720"/>
                <w:rPr>
                  <w:noProof/>
                </w:rPr>
              </w:pPr>
              <w:r>
                <w:rPr>
                  <w:noProof/>
                </w:rPr>
                <w:t xml:space="preserve">Toolshero. (sd). </w:t>
              </w:r>
              <w:r>
                <w:rPr>
                  <w:i/>
                  <w:iCs/>
                  <w:noProof/>
                </w:rPr>
                <w:t>Management Modellen</w:t>
              </w:r>
              <w:r>
                <w:rPr>
                  <w:noProof/>
                </w:rPr>
                <w:t>. Opgeroepen op 04 14, 2019, van https://www.toolshero.nl/management-modellen/handy-model/</w:t>
              </w:r>
            </w:p>
            <w:p w14:paraId="32E79A4B" w14:textId="77777777" w:rsidR="00E701CD" w:rsidRDefault="00E701CD" w:rsidP="00E701CD">
              <w:pPr>
                <w:pStyle w:val="Bibliografie"/>
                <w:ind w:left="720" w:hanging="720"/>
                <w:rPr>
                  <w:noProof/>
                </w:rPr>
              </w:pPr>
              <w:r w:rsidRPr="00E701CD">
                <w:rPr>
                  <w:noProof/>
                  <w:lang w:val="en-GB"/>
                </w:rPr>
                <w:t xml:space="preserve">Universal Robots. (2016, 4 15). The URScript Programming Language. </w:t>
              </w:r>
              <w:r>
                <w:rPr>
                  <w:noProof/>
                </w:rPr>
                <w:t>Opgehaald van https://s3-eu-west-1.amazonaws.com/ur-support-site/18383/scriptmanual_en_1.3.pdf</w:t>
              </w:r>
            </w:p>
            <w:p w14:paraId="7A17038A" w14:textId="77777777" w:rsidR="00E701CD" w:rsidRDefault="00E701CD" w:rsidP="00E701CD">
              <w:pPr>
                <w:pStyle w:val="Bibliografie"/>
                <w:ind w:left="720" w:hanging="720"/>
                <w:rPr>
                  <w:noProof/>
                </w:rPr>
              </w:pPr>
              <w:r>
                <w:rPr>
                  <w:noProof/>
                </w:rPr>
                <w:t xml:space="preserve">Universal Robots. (2018, 10 16). </w:t>
              </w:r>
              <w:r>
                <w:rPr>
                  <w:i/>
                  <w:iCs/>
                  <w:noProof/>
                </w:rPr>
                <w:t>MyDaemonSwing</w:t>
              </w:r>
              <w:r>
                <w:rPr>
                  <w:noProof/>
                </w:rPr>
                <w:t>. Opgehaald van Github: https://github.com/UniversalRobots/MyDaemonSwing</w:t>
              </w:r>
            </w:p>
            <w:p w14:paraId="5FEFAC3C" w14:textId="77777777" w:rsidR="00E701CD" w:rsidRDefault="00E701CD" w:rsidP="00E701CD">
              <w:pPr>
                <w:pStyle w:val="Bibliografie"/>
                <w:ind w:left="720" w:hanging="720"/>
                <w:rPr>
                  <w:noProof/>
                </w:rPr>
              </w:pPr>
              <w:r w:rsidRPr="00E701CD">
                <w:rPr>
                  <w:noProof/>
                  <w:lang w:val="en-GB"/>
                </w:rPr>
                <w:t xml:space="preserve">Universal Robots. (2018, 10 16). </w:t>
              </w:r>
              <w:r w:rsidRPr="00E701CD">
                <w:rPr>
                  <w:i/>
                  <w:iCs/>
                  <w:noProof/>
                  <w:lang w:val="en-GB"/>
                </w:rPr>
                <w:t>MyDeamonSwing search results</w:t>
              </w:r>
              <w:r w:rsidRPr="00E701CD">
                <w:rPr>
                  <w:noProof/>
                  <w:lang w:val="en-GB"/>
                </w:rPr>
                <w:t xml:space="preserve">. </w:t>
              </w:r>
              <w:r>
                <w:rPr>
                  <w:noProof/>
                </w:rPr>
                <w:t>Opgehaald van Github: https://github.com/UniversalRobots/MyDaemonSwing/find/master</w:t>
              </w:r>
            </w:p>
            <w:p w14:paraId="08AF513E" w14:textId="77777777" w:rsidR="00E701CD" w:rsidRDefault="00E701CD" w:rsidP="00E701CD">
              <w:pPr>
                <w:pStyle w:val="Bibliografie"/>
                <w:ind w:left="720" w:hanging="720"/>
                <w:rPr>
                  <w:noProof/>
                </w:rPr>
              </w:pPr>
              <w:r w:rsidRPr="00E701CD">
                <w:rPr>
                  <w:noProof/>
                  <w:lang w:val="en-GB"/>
                </w:rPr>
                <w:lastRenderedPageBreak/>
                <w:t xml:space="preserve">Universal Robots. (2018, 04 12). The URScript Programming Language. </w:t>
              </w:r>
              <w:r>
                <w:rPr>
                  <w:noProof/>
                </w:rPr>
                <w:t>(Version 3.5.4). Opgeroepen op 04 16, 2019, van http://me.umn.edu/courses/me5286/robotlab/Resources/scriptManual-3.5.4.pdf</w:t>
              </w:r>
            </w:p>
            <w:p w14:paraId="48CC6A06" w14:textId="77777777" w:rsidR="00E701CD" w:rsidRDefault="00E701CD" w:rsidP="00E701CD">
              <w:pPr>
                <w:pStyle w:val="Bibliografie"/>
                <w:ind w:left="720" w:hanging="720"/>
                <w:rPr>
                  <w:noProof/>
                </w:rPr>
              </w:pPr>
              <w:r w:rsidRPr="00E701CD">
                <w:rPr>
                  <w:noProof/>
                  <w:lang w:val="en-GB"/>
                </w:rPr>
                <w:t xml:space="preserve">Universal Robots. (2019). </w:t>
              </w:r>
              <w:r w:rsidRPr="00E701CD">
                <w:rPr>
                  <w:i/>
                  <w:iCs/>
                  <w:noProof/>
                  <w:lang w:val="en-GB"/>
                </w:rPr>
                <w:t>MyFirstURCap - Creating a new URCap Project</w:t>
              </w:r>
              <w:r w:rsidRPr="00E701CD">
                <w:rPr>
                  <w:noProof/>
                  <w:lang w:val="en-GB"/>
                </w:rPr>
                <w:t xml:space="preserve">. </w:t>
              </w:r>
              <w:r>
                <w:rPr>
                  <w:noProof/>
                </w:rPr>
                <w:t>Opgehaald van Universal Robots+: https://plus.universal-robots.com/getting-started/myfirsturcap-creating-a-new-urcap-project/</w:t>
              </w:r>
            </w:p>
            <w:p w14:paraId="650C525A" w14:textId="77777777" w:rsidR="00E701CD" w:rsidRDefault="00E701CD" w:rsidP="00E701CD">
              <w:pPr>
                <w:pStyle w:val="Bibliografie"/>
                <w:ind w:left="720" w:hanging="720"/>
                <w:rPr>
                  <w:noProof/>
                </w:rPr>
              </w:pPr>
              <w:r w:rsidRPr="00E701CD">
                <w:rPr>
                  <w:noProof/>
                  <w:lang w:val="en-GB"/>
                </w:rPr>
                <w:t xml:space="preserve">Universal Robots. (sd). </w:t>
              </w:r>
              <w:r w:rsidRPr="00E701CD">
                <w:rPr>
                  <w:i/>
                  <w:iCs/>
                  <w:noProof/>
                  <w:lang w:val="en-GB"/>
                </w:rPr>
                <w:t>Overview of UR software architecture</w:t>
              </w:r>
              <w:r w:rsidRPr="00E701CD">
                <w:rPr>
                  <w:noProof/>
                  <w:lang w:val="en-GB"/>
                </w:rPr>
                <w:t xml:space="preserve">. </w:t>
              </w:r>
              <w:r>
                <w:rPr>
                  <w:noProof/>
                </w:rPr>
                <w:t>Opgeroepen op 04 16, 2019, van Universal Robots+: https://plus.universal-robots.com/getting-started/ur-software-architecture/</w:t>
              </w:r>
            </w:p>
            <w:p w14:paraId="24C02F4C" w14:textId="77777777" w:rsidR="00E701CD" w:rsidRDefault="00E701CD" w:rsidP="00E701CD">
              <w:pPr>
                <w:pStyle w:val="Bibliografie"/>
                <w:ind w:left="720" w:hanging="720"/>
                <w:rPr>
                  <w:noProof/>
                </w:rPr>
              </w:pPr>
              <w:r w:rsidRPr="00E701CD">
                <w:rPr>
                  <w:noProof/>
                  <w:lang w:val="en-GB"/>
                </w:rPr>
                <w:t xml:space="preserve">Universal Robots. (sd). Principle of URCaps intigration. </w:t>
              </w:r>
              <w:r>
                <w:rPr>
                  <w:noProof/>
                </w:rPr>
                <w:t>Opgeroepen op 04 16, 2019, van https://plus.universal-robots.com/getting-started/principle-of-urcaps-integration-in-polyscope/</w:t>
              </w:r>
            </w:p>
            <w:p w14:paraId="7BE33FF6" w14:textId="77777777" w:rsidR="00E701CD" w:rsidRDefault="00E701CD" w:rsidP="00E701CD">
              <w:pPr>
                <w:pStyle w:val="Bibliografie"/>
                <w:ind w:left="720" w:hanging="720"/>
                <w:rPr>
                  <w:noProof/>
                </w:rPr>
              </w:pPr>
              <w:r w:rsidRPr="00E701CD">
                <w:rPr>
                  <w:noProof/>
                  <w:lang w:val="en-GB"/>
                </w:rPr>
                <w:t xml:space="preserve">Universal Robots. (sd). UR SOFTWARE PROCESSES OVERVIEW. </w:t>
              </w:r>
              <w:r>
                <w:rPr>
                  <w:noProof/>
                </w:rPr>
                <w:t>Opgeroepen op 04 16, 2019, van https://plus.universal-robots.com/getting-started/ur-software-architecture/</w:t>
              </w:r>
            </w:p>
            <w:p w14:paraId="5819B9E6" w14:textId="77777777" w:rsidR="00E701CD" w:rsidRDefault="00E701CD" w:rsidP="00E701CD">
              <w:pPr>
                <w:pStyle w:val="Bibliografie"/>
                <w:ind w:left="720" w:hanging="720"/>
                <w:rPr>
                  <w:noProof/>
                </w:rPr>
              </w:pPr>
              <w:r w:rsidRPr="00E701CD">
                <w:rPr>
                  <w:noProof/>
                  <w:lang w:val="en-GB"/>
                </w:rPr>
                <w:t>(sd).</w:t>
              </w:r>
              <w:r w:rsidRPr="00E701CD">
                <w:rPr>
                  <w:i/>
                  <w:iCs/>
                  <w:noProof/>
                  <w:lang w:val="en-GB"/>
                </w:rPr>
                <w:t>UR Software Processes Overview.</w:t>
              </w:r>
              <w:r w:rsidRPr="00E701CD">
                <w:rPr>
                  <w:noProof/>
                  <w:lang w:val="en-GB"/>
                </w:rPr>
                <w:t xml:space="preserve"> </w:t>
              </w:r>
              <w:r>
                <w:rPr>
                  <w:noProof/>
                </w:rPr>
                <w:t>Universal Robots. Opgeroepen op 04 16, 2019, van https://plus.universal-robots.com/getting-started/ur-software-architecture/</w:t>
              </w:r>
            </w:p>
            <w:p w14:paraId="6DFD9E5E" w14:textId="77777777" w:rsidR="00E701CD" w:rsidRDefault="00E701CD" w:rsidP="00E701CD">
              <w:pPr>
                <w:pStyle w:val="Bibliografie"/>
                <w:ind w:left="720" w:hanging="720"/>
                <w:rPr>
                  <w:noProof/>
                </w:rPr>
              </w:pPr>
              <w:r w:rsidRPr="00E701CD">
                <w:rPr>
                  <w:noProof/>
                  <w:lang w:val="en-GB"/>
                </w:rPr>
                <w:t xml:space="preserve">UR+ Development Support. (sd). UR+ Development Support forum post. </w:t>
              </w:r>
              <w:r>
                <w:rPr>
                  <w:noProof/>
                </w:rPr>
                <w:t>Opgehaald van https://forum.universal-robots.com/t/urcap-program-node-execution/595</w:t>
              </w:r>
            </w:p>
            <w:p w14:paraId="36FBBDF3" w14:textId="0FED8836" w:rsidR="0090753A" w:rsidRPr="00986CA0" w:rsidRDefault="0090753A" w:rsidP="00E701CD">
              <w:r w:rsidRPr="00986CA0">
                <w:rPr>
                  <w:b/>
                  <w:bCs/>
                </w:rPr>
                <w:fldChar w:fldCharType="end"/>
              </w:r>
            </w:p>
          </w:sdtContent>
        </w:sdt>
      </w:sdtContent>
    </w:sdt>
    <w:p w14:paraId="72B2F235" w14:textId="77777777" w:rsidR="0090753A" w:rsidRPr="00986CA0" w:rsidRDefault="0090753A" w:rsidP="0090753A"/>
    <w:p w14:paraId="5602E0C6" w14:textId="7D670652" w:rsidR="0090753A" w:rsidRPr="00986CA0" w:rsidRDefault="0090753A" w:rsidP="0090753A">
      <w:pPr>
        <w:pStyle w:val="PvAKop1"/>
        <w:numPr>
          <w:ilvl w:val="0"/>
          <w:numId w:val="1"/>
        </w:numPr>
      </w:pPr>
      <w:bookmarkStart w:id="201" w:name="_Toc7095941"/>
      <w:bookmarkStart w:id="202" w:name="_Toc7097574"/>
      <w:r w:rsidRPr="00986CA0">
        <w:lastRenderedPageBreak/>
        <w:t>Bijlage</w:t>
      </w:r>
      <w:bookmarkEnd w:id="201"/>
      <w:bookmarkEnd w:id="202"/>
    </w:p>
    <w:p w14:paraId="47760025" w14:textId="77777777" w:rsidR="0090753A" w:rsidRPr="00986CA0" w:rsidRDefault="0090753A" w:rsidP="0090753A">
      <w:pPr>
        <w:pStyle w:val="PvAKop2"/>
        <w:numPr>
          <w:ilvl w:val="1"/>
          <w:numId w:val="1"/>
        </w:numPr>
      </w:pPr>
      <w:bookmarkStart w:id="203" w:name="_Toc7095942"/>
      <w:bookmarkStart w:id="204" w:name="_Toc7097575"/>
      <w:r w:rsidRPr="00986CA0">
        <w:t>Gibas Organigram</w:t>
      </w:r>
      <w:bookmarkEnd w:id="203"/>
      <w:bookmarkEnd w:id="204"/>
    </w:p>
    <w:p w14:paraId="5C305E64" w14:textId="5677947F" w:rsidR="00854B8A" w:rsidRPr="00051D0B" w:rsidRDefault="0090753A" w:rsidP="00854B8A">
      <w:r w:rsidRPr="00986CA0">
        <w:rPr>
          <w:noProof/>
        </w:rPr>
        <w:lastRenderedPageBreak/>
        <w:drawing>
          <wp:inline distT="0" distB="0" distL="0" distR="0" wp14:anchorId="1885B1B0" wp14:editId="5BFE7D56">
            <wp:extent cx="8052833" cy="5662678"/>
            <wp:effectExtent l="0" t="5080" r="635" b="635"/>
            <wp:docPr id="154" name="Afbeelding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071930" cy="5676107"/>
                    </a:xfrm>
                    <a:prstGeom prst="rect">
                      <a:avLst/>
                    </a:prstGeom>
                  </pic:spPr>
                </pic:pic>
              </a:graphicData>
            </a:graphic>
          </wp:inline>
        </w:drawing>
      </w:r>
    </w:p>
    <w:sectPr w:rsidR="00854B8A" w:rsidRPr="00051D0B" w:rsidSect="00A60D96">
      <w:footerReference w:type="default" r:id="rId37"/>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tthijs Vos" w:date="2019-10-29T16:45:00Z" w:initials="MV">
    <w:p w14:paraId="204C67F2" w14:textId="77777777" w:rsidR="002F1D96" w:rsidRDefault="002F1D96">
      <w:pPr>
        <w:pStyle w:val="Tekstopmerking"/>
      </w:pPr>
      <w:r>
        <w:rPr>
          <w:rStyle w:val="Verwijzingopmerking"/>
        </w:rPr>
        <w:annotationRef/>
      </w:r>
      <w:r>
        <w:t>Geen “ik-vorm”</w:t>
      </w:r>
    </w:p>
    <w:p w14:paraId="43268C8C" w14:textId="093DBB70" w:rsidR="002F1D96" w:rsidRDefault="002F1D96">
      <w:pPr>
        <w:pStyle w:val="Tekstopmerking"/>
      </w:pPr>
    </w:p>
  </w:comment>
  <w:comment w:id="112" w:author="Matthijs Vos" w:date="2019-10-15T20:43:00Z" w:initials="MV">
    <w:p w14:paraId="4B71DD6B" w14:textId="77777777" w:rsidR="002F1D96" w:rsidRDefault="002F1D96">
      <w:pPr>
        <w:pStyle w:val="Tekstopmerking"/>
      </w:pPr>
      <w:r>
        <w:rPr>
          <w:rStyle w:val="Verwijzingopmerking"/>
        </w:rPr>
        <w:annotationRef/>
      </w:r>
      <w:r>
        <w:t>Bron naar forum</w:t>
      </w:r>
    </w:p>
    <w:p w14:paraId="7BFC28BC" w14:textId="25D730A4" w:rsidR="002F1D96" w:rsidRDefault="002F1D96">
      <w:pPr>
        <w:pStyle w:val="Tekstopmerking"/>
      </w:pPr>
    </w:p>
  </w:comment>
  <w:comment w:id="117" w:author="Matthijs Vos" w:date="2019-10-23T12:52:00Z" w:initials="MV">
    <w:p w14:paraId="5241E62A" w14:textId="77777777" w:rsidR="002F1D96" w:rsidRDefault="002F1D96">
      <w:pPr>
        <w:pStyle w:val="Tekstopmerking"/>
      </w:pPr>
      <w:r>
        <w:rPr>
          <w:rStyle w:val="Verwijzingopmerking"/>
        </w:rPr>
        <w:annotationRef/>
      </w:r>
      <w:r>
        <w:t xml:space="preserve">Wat wil ik zeggen in aanbevelingen? </w:t>
      </w:r>
    </w:p>
    <w:p w14:paraId="7D2BE7B9" w14:textId="77777777" w:rsidR="002F1D96" w:rsidRDefault="002F1D96">
      <w:pPr>
        <w:pStyle w:val="Tekstopmerking"/>
      </w:pPr>
      <w:r>
        <w:t xml:space="preserve">Wat zijn de volgende stappen voor de festo cap ? </w:t>
      </w:r>
    </w:p>
    <w:p w14:paraId="28DE02FD" w14:textId="77777777" w:rsidR="002F1D96" w:rsidRDefault="002F1D96" w:rsidP="005E7A62">
      <w:pPr>
        <w:pStyle w:val="Tekstopmerking"/>
        <w:numPr>
          <w:ilvl w:val="0"/>
          <w:numId w:val="33"/>
        </w:numPr>
      </w:pPr>
      <w:r>
        <w:t>UI is vanzelfsprekend</w:t>
      </w:r>
    </w:p>
    <w:p w14:paraId="5A1C029C" w14:textId="77777777" w:rsidR="002F1D96" w:rsidRDefault="002F1D96" w:rsidP="005E7A62">
      <w:pPr>
        <w:pStyle w:val="Tekstopmerking"/>
        <w:numPr>
          <w:ilvl w:val="0"/>
          <w:numId w:val="33"/>
        </w:numPr>
      </w:pPr>
      <w:r>
        <w:t>CommandServer boodschappen standaardiseren</w:t>
      </w:r>
    </w:p>
    <w:p w14:paraId="21C249C3" w14:textId="77777777" w:rsidR="002F1D96" w:rsidRDefault="002F1D96" w:rsidP="005E7A62">
      <w:pPr>
        <w:pStyle w:val="Tekstopmerking"/>
        <w:numPr>
          <w:ilvl w:val="0"/>
          <w:numId w:val="33"/>
        </w:numPr>
      </w:pPr>
      <w:r>
        <w:t xml:space="preserve"> Ondersteuning meerdere motoren</w:t>
      </w:r>
    </w:p>
    <w:p w14:paraId="22E2611D" w14:textId="77777777" w:rsidR="002F1D96" w:rsidRDefault="002F1D96" w:rsidP="005E7A62">
      <w:pPr>
        <w:pStyle w:val="Tekstopmerking"/>
        <w:numPr>
          <w:ilvl w:val="0"/>
          <w:numId w:val="33"/>
        </w:numPr>
      </w:pPr>
      <w:r>
        <w:t xml:space="preserve"> Betere feedback van motor</w:t>
      </w:r>
    </w:p>
    <w:p w14:paraId="343371BA" w14:textId="61B46A94" w:rsidR="002F1D96" w:rsidRDefault="002F1D96" w:rsidP="005E7A62">
      <w:pPr>
        <w:pStyle w:val="Tekstopmerking"/>
        <w:numPr>
          <w:ilvl w:val="0"/>
          <w:numId w:val="33"/>
        </w:numPr>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268C8C" w15:done="0"/>
  <w15:commentEx w15:paraId="7BFC28BC" w15:done="1"/>
  <w15:commentEx w15:paraId="343371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268C8C" w16cid:durableId="2162EB41"/>
  <w16cid:commentId w16cid:paraId="7BFC28BC" w16cid:durableId="2150ADE6"/>
  <w16cid:commentId w16cid:paraId="343371BA" w16cid:durableId="215AC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64482" w14:textId="77777777" w:rsidR="0007415E" w:rsidRDefault="0007415E" w:rsidP="006D30E0">
      <w:pPr>
        <w:spacing w:after="0" w:line="240" w:lineRule="auto"/>
      </w:pPr>
      <w:r>
        <w:separator/>
      </w:r>
    </w:p>
  </w:endnote>
  <w:endnote w:type="continuationSeparator" w:id="0">
    <w:p w14:paraId="01067632" w14:textId="77777777" w:rsidR="0007415E" w:rsidRDefault="0007415E" w:rsidP="006D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692416"/>
      <w:docPartObj>
        <w:docPartGallery w:val="Page Numbers (Bottom of Page)"/>
        <w:docPartUnique/>
      </w:docPartObj>
    </w:sdtPr>
    <w:sdtContent>
      <w:p w14:paraId="2D5905DA" w14:textId="47D4EC81" w:rsidR="002F1D96" w:rsidRDefault="002F1D96">
        <w:pPr>
          <w:pStyle w:val="Voettekst"/>
          <w:jc w:val="center"/>
        </w:pPr>
        <w:r>
          <w:fldChar w:fldCharType="begin"/>
        </w:r>
        <w:r>
          <w:instrText>PAGE   \* MERGEFORMAT</w:instrText>
        </w:r>
        <w:r>
          <w:fldChar w:fldCharType="separate"/>
        </w:r>
        <w:r>
          <w:t>2</w:t>
        </w:r>
        <w:r>
          <w:fldChar w:fldCharType="end"/>
        </w:r>
      </w:p>
    </w:sdtContent>
  </w:sdt>
  <w:p w14:paraId="7EB85092" w14:textId="77777777" w:rsidR="002F1D96" w:rsidRDefault="002F1D9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82C00" w14:textId="77777777" w:rsidR="0007415E" w:rsidRDefault="0007415E" w:rsidP="006D30E0">
      <w:pPr>
        <w:spacing w:after="0" w:line="240" w:lineRule="auto"/>
      </w:pPr>
      <w:r>
        <w:separator/>
      </w:r>
    </w:p>
  </w:footnote>
  <w:footnote w:type="continuationSeparator" w:id="0">
    <w:p w14:paraId="7C1169CC" w14:textId="77777777" w:rsidR="0007415E" w:rsidRDefault="0007415E" w:rsidP="006D30E0">
      <w:pPr>
        <w:spacing w:after="0" w:line="240" w:lineRule="auto"/>
      </w:pPr>
      <w:r>
        <w:continuationSeparator/>
      </w:r>
    </w:p>
  </w:footnote>
  <w:footnote w:id="1">
    <w:p w14:paraId="3F90E67F" w14:textId="77B5F67C" w:rsidR="002F1D96" w:rsidRPr="00F608AD" w:rsidRDefault="002F1D96" w:rsidP="00F608AD">
      <w:pPr>
        <w:rPr>
          <w:i/>
          <w:iCs/>
        </w:rPr>
      </w:pPr>
      <w:r>
        <w:rPr>
          <w:rStyle w:val="Voetnootmarkering"/>
        </w:rPr>
        <w:footnoteRef/>
      </w:r>
      <w:r>
        <w:t xml:space="preserve"> </w:t>
      </w:r>
      <w:r>
        <w:rPr>
          <w:i/>
          <w:iCs/>
        </w:rPr>
        <w:t>De</w:t>
      </w:r>
      <w:r w:rsidRPr="00F608AD">
        <w:rPr>
          <w:i/>
          <w:iCs/>
        </w:rPr>
        <w:t xml:space="preserve"> juiste register</w:t>
      </w:r>
      <w:r>
        <w:rPr>
          <w:i/>
          <w:iCs/>
        </w:rPr>
        <w:t>s zijn</w:t>
      </w:r>
      <w:r w:rsidRPr="00F608AD">
        <w:rPr>
          <w:i/>
          <w:iCs/>
        </w:rPr>
        <w:t xml:space="preserve"> gevonden </w:t>
      </w:r>
      <w:r>
        <w:rPr>
          <w:i/>
          <w:iCs/>
        </w:rPr>
        <w:t>d</w:t>
      </w:r>
      <w:r w:rsidRPr="00F608AD">
        <w:rPr>
          <w:i/>
          <w:iCs/>
        </w:rPr>
        <w:t>oor een methode van trial en error w</w:t>
      </w:r>
      <w:r>
        <w:rPr>
          <w:i/>
          <w:iCs/>
        </w:rPr>
        <w:t>aa</w:t>
      </w:r>
      <w:r w:rsidRPr="00F608AD">
        <w:rPr>
          <w:i/>
          <w:iCs/>
        </w:rPr>
        <w:t xml:space="preserve">rbij uiteindelijk </w:t>
      </w:r>
      <w:r>
        <w:rPr>
          <w:i/>
          <w:iCs/>
        </w:rPr>
        <w:t>vastgesteld is</w:t>
      </w:r>
      <w:r w:rsidRPr="00F608AD">
        <w:rPr>
          <w:i/>
          <w:iCs/>
        </w:rPr>
        <w:t xml:space="preserve"> dat de commando registers zich boven de statusregisters</w:t>
      </w:r>
      <w:r>
        <w:rPr>
          <w:i/>
          <w:iCs/>
        </w:rPr>
        <w:t xml:space="preserve"> bevinden</w:t>
      </w:r>
      <w:r w:rsidRPr="00F608AD">
        <w:rPr>
          <w:i/>
          <w:iCs/>
        </w:rPr>
        <w:t xml:space="preserve"> </w:t>
      </w:r>
      <w:r>
        <w:rPr>
          <w:i/>
          <w:iCs/>
        </w:rPr>
        <w:t>.</w:t>
      </w:r>
    </w:p>
    <w:p w14:paraId="467DF097" w14:textId="1F7751FC" w:rsidR="002F1D96" w:rsidRDefault="002F1D96">
      <w:pPr>
        <w:pStyle w:val="Voetnootteks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7B83"/>
    <w:multiLevelType w:val="hybridMultilevel"/>
    <w:tmpl w:val="3D30E2A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22A83"/>
    <w:multiLevelType w:val="hybridMultilevel"/>
    <w:tmpl w:val="559C998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 w15:restartNumberingAfterBreak="0">
    <w:nsid w:val="1482775B"/>
    <w:multiLevelType w:val="multilevel"/>
    <w:tmpl w:val="C382DF74"/>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4B87F43"/>
    <w:multiLevelType w:val="hybridMultilevel"/>
    <w:tmpl w:val="341EE7C4"/>
    <w:lvl w:ilvl="0" w:tplc="F56CBB30">
      <w:numFmt w:val="bullet"/>
      <w:lvlText w:val="-"/>
      <w:lvlJc w:val="left"/>
      <w:pPr>
        <w:ind w:left="770" w:hanging="360"/>
      </w:pPr>
      <w:rPr>
        <w:rFonts w:ascii="Calibri" w:eastAsiaTheme="minorEastAsia" w:hAnsi="Calibri" w:cs="Calibri"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9A3F57"/>
    <w:multiLevelType w:val="hybridMultilevel"/>
    <w:tmpl w:val="5CDCD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2A2F9C"/>
    <w:multiLevelType w:val="hybridMultilevel"/>
    <w:tmpl w:val="CF30F86C"/>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D0D9C"/>
    <w:multiLevelType w:val="hybridMultilevel"/>
    <w:tmpl w:val="91E0B6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DD3D55"/>
    <w:multiLevelType w:val="hybridMultilevel"/>
    <w:tmpl w:val="88A235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4B6EEE"/>
    <w:multiLevelType w:val="hybridMultilevel"/>
    <w:tmpl w:val="A642CAA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6A354A"/>
    <w:multiLevelType w:val="hybridMultilevel"/>
    <w:tmpl w:val="21283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964DA4"/>
    <w:multiLevelType w:val="hybridMultilevel"/>
    <w:tmpl w:val="8836FBA0"/>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1" w15:restartNumberingAfterBreak="0">
    <w:nsid w:val="40E01FE2"/>
    <w:multiLevelType w:val="hybridMultilevel"/>
    <w:tmpl w:val="973A0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694D7A"/>
    <w:multiLevelType w:val="hybridMultilevel"/>
    <w:tmpl w:val="1D4C4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495EA5"/>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E13064E"/>
    <w:multiLevelType w:val="hybridMultilevel"/>
    <w:tmpl w:val="CA220BC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5B7BFB"/>
    <w:multiLevelType w:val="hybridMultilevel"/>
    <w:tmpl w:val="746A857E"/>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6" w15:restartNumberingAfterBreak="0">
    <w:nsid w:val="52152FF4"/>
    <w:multiLevelType w:val="hybridMultilevel"/>
    <w:tmpl w:val="A7FABE2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4303B9"/>
    <w:multiLevelType w:val="hybridMultilevel"/>
    <w:tmpl w:val="F65CB1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220D41"/>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77444D79"/>
    <w:multiLevelType w:val="multilevel"/>
    <w:tmpl w:val="AD72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8E3AE7"/>
    <w:multiLevelType w:val="hybridMultilevel"/>
    <w:tmpl w:val="DFC8A5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9D6C30"/>
    <w:multiLevelType w:val="hybridMultilevel"/>
    <w:tmpl w:val="8EBC5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4"/>
  </w:num>
  <w:num w:numId="12">
    <w:abstractNumId w:val="0"/>
  </w:num>
  <w:num w:numId="13">
    <w:abstractNumId w:val="15"/>
  </w:num>
  <w:num w:numId="14">
    <w:abstractNumId w:val="20"/>
  </w:num>
  <w:num w:numId="15">
    <w:abstractNumId w:val="6"/>
  </w:num>
  <w:num w:numId="16">
    <w:abstractNumId w:val="10"/>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8"/>
  </w:num>
  <w:num w:numId="28">
    <w:abstractNumId w:val="1"/>
  </w:num>
  <w:num w:numId="29">
    <w:abstractNumId w:val="12"/>
  </w:num>
  <w:num w:numId="30">
    <w:abstractNumId w:val="21"/>
  </w:num>
  <w:num w:numId="31">
    <w:abstractNumId w:val="9"/>
  </w:num>
  <w:num w:numId="32">
    <w:abstractNumId w:val="11"/>
  </w:num>
  <w:num w:numId="33">
    <w:abstractNumId w:val="3"/>
  </w:num>
  <w:num w:numId="34">
    <w:abstractNumId w:val="16"/>
  </w:num>
  <w:num w:numId="35">
    <w:abstractNumId w:val="18"/>
  </w:num>
  <w:num w:numId="36">
    <w:abstractNumId w:val="13"/>
  </w:num>
  <w:num w:numId="37">
    <w:abstractNumId w:val="4"/>
  </w:num>
  <w:num w:numId="38">
    <w:abstractNumId w:val="19"/>
  </w:num>
  <w:num w:numId="39">
    <w:abstractNumId w:val="5"/>
  </w:num>
  <w:num w:numId="40">
    <w:abstractNumId w:val="17"/>
  </w:num>
  <w:num w:numId="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js Vos">
    <w15:presenceInfo w15:providerId="Windows Live" w15:userId="78872d12afa26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96"/>
    <w:rsid w:val="000051E6"/>
    <w:rsid w:val="0004235D"/>
    <w:rsid w:val="00042AE7"/>
    <w:rsid w:val="000436EC"/>
    <w:rsid w:val="00051D0B"/>
    <w:rsid w:val="00057E1A"/>
    <w:rsid w:val="0006309E"/>
    <w:rsid w:val="00072709"/>
    <w:rsid w:val="0007415E"/>
    <w:rsid w:val="00076582"/>
    <w:rsid w:val="000777F5"/>
    <w:rsid w:val="0008031A"/>
    <w:rsid w:val="000872A3"/>
    <w:rsid w:val="000934ED"/>
    <w:rsid w:val="000953F4"/>
    <w:rsid w:val="000B2DCE"/>
    <w:rsid w:val="000C0201"/>
    <w:rsid w:val="000C700E"/>
    <w:rsid w:val="00102DDE"/>
    <w:rsid w:val="001432E6"/>
    <w:rsid w:val="001459AD"/>
    <w:rsid w:val="00145EFA"/>
    <w:rsid w:val="00150D1F"/>
    <w:rsid w:val="001567B4"/>
    <w:rsid w:val="0016665E"/>
    <w:rsid w:val="00166BA8"/>
    <w:rsid w:val="00170DBC"/>
    <w:rsid w:val="00181306"/>
    <w:rsid w:val="0019423B"/>
    <w:rsid w:val="00194F95"/>
    <w:rsid w:val="001A37EB"/>
    <w:rsid w:val="001B6BC1"/>
    <w:rsid w:val="001C5EB7"/>
    <w:rsid w:val="001C5F20"/>
    <w:rsid w:val="001D62A0"/>
    <w:rsid w:val="001E4781"/>
    <w:rsid w:val="001F70B0"/>
    <w:rsid w:val="002019DB"/>
    <w:rsid w:val="00214F3B"/>
    <w:rsid w:val="00260250"/>
    <w:rsid w:val="00273E77"/>
    <w:rsid w:val="00293EEF"/>
    <w:rsid w:val="00296C06"/>
    <w:rsid w:val="002A72BB"/>
    <w:rsid w:val="002C0EFF"/>
    <w:rsid w:val="002D2B89"/>
    <w:rsid w:val="002D6BB9"/>
    <w:rsid w:val="002F1D96"/>
    <w:rsid w:val="0030196D"/>
    <w:rsid w:val="003060F5"/>
    <w:rsid w:val="00306CDA"/>
    <w:rsid w:val="00307E44"/>
    <w:rsid w:val="00320F03"/>
    <w:rsid w:val="00325F5F"/>
    <w:rsid w:val="0032643D"/>
    <w:rsid w:val="00330512"/>
    <w:rsid w:val="003631D3"/>
    <w:rsid w:val="00376709"/>
    <w:rsid w:val="003777D3"/>
    <w:rsid w:val="003958AE"/>
    <w:rsid w:val="003966A6"/>
    <w:rsid w:val="003A09BD"/>
    <w:rsid w:val="003C5D5C"/>
    <w:rsid w:val="003D02CD"/>
    <w:rsid w:val="003D134F"/>
    <w:rsid w:val="003E51A1"/>
    <w:rsid w:val="003E7B53"/>
    <w:rsid w:val="003F19D3"/>
    <w:rsid w:val="003F1E4F"/>
    <w:rsid w:val="003F20BD"/>
    <w:rsid w:val="003F32E8"/>
    <w:rsid w:val="00401E3F"/>
    <w:rsid w:val="004051DC"/>
    <w:rsid w:val="00421AC9"/>
    <w:rsid w:val="004231D6"/>
    <w:rsid w:val="00434EA3"/>
    <w:rsid w:val="004506A4"/>
    <w:rsid w:val="00455D34"/>
    <w:rsid w:val="00467508"/>
    <w:rsid w:val="00473FA2"/>
    <w:rsid w:val="00475C03"/>
    <w:rsid w:val="00475E70"/>
    <w:rsid w:val="00476773"/>
    <w:rsid w:val="004B779F"/>
    <w:rsid w:val="004C01C2"/>
    <w:rsid w:val="004D15C5"/>
    <w:rsid w:val="004D55E2"/>
    <w:rsid w:val="004D564F"/>
    <w:rsid w:val="004E3632"/>
    <w:rsid w:val="004E3674"/>
    <w:rsid w:val="004F2EB5"/>
    <w:rsid w:val="00503A28"/>
    <w:rsid w:val="00512051"/>
    <w:rsid w:val="00546B82"/>
    <w:rsid w:val="005536AB"/>
    <w:rsid w:val="00567CF9"/>
    <w:rsid w:val="00577FDC"/>
    <w:rsid w:val="005D2B3C"/>
    <w:rsid w:val="005D63D2"/>
    <w:rsid w:val="005E1935"/>
    <w:rsid w:val="005E7A62"/>
    <w:rsid w:val="005F31B6"/>
    <w:rsid w:val="005F7543"/>
    <w:rsid w:val="006022B1"/>
    <w:rsid w:val="00605919"/>
    <w:rsid w:val="0061146D"/>
    <w:rsid w:val="00613843"/>
    <w:rsid w:val="0066337F"/>
    <w:rsid w:val="00663AFA"/>
    <w:rsid w:val="00673432"/>
    <w:rsid w:val="00674293"/>
    <w:rsid w:val="00674D58"/>
    <w:rsid w:val="00677EC0"/>
    <w:rsid w:val="006818A8"/>
    <w:rsid w:val="006A2390"/>
    <w:rsid w:val="006A2B6D"/>
    <w:rsid w:val="006A6E2E"/>
    <w:rsid w:val="006C1889"/>
    <w:rsid w:val="006C59B2"/>
    <w:rsid w:val="006D30E0"/>
    <w:rsid w:val="006D5C47"/>
    <w:rsid w:val="006E3125"/>
    <w:rsid w:val="006F6C44"/>
    <w:rsid w:val="00702A62"/>
    <w:rsid w:val="00715156"/>
    <w:rsid w:val="00716C33"/>
    <w:rsid w:val="0073197B"/>
    <w:rsid w:val="00736D4B"/>
    <w:rsid w:val="007549ED"/>
    <w:rsid w:val="00774F3E"/>
    <w:rsid w:val="00777BDD"/>
    <w:rsid w:val="00794E27"/>
    <w:rsid w:val="007A4381"/>
    <w:rsid w:val="007B4824"/>
    <w:rsid w:val="007C5BA7"/>
    <w:rsid w:val="007D2BC7"/>
    <w:rsid w:val="007D6621"/>
    <w:rsid w:val="007E0866"/>
    <w:rsid w:val="007F3F1A"/>
    <w:rsid w:val="007F7681"/>
    <w:rsid w:val="0080561B"/>
    <w:rsid w:val="0080798A"/>
    <w:rsid w:val="00826CD1"/>
    <w:rsid w:val="00834D03"/>
    <w:rsid w:val="0083701A"/>
    <w:rsid w:val="008448BB"/>
    <w:rsid w:val="00854B8A"/>
    <w:rsid w:val="008554E7"/>
    <w:rsid w:val="0088565C"/>
    <w:rsid w:val="008B0AEE"/>
    <w:rsid w:val="008C35BB"/>
    <w:rsid w:val="008C5D18"/>
    <w:rsid w:val="008D1F2D"/>
    <w:rsid w:val="008D7A59"/>
    <w:rsid w:val="008E3761"/>
    <w:rsid w:val="008E3D8C"/>
    <w:rsid w:val="008E5431"/>
    <w:rsid w:val="008F34D2"/>
    <w:rsid w:val="00904B04"/>
    <w:rsid w:val="0090708E"/>
    <w:rsid w:val="0090753A"/>
    <w:rsid w:val="009300D5"/>
    <w:rsid w:val="0094623C"/>
    <w:rsid w:val="009505B8"/>
    <w:rsid w:val="00956524"/>
    <w:rsid w:val="00956708"/>
    <w:rsid w:val="00976106"/>
    <w:rsid w:val="00986B47"/>
    <w:rsid w:val="00990127"/>
    <w:rsid w:val="009B06AD"/>
    <w:rsid w:val="009B09E6"/>
    <w:rsid w:val="009C5824"/>
    <w:rsid w:val="009C5827"/>
    <w:rsid w:val="009F7827"/>
    <w:rsid w:val="00A13474"/>
    <w:rsid w:val="00A264BE"/>
    <w:rsid w:val="00A34CBF"/>
    <w:rsid w:val="00A558BC"/>
    <w:rsid w:val="00A57994"/>
    <w:rsid w:val="00A60D96"/>
    <w:rsid w:val="00A62527"/>
    <w:rsid w:val="00A70497"/>
    <w:rsid w:val="00A94CBE"/>
    <w:rsid w:val="00A955C0"/>
    <w:rsid w:val="00AA002D"/>
    <w:rsid w:val="00AD1DD0"/>
    <w:rsid w:val="00AD635F"/>
    <w:rsid w:val="00AD6770"/>
    <w:rsid w:val="00AE488B"/>
    <w:rsid w:val="00AE51CA"/>
    <w:rsid w:val="00B00D94"/>
    <w:rsid w:val="00B0162D"/>
    <w:rsid w:val="00B21EDC"/>
    <w:rsid w:val="00B22AF2"/>
    <w:rsid w:val="00B37835"/>
    <w:rsid w:val="00B43D8F"/>
    <w:rsid w:val="00B4493B"/>
    <w:rsid w:val="00B50A25"/>
    <w:rsid w:val="00B706DA"/>
    <w:rsid w:val="00B91981"/>
    <w:rsid w:val="00BA2FCC"/>
    <w:rsid w:val="00BA4B86"/>
    <w:rsid w:val="00BB0256"/>
    <w:rsid w:val="00BB134A"/>
    <w:rsid w:val="00BC252C"/>
    <w:rsid w:val="00BC2C2D"/>
    <w:rsid w:val="00BC3E60"/>
    <w:rsid w:val="00BF7266"/>
    <w:rsid w:val="00C05747"/>
    <w:rsid w:val="00C13F84"/>
    <w:rsid w:val="00C20CDA"/>
    <w:rsid w:val="00C242BB"/>
    <w:rsid w:val="00C30887"/>
    <w:rsid w:val="00C57748"/>
    <w:rsid w:val="00C609CF"/>
    <w:rsid w:val="00C71185"/>
    <w:rsid w:val="00C8340F"/>
    <w:rsid w:val="00CB04E0"/>
    <w:rsid w:val="00CB47B6"/>
    <w:rsid w:val="00CF1011"/>
    <w:rsid w:val="00CF5AFA"/>
    <w:rsid w:val="00D053AC"/>
    <w:rsid w:val="00D14E67"/>
    <w:rsid w:val="00D2260B"/>
    <w:rsid w:val="00D307DC"/>
    <w:rsid w:val="00D359F5"/>
    <w:rsid w:val="00D35DD9"/>
    <w:rsid w:val="00D50B21"/>
    <w:rsid w:val="00D50C8E"/>
    <w:rsid w:val="00D52518"/>
    <w:rsid w:val="00D61906"/>
    <w:rsid w:val="00D93497"/>
    <w:rsid w:val="00DA0B19"/>
    <w:rsid w:val="00DA465E"/>
    <w:rsid w:val="00DE39D4"/>
    <w:rsid w:val="00DE6016"/>
    <w:rsid w:val="00E03167"/>
    <w:rsid w:val="00E05686"/>
    <w:rsid w:val="00E174E6"/>
    <w:rsid w:val="00E34C1D"/>
    <w:rsid w:val="00E42FF3"/>
    <w:rsid w:val="00E44FF9"/>
    <w:rsid w:val="00E56E74"/>
    <w:rsid w:val="00E701CD"/>
    <w:rsid w:val="00E709F9"/>
    <w:rsid w:val="00E730A1"/>
    <w:rsid w:val="00E75CF9"/>
    <w:rsid w:val="00E83D5F"/>
    <w:rsid w:val="00E93A72"/>
    <w:rsid w:val="00EC106D"/>
    <w:rsid w:val="00EC7962"/>
    <w:rsid w:val="00ED3440"/>
    <w:rsid w:val="00ED4A0D"/>
    <w:rsid w:val="00ED4BD7"/>
    <w:rsid w:val="00EE2EF5"/>
    <w:rsid w:val="00EF172A"/>
    <w:rsid w:val="00F00674"/>
    <w:rsid w:val="00F138A9"/>
    <w:rsid w:val="00F31983"/>
    <w:rsid w:val="00F33459"/>
    <w:rsid w:val="00F52BE2"/>
    <w:rsid w:val="00F608AD"/>
    <w:rsid w:val="00F7372D"/>
    <w:rsid w:val="00F87512"/>
    <w:rsid w:val="00F97473"/>
    <w:rsid w:val="00FA2C84"/>
    <w:rsid w:val="00FA5FE9"/>
    <w:rsid w:val="00FB5923"/>
    <w:rsid w:val="00FB727C"/>
    <w:rsid w:val="00FC3944"/>
    <w:rsid w:val="00FE2212"/>
    <w:rsid w:val="00FE3C63"/>
    <w:rsid w:val="00FF07C9"/>
    <w:rsid w:val="00FF6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83D1"/>
  <w15:chartTrackingRefBased/>
  <w15:docId w15:val="{8B66B5F2-EBE7-473E-A9E4-7B22E78C9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2C0EFF"/>
    <w:rPr>
      <w:lang w:val="nl-NL"/>
    </w:rPr>
  </w:style>
  <w:style w:type="paragraph" w:styleId="Kop1">
    <w:name w:val="heading 1"/>
    <w:basedOn w:val="Standaard"/>
    <w:next w:val="Standaard"/>
    <w:link w:val="Kop1Char"/>
    <w:uiPriority w:val="9"/>
    <w:qFormat/>
    <w:rsid w:val="002C0EFF"/>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2C0EFF"/>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unhideWhenUsed/>
    <w:qFormat/>
    <w:rsid w:val="002C0EFF"/>
    <w:pPr>
      <w:keepNext/>
      <w:keepLines/>
      <w:numPr>
        <w:ilvl w:val="2"/>
        <w:numId w:val="26"/>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2C0EFF"/>
    <w:pPr>
      <w:keepNext/>
      <w:keepLines/>
      <w:numPr>
        <w:ilvl w:val="3"/>
        <w:numId w:val="26"/>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unhideWhenUsed/>
    <w:qFormat/>
    <w:rsid w:val="002C0EFF"/>
    <w:pPr>
      <w:keepNext/>
      <w:keepLines/>
      <w:numPr>
        <w:ilvl w:val="4"/>
        <w:numId w:val="26"/>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2C0EFF"/>
    <w:pPr>
      <w:keepNext/>
      <w:keepLines/>
      <w:numPr>
        <w:ilvl w:val="5"/>
        <w:numId w:val="26"/>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2C0EFF"/>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C0EFF"/>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2C0EFF"/>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0EFF"/>
    <w:rPr>
      <w:rFonts w:asciiTheme="majorHAnsi" w:eastAsiaTheme="majorEastAsia" w:hAnsiTheme="majorHAnsi" w:cstheme="majorBidi"/>
      <w:b/>
      <w:bCs/>
      <w:smallCaps/>
      <w:color w:val="000000" w:themeColor="text1"/>
      <w:sz w:val="36"/>
      <w:szCs w:val="36"/>
    </w:rPr>
  </w:style>
  <w:style w:type="character" w:customStyle="1" w:styleId="Kop2Char">
    <w:name w:val="Kop 2 Char"/>
    <w:basedOn w:val="Standaardalinea-lettertype"/>
    <w:link w:val="Kop2"/>
    <w:uiPriority w:val="9"/>
    <w:rsid w:val="002C0EFF"/>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rsid w:val="002C0EFF"/>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rsid w:val="002C0EFF"/>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rsid w:val="002C0EFF"/>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2C0EFF"/>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2C0EF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2C0EF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2C0EFF"/>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unhideWhenUsed/>
    <w:qFormat/>
    <w:rsid w:val="002C0EFF"/>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2C0EF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2C0EFF"/>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2C0EFF"/>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2C0EFF"/>
    <w:rPr>
      <w:color w:val="5A5A5A" w:themeColor="text1" w:themeTint="A5"/>
      <w:spacing w:val="10"/>
    </w:rPr>
  </w:style>
  <w:style w:type="character" w:styleId="Zwaar">
    <w:name w:val="Strong"/>
    <w:basedOn w:val="Standaardalinea-lettertype"/>
    <w:uiPriority w:val="22"/>
    <w:qFormat/>
    <w:rsid w:val="002C0EFF"/>
    <w:rPr>
      <w:b/>
      <w:bCs/>
      <w:color w:val="000000" w:themeColor="text1"/>
    </w:rPr>
  </w:style>
  <w:style w:type="character" w:styleId="Nadruk">
    <w:name w:val="Emphasis"/>
    <w:basedOn w:val="Standaardalinea-lettertype"/>
    <w:uiPriority w:val="20"/>
    <w:qFormat/>
    <w:rsid w:val="002C0EFF"/>
    <w:rPr>
      <w:i/>
      <w:iCs/>
      <w:color w:val="auto"/>
    </w:rPr>
  </w:style>
  <w:style w:type="paragraph" w:styleId="Geenafstand">
    <w:name w:val="No Spacing"/>
    <w:link w:val="GeenafstandChar"/>
    <w:uiPriority w:val="1"/>
    <w:qFormat/>
    <w:rsid w:val="002C0EFF"/>
    <w:pPr>
      <w:spacing w:after="0" w:line="240" w:lineRule="auto"/>
    </w:pPr>
  </w:style>
  <w:style w:type="character" w:customStyle="1" w:styleId="GeenafstandChar">
    <w:name w:val="Geen afstand Char"/>
    <w:basedOn w:val="Standaardalinea-lettertype"/>
    <w:link w:val="Geenafstand"/>
    <w:uiPriority w:val="1"/>
    <w:rsid w:val="00A60D96"/>
  </w:style>
  <w:style w:type="paragraph" w:styleId="Citaat">
    <w:name w:val="Quote"/>
    <w:basedOn w:val="Standaard"/>
    <w:next w:val="Standaard"/>
    <w:link w:val="CitaatChar"/>
    <w:uiPriority w:val="29"/>
    <w:qFormat/>
    <w:rsid w:val="002C0EFF"/>
    <w:pPr>
      <w:spacing w:before="160"/>
      <w:ind w:left="720" w:right="720"/>
    </w:pPr>
    <w:rPr>
      <w:i/>
      <w:iCs/>
      <w:color w:val="000000" w:themeColor="text1"/>
    </w:rPr>
  </w:style>
  <w:style w:type="character" w:customStyle="1" w:styleId="CitaatChar">
    <w:name w:val="Citaat Char"/>
    <w:basedOn w:val="Standaardalinea-lettertype"/>
    <w:link w:val="Citaat"/>
    <w:uiPriority w:val="29"/>
    <w:rsid w:val="002C0EFF"/>
    <w:rPr>
      <w:i/>
      <w:iCs/>
      <w:color w:val="000000" w:themeColor="text1"/>
    </w:rPr>
  </w:style>
  <w:style w:type="paragraph" w:styleId="Duidelijkcitaat">
    <w:name w:val="Intense Quote"/>
    <w:basedOn w:val="Standaard"/>
    <w:next w:val="Standaard"/>
    <w:link w:val="DuidelijkcitaatChar"/>
    <w:uiPriority w:val="30"/>
    <w:qFormat/>
    <w:rsid w:val="002C0EF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2C0EFF"/>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2C0EFF"/>
    <w:rPr>
      <w:i/>
      <w:iCs/>
      <w:color w:val="404040" w:themeColor="text1" w:themeTint="BF"/>
    </w:rPr>
  </w:style>
  <w:style w:type="character" w:styleId="Intensievebenadrukking">
    <w:name w:val="Intense Emphasis"/>
    <w:basedOn w:val="Standaardalinea-lettertype"/>
    <w:uiPriority w:val="21"/>
    <w:qFormat/>
    <w:rsid w:val="002C0EFF"/>
    <w:rPr>
      <w:b/>
      <w:bCs/>
      <w:i/>
      <w:iCs/>
      <w:caps/>
    </w:rPr>
  </w:style>
  <w:style w:type="character" w:styleId="Subtieleverwijzing">
    <w:name w:val="Subtle Reference"/>
    <w:basedOn w:val="Standaardalinea-lettertype"/>
    <w:uiPriority w:val="31"/>
    <w:qFormat/>
    <w:rsid w:val="002C0EFF"/>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2C0EFF"/>
    <w:rPr>
      <w:b/>
      <w:bCs/>
      <w:smallCaps/>
      <w:u w:val="single"/>
    </w:rPr>
  </w:style>
  <w:style w:type="character" w:styleId="Titelvanboek">
    <w:name w:val="Book Title"/>
    <w:basedOn w:val="Standaardalinea-lettertype"/>
    <w:uiPriority w:val="33"/>
    <w:qFormat/>
    <w:rsid w:val="002C0EFF"/>
    <w:rPr>
      <w:b w:val="0"/>
      <w:bCs w:val="0"/>
      <w:smallCaps/>
      <w:spacing w:val="5"/>
    </w:rPr>
  </w:style>
  <w:style w:type="paragraph" w:styleId="Kopvaninhoudsopgave">
    <w:name w:val="TOC Heading"/>
    <w:basedOn w:val="Kop1"/>
    <w:next w:val="Standaard"/>
    <w:uiPriority w:val="39"/>
    <w:unhideWhenUsed/>
    <w:qFormat/>
    <w:rsid w:val="002C0EFF"/>
  </w:style>
  <w:style w:type="paragraph" w:styleId="Ballontekst">
    <w:name w:val="Balloon Text"/>
    <w:basedOn w:val="Standaard"/>
    <w:link w:val="BallontekstChar"/>
    <w:uiPriority w:val="99"/>
    <w:semiHidden/>
    <w:unhideWhenUsed/>
    <w:rsid w:val="001567B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567B4"/>
    <w:rPr>
      <w:rFonts w:ascii="Segoe UI" w:hAnsi="Segoe UI" w:cs="Segoe UI"/>
      <w:sz w:val="18"/>
      <w:szCs w:val="18"/>
    </w:rPr>
  </w:style>
  <w:style w:type="paragraph" w:styleId="Inhopg1">
    <w:name w:val="toc 1"/>
    <w:basedOn w:val="Standaard"/>
    <w:next w:val="Standaard"/>
    <w:autoRedefine/>
    <w:uiPriority w:val="39"/>
    <w:unhideWhenUsed/>
    <w:rsid w:val="001567B4"/>
    <w:pPr>
      <w:spacing w:after="100"/>
    </w:pPr>
  </w:style>
  <w:style w:type="character" w:styleId="Hyperlink">
    <w:name w:val="Hyperlink"/>
    <w:basedOn w:val="Standaardalinea-lettertype"/>
    <w:uiPriority w:val="99"/>
    <w:unhideWhenUsed/>
    <w:rsid w:val="001567B4"/>
    <w:rPr>
      <w:color w:val="0563C1" w:themeColor="hyperlink"/>
      <w:u w:val="single"/>
    </w:rPr>
  </w:style>
  <w:style w:type="character" w:styleId="Verwijzingopmerking">
    <w:name w:val="annotation reference"/>
    <w:basedOn w:val="Standaardalinea-lettertype"/>
    <w:uiPriority w:val="99"/>
    <w:semiHidden/>
    <w:unhideWhenUsed/>
    <w:rsid w:val="003060F5"/>
    <w:rPr>
      <w:sz w:val="16"/>
      <w:szCs w:val="16"/>
    </w:rPr>
  </w:style>
  <w:style w:type="paragraph" w:styleId="Tekstopmerking">
    <w:name w:val="annotation text"/>
    <w:basedOn w:val="Standaard"/>
    <w:link w:val="TekstopmerkingChar"/>
    <w:uiPriority w:val="99"/>
    <w:unhideWhenUsed/>
    <w:rsid w:val="003060F5"/>
    <w:pPr>
      <w:spacing w:line="240" w:lineRule="auto"/>
    </w:pPr>
    <w:rPr>
      <w:sz w:val="20"/>
      <w:szCs w:val="20"/>
    </w:rPr>
  </w:style>
  <w:style w:type="character" w:customStyle="1" w:styleId="TekstopmerkingChar">
    <w:name w:val="Tekst opmerking Char"/>
    <w:basedOn w:val="Standaardalinea-lettertype"/>
    <w:link w:val="Tekstopmerking"/>
    <w:uiPriority w:val="99"/>
    <w:rsid w:val="003060F5"/>
    <w:rPr>
      <w:sz w:val="20"/>
      <w:szCs w:val="20"/>
    </w:rPr>
  </w:style>
  <w:style w:type="paragraph" w:styleId="Onderwerpvanopmerking">
    <w:name w:val="annotation subject"/>
    <w:basedOn w:val="Tekstopmerking"/>
    <w:next w:val="Tekstopmerking"/>
    <w:link w:val="OnderwerpvanopmerkingChar"/>
    <w:uiPriority w:val="99"/>
    <w:semiHidden/>
    <w:unhideWhenUsed/>
    <w:rsid w:val="003060F5"/>
    <w:rPr>
      <w:b/>
      <w:bCs/>
    </w:rPr>
  </w:style>
  <w:style w:type="character" w:customStyle="1" w:styleId="OnderwerpvanopmerkingChar">
    <w:name w:val="Onderwerp van opmerking Char"/>
    <w:basedOn w:val="TekstopmerkingChar"/>
    <w:link w:val="Onderwerpvanopmerking"/>
    <w:uiPriority w:val="99"/>
    <w:semiHidden/>
    <w:rsid w:val="003060F5"/>
    <w:rPr>
      <w:b/>
      <w:bCs/>
      <w:sz w:val="20"/>
      <w:szCs w:val="20"/>
    </w:rPr>
  </w:style>
  <w:style w:type="paragraph" w:customStyle="1" w:styleId="Default">
    <w:name w:val="Default"/>
    <w:rsid w:val="003060F5"/>
    <w:pPr>
      <w:autoSpaceDE w:val="0"/>
      <w:autoSpaceDN w:val="0"/>
      <w:adjustRightInd w:val="0"/>
      <w:spacing w:after="0" w:line="240" w:lineRule="auto"/>
    </w:pPr>
    <w:rPr>
      <w:rFonts w:ascii="Arial" w:hAnsi="Arial" w:cs="Arial"/>
      <w:color w:val="000000"/>
      <w:sz w:val="24"/>
      <w:szCs w:val="24"/>
    </w:rPr>
  </w:style>
  <w:style w:type="paragraph" w:styleId="Lijstalinea">
    <w:name w:val="List Paragraph"/>
    <w:basedOn w:val="Standaard"/>
    <w:uiPriority w:val="34"/>
    <w:qFormat/>
    <w:rsid w:val="002C0EFF"/>
    <w:pPr>
      <w:ind w:left="720"/>
      <w:contextualSpacing/>
    </w:pPr>
  </w:style>
  <w:style w:type="paragraph" w:styleId="Normaalweb">
    <w:name w:val="Normal (Web)"/>
    <w:basedOn w:val="Standaard"/>
    <w:uiPriority w:val="99"/>
    <w:semiHidden/>
    <w:unhideWhenUsed/>
    <w:rsid w:val="007A43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Tekstvantijdelijkeaanduiding">
    <w:name w:val="Placeholder Text"/>
    <w:basedOn w:val="Standaardalinea-lettertype"/>
    <w:uiPriority w:val="99"/>
    <w:semiHidden/>
    <w:rsid w:val="007A4381"/>
    <w:rPr>
      <w:color w:val="808080"/>
    </w:rPr>
  </w:style>
  <w:style w:type="paragraph" w:styleId="HTML-voorafopgemaakt">
    <w:name w:val="HTML Preformatted"/>
    <w:basedOn w:val="Standaard"/>
    <w:link w:val="HTML-voorafopgemaaktChar"/>
    <w:uiPriority w:val="99"/>
    <w:semiHidden/>
    <w:unhideWhenUsed/>
    <w:rsid w:val="007A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orafopgemaaktChar">
    <w:name w:val="HTML - vooraf opgemaakt Char"/>
    <w:basedOn w:val="Standaardalinea-lettertype"/>
    <w:link w:val="HTML-voorafopgemaakt"/>
    <w:uiPriority w:val="99"/>
    <w:semiHidden/>
    <w:rsid w:val="007A4381"/>
    <w:rPr>
      <w:rFonts w:ascii="Courier New" w:eastAsia="Times New Roman" w:hAnsi="Courier New" w:cs="Courier New"/>
      <w:sz w:val="20"/>
      <w:szCs w:val="20"/>
      <w:lang w:eastAsia="en-GB"/>
    </w:rPr>
  </w:style>
  <w:style w:type="character" w:styleId="Onopgelostemelding">
    <w:name w:val="Unresolved Mention"/>
    <w:basedOn w:val="Standaardalinea-lettertype"/>
    <w:uiPriority w:val="99"/>
    <w:semiHidden/>
    <w:unhideWhenUsed/>
    <w:rsid w:val="00DA0B19"/>
    <w:rPr>
      <w:color w:val="605E5C"/>
      <w:shd w:val="clear" w:color="auto" w:fill="E1DFDD"/>
    </w:rPr>
  </w:style>
  <w:style w:type="paragraph" w:styleId="Inhopg2">
    <w:name w:val="toc 2"/>
    <w:basedOn w:val="Standaard"/>
    <w:next w:val="Standaard"/>
    <w:autoRedefine/>
    <w:uiPriority w:val="39"/>
    <w:unhideWhenUsed/>
    <w:rsid w:val="00DA0B19"/>
    <w:pPr>
      <w:spacing w:after="100"/>
      <w:ind w:left="220"/>
    </w:pPr>
  </w:style>
  <w:style w:type="paragraph" w:styleId="Inhopg3">
    <w:name w:val="toc 3"/>
    <w:basedOn w:val="Standaard"/>
    <w:next w:val="Standaard"/>
    <w:autoRedefine/>
    <w:uiPriority w:val="39"/>
    <w:unhideWhenUsed/>
    <w:rsid w:val="00DA0B19"/>
    <w:pPr>
      <w:spacing w:after="100"/>
      <w:ind w:left="440"/>
    </w:pPr>
  </w:style>
  <w:style w:type="paragraph" w:styleId="Koptekst">
    <w:name w:val="header"/>
    <w:basedOn w:val="Standaard"/>
    <w:link w:val="KoptekstChar"/>
    <w:uiPriority w:val="99"/>
    <w:unhideWhenUsed/>
    <w:rsid w:val="006D30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D30E0"/>
  </w:style>
  <w:style w:type="paragraph" w:styleId="Voettekst">
    <w:name w:val="footer"/>
    <w:basedOn w:val="Standaard"/>
    <w:link w:val="VoettekstChar"/>
    <w:uiPriority w:val="99"/>
    <w:unhideWhenUsed/>
    <w:rsid w:val="006D30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D30E0"/>
  </w:style>
  <w:style w:type="table" w:styleId="Tabelraster">
    <w:name w:val="Table Grid"/>
    <w:basedOn w:val="Standaardtabel"/>
    <w:uiPriority w:val="39"/>
    <w:rsid w:val="00293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2D2B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2D2B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Rastertabel2">
    <w:name w:val="Grid Table 2"/>
    <w:basedOn w:val="Standaardtabel"/>
    <w:uiPriority w:val="47"/>
    <w:rsid w:val="00CF101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5">
    <w:name w:val="Plain Table 5"/>
    <w:basedOn w:val="Standaardtabel"/>
    <w:uiPriority w:val="45"/>
    <w:rsid w:val="009F78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1licht-Accent1">
    <w:name w:val="Grid Table 1 Light Accent 1"/>
    <w:basedOn w:val="Standaardtabel"/>
    <w:uiPriority w:val="46"/>
    <w:rsid w:val="009F782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F782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2-Accent1">
    <w:name w:val="Grid Table 2 Accent 1"/>
    <w:basedOn w:val="Standaardtabel"/>
    <w:uiPriority w:val="47"/>
    <w:rsid w:val="009F782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indnoottekst">
    <w:name w:val="endnote text"/>
    <w:basedOn w:val="Standaard"/>
    <w:link w:val="EindnoottekstChar"/>
    <w:uiPriority w:val="99"/>
    <w:semiHidden/>
    <w:unhideWhenUsed/>
    <w:rsid w:val="00F608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F608AD"/>
    <w:rPr>
      <w:sz w:val="20"/>
      <w:szCs w:val="20"/>
      <w:lang w:val="nl-NL"/>
    </w:rPr>
  </w:style>
  <w:style w:type="character" w:styleId="Eindnootmarkering">
    <w:name w:val="endnote reference"/>
    <w:basedOn w:val="Standaardalinea-lettertype"/>
    <w:uiPriority w:val="99"/>
    <w:semiHidden/>
    <w:unhideWhenUsed/>
    <w:rsid w:val="00F608AD"/>
    <w:rPr>
      <w:vertAlign w:val="superscript"/>
    </w:rPr>
  </w:style>
  <w:style w:type="paragraph" w:styleId="Voetnoottekst">
    <w:name w:val="footnote text"/>
    <w:basedOn w:val="Standaard"/>
    <w:link w:val="VoetnoottekstChar"/>
    <w:uiPriority w:val="99"/>
    <w:semiHidden/>
    <w:unhideWhenUsed/>
    <w:rsid w:val="00F608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08AD"/>
    <w:rPr>
      <w:sz w:val="20"/>
      <w:szCs w:val="20"/>
      <w:lang w:val="nl-NL"/>
    </w:rPr>
  </w:style>
  <w:style w:type="character" w:styleId="Voetnootmarkering">
    <w:name w:val="footnote reference"/>
    <w:basedOn w:val="Standaardalinea-lettertype"/>
    <w:uiPriority w:val="99"/>
    <w:semiHidden/>
    <w:unhideWhenUsed/>
    <w:rsid w:val="00F608AD"/>
    <w:rPr>
      <w:vertAlign w:val="superscript"/>
    </w:rPr>
  </w:style>
  <w:style w:type="paragraph" w:styleId="Revisie">
    <w:name w:val="Revision"/>
    <w:hidden/>
    <w:uiPriority w:val="99"/>
    <w:semiHidden/>
    <w:rsid w:val="0094623C"/>
    <w:pPr>
      <w:spacing w:after="0" w:line="240" w:lineRule="auto"/>
    </w:pPr>
    <w:rPr>
      <w:lang w:val="nl-NL"/>
    </w:rPr>
  </w:style>
  <w:style w:type="paragraph" w:customStyle="1" w:styleId="alt">
    <w:name w:val="alt"/>
    <w:basedOn w:val="Standaard"/>
    <w:rsid w:val="00D50B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nnotation">
    <w:name w:val="annotation"/>
    <w:basedOn w:val="Standaardalinea-lettertype"/>
    <w:rsid w:val="00D50B21"/>
  </w:style>
  <w:style w:type="character" w:customStyle="1" w:styleId="keyword">
    <w:name w:val="keyword"/>
    <w:basedOn w:val="Standaardalinea-lettertype"/>
    <w:rsid w:val="00D50B21"/>
  </w:style>
  <w:style w:type="character" w:customStyle="1" w:styleId="string">
    <w:name w:val="string"/>
    <w:basedOn w:val="Standaardalinea-lettertype"/>
    <w:rsid w:val="00D50B21"/>
  </w:style>
  <w:style w:type="character" w:customStyle="1" w:styleId="comment">
    <w:name w:val="comment"/>
    <w:basedOn w:val="Standaardalinea-lettertype"/>
    <w:rsid w:val="00D50B21"/>
  </w:style>
  <w:style w:type="paragraph" w:styleId="Lijstmetafbeeldingen">
    <w:name w:val="table of figures"/>
    <w:basedOn w:val="Standaard"/>
    <w:next w:val="Standaard"/>
    <w:uiPriority w:val="99"/>
    <w:unhideWhenUsed/>
    <w:rsid w:val="00613843"/>
    <w:pPr>
      <w:spacing w:after="0"/>
    </w:pPr>
  </w:style>
  <w:style w:type="paragraph" w:styleId="Bibliografie">
    <w:name w:val="Bibliography"/>
    <w:basedOn w:val="Standaard"/>
    <w:next w:val="Standaard"/>
    <w:uiPriority w:val="37"/>
    <w:unhideWhenUsed/>
    <w:rsid w:val="00F33459"/>
  </w:style>
  <w:style w:type="paragraph" w:customStyle="1" w:styleId="PvATitel">
    <w:name w:val="PvA Titel"/>
    <w:basedOn w:val="Titel"/>
    <w:link w:val="PvATitelChar"/>
    <w:qFormat/>
    <w:rsid w:val="0090753A"/>
    <w:rPr>
      <w:sz w:val="96"/>
    </w:rPr>
  </w:style>
  <w:style w:type="paragraph" w:customStyle="1" w:styleId="PvaOndertitel">
    <w:name w:val="Pva Ondertitel"/>
    <w:basedOn w:val="Standaard"/>
    <w:link w:val="PvaOndertitelChar"/>
    <w:rsid w:val="0090753A"/>
    <w:rPr>
      <w:sz w:val="32"/>
      <w:szCs w:val="32"/>
    </w:rPr>
  </w:style>
  <w:style w:type="character" w:customStyle="1" w:styleId="PvATitelChar">
    <w:name w:val="PvA Titel Char"/>
    <w:basedOn w:val="TitelChar"/>
    <w:link w:val="PvATitel"/>
    <w:rsid w:val="0090753A"/>
    <w:rPr>
      <w:rFonts w:asciiTheme="majorHAnsi" w:eastAsiaTheme="majorEastAsia" w:hAnsiTheme="majorHAnsi" w:cstheme="majorBidi"/>
      <w:color w:val="000000" w:themeColor="text1"/>
      <w:sz w:val="96"/>
      <w:szCs w:val="56"/>
      <w:lang w:val="nl-NL"/>
    </w:rPr>
  </w:style>
  <w:style w:type="paragraph" w:customStyle="1" w:styleId="PvAOndertitel0">
    <w:name w:val="PvA Ondertitel"/>
    <w:basedOn w:val="Ondertitel"/>
    <w:next w:val="Default"/>
    <w:link w:val="PvAOndertitelChar0"/>
    <w:rsid w:val="0090753A"/>
  </w:style>
  <w:style w:type="character" w:customStyle="1" w:styleId="PvaOndertitelChar">
    <w:name w:val="Pva Ondertitel Char"/>
    <w:basedOn w:val="Standaardalinea-lettertype"/>
    <w:link w:val="PvaOndertitel"/>
    <w:rsid w:val="0090753A"/>
    <w:rPr>
      <w:sz w:val="32"/>
      <w:szCs w:val="32"/>
      <w:lang w:val="nl-NL"/>
    </w:rPr>
  </w:style>
  <w:style w:type="paragraph" w:customStyle="1" w:styleId="PvAOndertitel1">
    <w:name w:val="PvA Ondertitel1"/>
    <w:basedOn w:val="Ondertitel"/>
    <w:link w:val="PvAOndertitel1Char"/>
    <w:qFormat/>
    <w:rsid w:val="0090753A"/>
  </w:style>
  <w:style w:type="character" w:customStyle="1" w:styleId="PvAOndertitelChar0">
    <w:name w:val="PvA Ondertitel Char"/>
    <w:basedOn w:val="OndertitelChar"/>
    <w:link w:val="PvAOndertitel0"/>
    <w:rsid w:val="0090753A"/>
    <w:rPr>
      <w:color w:val="5A5A5A" w:themeColor="text1" w:themeTint="A5"/>
      <w:spacing w:val="10"/>
      <w:lang w:val="nl-NL"/>
    </w:rPr>
  </w:style>
  <w:style w:type="paragraph" w:customStyle="1" w:styleId="PvAKop1">
    <w:name w:val="PvA Kop 1"/>
    <w:basedOn w:val="Kop1"/>
    <w:link w:val="PvAKop1Char"/>
    <w:qFormat/>
    <w:rsid w:val="0090753A"/>
    <w:pPr>
      <w:numPr>
        <w:numId w:val="0"/>
      </w:numPr>
      <w:ind w:left="432" w:hanging="432"/>
    </w:pPr>
  </w:style>
  <w:style w:type="character" w:customStyle="1" w:styleId="PvAOndertitel1Char">
    <w:name w:val="PvA Ondertitel1 Char"/>
    <w:basedOn w:val="OndertitelChar"/>
    <w:link w:val="PvAOndertitel1"/>
    <w:rsid w:val="0090753A"/>
    <w:rPr>
      <w:color w:val="5A5A5A" w:themeColor="text1" w:themeTint="A5"/>
      <w:spacing w:val="10"/>
      <w:lang w:val="nl-NL"/>
    </w:rPr>
  </w:style>
  <w:style w:type="paragraph" w:customStyle="1" w:styleId="PvAKop2">
    <w:name w:val="PvA Kop 2"/>
    <w:basedOn w:val="Kop2"/>
    <w:link w:val="PvAKop2Char"/>
    <w:qFormat/>
    <w:rsid w:val="0090753A"/>
    <w:pPr>
      <w:numPr>
        <w:ilvl w:val="0"/>
        <w:numId w:val="0"/>
      </w:numPr>
      <w:ind w:left="576" w:hanging="576"/>
    </w:pPr>
  </w:style>
  <w:style w:type="character" w:customStyle="1" w:styleId="PvAKop1Char">
    <w:name w:val="PvA Kop 1 Char"/>
    <w:basedOn w:val="Kop1Char"/>
    <w:link w:val="PvAKop1"/>
    <w:rsid w:val="0090753A"/>
    <w:rPr>
      <w:rFonts w:asciiTheme="majorHAnsi" w:eastAsiaTheme="majorEastAsia" w:hAnsiTheme="majorHAnsi" w:cstheme="majorBidi"/>
      <w:b/>
      <w:bCs/>
      <w:smallCaps/>
      <w:color w:val="000000" w:themeColor="text1"/>
      <w:sz w:val="36"/>
      <w:szCs w:val="36"/>
      <w:lang w:val="nl-NL"/>
    </w:rPr>
  </w:style>
  <w:style w:type="paragraph" w:customStyle="1" w:styleId="PvAKop3">
    <w:name w:val="PvA Kop 3"/>
    <w:basedOn w:val="Kop3"/>
    <w:link w:val="PvAKop3Char"/>
    <w:qFormat/>
    <w:rsid w:val="0090753A"/>
    <w:pPr>
      <w:numPr>
        <w:ilvl w:val="0"/>
        <w:numId w:val="0"/>
      </w:numPr>
      <w:ind w:left="720" w:hanging="720"/>
    </w:pPr>
  </w:style>
  <w:style w:type="character" w:customStyle="1" w:styleId="PvAKop2Char">
    <w:name w:val="PvA Kop 2 Char"/>
    <w:basedOn w:val="Kop2Char"/>
    <w:link w:val="PvAKop2"/>
    <w:rsid w:val="0090753A"/>
    <w:rPr>
      <w:rFonts w:asciiTheme="majorHAnsi" w:eastAsiaTheme="majorEastAsia" w:hAnsiTheme="majorHAnsi" w:cstheme="majorBidi"/>
      <w:b/>
      <w:bCs/>
      <w:smallCaps/>
      <w:color w:val="000000" w:themeColor="text1"/>
      <w:sz w:val="28"/>
      <w:szCs w:val="28"/>
      <w:lang w:val="nl-NL"/>
    </w:rPr>
  </w:style>
  <w:style w:type="paragraph" w:customStyle="1" w:styleId="PvAKop4">
    <w:name w:val="PvA Kop 4"/>
    <w:basedOn w:val="Kop4"/>
    <w:link w:val="PvAKop4Char"/>
    <w:qFormat/>
    <w:rsid w:val="0090753A"/>
    <w:pPr>
      <w:numPr>
        <w:ilvl w:val="0"/>
        <w:numId w:val="0"/>
      </w:numPr>
      <w:ind w:left="864" w:hanging="864"/>
    </w:pPr>
  </w:style>
  <w:style w:type="character" w:customStyle="1" w:styleId="PvAKop3Char">
    <w:name w:val="PvA Kop 3 Char"/>
    <w:basedOn w:val="Kop3Char"/>
    <w:link w:val="PvAKop3"/>
    <w:rsid w:val="0090753A"/>
    <w:rPr>
      <w:rFonts w:asciiTheme="majorHAnsi" w:eastAsiaTheme="majorEastAsia" w:hAnsiTheme="majorHAnsi" w:cstheme="majorBidi"/>
      <w:b/>
      <w:bCs/>
      <w:color w:val="000000" w:themeColor="text1"/>
      <w:lang w:val="nl-NL"/>
    </w:rPr>
  </w:style>
  <w:style w:type="character" w:customStyle="1" w:styleId="PvAKop4Char">
    <w:name w:val="PvA Kop 4 Char"/>
    <w:basedOn w:val="Kop4Char"/>
    <w:link w:val="PvAKop4"/>
    <w:rsid w:val="0090753A"/>
    <w:rPr>
      <w:rFonts w:asciiTheme="majorHAnsi" w:eastAsiaTheme="majorEastAsia" w:hAnsiTheme="majorHAnsi" w:cstheme="majorBidi"/>
      <w:b/>
      <w:bCs/>
      <w:i/>
      <w:iCs/>
      <w:color w:val="000000" w:themeColor="text1"/>
      <w:lang w:val="nl-NL"/>
    </w:rPr>
  </w:style>
  <w:style w:type="paragraph" w:styleId="Inhopg4">
    <w:name w:val="toc 4"/>
    <w:basedOn w:val="Standaard"/>
    <w:next w:val="Standaard"/>
    <w:autoRedefine/>
    <w:uiPriority w:val="39"/>
    <w:unhideWhenUsed/>
    <w:rsid w:val="0090753A"/>
    <w:pPr>
      <w:spacing w:after="100"/>
      <w:ind w:left="660"/>
    </w:pPr>
    <w:rPr>
      <w:lang w:val="en-GB" w:eastAsia="en-GB"/>
    </w:rPr>
  </w:style>
  <w:style w:type="paragraph" w:styleId="Inhopg5">
    <w:name w:val="toc 5"/>
    <w:basedOn w:val="Standaard"/>
    <w:next w:val="Standaard"/>
    <w:autoRedefine/>
    <w:uiPriority w:val="39"/>
    <w:unhideWhenUsed/>
    <w:rsid w:val="0090753A"/>
    <w:pPr>
      <w:spacing w:after="100"/>
      <w:ind w:left="880"/>
    </w:pPr>
    <w:rPr>
      <w:lang w:val="en-GB" w:eastAsia="en-GB"/>
    </w:rPr>
  </w:style>
  <w:style w:type="paragraph" w:styleId="Inhopg6">
    <w:name w:val="toc 6"/>
    <w:basedOn w:val="Standaard"/>
    <w:next w:val="Standaard"/>
    <w:autoRedefine/>
    <w:uiPriority w:val="39"/>
    <w:unhideWhenUsed/>
    <w:rsid w:val="0090753A"/>
    <w:pPr>
      <w:spacing w:after="100"/>
      <w:ind w:left="1100"/>
    </w:pPr>
    <w:rPr>
      <w:lang w:val="en-GB" w:eastAsia="en-GB"/>
    </w:rPr>
  </w:style>
  <w:style w:type="paragraph" w:styleId="Inhopg7">
    <w:name w:val="toc 7"/>
    <w:basedOn w:val="Standaard"/>
    <w:next w:val="Standaard"/>
    <w:autoRedefine/>
    <w:uiPriority w:val="39"/>
    <w:unhideWhenUsed/>
    <w:rsid w:val="0090753A"/>
    <w:pPr>
      <w:spacing w:after="100"/>
      <w:ind w:left="1320"/>
    </w:pPr>
    <w:rPr>
      <w:lang w:val="en-GB" w:eastAsia="en-GB"/>
    </w:rPr>
  </w:style>
  <w:style w:type="paragraph" w:styleId="Inhopg8">
    <w:name w:val="toc 8"/>
    <w:basedOn w:val="Standaard"/>
    <w:next w:val="Standaard"/>
    <w:autoRedefine/>
    <w:uiPriority w:val="39"/>
    <w:unhideWhenUsed/>
    <w:rsid w:val="0090753A"/>
    <w:pPr>
      <w:spacing w:after="100"/>
      <w:ind w:left="1540"/>
    </w:pPr>
    <w:rPr>
      <w:lang w:val="en-GB" w:eastAsia="en-GB"/>
    </w:rPr>
  </w:style>
  <w:style w:type="paragraph" w:styleId="Inhopg9">
    <w:name w:val="toc 9"/>
    <w:basedOn w:val="Standaard"/>
    <w:next w:val="Standaard"/>
    <w:autoRedefine/>
    <w:uiPriority w:val="39"/>
    <w:unhideWhenUsed/>
    <w:rsid w:val="0090753A"/>
    <w:pPr>
      <w:spacing w:after="100"/>
      <w:ind w:left="17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7986">
      <w:bodyDiv w:val="1"/>
      <w:marLeft w:val="0"/>
      <w:marRight w:val="0"/>
      <w:marTop w:val="0"/>
      <w:marBottom w:val="0"/>
      <w:divBdr>
        <w:top w:val="none" w:sz="0" w:space="0" w:color="auto"/>
        <w:left w:val="none" w:sz="0" w:space="0" w:color="auto"/>
        <w:bottom w:val="none" w:sz="0" w:space="0" w:color="auto"/>
        <w:right w:val="none" w:sz="0" w:space="0" w:color="auto"/>
      </w:divBdr>
    </w:div>
    <w:div w:id="57436464">
      <w:bodyDiv w:val="1"/>
      <w:marLeft w:val="0"/>
      <w:marRight w:val="0"/>
      <w:marTop w:val="0"/>
      <w:marBottom w:val="0"/>
      <w:divBdr>
        <w:top w:val="none" w:sz="0" w:space="0" w:color="auto"/>
        <w:left w:val="none" w:sz="0" w:space="0" w:color="auto"/>
        <w:bottom w:val="none" w:sz="0" w:space="0" w:color="auto"/>
        <w:right w:val="none" w:sz="0" w:space="0" w:color="auto"/>
      </w:divBdr>
    </w:div>
    <w:div w:id="63375853">
      <w:bodyDiv w:val="1"/>
      <w:marLeft w:val="0"/>
      <w:marRight w:val="0"/>
      <w:marTop w:val="0"/>
      <w:marBottom w:val="0"/>
      <w:divBdr>
        <w:top w:val="none" w:sz="0" w:space="0" w:color="auto"/>
        <w:left w:val="none" w:sz="0" w:space="0" w:color="auto"/>
        <w:bottom w:val="none" w:sz="0" w:space="0" w:color="auto"/>
        <w:right w:val="none" w:sz="0" w:space="0" w:color="auto"/>
      </w:divBdr>
    </w:div>
    <w:div w:id="84571245">
      <w:bodyDiv w:val="1"/>
      <w:marLeft w:val="0"/>
      <w:marRight w:val="0"/>
      <w:marTop w:val="0"/>
      <w:marBottom w:val="0"/>
      <w:divBdr>
        <w:top w:val="none" w:sz="0" w:space="0" w:color="auto"/>
        <w:left w:val="none" w:sz="0" w:space="0" w:color="auto"/>
        <w:bottom w:val="none" w:sz="0" w:space="0" w:color="auto"/>
        <w:right w:val="none" w:sz="0" w:space="0" w:color="auto"/>
      </w:divBdr>
    </w:div>
    <w:div w:id="144979803">
      <w:bodyDiv w:val="1"/>
      <w:marLeft w:val="0"/>
      <w:marRight w:val="0"/>
      <w:marTop w:val="0"/>
      <w:marBottom w:val="0"/>
      <w:divBdr>
        <w:top w:val="none" w:sz="0" w:space="0" w:color="auto"/>
        <w:left w:val="none" w:sz="0" w:space="0" w:color="auto"/>
        <w:bottom w:val="none" w:sz="0" w:space="0" w:color="auto"/>
        <w:right w:val="none" w:sz="0" w:space="0" w:color="auto"/>
      </w:divBdr>
    </w:div>
    <w:div w:id="145708511">
      <w:bodyDiv w:val="1"/>
      <w:marLeft w:val="0"/>
      <w:marRight w:val="0"/>
      <w:marTop w:val="0"/>
      <w:marBottom w:val="0"/>
      <w:divBdr>
        <w:top w:val="none" w:sz="0" w:space="0" w:color="auto"/>
        <w:left w:val="none" w:sz="0" w:space="0" w:color="auto"/>
        <w:bottom w:val="none" w:sz="0" w:space="0" w:color="auto"/>
        <w:right w:val="none" w:sz="0" w:space="0" w:color="auto"/>
      </w:divBdr>
    </w:div>
    <w:div w:id="155849468">
      <w:bodyDiv w:val="1"/>
      <w:marLeft w:val="0"/>
      <w:marRight w:val="0"/>
      <w:marTop w:val="0"/>
      <w:marBottom w:val="0"/>
      <w:divBdr>
        <w:top w:val="none" w:sz="0" w:space="0" w:color="auto"/>
        <w:left w:val="none" w:sz="0" w:space="0" w:color="auto"/>
        <w:bottom w:val="none" w:sz="0" w:space="0" w:color="auto"/>
        <w:right w:val="none" w:sz="0" w:space="0" w:color="auto"/>
      </w:divBdr>
    </w:div>
    <w:div w:id="176625865">
      <w:bodyDiv w:val="1"/>
      <w:marLeft w:val="0"/>
      <w:marRight w:val="0"/>
      <w:marTop w:val="0"/>
      <w:marBottom w:val="0"/>
      <w:divBdr>
        <w:top w:val="none" w:sz="0" w:space="0" w:color="auto"/>
        <w:left w:val="none" w:sz="0" w:space="0" w:color="auto"/>
        <w:bottom w:val="none" w:sz="0" w:space="0" w:color="auto"/>
        <w:right w:val="none" w:sz="0" w:space="0" w:color="auto"/>
      </w:divBdr>
    </w:div>
    <w:div w:id="213195961">
      <w:bodyDiv w:val="1"/>
      <w:marLeft w:val="0"/>
      <w:marRight w:val="0"/>
      <w:marTop w:val="0"/>
      <w:marBottom w:val="0"/>
      <w:divBdr>
        <w:top w:val="none" w:sz="0" w:space="0" w:color="auto"/>
        <w:left w:val="none" w:sz="0" w:space="0" w:color="auto"/>
        <w:bottom w:val="none" w:sz="0" w:space="0" w:color="auto"/>
        <w:right w:val="none" w:sz="0" w:space="0" w:color="auto"/>
      </w:divBdr>
    </w:div>
    <w:div w:id="221596849">
      <w:bodyDiv w:val="1"/>
      <w:marLeft w:val="0"/>
      <w:marRight w:val="0"/>
      <w:marTop w:val="0"/>
      <w:marBottom w:val="0"/>
      <w:divBdr>
        <w:top w:val="none" w:sz="0" w:space="0" w:color="auto"/>
        <w:left w:val="none" w:sz="0" w:space="0" w:color="auto"/>
        <w:bottom w:val="none" w:sz="0" w:space="0" w:color="auto"/>
        <w:right w:val="none" w:sz="0" w:space="0" w:color="auto"/>
      </w:divBdr>
      <w:divsChild>
        <w:div w:id="939292227">
          <w:marLeft w:val="0"/>
          <w:marRight w:val="0"/>
          <w:marTop w:val="0"/>
          <w:marBottom w:val="0"/>
          <w:divBdr>
            <w:top w:val="none" w:sz="0" w:space="0" w:color="auto"/>
            <w:left w:val="none" w:sz="0" w:space="0" w:color="auto"/>
            <w:bottom w:val="none" w:sz="0" w:space="0" w:color="auto"/>
            <w:right w:val="none" w:sz="0" w:space="0" w:color="auto"/>
          </w:divBdr>
          <w:divsChild>
            <w:div w:id="19269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3338">
      <w:bodyDiv w:val="1"/>
      <w:marLeft w:val="0"/>
      <w:marRight w:val="0"/>
      <w:marTop w:val="0"/>
      <w:marBottom w:val="0"/>
      <w:divBdr>
        <w:top w:val="none" w:sz="0" w:space="0" w:color="auto"/>
        <w:left w:val="none" w:sz="0" w:space="0" w:color="auto"/>
        <w:bottom w:val="none" w:sz="0" w:space="0" w:color="auto"/>
        <w:right w:val="none" w:sz="0" w:space="0" w:color="auto"/>
      </w:divBdr>
    </w:div>
    <w:div w:id="278726475">
      <w:bodyDiv w:val="1"/>
      <w:marLeft w:val="0"/>
      <w:marRight w:val="0"/>
      <w:marTop w:val="0"/>
      <w:marBottom w:val="0"/>
      <w:divBdr>
        <w:top w:val="none" w:sz="0" w:space="0" w:color="auto"/>
        <w:left w:val="none" w:sz="0" w:space="0" w:color="auto"/>
        <w:bottom w:val="none" w:sz="0" w:space="0" w:color="auto"/>
        <w:right w:val="none" w:sz="0" w:space="0" w:color="auto"/>
      </w:divBdr>
    </w:div>
    <w:div w:id="279646750">
      <w:bodyDiv w:val="1"/>
      <w:marLeft w:val="0"/>
      <w:marRight w:val="0"/>
      <w:marTop w:val="0"/>
      <w:marBottom w:val="0"/>
      <w:divBdr>
        <w:top w:val="none" w:sz="0" w:space="0" w:color="auto"/>
        <w:left w:val="none" w:sz="0" w:space="0" w:color="auto"/>
        <w:bottom w:val="none" w:sz="0" w:space="0" w:color="auto"/>
        <w:right w:val="none" w:sz="0" w:space="0" w:color="auto"/>
      </w:divBdr>
    </w:div>
    <w:div w:id="291177582">
      <w:bodyDiv w:val="1"/>
      <w:marLeft w:val="0"/>
      <w:marRight w:val="0"/>
      <w:marTop w:val="0"/>
      <w:marBottom w:val="0"/>
      <w:divBdr>
        <w:top w:val="none" w:sz="0" w:space="0" w:color="auto"/>
        <w:left w:val="none" w:sz="0" w:space="0" w:color="auto"/>
        <w:bottom w:val="none" w:sz="0" w:space="0" w:color="auto"/>
        <w:right w:val="none" w:sz="0" w:space="0" w:color="auto"/>
      </w:divBdr>
    </w:div>
    <w:div w:id="340012935">
      <w:bodyDiv w:val="1"/>
      <w:marLeft w:val="0"/>
      <w:marRight w:val="0"/>
      <w:marTop w:val="0"/>
      <w:marBottom w:val="0"/>
      <w:divBdr>
        <w:top w:val="none" w:sz="0" w:space="0" w:color="auto"/>
        <w:left w:val="none" w:sz="0" w:space="0" w:color="auto"/>
        <w:bottom w:val="none" w:sz="0" w:space="0" w:color="auto"/>
        <w:right w:val="none" w:sz="0" w:space="0" w:color="auto"/>
      </w:divBdr>
    </w:div>
    <w:div w:id="350186022">
      <w:bodyDiv w:val="1"/>
      <w:marLeft w:val="0"/>
      <w:marRight w:val="0"/>
      <w:marTop w:val="0"/>
      <w:marBottom w:val="0"/>
      <w:divBdr>
        <w:top w:val="none" w:sz="0" w:space="0" w:color="auto"/>
        <w:left w:val="none" w:sz="0" w:space="0" w:color="auto"/>
        <w:bottom w:val="none" w:sz="0" w:space="0" w:color="auto"/>
        <w:right w:val="none" w:sz="0" w:space="0" w:color="auto"/>
      </w:divBdr>
    </w:div>
    <w:div w:id="362753081">
      <w:bodyDiv w:val="1"/>
      <w:marLeft w:val="0"/>
      <w:marRight w:val="0"/>
      <w:marTop w:val="0"/>
      <w:marBottom w:val="0"/>
      <w:divBdr>
        <w:top w:val="none" w:sz="0" w:space="0" w:color="auto"/>
        <w:left w:val="none" w:sz="0" w:space="0" w:color="auto"/>
        <w:bottom w:val="none" w:sz="0" w:space="0" w:color="auto"/>
        <w:right w:val="none" w:sz="0" w:space="0" w:color="auto"/>
      </w:divBdr>
    </w:div>
    <w:div w:id="393091778">
      <w:bodyDiv w:val="1"/>
      <w:marLeft w:val="0"/>
      <w:marRight w:val="0"/>
      <w:marTop w:val="0"/>
      <w:marBottom w:val="0"/>
      <w:divBdr>
        <w:top w:val="none" w:sz="0" w:space="0" w:color="auto"/>
        <w:left w:val="none" w:sz="0" w:space="0" w:color="auto"/>
        <w:bottom w:val="none" w:sz="0" w:space="0" w:color="auto"/>
        <w:right w:val="none" w:sz="0" w:space="0" w:color="auto"/>
      </w:divBdr>
    </w:div>
    <w:div w:id="394013715">
      <w:bodyDiv w:val="1"/>
      <w:marLeft w:val="0"/>
      <w:marRight w:val="0"/>
      <w:marTop w:val="0"/>
      <w:marBottom w:val="0"/>
      <w:divBdr>
        <w:top w:val="none" w:sz="0" w:space="0" w:color="auto"/>
        <w:left w:val="none" w:sz="0" w:space="0" w:color="auto"/>
        <w:bottom w:val="none" w:sz="0" w:space="0" w:color="auto"/>
        <w:right w:val="none" w:sz="0" w:space="0" w:color="auto"/>
      </w:divBdr>
    </w:div>
    <w:div w:id="424037083">
      <w:bodyDiv w:val="1"/>
      <w:marLeft w:val="0"/>
      <w:marRight w:val="0"/>
      <w:marTop w:val="0"/>
      <w:marBottom w:val="0"/>
      <w:divBdr>
        <w:top w:val="none" w:sz="0" w:space="0" w:color="auto"/>
        <w:left w:val="none" w:sz="0" w:space="0" w:color="auto"/>
        <w:bottom w:val="none" w:sz="0" w:space="0" w:color="auto"/>
        <w:right w:val="none" w:sz="0" w:space="0" w:color="auto"/>
      </w:divBdr>
    </w:div>
    <w:div w:id="460654119">
      <w:bodyDiv w:val="1"/>
      <w:marLeft w:val="0"/>
      <w:marRight w:val="0"/>
      <w:marTop w:val="0"/>
      <w:marBottom w:val="0"/>
      <w:divBdr>
        <w:top w:val="none" w:sz="0" w:space="0" w:color="auto"/>
        <w:left w:val="none" w:sz="0" w:space="0" w:color="auto"/>
        <w:bottom w:val="none" w:sz="0" w:space="0" w:color="auto"/>
        <w:right w:val="none" w:sz="0" w:space="0" w:color="auto"/>
      </w:divBdr>
    </w:div>
    <w:div w:id="462818438">
      <w:bodyDiv w:val="1"/>
      <w:marLeft w:val="0"/>
      <w:marRight w:val="0"/>
      <w:marTop w:val="0"/>
      <w:marBottom w:val="0"/>
      <w:divBdr>
        <w:top w:val="none" w:sz="0" w:space="0" w:color="auto"/>
        <w:left w:val="none" w:sz="0" w:space="0" w:color="auto"/>
        <w:bottom w:val="none" w:sz="0" w:space="0" w:color="auto"/>
        <w:right w:val="none" w:sz="0" w:space="0" w:color="auto"/>
      </w:divBdr>
      <w:divsChild>
        <w:div w:id="36442020">
          <w:marLeft w:val="0"/>
          <w:marRight w:val="0"/>
          <w:marTop w:val="0"/>
          <w:marBottom w:val="0"/>
          <w:divBdr>
            <w:top w:val="none" w:sz="0" w:space="0" w:color="auto"/>
            <w:left w:val="none" w:sz="0" w:space="0" w:color="auto"/>
            <w:bottom w:val="none" w:sz="0" w:space="0" w:color="auto"/>
            <w:right w:val="none" w:sz="0" w:space="0" w:color="auto"/>
          </w:divBdr>
          <w:divsChild>
            <w:div w:id="8786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384">
      <w:bodyDiv w:val="1"/>
      <w:marLeft w:val="0"/>
      <w:marRight w:val="0"/>
      <w:marTop w:val="0"/>
      <w:marBottom w:val="0"/>
      <w:divBdr>
        <w:top w:val="none" w:sz="0" w:space="0" w:color="auto"/>
        <w:left w:val="none" w:sz="0" w:space="0" w:color="auto"/>
        <w:bottom w:val="none" w:sz="0" w:space="0" w:color="auto"/>
        <w:right w:val="none" w:sz="0" w:space="0" w:color="auto"/>
      </w:divBdr>
    </w:div>
    <w:div w:id="552665499">
      <w:bodyDiv w:val="1"/>
      <w:marLeft w:val="0"/>
      <w:marRight w:val="0"/>
      <w:marTop w:val="0"/>
      <w:marBottom w:val="0"/>
      <w:divBdr>
        <w:top w:val="none" w:sz="0" w:space="0" w:color="auto"/>
        <w:left w:val="none" w:sz="0" w:space="0" w:color="auto"/>
        <w:bottom w:val="none" w:sz="0" w:space="0" w:color="auto"/>
        <w:right w:val="none" w:sz="0" w:space="0" w:color="auto"/>
      </w:divBdr>
    </w:div>
    <w:div w:id="587541010">
      <w:bodyDiv w:val="1"/>
      <w:marLeft w:val="0"/>
      <w:marRight w:val="0"/>
      <w:marTop w:val="0"/>
      <w:marBottom w:val="0"/>
      <w:divBdr>
        <w:top w:val="none" w:sz="0" w:space="0" w:color="auto"/>
        <w:left w:val="none" w:sz="0" w:space="0" w:color="auto"/>
        <w:bottom w:val="none" w:sz="0" w:space="0" w:color="auto"/>
        <w:right w:val="none" w:sz="0" w:space="0" w:color="auto"/>
      </w:divBdr>
    </w:div>
    <w:div w:id="600912728">
      <w:bodyDiv w:val="1"/>
      <w:marLeft w:val="0"/>
      <w:marRight w:val="0"/>
      <w:marTop w:val="0"/>
      <w:marBottom w:val="0"/>
      <w:divBdr>
        <w:top w:val="none" w:sz="0" w:space="0" w:color="auto"/>
        <w:left w:val="none" w:sz="0" w:space="0" w:color="auto"/>
        <w:bottom w:val="none" w:sz="0" w:space="0" w:color="auto"/>
        <w:right w:val="none" w:sz="0" w:space="0" w:color="auto"/>
      </w:divBdr>
    </w:div>
    <w:div w:id="620764575">
      <w:bodyDiv w:val="1"/>
      <w:marLeft w:val="0"/>
      <w:marRight w:val="0"/>
      <w:marTop w:val="0"/>
      <w:marBottom w:val="0"/>
      <w:divBdr>
        <w:top w:val="none" w:sz="0" w:space="0" w:color="auto"/>
        <w:left w:val="none" w:sz="0" w:space="0" w:color="auto"/>
        <w:bottom w:val="none" w:sz="0" w:space="0" w:color="auto"/>
        <w:right w:val="none" w:sz="0" w:space="0" w:color="auto"/>
      </w:divBdr>
    </w:div>
    <w:div w:id="629167034">
      <w:bodyDiv w:val="1"/>
      <w:marLeft w:val="0"/>
      <w:marRight w:val="0"/>
      <w:marTop w:val="0"/>
      <w:marBottom w:val="0"/>
      <w:divBdr>
        <w:top w:val="none" w:sz="0" w:space="0" w:color="auto"/>
        <w:left w:val="none" w:sz="0" w:space="0" w:color="auto"/>
        <w:bottom w:val="none" w:sz="0" w:space="0" w:color="auto"/>
        <w:right w:val="none" w:sz="0" w:space="0" w:color="auto"/>
      </w:divBdr>
    </w:div>
    <w:div w:id="645666329">
      <w:bodyDiv w:val="1"/>
      <w:marLeft w:val="0"/>
      <w:marRight w:val="0"/>
      <w:marTop w:val="0"/>
      <w:marBottom w:val="0"/>
      <w:divBdr>
        <w:top w:val="none" w:sz="0" w:space="0" w:color="auto"/>
        <w:left w:val="none" w:sz="0" w:space="0" w:color="auto"/>
        <w:bottom w:val="none" w:sz="0" w:space="0" w:color="auto"/>
        <w:right w:val="none" w:sz="0" w:space="0" w:color="auto"/>
      </w:divBdr>
    </w:div>
    <w:div w:id="663313396">
      <w:bodyDiv w:val="1"/>
      <w:marLeft w:val="0"/>
      <w:marRight w:val="0"/>
      <w:marTop w:val="0"/>
      <w:marBottom w:val="0"/>
      <w:divBdr>
        <w:top w:val="none" w:sz="0" w:space="0" w:color="auto"/>
        <w:left w:val="none" w:sz="0" w:space="0" w:color="auto"/>
        <w:bottom w:val="none" w:sz="0" w:space="0" w:color="auto"/>
        <w:right w:val="none" w:sz="0" w:space="0" w:color="auto"/>
      </w:divBdr>
    </w:div>
    <w:div w:id="689264178">
      <w:bodyDiv w:val="1"/>
      <w:marLeft w:val="0"/>
      <w:marRight w:val="0"/>
      <w:marTop w:val="0"/>
      <w:marBottom w:val="0"/>
      <w:divBdr>
        <w:top w:val="none" w:sz="0" w:space="0" w:color="auto"/>
        <w:left w:val="none" w:sz="0" w:space="0" w:color="auto"/>
        <w:bottom w:val="none" w:sz="0" w:space="0" w:color="auto"/>
        <w:right w:val="none" w:sz="0" w:space="0" w:color="auto"/>
      </w:divBdr>
    </w:div>
    <w:div w:id="690571729">
      <w:bodyDiv w:val="1"/>
      <w:marLeft w:val="0"/>
      <w:marRight w:val="0"/>
      <w:marTop w:val="0"/>
      <w:marBottom w:val="0"/>
      <w:divBdr>
        <w:top w:val="none" w:sz="0" w:space="0" w:color="auto"/>
        <w:left w:val="none" w:sz="0" w:space="0" w:color="auto"/>
        <w:bottom w:val="none" w:sz="0" w:space="0" w:color="auto"/>
        <w:right w:val="none" w:sz="0" w:space="0" w:color="auto"/>
      </w:divBdr>
    </w:div>
    <w:div w:id="700057165">
      <w:bodyDiv w:val="1"/>
      <w:marLeft w:val="0"/>
      <w:marRight w:val="0"/>
      <w:marTop w:val="0"/>
      <w:marBottom w:val="0"/>
      <w:divBdr>
        <w:top w:val="none" w:sz="0" w:space="0" w:color="auto"/>
        <w:left w:val="none" w:sz="0" w:space="0" w:color="auto"/>
        <w:bottom w:val="none" w:sz="0" w:space="0" w:color="auto"/>
        <w:right w:val="none" w:sz="0" w:space="0" w:color="auto"/>
      </w:divBdr>
    </w:div>
    <w:div w:id="712536597">
      <w:bodyDiv w:val="1"/>
      <w:marLeft w:val="0"/>
      <w:marRight w:val="0"/>
      <w:marTop w:val="0"/>
      <w:marBottom w:val="0"/>
      <w:divBdr>
        <w:top w:val="none" w:sz="0" w:space="0" w:color="auto"/>
        <w:left w:val="none" w:sz="0" w:space="0" w:color="auto"/>
        <w:bottom w:val="none" w:sz="0" w:space="0" w:color="auto"/>
        <w:right w:val="none" w:sz="0" w:space="0" w:color="auto"/>
      </w:divBdr>
    </w:div>
    <w:div w:id="730230761">
      <w:bodyDiv w:val="1"/>
      <w:marLeft w:val="0"/>
      <w:marRight w:val="0"/>
      <w:marTop w:val="0"/>
      <w:marBottom w:val="0"/>
      <w:divBdr>
        <w:top w:val="none" w:sz="0" w:space="0" w:color="auto"/>
        <w:left w:val="none" w:sz="0" w:space="0" w:color="auto"/>
        <w:bottom w:val="none" w:sz="0" w:space="0" w:color="auto"/>
        <w:right w:val="none" w:sz="0" w:space="0" w:color="auto"/>
      </w:divBdr>
    </w:div>
    <w:div w:id="755713922">
      <w:bodyDiv w:val="1"/>
      <w:marLeft w:val="0"/>
      <w:marRight w:val="0"/>
      <w:marTop w:val="0"/>
      <w:marBottom w:val="0"/>
      <w:divBdr>
        <w:top w:val="none" w:sz="0" w:space="0" w:color="auto"/>
        <w:left w:val="none" w:sz="0" w:space="0" w:color="auto"/>
        <w:bottom w:val="none" w:sz="0" w:space="0" w:color="auto"/>
        <w:right w:val="none" w:sz="0" w:space="0" w:color="auto"/>
      </w:divBdr>
    </w:div>
    <w:div w:id="760101976">
      <w:bodyDiv w:val="1"/>
      <w:marLeft w:val="0"/>
      <w:marRight w:val="0"/>
      <w:marTop w:val="0"/>
      <w:marBottom w:val="0"/>
      <w:divBdr>
        <w:top w:val="none" w:sz="0" w:space="0" w:color="auto"/>
        <w:left w:val="none" w:sz="0" w:space="0" w:color="auto"/>
        <w:bottom w:val="none" w:sz="0" w:space="0" w:color="auto"/>
        <w:right w:val="none" w:sz="0" w:space="0" w:color="auto"/>
      </w:divBdr>
      <w:divsChild>
        <w:div w:id="622738294">
          <w:marLeft w:val="0"/>
          <w:marRight w:val="0"/>
          <w:marTop w:val="0"/>
          <w:marBottom w:val="0"/>
          <w:divBdr>
            <w:top w:val="none" w:sz="0" w:space="0" w:color="auto"/>
            <w:left w:val="none" w:sz="0" w:space="0" w:color="auto"/>
            <w:bottom w:val="none" w:sz="0" w:space="0" w:color="auto"/>
            <w:right w:val="none" w:sz="0" w:space="0" w:color="auto"/>
          </w:divBdr>
          <w:divsChild>
            <w:div w:id="12084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9299">
      <w:bodyDiv w:val="1"/>
      <w:marLeft w:val="0"/>
      <w:marRight w:val="0"/>
      <w:marTop w:val="0"/>
      <w:marBottom w:val="0"/>
      <w:divBdr>
        <w:top w:val="none" w:sz="0" w:space="0" w:color="auto"/>
        <w:left w:val="none" w:sz="0" w:space="0" w:color="auto"/>
        <w:bottom w:val="none" w:sz="0" w:space="0" w:color="auto"/>
        <w:right w:val="none" w:sz="0" w:space="0" w:color="auto"/>
      </w:divBdr>
    </w:div>
    <w:div w:id="790171024">
      <w:bodyDiv w:val="1"/>
      <w:marLeft w:val="0"/>
      <w:marRight w:val="0"/>
      <w:marTop w:val="0"/>
      <w:marBottom w:val="0"/>
      <w:divBdr>
        <w:top w:val="none" w:sz="0" w:space="0" w:color="auto"/>
        <w:left w:val="none" w:sz="0" w:space="0" w:color="auto"/>
        <w:bottom w:val="none" w:sz="0" w:space="0" w:color="auto"/>
        <w:right w:val="none" w:sz="0" w:space="0" w:color="auto"/>
      </w:divBdr>
    </w:div>
    <w:div w:id="833450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2727">
          <w:marLeft w:val="0"/>
          <w:marRight w:val="0"/>
          <w:marTop w:val="0"/>
          <w:marBottom w:val="0"/>
          <w:divBdr>
            <w:top w:val="none" w:sz="0" w:space="0" w:color="auto"/>
            <w:left w:val="none" w:sz="0" w:space="0" w:color="auto"/>
            <w:bottom w:val="none" w:sz="0" w:space="0" w:color="auto"/>
            <w:right w:val="none" w:sz="0" w:space="0" w:color="auto"/>
          </w:divBdr>
          <w:divsChild>
            <w:div w:id="20255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3919">
      <w:bodyDiv w:val="1"/>
      <w:marLeft w:val="0"/>
      <w:marRight w:val="0"/>
      <w:marTop w:val="0"/>
      <w:marBottom w:val="0"/>
      <w:divBdr>
        <w:top w:val="none" w:sz="0" w:space="0" w:color="auto"/>
        <w:left w:val="none" w:sz="0" w:space="0" w:color="auto"/>
        <w:bottom w:val="none" w:sz="0" w:space="0" w:color="auto"/>
        <w:right w:val="none" w:sz="0" w:space="0" w:color="auto"/>
      </w:divBdr>
    </w:div>
    <w:div w:id="841549627">
      <w:bodyDiv w:val="1"/>
      <w:marLeft w:val="0"/>
      <w:marRight w:val="0"/>
      <w:marTop w:val="0"/>
      <w:marBottom w:val="0"/>
      <w:divBdr>
        <w:top w:val="none" w:sz="0" w:space="0" w:color="auto"/>
        <w:left w:val="none" w:sz="0" w:space="0" w:color="auto"/>
        <w:bottom w:val="none" w:sz="0" w:space="0" w:color="auto"/>
        <w:right w:val="none" w:sz="0" w:space="0" w:color="auto"/>
      </w:divBdr>
    </w:div>
    <w:div w:id="851341651">
      <w:bodyDiv w:val="1"/>
      <w:marLeft w:val="0"/>
      <w:marRight w:val="0"/>
      <w:marTop w:val="0"/>
      <w:marBottom w:val="0"/>
      <w:divBdr>
        <w:top w:val="none" w:sz="0" w:space="0" w:color="auto"/>
        <w:left w:val="none" w:sz="0" w:space="0" w:color="auto"/>
        <w:bottom w:val="none" w:sz="0" w:space="0" w:color="auto"/>
        <w:right w:val="none" w:sz="0" w:space="0" w:color="auto"/>
      </w:divBdr>
    </w:div>
    <w:div w:id="877930211">
      <w:bodyDiv w:val="1"/>
      <w:marLeft w:val="0"/>
      <w:marRight w:val="0"/>
      <w:marTop w:val="0"/>
      <w:marBottom w:val="0"/>
      <w:divBdr>
        <w:top w:val="none" w:sz="0" w:space="0" w:color="auto"/>
        <w:left w:val="none" w:sz="0" w:space="0" w:color="auto"/>
        <w:bottom w:val="none" w:sz="0" w:space="0" w:color="auto"/>
        <w:right w:val="none" w:sz="0" w:space="0" w:color="auto"/>
      </w:divBdr>
    </w:div>
    <w:div w:id="885725362">
      <w:bodyDiv w:val="1"/>
      <w:marLeft w:val="0"/>
      <w:marRight w:val="0"/>
      <w:marTop w:val="0"/>
      <w:marBottom w:val="0"/>
      <w:divBdr>
        <w:top w:val="none" w:sz="0" w:space="0" w:color="auto"/>
        <w:left w:val="none" w:sz="0" w:space="0" w:color="auto"/>
        <w:bottom w:val="none" w:sz="0" w:space="0" w:color="auto"/>
        <w:right w:val="none" w:sz="0" w:space="0" w:color="auto"/>
      </w:divBdr>
    </w:div>
    <w:div w:id="897859441">
      <w:bodyDiv w:val="1"/>
      <w:marLeft w:val="0"/>
      <w:marRight w:val="0"/>
      <w:marTop w:val="0"/>
      <w:marBottom w:val="0"/>
      <w:divBdr>
        <w:top w:val="none" w:sz="0" w:space="0" w:color="auto"/>
        <w:left w:val="none" w:sz="0" w:space="0" w:color="auto"/>
        <w:bottom w:val="none" w:sz="0" w:space="0" w:color="auto"/>
        <w:right w:val="none" w:sz="0" w:space="0" w:color="auto"/>
      </w:divBdr>
    </w:div>
    <w:div w:id="904610695">
      <w:bodyDiv w:val="1"/>
      <w:marLeft w:val="0"/>
      <w:marRight w:val="0"/>
      <w:marTop w:val="0"/>
      <w:marBottom w:val="0"/>
      <w:divBdr>
        <w:top w:val="none" w:sz="0" w:space="0" w:color="auto"/>
        <w:left w:val="none" w:sz="0" w:space="0" w:color="auto"/>
        <w:bottom w:val="none" w:sz="0" w:space="0" w:color="auto"/>
        <w:right w:val="none" w:sz="0" w:space="0" w:color="auto"/>
      </w:divBdr>
      <w:divsChild>
        <w:div w:id="2111972332">
          <w:marLeft w:val="0"/>
          <w:marRight w:val="0"/>
          <w:marTop w:val="0"/>
          <w:marBottom w:val="0"/>
          <w:divBdr>
            <w:top w:val="none" w:sz="0" w:space="0" w:color="auto"/>
            <w:left w:val="none" w:sz="0" w:space="0" w:color="auto"/>
            <w:bottom w:val="none" w:sz="0" w:space="0" w:color="auto"/>
            <w:right w:val="none" w:sz="0" w:space="0" w:color="auto"/>
          </w:divBdr>
          <w:divsChild>
            <w:div w:id="255792770">
              <w:marLeft w:val="0"/>
              <w:marRight w:val="0"/>
              <w:marTop w:val="0"/>
              <w:marBottom w:val="0"/>
              <w:divBdr>
                <w:top w:val="none" w:sz="0" w:space="0" w:color="auto"/>
                <w:left w:val="none" w:sz="0" w:space="0" w:color="auto"/>
                <w:bottom w:val="none" w:sz="0" w:space="0" w:color="auto"/>
                <w:right w:val="none" w:sz="0" w:space="0" w:color="auto"/>
              </w:divBdr>
              <w:divsChild>
                <w:div w:id="88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613">
      <w:bodyDiv w:val="1"/>
      <w:marLeft w:val="0"/>
      <w:marRight w:val="0"/>
      <w:marTop w:val="0"/>
      <w:marBottom w:val="0"/>
      <w:divBdr>
        <w:top w:val="none" w:sz="0" w:space="0" w:color="auto"/>
        <w:left w:val="none" w:sz="0" w:space="0" w:color="auto"/>
        <w:bottom w:val="none" w:sz="0" w:space="0" w:color="auto"/>
        <w:right w:val="none" w:sz="0" w:space="0" w:color="auto"/>
      </w:divBdr>
    </w:div>
    <w:div w:id="952830937">
      <w:bodyDiv w:val="1"/>
      <w:marLeft w:val="0"/>
      <w:marRight w:val="0"/>
      <w:marTop w:val="0"/>
      <w:marBottom w:val="0"/>
      <w:divBdr>
        <w:top w:val="none" w:sz="0" w:space="0" w:color="auto"/>
        <w:left w:val="none" w:sz="0" w:space="0" w:color="auto"/>
        <w:bottom w:val="none" w:sz="0" w:space="0" w:color="auto"/>
        <w:right w:val="none" w:sz="0" w:space="0" w:color="auto"/>
      </w:divBdr>
    </w:div>
    <w:div w:id="960575642">
      <w:bodyDiv w:val="1"/>
      <w:marLeft w:val="0"/>
      <w:marRight w:val="0"/>
      <w:marTop w:val="0"/>
      <w:marBottom w:val="0"/>
      <w:divBdr>
        <w:top w:val="none" w:sz="0" w:space="0" w:color="auto"/>
        <w:left w:val="none" w:sz="0" w:space="0" w:color="auto"/>
        <w:bottom w:val="none" w:sz="0" w:space="0" w:color="auto"/>
        <w:right w:val="none" w:sz="0" w:space="0" w:color="auto"/>
      </w:divBdr>
    </w:div>
    <w:div w:id="984435459">
      <w:bodyDiv w:val="1"/>
      <w:marLeft w:val="0"/>
      <w:marRight w:val="0"/>
      <w:marTop w:val="0"/>
      <w:marBottom w:val="0"/>
      <w:divBdr>
        <w:top w:val="none" w:sz="0" w:space="0" w:color="auto"/>
        <w:left w:val="none" w:sz="0" w:space="0" w:color="auto"/>
        <w:bottom w:val="none" w:sz="0" w:space="0" w:color="auto"/>
        <w:right w:val="none" w:sz="0" w:space="0" w:color="auto"/>
      </w:divBdr>
    </w:div>
    <w:div w:id="989752794">
      <w:bodyDiv w:val="1"/>
      <w:marLeft w:val="0"/>
      <w:marRight w:val="0"/>
      <w:marTop w:val="0"/>
      <w:marBottom w:val="0"/>
      <w:divBdr>
        <w:top w:val="none" w:sz="0" w:space="0" w:color="auto"/>
        <w:left w:val="none" w:sz="0" w:space="0" w:color="auto"/>
        <w:bottom w:val="none" w:sz="0" w:space="0" w:color="auto"/>
        <w:right w:val="none" w:sz="0" w:space="0" w:color="auto"/>
      </w:divBdr>
    </w:div>
    <w:div w:id="1009874707">
      <w:bodyDiv w:val="1"/>
      <w:marLeft w:val="0"/>
      <w:marRight w:val="0"/>
      <w:marTop w:val="0"/>
      <w:marBottom w:val="0"/>
      <w:divBdr>
        <w:top w:val="none" w:sz="0" w:space="0" w:color="auto"/>
        <w:left w:val="none" w:sz="0" w:space="0" w:color="auto"/>
        <w:bottom w:val="none" w:sz="0" w:space="0" w:color="auto"/>
        <w:right w:val="none" w:sz="0" w:space="0" w:color="auto"/>
      </w:divBdr>
    </w:div>
    <w:div w:id="1085229380">
      <w:bodyDiv w:val="1"/>
      <w:marLeft w:val="0"/>
      <w:marRight w:val="0"/>
      <w:marTop w:val="0"/>
      <w:marBottom w:val="0"/>
      <w:divBdr>
        <w:top w:val="none" w:sz="0" w:space="0" w:color="auto"/>
        <w:left w:val="none" w:sz="0" w:space="0" w:color="auto"/>
        <w:bottom w:val="none" w:sz="0" w:space="0" w:color="auto"/>
        <w:right w:val="none" w:sz="0" w:space="0" w:color="auto"/>
      </w:divBdr>
    </w:div>
    <w:div w:id="1104811387">
      <w:bodyDiv w:val="1"/>
      <w:marLeft w:val="0"/>
      <w:marRight w:val="0"/>
      <w:marTop w:val="0"/>
      <w:marBottom w:val="0"/>
      <w:divBdr>
        <w:top w:val="none" w:sz="0" w:space="0" w:color="auto"/>
        <w:left w:val="none" w:sz="0" w:space="0" w:color="auto"/>
        <w:bottom w:val="none" w:sz="0" w:space="0" w:color="auto"/>
        <w:right w:val="none" w:sz="0" w:space="0" w:color="auto"/>
      </w:divBdr>
    </w:div>
    <w:div w:id="1142385595">
      <w:bodyDiv w:val="1"/>
      <w:marLeft w:val="0"/>
      <w:marRight w:val="0"/>
      <w:marTop w:val="0"/>
      <w:marBottom w:val="0"/>
      <w:divBdr>
        <w:top w:val="none" w:sz="0" w:space="0" w:color="auto"/>
        <w:left w:val="none" w:sz="0" w:space="0" w:color="auto"/>
        <w:bottom w:val="none" w:sz="0" w:space="0" w:color="auto"/>
        <w:right w:val="none" w:sz="0" w:space="0" w:color="auto"/>
      </w:divBdr>
    </w:div>
    <w:div w:id="1145201414">
      <w:bodyDiv w:val="1"/>
      <w:marLeft w:val="0"/>
      <w:marRight w:val="0"/>
      <w:marTop w:val="0"/>
      <w:marBottom w:val="0"/>
      <w:divBdr>
        <w:top w:val="none" w:sz="0" w:space="0" w:color="auto"/>
        <w:left w:val="none" w:sz="0" w:space="0" w:color="auto"/>
        <w:bottom w:val="none" w:sz="0" w:space="0" w:color="auto"/>
        <w:right w:val="none" w:sz="0" w:space="0" w:color="auto"/>
      </w:divBdr>
    </w:div>
    <w:div w:id="1190335074">
      <w:bodyDiv w:val="1"/>
      <w:marLeft w:val="0"/>
      <w:marRight w:val="0"/>
      <w:marTop w:val="0"/>
      <w:marBottom w:val="0"/>
      <w:divBdr>
        <w:top w:val="none" w:sz="0" w:space="0" w:color="auto"/>
        <w:left w:val="none" w:sz="0" w:space="0" w:color="auto"/>
        <w:bottom w:val="none" w:sz="0" w:space="0" w:color="auto"/>
        <w:right w:val="none" w:sz="0" w:space="0" w:color="auto"/>
      </w:divBdr>
    </w:div>
    <w:div w:id="1210386380">
      <w:bodyDiv w:val="1"/>
      <w:marLeft w:val="0"/>
      <w:marRight w:val="0"/>
      <w:marTop w:val="0"/>
      <w:marBottom w:val="0"/>
      <w:divBdr>
        <w:top w:val="none" w:sz="0" w:space="0" w:color="auto"/>
        <w:left w:val="none" w:sz="0" w:space="0" w:color="auto"/>
        <w:bottom w:val="none" w:sz="0" w:space="0" w:color="auto"/>
        <w:right w:val="none" w:sz="0" w:space="0" w:color="auto"/>
      </w:divBdr>
      <w:divsChild>
        <w:div w:id="351417730">
          <w:marLeft w:val="0"/>
          <w:marRight w:val="0"/>
          <w:marTop w:val="0"/>
          <w:marBottom w:val="0"/>
          <w:divBdr>
            <w:top w:val="none" w:sz="0" w:space="0" w:color="auto"/>
            <w:left w:val="none" w:sz="0" w:space="0" w:color="auto"/>
            <w:bottom w:val="none" w:sz="0" w:space="0" w:color="auto"/>
            <w:right w:val="none" w:sz="0" w:space="0" w:color="auto"/>
          </w:divBdr>
          <w:divsChild>
            <w:div w:id="1080717746">
              <w:marLeft w:val="0"/>
              <w:marRight w:val="0"/>
              <w:marTop w:val="0"/>
              <w:marBottom w:val="0"/>
              <w:divBdr>
                <w:top w:val="none" w:sz="0" w:space="0" w:color="auto"/>
                <w:left w:val="none" w:sz="0" w:space="0" w:color="auto"/>
                <w:bottom w:val="none" w:sz="0" w:space="0" w:color="auto"/>
                <w:right w:val="none" w:sz="0" w:space="0" w:color="auto"/>
              </w:divBdr>
            </w:div>
            <w:div w:id="13528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003">
      <w:bodyDiv w:val="1"/>
      <w:marLeft w:val="0"/>
      <w:marRight w:val="0"/>
      <w:marTop w:val="0"/>
      <w:marBottom w:val="0"/>
      <w:divBdr>
        <w:top w:val="none" w:sz="0" w:space="0" w:color="auto"/>
        <w:left w:val="none" w:sz="0" w:space="0" w:color="auto"/>
        <w:bottom w:val="none" w:sz="0" w:space="0" w:color="auto"/>
        <w:right w:val="none" w:sz="0" w:space="0" w:color="auto"/>
      </w:divBdr>
    </w:div>
    <w:div w:id="1249651865">
      <w:bodyDiv w:val="1"/>
      <w:marLeft w:val="0"/>
      <w:marRight w:val="0"/>
      <w:marTop w:val="0"/>
      <w:marBottom w:val="0"/>
      <w:divBdr>
        <w:top w:val="none" w:sz="0" w:space="0" w:color="auto"/>
        <w:left w:val="none" w:sz="0" w:space="0" w:color="auto"/>
        <w:bottom w:val="none" w:sz="0" w:space="0" w:color="auto"/>
        <w:right w:val="none" w:sz="0" w:space="0" w:color="auto"/>
      </w:divBdr>
    </w:div>
    <w:div w:id="1275089238">
      <w:bodyDiv w:val="1"/>
      <w:marLeft w:val="0"/>
      <w:marRight w:val="0"/>
      <w:marTop w:val="0"/>
      <w:marBottom w:val="0"/>
      <w:divBdr>
        <w:top w:val="none" w:sz="0" w:space="0" w:color="auto"/>
        <w:left w:val="none" w:sz="0" w:space="0" w:color="auto"/>
        <w:bottom w:val="none" w:sz="0" w:space="0" w:color="auto"/>
        <w:right w:val="none" w:sz="0" w:space="0" w:color="auto"/>
      </w:divBdr>
    </w:div>
    <w:div w:id="1299919112">
      <w:bodyDiv w:val="1"/>
      <w:marLeft w:val="0"/>
      <w:marRight w:val="0"/>
      <w:marTop w:val="0"/>
      <w:marBottom w:val="0"/>
      <w:divBdr>
        <w:top w:val="none" w:sz="0" w:space="0" w:color="auto"/>
        <w:left w:val="none" w:sz="0" w:space="0" w:color="auto"/>
        <w:bottom w:val="none" w:sz="0" w:space="0" w:color="auto"/>
        <w:right w:val="none" w:sz="0" w:space="0" w:color="auto"/>
      </w:divBdr>
    </w:div>
    <w:div w:id="1325745651">
      <w:bodyDiv w:val="1"/>
      <w:marLeft w:val="0"/>
      <w:marRight w:val="0"/>
      <w:marTop w:val="0"/>
      <w:marBottom w:val="0"/>
      <w:divBdr>
        <w:top w:val="none" w:sz="0" w:space="0" w:color="auto"/>
        <w:left w:val="none" w:sz="0" w:space="0" w:color="auto"/>
        <w:bottom w:val="none" w:sz="0" w:space="0" w:color="auto"/>
        <w:right w:val="none" w:sz="0" w:space="0" w:color="auto"/>
      </w:divBdr>
    </w:div>
    <w:div w:id="1325931461">
      <w:bodyDiv w:val="1"/>
      <w:marLeft w:val="0"/>
      <w:marRight w:val="0"/>
      <w:marTop w:val="0"/>
      <w:marBottom w:val="0"/>
      <w:divBdr>
        <w:top w:val="none" w:sz="0" w:space="0" w:color="auto"/>
        <w:left w:val="none" w:sz="0" w:space="0" w:color="auto"/>
        <w:bottom w:val="none" w:sz="0" w:space="0" w:color="auto"/>
        <w:right w:val="none" w:sz="0" w:space="0" w:color="auto"/>
      </w:divBdr>
    </w:div>
    <w:div w:id="1342778554">
      <w:bodyDiv w:val="1"/>
      <w:marLeft w:val="0"/>
      <w:marRight w:val="0"/>
      <w:marTop w:val="0"/>
      <w:marBottom w:val="0"/>
      <w:divBdr>
        <w:top w:val="none" w:sz="0" w:space="0" w:color="auto"/>
        <w:left w:val="none" w:sz="0" w:space="0" w:color="auto"/>
        <w:bottom w:val="none" w:sz="0" w:space="0" w:color="auto"/>
        <w:right w:val="none" w:sz="0" w:space="0" w:color="auto"/>
      </w:divBdr>
    </w:div>
    <w:div w:id="1419904565">
      <w:bodyDiv w:val="1"/>
      <w:marLeft w:val="0"/>
      <w:marRight w:val="0"/>
      <w:marTop w:val="0"/>
      <w:marBottom w:val="0"/>
      <w:divBdr>
        <w:top w:val="none" w:sz="0" w:space="0" w:color="auto"/>
        <w:left w:val="none" w:sz="0" w:space="0" w:color="auto"/>
        <w:bottom w:val="none" w:sz="0" w:space="0" w:color="auto"/>
        <w:right w:val="none" w:sz="0" w:space="0" w:color="auto"/>
      </w:divBdr>
    </w:div>
    <w:div w:id="1488594753">
      <w:bodyDiv w:val="1"/>
      <w:marLeft w:val="0"/>
      <w:marRight w:val="0"/>
      <w:marTop w:val="0"/>
      <w:marBottom w:val="0"/>
      <w:divBdr>
        <w:top w:val="none" w:sz="0" w:space="0" w:color="auto"/>
        <w:left w:val="none" w:sz="0" w:space="0" w:color="auto"/>
        <w:bottom w:val="none" w:sz="0" w:space="0" w:color="auto"/>
        <w:right w:val="none" w:sz="0" w:space="0" w:color="auto"/>
      </w:divBdr>
    </w:div>
    <w:div w:id="1501893781">
      <w:bodyDiv w:val="1"/>
      <w:marLeft w:val="0"/>
      <w:marRight w:val="0"/>
      <w:marTop w:val="0"/>
      <w:marBottom w:val="0"/>
      <w:divBdr>
        <w:top w:val="none" w:sz="0" w:space="0" w:color="auto"/>
        <w:left w:val="none" w:sz="0" w:space="0" w:color="auto"/>
        <w:bottom w:val="none" w:sz="0" w:space="0" w:color="auto"/>
        <w:right w:val="none" w:sz="0" w:space="0" w:color="auto"/>
      </w:divBdr>
    </w:div>
    <w:div w:id="1506628811">
      <w:bodyDiv w:val="1"/>
      <w:marLeft w:val="0"/>
      <w:marRight w:val="0"/>
      <w:marTop w:val="0"/>
      <w:marBottom w:val="0"/>
      <w:divBdr>
        <w:top w:val="none" w:sz="0" w:space="0" w:color="auto"/>
        <w:left w:val="none" w:sz="0" w:space="0" w:color="auto"/>
        <w:bottom w:val="none" w:sz="0" w:space="0" w:color="auto"/>
        <w:right w:val="none" w:sz="0" w:space="0" w:color="auto"/>
      </w:divBdr>
    </w:div>
    <w:div w:id="1510675716">
      <w:bodyDiv w:val="1"/>
      <w:marLeft w:val="0"/>
      <w:marRight w:val="0"/>
      <w:marTop w:val="0"/>
      <w:marBottom w:val="0"/>
      <w:divBdr>
        <w:top w:val="none" w:sz="0" w:space="0" w:color="auto"/>
        <w:left w:val="none" w:sz="0" w:space="0" w:color="auto"/>
        <w:bottom w:val="none" w:sz="0" w:space="0" w:color="auto"/>
        <w:right w:val="none" w:sz="0" w:space="0" w:color="auto"/>
      </w:divBdr>
    </w:div>
    <w:div w:id="1537540667">
      <w:bodyDiv w:val="1"/>
      <w:marLeft w:val="0"/>
      <w:marRight w:val="0"/>
      <w:marTop w:val="0"/>
      <w:marBottom w:val="0"/>
      <w:divBdr>
        <w:top w:val="none" w:sz="0" w:space="0" w:color="auto"/>
        <w:left w:val="none" w:sz="0" w:space="0" w:color="auto"/>
        <w:bottom w:val="none" w:sz="0" w:space="0" w:color="auto"/>
        <w:right w:val="none" w:sz="0" w:space="0" w:color="auto"/>
      </w:divBdr>
    </w:div>
    <w:div w:id="1551380596">
      <w:bodyDiv w:val="1"/>
      <w:marLeft w:val="0"/>
      <w:marRight w:val="0"/>
      <w:marTop w:val="0"/>
      <w:marBottom w:val="0"/>
      <w:divBdr>
        <w:top w:val="none" w:sz="0" w:space="0" w:color="auto"/>
        <w:left w:val="none" w:sz="0" w:space="0" w:color="auto"/>
        <w:bottom w:val="none" w:sz="0" w:space="0" w:color="auto"/>
        <w:right w:val="none" w:sz="0" w:space="0" w:color="auto"/>
      </w:divBdr>
    </w:div>
    <w:div w:id="1568373260">
      <w:bodyDiv w:val="1"/>
      <w:marLeft w:val="0"/>
      <w:marRight w:val="0"/>
      <w:marTop w:val="0"/>
      <w:marBottom w:val="0"/>
      <w:divBdr>
        <w:top w:val="none" w:sz="0" w:space="0" w:color="auto"/>
        <w:left w:val="none" w:sz="0" w:space="0" w:color="auto"/>
        <w:bottom w:val="none" w:sz="0" w:space="0" w:color="auto"/>
        <w:right w:val="none" w:sz="0" w:space="0" w:color="auto"/>
      </w:divBdr>
      <w:divsChild>
        <w:div w:id="1985960548">
          <w:marLeft w:val="0"/>
          <w:marRight w:val="0"/>
          <w:marTop w:val="0"/>
          <w:marBottom w:val="0"/>
          <w:divBdr>
            <w:top w:val="none" w:sz="0" w:space="0" w:color="auto"/>
            <w:left w:val="none" w:sz="0" w:space="0" w:color="auto"/>
            <w:bottom w:val="none" w:sz="0" w:space="0" w:color="auto"/>
            <w:right w:val="none" w:sz="0" w:space="0" w:color="auto"/>
          </w:divBdr>
          <w:divsChild>
            <w:div w:id="1882592909">
              <w:marLeft w:val="0"/>
              <w:marRight w:val="0"/>
              <w:marTop w:val="0"/>
              <w:marBottom w:val="0"/>
              <w:divBdr>
                <w:top w:val="none" w:sz="0" w:space="0" w:color="auto"/>
                <w:left w:val="none" w:sz="0" w:space="0" w:color="auto"/>
                <w:bottom w:val="none" w:sz="0" w:space="0" w:color="auto"/>
                <w:right w:val="none" w:sz="0" w:space="0" w:color="auto"/>
              </w:divBdr>
            </w:div>
            <w:div w:id="967783330">
              <w:marLeft w:val="0"/>
              <w:marRight w:val="0"/>
              <w:marTop w:val="0"/>
              <w:marBottom w:val="0"/>
              <w:divBdr>
                <w:top w:val="none" w:sz="0" w:space="0" w:color="auto"/>
                <w:left w:val="none" w:sz="0" w:space="0" w:color="auto"/>
                <w:bottom w:val="none" w:sz="0" w:space="0" w:color="auto"/>
                <w:right w:val="none" w:sz="0" w:space="0" w:color="auto"/>
              </w:divBdr>
            </w:div>
            <w:div w:id="1983997925">
              <w:marLeft w:val="0"/>
              <w:marRight w:val="0"/>
              <w:marTop w:val="0"/>
              <w:marBottom w:val="0"/>
              <w:divBdr>
                <w:top w:val="none" w:sz="0" w:space="0" w:color="auto"/>
                <w:left w:val="none" w:sz="0" w:space="0" w:color="auto"/>
                <w:bottom w:val="none" w:sz="0" w:space="0" w:color="auto"/>
                <w:right w:val="none" w:sz="0" w:space="0" w:color="auto"/>
              </w:divBdr>
            </w:div>
            <w:div w:id="1911497176">
              <w:marLeft w:val="0"/>
              <w:marRight w:val="0"/>
              <w:marTop w:val="0"/>
              <w:marBottom w:val="0"/>
              <w:divBdr>
                <w:top w:val="none" w:sz="0" w:space="0" w:color="auto"/>
                <w:left w:val="none" w:sz="0" w:space="0" w:color="auto"/>
                <w:bottom w:val="none" w:sz="0" w:space="0" w:color="auto"/>
                <w:right w:val="none" w:sz="0" w:space="0" w:color="auto"/>
              </w:divBdr>
            </w:div>
            <w:div w:id="1694724228">
              <w:marLeft w:val="0"/>
              <w:marRight w:val="0"/>
              <w:marTop w:val="0"/>
              <w:marBottom w:val="0"/>
              <w:divBdr>
                <w:top w:val="none" w:sz="0" w:space="0" w:color="auto"/>
                <w:left w:val="none" w:sz="0" w:space="0" w:color="auto"/>
                <w:bottom w:val="none" w:sz="0" w:space="0" w:color="auto"/>
                <w:right w:val="none" w:sz="0" w:space="0" w:color="auto"/>
              </w:divBdr>
            </w:div>
            <w:div w:id="513425547">
              <w:marLeft w:val="0"/>
              <w:marRight w:val="0"/>
              <w:marTop w:val="0"/>
              <w:marBottom w:val="0"/>
              <w:divBdr>
                <w:top w:val="none" w:sz="0" w:space="0" w:color="auto"/>
                <w:left w:val="none" w:sz="0" w:space="0" w:color="auto"/>
                <w:bottom w:val="none" w:sz="0" w:space="0" w:color="auto"/>
                <w:right w:val="none" w:sz="0" w:space="0" w:color="auto"/>
              </w:divBdr>
            </w:div>
            <w:div w:id="748693539">
              <w:marLeft w:val="0"/>
              <w:marRight w:val="0"/>
              <w:marTop w:val="0"/>
              <w:marBottom w:val="0"/>
              <w:divBdr>
                <w:top w:val="none" w:sz="0" w:space="0" w:color="auto"/>
                <w:left w:val="none" w:sz="0" w:space="0" w:color="auto"/>
                <w:bottom w:val="none" w:sz="0" w:space="0" w:color="auto"/>
                <w:right w:val="none" w:sz="0" w:space="0" w:color="auto"/>
              </w:divBdr>
            </w:div>
            <w:div w:id="1317996620">
              <w:marLeft w:val="0"/>
              <w:marRight w:val="0"/>
              <w:marTop w:val="0"/>
              <w:marBottom w:val="0"/>
              <w:divBdr>
                <w:top w:val="none" w:sz="0" w:space="0" w:color="auto"/>
                <w:left w:val="none" w:sz="0" w:space="0" w:color="auto"/>
                <w:bottom w:val="none" w:sz="0" w:space="0" w:color="auto"/>
                <w:right w:val="none" w:sz="0" w:space="0" w:color="auto"/>
              </w:divBdr>
            </w:div>
            <w:div w:id="1142424180">
              <w:marLeft w:val="0"/>
              <w:marRight w:val="0"/>
              <w:marTop w:val="0"/>
              <w:marBottom w:val="0"/>
              <w:divBdr>
                <w:top w:val="none" w:sz="0" w:space="0" w:color="auto"/>
                <w:left w:val="none" w:sz="0" w:space="0" w:color="auto"/>
                <w:bottom w:val="none" w:sz="0" w:space="0" w:color="auto"/>
                <w:right w:val="none" w:sz="0" w:space="0" w:color="auto"/>
              </w:divBdr>
            </w:div>
            <w:div w:id="3596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348">
      <w:bodyDiv w:val="1"/>
      <w:marLeft w:val="0"/>
      <w:marRight w:val="0"/>
      <w:marTop w:val="0"/>
      <w:marBottom w:val="0"/>
      <w:divBdr>
        <w:top w:val="none" w:sz="0" w:space="0" w:color="auto"/>
        <w:left w:val="none" w:sz="0" w:space="0" w:color="auto"/>
        <w:bottom w:val="none" w:sz="0" w:space="0" w:color="auto"/>
        <w:right w:val="none" w:sz="0" w:space="0" w:color="auto"/>
      </w:divBdr>
    </w:div>
    <w:div w:id="1624538979">
      <w:bodyDiv w:val="1"/>
      <w:marLeft w:val="0"/>
      <w:marRight w:val="0"/>
      <w:marTop w:val="0"/>
      <w:marBottom w:val="0"/>
      <w:divBdr>
        <w:top w:val="none" w:sz="0" w:space="0" w:color="auto"/>
        <w:left w:val="none" w:sz="0" w:space="0" w:color="auto"/>
        <w:bottom w:val="none" w:sz="0" w:space="0" w:color="auto"/>
        <w:right w:val="none" w:sz="0" w:space="0" w:color="auto"/>
      </w:divBdr>
    </w:div>
    <w:div w:id="1627664717">
      <w:bodyDiv w:val="1"/>
      <w:marLeft w:val="0"/>
      <w:marRight w:val="0"/>
      <w:marTop w:val="0"/>
      <w:marBottom w:val="0"/>
      <w:divBdr>
        <w:top w:val="none" w:sz="0" w:space="0" w:color="auto"/>
        <w:left w:val="none" w:sz="0" w:space="0" w:color="auto"/>
        <w:bottom w:val="none" w:sz="0" w:space="0" w:color="auto"/>
        <w:right w:val="none" w:sz="0" w:space="0" w:color="auto"/>
      </w:divBdr>
    </w:div>
    <w:div w:id="1639335611">
      <w:bodyDiv w:val="1"/>
      <w:marLeft w:val="0"/>
      <w:marRight w:val="0"/>
      <w:marTop w:val="0"/>
      <w:marBottom w:val="0"/>
      <w:divBdr>
        <w:top w:val="none" w:sz="0" w:space="0" w:color="auto"/>
        <w:left w:val="none" w:sz="0" w:space="0" w:color="auto"/>
        <w:bottom w:val="none" w:sz="0" w:space="0" w:color="auto"/>
        <w:right w:val="none" w:sz="0" w:space="0" w:color="auto"/>
      </w:divBdr>
      <w:divsChild>
        <w:div w:id="422528144">
          <w:marLeft w:val="0"/>
          <w:marRight w:val="0"/>
          <w:marTop w:val="0"/>
          <w:marBottom w:val="0"/>
          <w:divBdr>
            <w:top w:val="none" w:sz="0" w:space="0" w:color="auto"/>
            <w:left w:val="none" w:sz="0" w:space="0" w:color="auto"/>
            <w:bottom w:val="none" w:sz="0" w:space="0" w:color="auto"/>
            <w:right w:val="none" w:sz="0" w:space="0" w:color="auto"/>
          </w:divBdr>
          <w:divsChild>
            <w:div w:id="4104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9855">
      <w:bodyDiv w:val="1"/>
      <w:marLeft w:val="0"/>
      <w:marRight w:val="0"/>
      <w:marTop w:val="0"/>
      <w:marBottom w:val="0"/>
      <w:divBdr>
        <w:top w:val="none" w:sz="0" w:space="0" w:color="auto"/>
        <w:left w:val="none" w:sz="0" w:space="0" w:color="auto"/>
        <w:bottom w:val="none" w:sz="0" w:space="0" w:color="auto"/>
        <w:right w:val="none" w:sz="0" w:space="0" w:color="auto"/>
      </w:divBdr>
      <w:divsChild>
        <w:div w:id="1791557928">
          <w:marLeft w:val="0"/>
          <w:marRight w:val="0"/>
          <w:marTop w:val="0"/>
          <w:marBottom w:val="0"/>
          <w:divBdr>
            <w:top w:val="none" w:sz="0" w:space="0" w:color="auto"/>
            <w:left w:val="none" w:sz="0" w:space="0" w:color="auto"/>
            <w:bottom w:val="none" w:sz="0" w:space="0" w:color="auto"/>
            <w:right w:val="none" w:sz="0" w:space="0" w:color="auto"/>
          </w:divBdr>
          <w:divsChild>
            <w:div w:id="131296278">
              <w:marLeft w:val="0"/>
              <w:marRight w:val="0"/>
              <w:marTop w:val="0"/>
              <w:marBottom w:val="0"/>
              <w:divBdr>
                <w:top w:val="none" w:sz="0" w:space="0" w:color="auto"/>
                <w:left w:val="none" w:sz="0" w:space="0" w:color="auto"/>
                <w:bottom w:val="none" w:sz="0" w:space="0" w:color="auto"/>
                <w:right w:val="none" w:sz="0" w:space="0" w:color="auto"/>
              </w:divBdr>
            </w:div>
            <w:div w:id="165676694">
              <w:marLeft w:val="0"/>
              <w:marRight w:val="0"/>
              <w:marTop w:val="0"/>
              <w:marBottom w:val="0"/>
              <w:divBdr>
                <w:top w:val="none" w:sz="0" w:space="0" w:color="auto"/>
                <w:left w:val="none" w:sz="0" w:space="0" w:color="auto"/>
                <w:bottom w:val="none" w:sz="0" w:space="0" w:color="auto"/>
                <w:right w:val="none" w:sz="0" w:space="0" w:color="auto"/>
              </w:divBdr>
            </w:div>
            <w:div w:id="195437131">
              <w:marLeft w:val="0"/>
              <w:marRight w:val="0"/>
              <w:marTop w:val="0"/>
              <w:marBottom w:val="0"/>
              <w:divBdr>
                <w:top w:val="none" w:sz="0" w:space="0" w:color="auto"/>
                <w:left w:val="none" w:sz="0" w:space="0" w:color="auto"/>
                <w:bottom w:val="none" w:sz="0" w:space="0" w:color="auto"/>
                <w:right w:val="none" w:sz="0" w:space="0" w:color="auto"/>
              </w:divBdr>
            </w:div>
            <w:div w:id="526406317">
              <w:marLeft w:val="0"/>
              <w:marRight w:val="0"/>
              <w:marTop w:val="0"/>
              <w:marBottom w:val="0"/>
              <w:divBdr>
                <w:top w:val="none" w:sz="0" w:space="0" w:color="auto"/>
                <w:left w:val="none" w:sz="0" w:space="0" w:color="auto"/>
                <w:bottom w:val="none" w:sz="0" w:space="0" w:color="auto"/>
                <w:right w:val="none" w:sz="0" w:space="0" w:color="auto"/>
              </w:divBdr>
            </w:div>
            <w:div w:id="538932187">
              <w:marLeft w:val="0"/>
              <w:marRight w:val="0"/>
              <w:marTop w:val="0"/>
              <w:marBottom w:val="0"/>
              <w:divBdr>
                <w:top w:val="none" w:sz="0" w:space="0" w:color="auto"/>
                <w:left w:val="none" w:sz="0" w:space="0" w:color="auto"/>
                <w:bottom w:val="none" w:sz="0" w:space="0" w:color="auto"/>
                <w:right w:val="none" w:sz="0" w:space="0" w:color="auto"/>
              </w:divBdr>
            </w:div>
            <w:div w:id="570046591">
              <w:marLeft w:val="0"/>
              <w:marRight w:val="0"/>
              <w:marTop w:val="0"/>
              <w:marBottom w:val="0"/>
              <w:divBdr>
                <w:top w:val="none" w:sz="0" w:space="0" w:color="auto"/>
                <w:left w:val="none" w:sz="0" w:space="0" w:color="auto"/>
                <w:bottom w:val="none" w:sz="0" w:space="0" w:color="auto"/>
                <w:right w:val="none" w:sz="0" w:space="0" w:color="auto"/>
              </w:divBdr>
            </w:div>
            <w:div w:id="747969846">
              <w:marLeft w:val="0"/>
              <w:marRight w:val="0"/>
              <w:marTop w:val="0"/>
              <w:marBottom w:val="0"/>
              <w:divBdr>
                <w:top w:val="none" w:sz="0" w:space="0" w:color="auto"/>
                <w:left w:val="none" w:sz="0" w:space="0" w:color="auto"/>
                <w:bottom w:val="none" w:sz="0" w:space="0" w:color="auto"/>
                <w:right w:val="none" w:sz="0" w:space="0" w:color="auto"/>
              </w:divBdr>
            </w:div>
            <w:div w:id="825634331">
              <w:marLeft w:val="0"/>
              <w:marRight w:val="0"/>
              <w:marTop w:val="0"/>
              <w:marBottom w:val="0"/>
              <w:divBdr>
                <w:top w:val="none" w:sz="0" w:space="0" w:color="auto"/>
                <w:left w:val="none" w:sz="0" w:space="0" w:color="auto"/>
                <w:bottom w:val="none" w:sz="0" w:space="0" w:color="auto"/>
                <w:right w:val="none" w:sz="0" w:space="0" w:color="auto"/>
              </w:divBdr>
            </w:div>
            <w:div w:id="1022318121">
              <w:marLeft w:val="0"/>
              <w:marRight w:val="0"/>
              <w:marTop w:val="0"/>
              <w:marBottom w:val="0"/>
              <w:divBdr>
                <w:top w:val="none" w:sz="0" w:space="0" w:color="auto"/>
                <w:left w:val="none" w:sz="0" w:space="0" w:color="auto"/>
                <w:bottom w:val="none" w:sz="0" w:space="0" w:color="auto"/>
                <w:right w:val="none" w:sz="0" w:space="0" w:color="auto"/>
              </w:divBdr>
            </w:div>
            <w:div w:id="1221400100">
              <w:marLeft w:val="0"/>
              <w:marRight w:val="0"/>
              <w:marTop w:val="0"/>
              <w:marBottom w:val="0"/>
              <w:divBdr>
                <w:top w:val="none" w:sz="0" w:space="0" w:color="auto"/>
                <w:left w:val="none" w:sz="0" w:space="0" w:color="auto"/>
                <w:bottom w:val="none" w:sz="0" w:space="0" w:color="auto"/>
                <w:right w:val="none" w:sz="0" w:space="0" w:color="auto"/>
              </w:divBdr>
            </w:div>
            <w:div w:id="1279026152">
              <w:marLeft w:val="0"/>
              <w:marRight w:val="0"/>
              <w:marTop w:val="0"/>
              <w:marBottom w:val="0"/>
              <w:divBdr>
                <w:top w:val="none" w:sz="0" w:space="0" w:color="auto"/>
                <w:left w:val="none" w:sz="0" w:space="0" w:color="auto"/>
                <w:bottom w:val="none" w:sz="0" w:space="0" w:color="auto"/>
                <w:right w:val="none" w:sz="0" w:space="0" w:color="auto"/>
              </w:divBdr>
            </w:div>
            <w:div w:id="1286084391">
              <w:marLeft w:val="0"/>
              <w:marRight w:val="0"/>
              <w:marTop w:val="0"/>
              <w:marBottom w:val="0"/>
              <w:divBdr>
                <w:top w:val="none" w:sz="0" w:space="0" w:color="auto"/>
                <w:left w:val="none" w:sz="0" w:space="0" w:color="auto"/>
                <w:bottom w:val="none" w:sz="0" w:space="0" w:color="auto"/>
                <w:right w:val="none" w:sz="0" w:space="0" w:color="auto"/>
              </w:divBdr>
            </w:div>
            <w:div w:id="1300653059">
              <w:marLeft w:val="0"/>
              <w:marRight w:val="0"/>
              <w:marTop w:val="0"/>
              <w:marBottom w:val="0"/>
              <w:divBdr>
                <w:top w:val="none" w:sz="0" w:space="0" w:color="auto"/>
                <w:left w:val="none" w:sz="0" w:space="0" w:color="auto"/>
                <w:bottom w:val="none" w:sz="0" w:space="0" w:color="auto"/>
                <w:right w:val="none" w:sz="0" w:space="0" w:color="auto"/>
              </w:divBdr>
            </w:div>
            <w:div w:id="1537504412">
              <w:marLeft w:val="0"/>
              <w:marRight w:val="0"/>
              <w:marTop w:val="0"/>
              <w:marBottom w:val="0"/>
              <w:divBdr>
                <w:top w:val="none" w:sz="0" w:space="0" w:color="auto"/>
                <w:left w:val="none" w:sz="0" w:space="0" w:color="auto"/>
                <w:bottom w:val="none" w:sz="0" w:space="0" w:color="auto"/>
                <w:right w:val="none" w:sz="0" w:space="0" w:color="auto"/>
              </w:divBdr>
            </w:div>
            <w:div w:id="1662535969">
              <w:marLeft w:val="0"/>
              <w:marRight w:val="0"/>
              <w:marTop w:val="0"/>
              <w:marBottom w:val="0"/>
              <w:divBdr>
                <w:top w:val="none" w:sz="0" w:space="0" w:color="auto"/>
                <w:left w:val="none" w:sz="0" w:space="0" w:color="auto"/>
                <w:bottom w:val="none" w:sz="0" w:space="0" w:color="auto"/>
                <w:right w:val="none" w:sz="0" w:space="0" w:color="auto"/>
              </w:divBdr>
            </w:div>
            <w:div w:id="17773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6259">
      <w:bodyDiv w:val="1"/>
      <w:marLeft w:val="0"/>
      <w:marRight w:val="0"/>
      <w:marTop w:val="0"/>
      <w:marBottom w:val="0"/>
      <w:divBdr>
        <w:top w:val="none" w:sz="0" w:space="0" w:color="auto"/>
        <w:left w:val="none" w:sz="0" w:space="0" w:color="auto"/>
        <w:bottom w:val="none" w:sz="0" w:space="0" w:color="auto"/>
        <w:right w:val="none" w:sz="0" w:space="0" w:color="auto"/>
      </w:divBdr>
    </w:div>
    <w:div w:id="1790734460">
      <w:bodyDiv w:val="1"/>
      <w:marLeft w:val="0"/>
      <w:marRight w:val="0"/>
      <w:marTop w:val="0"/>
      <w:marBottom w:val="0"/>
      <w:divBdr>
        <w:top w:val="none" w:sz="0" w:space="0" w:color="auto"/>
        <w:left w:val="none" w:sz="0" w:space="0" w:color="auto"/>
        <w:bottom w:val="none" w:sz="0" w:space="0" w:color="auto"/>
        <w:right w:val="none" w:sz="0" w:space="0" w:color="auto"/>
      </w:divBdr>
    </w:div>
    <w:div w:id="1828789571">
      <w:bodyDiv w:val="1"/>
      <w:marLeft w:val="0"/>
      <w:marRight w:val="0"/>
      <w:marTop w:val="0"/>
      <w:marBottom w:val="0"/>
      <w:divBdr>
        <w:top w:val="none" w:sz="0" w:space="0" w:color="auto"/>
        <w:left w:val="none" w:sz="0" w:space="0" w:color="auto"/>
        <w:bottom w:val="none" w:sz="0" w:space="0" w:color="auto"/>
        <w:right w:val="none" w:sz="0" w:space="0" w:color="auto"/>
      </w:divBdr>
    </w:div>
    <w:div w:id="1853103283">
      <w:bodyDiv w:val="1"/>
      <w:marLeft w:val="0"/>
      <w:marRight w:val="0"/>
      <w:marTop w:val="0"/>
      <w:marBottom w:val="0"/>
      <w:divBdr>
        <w:top w:val="none" w:sz="0" w:space="0" w:color="auto"/>
        <w:left w:val="none" w:sz="0" w:space="0" w:color="auto"/>
        <w:bottom w:val="none" w:sz="0" w:space="0" w:color="auto"/>
        <w:right w:val="none" w:sz="0" w:space="0" w:color="auto"/>
      </w:divBdr>
      <w:divsChild>
        <w:div w:id="1138649128">
          <w:marLeft w:val="0"/>
          <w:marRight w:val="0"/>
          <w:marTop w:val="0"/>
          <w:marBottom w:val="0"/>
          <w:divBdr>
            <w:top w:val="none" w:sz="0" w:space="0" w:color="auto"/>
            <w:left w:val="none" w:sz="0" w:space="0" w:color="auto"/>
            <w:bottom w:val="none" w:sz="0" w:space="0" w:color="auto"/>
            <w:right w:val="none" w:sz="0" w:space="0" w:color="auto"/>
          </w:divBdr>
          <w:divsChild>
            <w:div w:id="726030277">
              <w:marLeft w:val="0"/>
              <w:marRight w:val="0"/>
              <w:marTop w:val="0"/>
              <w:marBottom w:val="0"/>
              <w:divBdr>
                <w:top w:val="none" w:sz="0" w:space="0" w:color="auto"/>
                <w:left w:val="none" w:sz="0" w:space="0" w:color="auto"/>
                <w:bottom w:val="none" w:sz="0" w:space="0" w:color="auto"/>
                <w:right w:val="none" w:sz="0" w:space="0" w:color="auto"/>
              </w:divBdr>
              <w:divsChild>
                <w:div w:id="19301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29261">
      <w:bodyDiv w:val="1"/>
      <w:marLeft w:val="0"/>
      <w:marRight w:val="0"/>
      <w:marTop w:val="0"/>
      <w:marBottom w:val="0"/>
      <w:divBdr>
        <w:top w:val="none" w:sz="0" w:space="0" w:color="auto"/>
        <w:left w:val="none" w:sz="0" w:space="0" w:color="auto"/>
        <w:bottom w:val="none" w:sz="0" w:space="0" w:color="auto"/>
        <w:right w:val="none" w:sz="0" w:space="0" w:color="auto"/>
      </w:divBdr>
    </w:div>
    <w:div w:id="1871213431">
      <w:bodyDiv w:val="1"/>
      <w:marLeft w:val="0"/>
      <w:marRight w:val="0"/>
      <w:marTop w:val="0"/>
      <w:marBottom w:val="0"/>
      <w:divBdr>
        <w:top w:val="none" w:sz="0" w:space="0" w:color="auto"/>
        <w:left w:val="none" w:sz="0" w:space="0" w:color="auto"/>
        <w:bottom w:val="none" w:sz="0" w:space="0" w:color="auto"/>
        <w:right w:val="none" w:sz="0" w:space="0" w:color="auto"/>
      </w:divBdr>
    </w:div>
    <w:div w:id="1912420436">
      <w:bodyDiv w:val="1"/>
      <w:marLeft w:val="0"/>
      <w:marRight w:val="0"/>
      <w:marTop w:val="0"/>
      <w:marBottom w:val="0"/>
      <w:divBdr>
        <w:top w:val="none" w:sz="0" w:space="0" w:color="auto"/>
        <w:left w:val="none" w:sz="0" w:space="0" w:color="auto"/>
        <w:bottom w:val="none" w:sz="0" w:space="0" w:color="auto"/>
        <w:right w:val="none" w:sz="0" w:space="0" w:color="auto"/>
      </w:divBdr>
    </w:div>
    <w:div w:id="1942253434">
      <w:bodyDiv w:val="1"/>
      <w:marLeft w:val="0"/>
      <w:marRight w:val="0"/>
      <w:marTop w:val="0"/>
      <w:marBottom w:val="0"/>
      <w:divBdr>
        <w:top w:val="none" w:sz="0" w:space="0" w:color="auto"/>
        <w:left w:val="none" w:sz="0" w:space="0" w:color="auto"/>
        <w:bottom w:val="none" w:sz="0" w:space="0" w:color="auto"/>
        <w:right w:val="none" w:sz="0" w:space="0" w:color="auto"/>
      </w:divBdr>
    </w:div>
    <w:div w:id="1945960904">
      <w:bodyDiv w:val="1"/>
      <w:marLeft w:val="0"/>
      <w:marRight w:val="0"/>
      <w:marTop w:val="0"/>
      <w:marBottom w:val="0"/>
      <w:divBdr>
        <w:top w:val="none" w:sz="0" w:space="0" w:color="auto"/>
        <w:left w:val="none" w:sz="0" w:space="0" w:color="auto"/>
        <w:bottom w:val="none" w:sz="0" w:space="0" w:color="auto"/>
        <w:right w:val="none" w:sz="0" w:space="0" w:color="auto"/>
      </w:divBdr>
    </w:div>
    <w:div w:id="1948124910">
      <w:bodyDiv w:val="1"/>
      <w:marLeft w:val="0"/>
      <w:marRight w:val="0"/>
      <w:marTop w:val="0"/>
      <w:marBottom w:val="0"/>
      <w:divBdr>
        <w:top w:val="none" w:sz="0" w:space="0" w:color="auto"/>
        <w:left w:val="none" w:sz="0" w:space="0" w:color="auto"/>
        <w:bottom w:val="none" w:sz="0" w:space="0" w:color="auto"/>
        <w:right w:val="none" w:sz="0" w:space="0" w:color="auto"/>
      </w:divBdr>
    </w:div>
    <w:div w:id="1951011678">
      <w:bodyDiv w:val="1"/>
      <w:marLeft w:val="0"/>
      <w:marRight w:val="0"/>
      <w:marTop w:val="0"/>
      <w:marBottom w:val="0"/>
      <w:divBdr>
        <w:top w:val="none" w:sz="0" w:space="0" w:color="auto"/>
        <w:left w:val="none" w:sz="0" w:space="0" w:color="auto"/>
        <w:bottom w:val="none" w:sz="0" w:space="0" w:color="auto"/>
        <w:right w:val="none" w:sz="0" w:space="0" w:color="auto"/>
      </w:divBdr>
    </w:div>
    <w:div w:id="1951234213">
      <w:bodyDiv w:val="1"/>
      <w:marLeft w:val="0"/>
      <w:marRight w:val="0"/>
      <w:marTop w:val="0"/>
      <w:marBottom w:val="0"/>
      <w:divBdr>
        <w:top w:val="none" w:sz="0" w:space="0" w:color="auto"/>
        <w:left w:val="none" w:sz="0" w:space="0" w:color="auto"/>
        <w:bottom w:val="none" w:sz="0" w:space="0" w:color="auto"/>
        <w:right w:val="none" w:sz="0" w:space="0" w:color="auto"/>
      </w:divBdr>
    </w:div>
    <w:div w:id="1960914732">
      <w:bodyDiv w:val="1"/>
      <w:marLeft w:val="0"/>
      <w:marRight w:val="0"/>
      <w:marTop w:val="0"/>
      <w:marBottom w:val="0"/>
      <w:divBdr>
        <w:top w:val="none" w:sz="0" w:space="0" w:color="auto"/>
        <w:left w:val="none" w:sz="0" w:space="0" w:color="auto"/>
        <w:bottom w:val="none" w:sz="0" w:space="0" w:color="auto"/>
        <w:right w:val="none" w:sz="0" w:space="0" w:color="auto"/>
      </w:divBdr>
    </w:div>
    <w:div w:id="1962877207">
      <w:bodyDiv w:val="1"/>
      <w:marLeft w:val="0"/>
      <w:marRight w:val="0"/>
      <w:marTop w:val="0"/>
      <w:marBottom w:val="0"/>
      <w:divBdr>
        <w:top w:val="none" w:sz="0" w:space="0" w:color="auto"/>
        <w:left w:val="none" w:sz="0" w:space="0" w:color="auto"/>
        <w:bottom w:val="none" w:sz="0" w:space="0" w:color="auto"/>
        <w:right w:val="none" w:sz="0" w:space="0" w:color="auto"/>
      </w:divBdr>
    </w:div>
    <w:div w:id="1969436433">
      <w:bodyDiv w:val="1"/>
      <w:marLeft w:val="0"/>
      <w:marRight w:val="0"/>
      <w:marTop w:val="0"/>
      <w:marBottom w:val="0"/>
      <w:divBdr>
        <w:top w:val="none" w:sz="0" w:space="0" w:color="auto"/>
        <w:left w:val="none" w:sz="0" w:space="0" w:color="auto"/>
        <w:bottom w:val="none" w:sz="0" w:space="0" w:color="auto"/>
        <w:right w:val="none" w:sz="0" w:space="0" w:color="auto"/>
      </w:divBdr>
    </w:div>
    <w:div w:id="1995064349">
      <w:bodyDiv w:val="1"/>
      <w:marLeft w:val="0"/>
      <w:marRight w:val="0"/>
      <w:marTop w:val="0"/>
      <w:marBottom w:val="0"/>
      <w:divBdr>
        <w:top w:val="none" w:sz="0" w:space="0" w:color="auto"/>
        <w:left w:val="none" w:sz="0" w:space="0" w:color="auto"/>
        <w:bottom w:val="none" w:sz="0" w:space="0" w:color="auto"/>
        <w:right w:val="none" w:sz="0" w:space="0" w:color="auto"/>
      </w:divBdr>
    </w:div>
    <w:div w:id="2008823052">
      <w:bodyDiv w:val="1"/>
      <w:marLeft w:val="0"/>
      <w:marRight w:val="0"/>
      <w:marTop w:val="0"/>
      <w:marBottom w:val="0"/>
      <w:divBdr>
        <w:top w:val="none" w:sz="0" w:space="0" w:color="auto"/>
        <w:left w:val="none" w:sz="0" w:space="0" w:color="auto"/>
        <w:bottom w:val="none" w:sz="0" w:space="0" w:color="auto"/>
        <w:right w:val="none" w:sz="0" w:space="0" w:color="auto"/>
      </w:divBdr>
    </w:div>
    <w:div w:id="2031493587">
      <w:bodyDiv w:val="1"/>
      <w:marLeft w:val="0"/>
      <w:marRight w:val="0"/>
      <w:marTop w:val="0"/>
      <w:marBottom w:val="0"/>
      <w:divBdr>
        <w:top w:val="none" w:sz="0" w:space="0" w:color="auto"/>
        <w:left w:val="none" w:sz="0" w:space="0" w:color="auto"/>
        <w:bottom w:val="none" w:sz="0" w:space="0" w:color="auto"/>
        <w:right w:val="none" w:sz="0" w:space="0" w:color="auto"/>
      </w:divBdr>
    </w:div>
    <w:div w:id="2034377507">
      <w:bodyDiv w:val="1"/>
      <w:marLeft w:val="0"/>
      <w:marRight w:val="0"/>
      <w:marTop w:val="0"/>
      <w:marBottom w:val="0"/>
      <w:divBdr>
        <w:top w:val="none" w:sz="0" w:space="0" w:color="auto"/>
        <w:left w:val="none" w:sz="0" w:space="0" w:color="auto"/>
        <w:bottom w:val="none" w:sz="0" w:space="0" w:color="auto"/>
        <w:right w:val="none" w:sz="0" w:space="0" w:color="auto"/>
      </w:divBdr>
    </w:div>
    <w:div w:id="2058160527">
      <w:bodyDiv w:val="1"/>
      <w:marLeft w:val="0"/>
      <w:marRight w:val="0"/>
      <w:marTop w:val="0"/>
      <w:marBottom w:val="0"/>
      <w:divBdr>
        <w:top w:val="none" w:sz="0" w:space="0" w:color="auto"/>
        <w:left w:val="none" w:sz="0" w:space="0" w:color="auto"/>
        <w:bottom w:val="none" w:sz="0" w:space="0" w:color="auto"/>
        <w:right w:val="none" w:sz="0" w:space="0" w:color="auto"/>
      </w:divBdr>
    </w:div>
    <w:div w:id="2087216219">
      <w:bodyDiv w:val="1"/>
      <w:marLeft w:val="0"/>
      <w:marRight w:val="0"/>
      <w:marTop w:val="0"/>
      <w:marBottom w:val="0"/>
      <w:divBdr>
        <w:top w:val="none" w:sz="0" w:space="0" w:color="auto"/>
        <w:left w:val="none" w:sz="0" w:space="0" w:color="auto"/>
        <w:bottom w:val="none" w:sz="0" w:space="0" w:color="auto"/>
        <w:right w:val="none" w:sz="0" w:space="0" w:color="auto"/>
      </w:divBdr>
    </w:div>
    <w:div w:id="2090495106">
      <w:bodyDiv w:val="1"/>
      <w:marLeft w:val="0"/>
      <w:marRight w:val="0"/>
      <w:marTop w:val="0"/>
      <w:marBottom w:val="0"/>
      <w:divBdr>
        <w:top w:val="none" w:sz="0" w:space="0" w:color="auto"/>
        <w:left w:val="none" w:sz="0" w:space="0" w:color="auto"/>
        <w:bottom w:val="none" w:sz="0" w:space="0" w:color="auto"/>
        <w:right w:val="none" w:sz="0" w:space="0" w:color="auto"/>
      </w:divBdr>
    </w:div>
    <w:div w:id="210757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jpeg"/><Relationship Id="rId35"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Desktop\StageGibas\Eindverslag\Eindverslag_MatthijsVos_V0.1.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Planning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Blad1!$B$1</c:f>
              <c:strCache>
                <c:ptCount val="1"/>
                <c:pt idx="0">
                  <c:v>Start </c:v>
                </c:pt>
              </c:strCache>
            </c:strRef>
          </c:tx>
          <c:spPr>
            <a:noFill/>
            <a:ln>
              <a:noFill/>
            </a:ln>
            <a:effectLst/>
          </c:spPr>
          <c:invertIfNegative val="0"/>
          <c:cat>
            <c:strRef>
              <c:f>Blad1!$A$3:$A$9</c:f>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f>Blad1!$B$3:$B$9</c:f>
              <c:numCache>
                <c:formatCode>General</c:formatCode>
                <c:ptCount val="7"/>
                <c:pt idx="0">
                  <c:v>4</c:v>
                </c:pt>
                <c:pt idx="1">
                  <c:v>9</c:v>
                </c:pt>
                <c:pt idx="2">
                  <c:v>7</c:v>
                </c:pt>
                <c:pt idx="3">
                  <c:v>4</c:v>
                </c:pt>
                <c:pt idx="4">
                  <c:v>0.5</c:v>
                </c:pt>
                <c:pt idx="5">
                  <c:v>0.5</c:v>
                </c:pt>
                <c:pt idx="6">
                  <c:v>0</c:v>
                </c:pt>
              </c:numCache>
            </c:numRef>
          </c:val>
          <c:extLst>
            <c:ext xmlns:c16="http://schemas.microsoft.com/office/drawing/2014/chart" uri="{C3380CC4-5D6E-409C-BE32-E72D297353CC}">
              <c16:uniqueId val="{00000000-1940-4136-A0BA-0FA1EF13ACBF}"/>
            </c:ext>
          </c:extLst>
        </c:ser>
        <c:ser>
          <c:idx val="2"/>
          <c:order val="2"/>
          <c:tx>
            <c:strRef>
              <c:f>Blad1!$D$1</c:f>
              <c:strCache>
                <c:ptCount val="1"/>
                <c:pt idx="0">
                  <c:v>Duur(week)</c:v>
                </c:pt>
              </c:strCache>
            </c:strRef>
          </c:tx>
          <c:spPr>
            <a:solidFill>
              <a:schemeClr val="bg2">
                <a:lumMod val="50000"/>
                <a:alpha val="43000"/>
              </a:schemeClr>
            </a:solidFill>
            <a:ln>
              <a:noFill/>
            </a:ln>
            <a:effectLst>
              <a:outerShdw blurRad="50800" dist="38100" dir="5400000" algn="t" rotWithShape="0">
                <a:prstClr val="black">
                  <a:alpha val="21000"/>
                </a:prstClr>
              </a:outerShdw>
            </a:effectLst>
          </c:spPr>
          <c:invertIfNegative val="0"/>
          <c:cat>
            <c:strRef>
              <c:f>Blad1!$A$3:$A$9</c:f>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f>Blad1!$D$3:$D$9</c:f>
              <c:numCache>
                <c:formatCode>General</c:formatCode>
                <c:ptCount val="7"/>
                <c:pt idx="0">
                  <c:v>16</c:v>
                </c:pt>
                <c:pt idx="1">
                  <c:v>11</c:v>
                </c:pt>
                <c:pt idx="2">
                  <c:v>2</c:v>
                </c:pt>
                <c:pt idx="3">
                  <c:v>3</c:v>
                </c:pt>
                <c:pt idx="4">
                  <c:v>3.5</c:v>
                </c:pt>
                <c:pt idx="5">
                  <c:v>1</c:v>
                </c:pt>
                <c:pt idx="6">
                  <c:v>0.5</c:v>
                </c:pt>
              </c:numCache>
            </c:numRef>
          </c:val>
          <c:extLst>
            <c:ext xmlns:c16="http://schemas.microsoft.com/office/drawing/2014/chart" uri="{C3380CC4-5D6E-409C-BE32-E72D297353CC}">
              <c16:uniqueId val="{00000001-1940-4136-A0BA-0FA1EF13ACBF}"/>
            </c:ext>
          </c:extLst>
        </c:ser>
        <c:dLbls>
          <c:showLegendKey val="0"/>
          <c:showVal val="0"/>
          <c:showCatName val="0"/>
          <c:showSerName val="0"/>
          <c:showPercent val="0"/>
          <c:showBubbleSize val="0"/>
        </c:dLbls>
        <c:gapWidth val="150"/>
        <c:overlap val="100"/>
        <c:axId val="1329523056"/>
        <c:axId val="1329523712"/>
        <c:extLst>
          <c:ext xmlns:c15="http://schemas.microsoft.com/office/drawing/2012/chart" uri="{02D57815-91ED-43cb-92C2-25804820EDAC}">
            <c15:filteredBarSeries>
              <c15:ser>
                <c:idx val="1"/>
                <c:order val="1"/>
                <c:tx>
                  <c:strRef>
                    <c:extLst>
                      <c:ext uri="{02D57815-91ED-43cb-92C2-25804820EDAC}">
                        <c15:formulaRef>
                          <c15:sqref>Blad1!$C$1</c15:sqref>
                        </c15:formulaRef>
                      </c:ext>
                    </c:extLst>
                    <c:strCache>
                      <c:ptCount val="1"/>
                      <c:pt idx="0">
                        <c:v>Eind</c:v>
                      </c:pt>
                    </c:strCache>
                  </c:strRef>
                </c:tx>
                <c:spPr>
                  <a:solidFill>
                    <a:schemeClr val="accent2"/>
                  </a:solidFill>
                  <a:ln>
                    <a:noFill/>
                  </a:ln>
                  <a:effectLst/>
                </c:spPr>
                <c:invertIfNegative val="0"/>
                <c:cat>
                  <c:strRef>
                    <c:extLst>
                      <c:ext uri="{02D57815-91ED-43cb-92C2-25804820EDAC}">
                        <c15:formulaRef>
                          <c15:sqref>Blad1!$A$3:$A$9</c15:sqref>
                        </c15:formulaRef>
                      </c:ext>
                    </c:extLst>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extLst>
                      <c:ext uri="{02D57815-91ED-43cb-92C2-25804820EDAC}">
                        <c15:formulaRef>
                          <c15:sqref>Blad1!$C$3:$C$9</c15:sqref>
                        </c15:formulaRef>
                      </c:ext>
                    </c:extLst>
                    <c:numCache>
                      <c:formatCode>General</c:formatCode>
                      <c:ptCount val="7"/>
                      <c:pt idx="0">
                        <c:v>20</c:v>
                      </c:pt>
                      <c:pt idx="1">
                        <c:v>20</c:v>
                      </c:pt>
                      <c:pt idx="2">
                        <c:v>9</c:v>
                      </c:pt>
                      <c:pt idx="3">
                        <c:v>7</c:v>
                      </c:pt>
                      <c:pt idx="4">
                        <c:v>4</c:v>
                      </c:pt>
                      <c:pt idx="5">
                        <c:v>1.5</c:v>
                      </c:pt>
                      <c:pt idx="6">
                        <c:v>0.5</c:v>
                      </c:pt>
                    </c:numCache>
                  </c:numRef>
                </c:val>
                <c:extLst>
                  <c:ext xmlns:c16="http://schemas.microsoft.com/office/drawing/2014/chart" uri="{C3380CC4-5D6E-409C-BE32-E72D297353CC}">
                    <c16:uniqueId val="{00000002-1940-4136-A0BA-0FA1EF13ACBF}"/>
                  </c:ext>
                </c:extLst>
              </c15:ser>
            </c15:filteredBarSeries>
          </c:ext>
        </c:extLst>
      </c:barChart>
      <c:catAx>
        <c:axId val="13295230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523712"/>
        <c:crosses val="autoZero"/>
        <c:auto val="1"/>
        <c:lblAlgn val="ctr"/>
        <c:lblOffset val="100"/>
        <c:noMultiLvlLbl val="0"/>
      </c:catAx>
      <c:valAx>
        <c:axId val="132952371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523056"/>
        <c:crosses val="autoZero"/>
        <c:crossBetween val="between"/>
        <c:majorUnit val="1"/>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Gib19</b:Tag>
    <b:SourceType>InternetSite</b:SourceType>
    <b:Guid>{5ABF9025-2723-4072-B9CF-366B33F741A9}</b:Guid>
    <b:Author>
      <b:Author>
        <b:Corporate>Gibas Automation</b:Corporate>
      </b:Author>
    </b:Author>
    <b:Title>Gibas Automation</b:Title>
    <b:InternetSiteTitle>Gibas</b:InternetSiteTitle>
    <b:URL>http://www.gibas.nl/automatisering</b:URL>
    <b:YearAccessed>2019</b:YearAccessed>
    <b:MonthAccessed>04</b:MonthAccessed>
    <b:DayAccessed>8</b:DayAccessed>
    <b:RefOrder>1</b:RefOrder>
  </b:Source>
  <b:Source>
    <b:Tag>Too19</b:Tag>
    <b:SourceType>InternetSite</b:SourceType>
    <b:Guid>{9EEAEC6A-0B53-4E4E-BE4E-193D7BDBB327}</b:Guid>
    <b:Title>Management Modellen</b:Title>
    <b:Author>
      <b:Author>
        <b:Corporate>Toolshero</b:Corporate>
      </b:Author>
    </b:Author>
    <b:URL>https://www.toolshero.nl/management-modellen/handy-model/</b:URL>
    <b:YearAccessed>2019</b:YearAccessed>
    <b:MonthAccessed>04</b:MonthAccessed>
    <b:DayAccessed>14</b:DayAccessed>
    <b:RefOrder>2</b:RefOrder>
  </b:Source>
  <b:Source>
    <b:Tag>Uni18</b:Tag>
    <b:SourceType>ElectronicSource</b:SourceType>
    <b:Guid>{0BE29C27-4E92-496F-96F7-E11937AA5949}</b:Guid>
    <b:Title>The URScript Programming Language</b:Title>
    <b:Year>2018</b:Year>
    <b:Month>04</b:Month>
    <b:Day>12</b:Day>
    <b:Author>
      <b:Author>
        <b:Corporate>Universal Robots</b:Corporate>
      </b:Author>
    </b:Author>
    <b:Edition>Version 3.5.4</b:Edition>
    <b:YearAccessed>2019</b:YearAccessed>
    <b:MonthAccessed>04</b:MonthAccessed>
    <b:DayAccessed>16</b:DayAccessed>
    <b:URL>http://me.umn.edu/courses/me5286/robotlab/Resources/scriptManual-3.5.4.pdf</b:URL>
    <b:RefOrder>5</b:RefOrder>
  </b:Source>
  <b:Source>
    <b:Tag>Uni1</b:Tag>
    <b:SourceType>InternetSite</b:SourceType>
    <b:Guid>{2FB2E0A2-F292-49A6-A9DE-056CF85CE932}</b:Guid>
    <b:Title>Overview of UR software architecture</b:Title>
    <b:Author>
      <b:Author>
        <b:Corporate>Universal Robots</b:Corporate>
      </b:Author>
    </b:Author>
    <b:InternetSiteTitle>Universal Robots+</b:InternetSiteTitle>
    <b:URL>https://plus.universal-robots.com/getting-started/ur-software-architecture/</b:URL>
    <b:YearAccessed>2019</b:YearAccessed>
    <b:MonthAccessed>04</b:MonthAccessed>
    <b:DayAccessed>16</b:DayAccessed>
    <b:RefOrder>24</b:RefOrder>
  </b:Source>
  <b:Source>
    <b:Tag>API</b:Tag>
    <b:SourceType>Art</b:SourceType>
    <b:Guid>{B7993523-CB42-4B91-9BD7-12444A679180}</b:Guid>
    <b:Title>Overview of API Functionality</b:Title>
    <b:Author>
      <b:Artist>
        <b:NameList>
          <b:Person>
            <b:Last>Robots</b:Last>
            <b:First>Universal</b:First>
          </b:Person>
        </b:NameList>
      </b:Artist>
    </b:Author>
    <b:Institution>Universal Robots</b:Institution>
    <b:RefOrder>15</b:RefOrder>
  </b:Source>
  <b:Source>
    <b:Tag>Uni3</b:Tag>
    <b:SourceType>InternetSite</b:SourceType>
    <b:Guid>{5EA10EFE-7296-4DD8-875E-7A1EF7727142}</b:Guid>
    <b:Author>
      <b:Author>
        <b:NameList>
          <b:Person>
            <b:Last>Robots</b:Last>
            <b:First>Universal</b:First>
          </b:Person>
        </b:NameList>
      </b:Author>
    </b:Author>
    <b:Title>URCap API Overview</b:Title>
    <b:InternetSiteTitle>Universal Robots+</b:InternetSiteTitle>
    <b:URL>https://plus.universal-robots.com/getting-started/urcap-api-overview/</b:URL>
    <b:RefOrder>12</b:RefOrder>
  </b:Source>
  <b:Source>
    <b:Tag>Uni181</b:Tag>
    <b:SourceType>InternetSite</b:SourceType>
    <b:Guid>{A533E478-E542-401D-A067-BEBCDCC314A0}</b:Guid>
    <b:Author>
      <b:Author>
        <b:Corporate>Robots, Univeral</b:Corporate>
      </b:Author>
    </b:Author>
    <b:Title>Universal Robots Forum</b:Title>
    <b:InternetSiteTitle>Universal Robots</b:InternetSiteTitle>
    <b:Year>2018</b:Year>
    <b:Month>7</b:Month>
    <b:URL>https://forum.universal-robots.com/t/using-variable-value-in-java/2148/2</b:URL>
    <b:RefOrder>22</b:RefOrder>
  </b:Source>
  <b:Source>
    <b:Tag>SPO</b:Tag>
    <b:SourceType>Art</b:SourceType>
    <b:Guid>{6F313961-58D5-4148-99CD-6A9F66D3E87E}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Institution>Universal Robots</b:Institution>
    <b:RefOrder>18</b:RefOrder>
  </b:Source>
  <b:Source>
    <b:Tag>URSup</b:Tag>
    <b:SourceType>ElectronicSource</b:SourceType>
    <b:Guid>{E87CB6BD-8BEC-4A07-9154-961E7CC6C757}</b:Guid>
    <b:Title>UR+ Development Support forum post</b:Title>
    <b:Author>
      <b:Author>
        <b:Corporate>UR+ Development Support</b:Corporate>
      </b:Author>
    </b:Author>
    <b:URL>https://forum.universal-robots.com/t/urcap-program-node-execution/595</b:URL>
    <b:RefOrder>14</b:RefOrder>
  </b:Source>
  <b:Source>
    <b:Tag>URGit</b:Tag>
    <b:SourceType>InternetSite</b:SourceType>
    <b:Guid>{BA81E0FC-805A-45CB-9492-552A7E9B256E}</b:Guid>
    <b:Author>
      <b:Author>
        <b:Corporate>Universal Robots</b:Corporate>
      </b:Author>
    </b:Author>
    <b:URL>https://github.com/UniversalRobots/MyDaemonSwing</b:URL>
    <b:Title>MyDaemonSwing</b:Title>
    <b:InternetSiteTitle>Github</b:InternetSiteTitle>
    <b:Year>2018</b:Year>
    <b:Month>10</b:Month>
    <b:Day>16</b:Day>
    <b:RefOrder>19</b:RefOrder>
  </b:Source>
  <b:Source>
    <b:Tag>Uni182</b:Tag>
    <b:SourceType>InternetSite</b:SourceType>
    <b:Guid>{5A72AD1C-F3A9-45C4-962C-8C169AD16989}</b:Guid>
    <b:Author>
      <b:Author>
        <b:Corporate>Universal Robots</b:Corporate>
      </b:Author>
    </b:Author>
    <b:Title>MyDeamonSwing search results</b:Title>
    <b:InternetSiteTitle>Github</b:InternetSiteTitle>
    <b:Year>2018</b:Year>
    <b:Month>10</b:Month>
    <b:Day>16</b:Day>
    <b:URL>https://github.com/UniversalRobots/MyDaemonSwing/find/master</b:URL>
    <b:RefOrder>20</b:RefOrder>
  </b:Source>
  <b:Source>
    <b:Tag>Mad17</b:Tag>
    <b:SourceType>ElectronicSource</b:SourceType>
    <b:Guid>{B38FC60C-5AA8-4489-BC94-3C38A41DC923}</b:Guid>
    <b:Title>URCap Program Node Execution</b:Title>
    <b:Year>2017</b:Year>
    <b:Month>4</b:Month>
    <b:URL>https://forum.universal-robots.com/t/urcap-program-node-execution/596/9</b:URL>
    <b:Author>
      <b:Author>
        <b:NameList>
          <b:Person>
            <b:Last>Madsen</b:Last>
            <b:First>Jacob</b:First>
            <b:Middle>Bom</b:Middle>
          </b:Person>
        </b:NameList>
      </b:Author>
    </b:Author>
    <b:RefOrder>21</b:RefOrder>
  </b:Source>
  <b:Source>
    <b:Tag>Uni</b:Tag>
    <b:SourceType>Misc</b:SourceType>
    <b:Guid>{3C1858BE-DB59-4849-A133-508CA2D0571E}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RefOrder>23</b:RefOrder>
  </b:Source>
  <b:Source>
    <b:Tag>ISO19</b:Tag>
    <b:SourceType>InternetSite</b:SourceType>
    <b:Guid>{D99F79A4-D170-40D8-ACA3-65B9A1D76F82}</b:Guid>
    <b:Title>ISO/IEC25010</b:Title>
    <b:InternetSiteTitle>ISO 25000</b:InternetSiteTitle>
    <b:Year>2019</b:Year>
    <b:URL>https://iso25000.com/index.php/en/iso-25000-standards/iso-25010</b:URL>
    <b:Author>
      <b:Author>
        <b:Corporate>ISO 25000</b:Corporate>
      </b:Author>
    </b:Author>
    <b:YearAccessed>2019</b:YearAccessed>
    <b:MonthAccessed>04</b:MonthAccessed>
    <b:DayAccessed>17</b:DayAccessed>
    <b:RefOrder>25</b:RefOrder>
  </b:Source>
  <b:Source>
    <b:Tag>Pyt19</b:Tag>
    <b:SourceType>InternetSite</b:SourceType>
    <b:Guid>{38D27584-6DA5-480F-A098-3469532D1A84}</b:Guid>
    <b:Author>
      <b:Author>
        <b:Corporate>Python</b:Corporate>
      </b:Author>
    </b:Author>
    <b:Title>PEP 8 -- Style Guide for Python Code</b:Title>
    <b:URL>https://www.youtube.com/watch?v=gSiJPNxuTj8</b:URL>
    <b:YearAccessed>2019</b:YearAccessed>
    <b:MonthAccessed>04</b:MonthAccessed>
    <b:DayAccessed>17</b:DayAccessed>
    <b:RefOrder>26</b:RefOrder>
  </b:Source>
  <b:Source>
    <b:Tag>Goo19</b:Tag>
    <b:SourceType>InternetSite</b:SourceType>
    <b:Guid>{E4057C12-7838-449F-B521-1C2DEDC245A6}</b:Guid>
    <b:Author>
      <b:Author>
        <b:Corporate>Google</b:Corporate>
      </b:Author>
    </b:Author>
    <b:Title>Java Style Guide</b:Title>
    <b:URL>https://google.github.io/styleguide/javaguide.html</b:URL>
    <b:YearAccessed>2019</b:YearAccessed>
    <b:MonthAccessed>04</b:MonthAccessed>
    <b:DayAccessed>17</b:DayAccessed>
    <b:RefOrder>27</b:RefOrder>
  </b:Source>
  <b:Source>
    <b:Tag>Car18</b:Tag>
    <b:SourceType>InternetSite</b:SourceType>
    <b:Guid>{31ACA1FD-805D-4228-8033-4B4AFEC73016}</b:Guid>
    <b:Author>
      <b:Author>
        <b:NameList>
          <b:Person>
            <b:Last>Carl Benedikt Frey</b:Last>
            <b:First>Michael</b:First>
            <b:Middle>Osborne</b:Middle>
          </b:Person>
        </b:NameList>
      </b:Author>
    </b:Author>
    <b:Title>Automation and the future of work - understanding the numbers</b:Title>
    <b:InternetSiteTitle>Oxford Martin</b:InternetSiteTitle>
    <b:Year>2018</b:Year>
    <b:Month>04</b:Month>
    <b:Day>13</b:Day>
    <b:URL>https://www.oxfordmartin.ox.ac.uk/opinion/view/404/</b:URL>
    <b:YearAccessed>2019</b:YearAccessed>
    <b:MonthAccessed>04</b:MonthAccessed>
    <b:DayAccessed>23</b:DayAccessed>
    <b:RefOrder>28</b:RefOrder>
  </b:Source>
  <b:Source>
    <b:Tag>Cen18</b:Tag>
    <b:SourceType>Report</b:SourceType>
    <b:Guid>{89659075-F333-4FE6-A523-65E36763EA2D}</b:Guid>
    <b:Title>The Future of Jobs Report</b:Title>
    <b:Year>2018</b:Year>
    <b:Author>
      <b:Author>
        <b:Corporate>Centre for the New Economy and Society</b:Corporate>
      </b:Author>
    </b:Author>
    <b:Publisher>World Economic Forum</b:Publisher>
    <b:City>Switzerland</b:City>
    <b:YearAccessed>2019</b:YearAccessed>
    <b:MonthAccessed>04</b:MonthAccessed>
    <b:DayAccessed>23</b:DayAccessed>
    <b:RefOrder>29</b:RefOrder>
  </b:Source>
  <b:Source>
    <b:Tag>PLC</b:Tag>
    <b:SourceType>InternetSite</b:SourceType>
    <b:Guid>{15DB965C-7821-414C-BF62-C94D22A513C3}</b:Guid>
    <b:Title>Modbus PLC Simulator</b:Title>
    <b:Author>
      <b:Author>
        <b:Corporate>PLC Simulator</b:Corporate>
      </b:Author>
    </b:Author>
    <b:URL>http://www.plcsimulator.org/Home</b:URL>
    <b:RefOrder>17</b:RefOrder>
  </b:Source>
  <b:Source>
    <b:Tag>UR1</b:Tag>
    <b:SourceType>InternetSite</b:SourceType>
    <b:Guid>{6002C995-7A43-4848-8241-4C22DF6374F7}</b:Guid>
    <b:Author>
      <b:Author>
        <b:Corporate>Universal Robots</b:Corporate>
      </b:Author>
    </b:Author>
    <b:Title>MyFirstURCap - Creating a new URCap Project</b:Title>
    <b:InternetSiteTitle>Universal Robots+</b:InternetSiteTitle>
    <b:URL>https://plus.universal-robots.com/getting-started/myfirsturcap-creating-a-new-urcap-project/</b:URL>
    <b:Year>2019</b:Year>
    <b:RefOrder>11</b:RefOrder>
  </b:Source>
  <b:Source>
    <b:Tag>Uni16</b:Tag>
    <b:SourceType>ElectronicSource</b:SourceType>
    <b:Guid>{35E5A773-8D80-4C00-BDF8-8986D48F8D31}</b:Guid>
    <b:Title>The URScript Programming Language</b:Title>
    <b:Year>2016</b:Year>
    <b:Month>4</b:Month>
    <b:Day>15</b:Day>
    <b:URL>https://s3-eu-west-1.amazonaws.com/ur-support-site/18383/scriptmanual_en_1.3.pdf</b:URL>
    <b:Author>
      <b:Author>
        <b:Corporate>Universal Robots</b:Corporate>
      </b:Author>
    </b:Author>
    <b:RefOrder>13</b:RefOrder>
  </b:Source>
  <b:Source>
    <b:Tag>Uni19</b:Tag>
    <b:SourceType>InternetSite</b:SourceType>
    <b:Guid>{6603C4D8-0AA4-49DD-A334-519EDBE4346E}</b:Guid>
    <b:Title>Universal Robots Homepage</b:Title>
    <b:Year>2019</b:Year>
    <b:Author>
      <b:Author>
        <b:Corporate>Universal Robots</b:Corporate>
      </b:Author>
    </b:Author>
    <b:InternetSiteTitle>Website van Universal Robots</b:InternetSiteTitle>
    <b:URL>https://www.universal-robots.com/</b:URL>
    <b:RefOrder>3</b:RefOrder>
  </b:Source>
  <b:Source>
    <b:Tag>Uni183</b:Tag>
    <b:SourceType>DocumentFromInternetSite</b:SourceType>
    <b:Guid>{95DF1A1E-77A2-4E08-A8C4-59D8583D8D0D}</b:Guid>
    <b:Title>PolyScope Manual</b:Title>
    <b:InternetSiteTitle>UR Download Support Site</b:InternetSiteTitle>
    <b:Year>2018</b:Year>
    <b:Month>8</b:Month>
    <b:Day>22</b:Day>
    <b:URL>https://www.universal-robots.com/download/?option=44015#section44004</b:URL>
    <b:Author>
      <b:Author>
        <b:Corporate>Universal Robots</b:Corporate>
      </b:Author>
    </b:Author>
    <b:Version>5.1.0</b:Version>
    <b:RefOrder>4</b:RefOrder>
  </b:Source>
  <b:Source>
    <b:Tag>Uni2</b:Tag>
    <b:SourceType>DocumentFromInternetSite</b:SourceType>
    <b:Guid>{DCD4AE28-4937-4E12-BFDF-5BE499230C94}</b:Guid>
    <b:Title>Principle of URCaps intigration</b:Title>
    <b:URL>https://plus.universal-robots.com/getting-started/principle-of-urcaps-integration-in-polyscope/</b:URL>
    <b:Author>
      <b:Author>
        <b:Corporate>Universal Robots</b:Corporate>
      </b:Author>
    </b:Author>
    <b:YearAccessed>2019</b:YearAccessed>
    <b:MonthAccessed>04</b:MonthAccessed>
    <b:DayAccessed>16</b:DayAccessed>
    <b:InternetSiteTitle>Universal Robots</b:InternetSiteTitle>
    <b:Year>2018</b:Year>
    <b:Month>10</b:Month>
    <b:Day>1</b:Day>
    <b:RefOrder>6</b:RefOrder>
  </b:Source>
  <b:Source>
    <b:Tag>Fes19</b:Tag>
    <b:SourceType>DocumentFromInternetSite</b:SourceType>
    <b:Guid>{84F573F8-2FC3-45C8-996D-DEEC31AA4A0E}</b:Guid>
    <b:Title>Support Portal</b:Title>
    <b:Author>
      <b:Author>
        <b:Corporate>Festo</b:Corporate>
      </b:Author>
    </b:Author>
    <b:InternetSiteTitle>Festo</b:InternetSiteTitle>
    <b:URL>https://www.festo.com/net/SupportPortal/Files/428408/CMMP-AS-M3_M0-C-HP_2015-12b_8046788g1.pdf</b:URL>
    <b:YearAccessed>2019</b:YearAccessed>
    <b:MonthAccessed>04</b:MonthAccessed>
    <b:DayAccessed>16</b:DayAccessed>
    <b:Version>Version 1512b</b:Version>
    <b:Year>2016</b:Year>
    <b:Month>1</b:Month>
    <b:Day>22</b:Day>
    <b:RefOrder>7</b:RefOrder>
  </b:Source>
  <b:Source>
    <b:Tag>Mod19</b:Tag>
    <b:SourceType>InternetSite</b:SourceType>
    <b:Guid>{DCA91CD8-D27F-4269-9DF5-31A83F35BFEC}</b:Guid>
    <b:Title>Modbus Organization Homepage</b:Title>
    <b:InternetSiteTitle>Modbus</b:InternetSiteTitle>
    <b:Year>2019</b:Year>
    <b:Author>
      <b:Author>
        <b:Corporate>Modbus Organization</b:Corporate>
      </b:Author>
    </b:Author>
    <b:RefOrder>8</b:RefOrder>
  </b:Source>
  <b:Source>
    <b:Tag>Fes16</b:Tag>
    <b:SourceType>DocumentFromInternetSite</b:SourceType>
    <b:Guid>{F6093894-3D2B-4130-B7CE-378A4D380B74}</b:Guid>
    <b:Title>FCT Festo</b:Title>
    <b:InternetSiteTitle>Festo</b:InternetSiteTitle>
    <b:Year>2016</b:Year>
    <b:Month>5</b:Month>
    <b:Day>24</b:Day>
    <b:URL>https://www.festo.com/cms/nl-be_be/21506.htm</b:URL>
    <b:Author>
      <b:Author>
        <b:Corporate>Festo Group</b:Corporate>
      </b:Author>
    </b:Author>
    <b:RefOrder>9</b:RefOrder>
  </b:Source>
  <b:Source>
    <b:Tag>Uni191</b:Tag>
    <b:SourceType>InternetSite</b:SourceType>
    <b:Guid>{EF7A8239-C868-487D-9F60-DEF31EE78A2D}</b:Guid>
    <b:Title>/URCaps Starter Package</b:Title>
    <b:InternetSiteTitle>Universal Robots+</b:InternetSiteTitle>
    <b:Year>2019</b:Year>
    <b:URL>https://plus.universal-robots.com/download-center/urcaps-starter-package/</b:URL>
    <b:Author>
      <b:Author>
        <b:Corporate>Universal Robots+</b:Corporate>
      </b:Author>
    </b:Author>
    <b:RefOrder>10</b:RefOrder>
  </b:Source>
  <b:Source>
    <b:Tag>Mvn19</b:Tag>
    <b:SourceType>InternetSite</b:SourceType>
    <b:Guid>{907DAB5D-8217-46ED-88ED-86A489B5E19B}</b:Guid>
    <b:Author>
      <b:Author>
        <b:Corporate>The Apache Software Foundation</b:Corporate>
      </b:Author>
    </b:Author>
    <b:Title>Maven, Introduction to Pom</b:Title>
    <b:InternetSiteTitle>Apache Maven Project</b:InternetSiteTitle>
    <b:Year>2019</b:Year>
    <b:URL>https://maven.apache.org/guides/introduction/introduction-to-the-pom.html</b:URL>
    <b:RefOrder>16</b:RefOrder>
  </b:Source>
</b:Sources>
</file>

<file path=customXml/itemProps1.xml><?xml version="1.0" encoding="utf-8"?>
<ds:datastoreItem xmlns:ds="http://schemas.openxmlformats.org/officeDocument/2006/customXml" ds:itemID="{79202794-9C6F-48CD-8497-6A1F684BA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Eindverslag_MatthijsVos_V0.1</Template>
  <TotalTime>81</TotalTime>
  <Pages>74</Pages>
  <Words>16311</Words>
  <Characters>92976</Characters>
  <Application>Microsoft Office Word</Application>
  <DocSecurity>0</DocSecurity>
  <Lines>774</Lines>
  <Paragraphs>218</Paragraphs>
  <ScaleCrop>false</ScaleCrop>
  <HeadingPairs>
    <vt:vector size="2" baseType="variant">
      <vt:variant>
        <vt:lpstr>Titel</vt:lpstr>
      </vt:variant>
      <vt:variant>
        <vt:i4>1</vt:i4>
      </vt:variant>
    </vt:vector>
  </HeadingPairs>
  <TitlesOfParts>
    <vt:vector size="1" baseType="lpstr">
      <vt:lpstr>MOTORS, CAPS EN ROCK’N ROLL</vt:lpstr>
    </vt:vector>
  </TitlesOfParts>
  <Company/>
  <LinksUpToDate>false</LinksUpToDate>
  <CharactersWithSpaces>109069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MOTORS, CAPS EN ROCK’N ROLL</dc:title>
  <dc:subject>MOTORS CAPS EN ROCK’N ROLL</dc:subject>
  <dc:creator>Matthijs Vos</dc:creator>
  <cp:keywords/>
  <dc:description/>
  <cp:lastModifiedBy>Matthijs Vos</cp:lastModifiedBy>
  <cp:revision>4</cp:revision>
  <dcterms:created xsi:type="dcterms:W3CDTF">2019-10-30T14:06:00Z</dcterms:created>
  <dcterms:modified xsi:type="dcterms:W3CDTF">2019-11-04T16:38:00Z</dcterms:modified>
</cp:coreProperties>
</file>