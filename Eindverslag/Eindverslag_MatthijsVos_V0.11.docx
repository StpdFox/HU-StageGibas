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A5A5A" w:themeColor="text1" w:themeTint="A5"/>
          <w:spacing w:val="10"/>
        </w:rPr>
        <w:id w:val="-640353572"/>
        <w:docPartObj>
          <w:docPartGallery w:val="Cover Pages"/>
          <w:docPartUnique/>
        </w:docPartObj>
      </w:sdtPr>
      <w:sdtContent>
        <w:p w14:paraId="79EF227A" w14:textId="77777777" w:rsidR="00A60D96" w:rsidRDefault="00A60D96"/>
        <w:p w14:paraId="660A9269" w14:textId="77777777" w:rsidR="00A60D96" w:rsidRDefault="00A60D96"/>
        <w:p w14:paraId="3E9FBC28" w14:textId="77777777" w:rsidR="00A60D96" w:rsidRDefault="00A60D96"/>
        <w:p w14:paraId="11022798" w14:textId="77777777" w:rsidR="00A60D96" w:rsidRDefault="00A60D96"/>
        <w:bookmarkStart w:id="0" w:name="_Toc22738732"/>
        <w:p w14:paraId="1AB5BCA0" w14:textId="06DD4FEB" w:rsidR="00A60D96" w:rsidRPr="0090753A" w:rsidRDefault="0090753A" w:rsidP="0090753A">
          <w:pPr>
            <w:pStyle w:val="Titel"/>
            <w:rPr>
              <w:rStyle w:val="TitelChar"/>
              <w:sz w:val="96"/>
              <w:szCs w:val="96"/>
              <w:lang w:val="en-GB"/>
            </w:rPr>
          </w:pPr>
          <w:sdt>
            <w:sdtPr>
              <w:rPr>
                <w:rStyle w:val="Kop1Char"/>
                <w:b w:val="0"/>
                <w:bCs w:val="0"/>
                <w:smallCaps w:val="0"/>
                <w:sz w:val="56"/>
                <w:szCs w:val="56"/>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90753A">
                <w:rPr>
                  <w:rStyle w:val="Kop1Char"/>
                  <w:b w:val="0"/>
                  <w:bCs w:val="0"/>
                  <w:smallCaps w:val="0"/>
                  <w:sz w:val="56"/>
                  <w:szCs w:val="56"/>
                  <w:lang w:val="en-GB"/>
                </w:rPr>
                <w:t>MOTORS, CAPS EN ROCK’N ROLL</w:t>
              </w:r>
            </w:sdtContent>
          </w:sdt>
          <w:bookmarkEnd w:id="0"/>
        </w:p>
        <w:p w14:paraId="53C0A22C" w14:textId="5000EB0D" w:rsidR="00A60D96" w:rsidRPr="00D93497" w:rsidRDefault="00FF07C9" w:rsidP="00FF07C9">
          <w:pPr>
            <w:pStyle w:val="Ondertitel"/>
          </w:pPr>
          <w:r>
            <w:rPr>
              <w:noProof/>
            </w:rPr>
            <w:drawing>
              <wp:anchor distT="0" distB="0" distL="114300" distR="114300" simplePos="0" relativeHeight="251661312" behindDoc="1" locked="0" layoutInCell="1" allowOverlap="1" wp14:anchorId="74E46A97" wp14:editId="79DA2AEC">
                <wp:simplePos x="0" y="0"/>
                <wp:positionH relativeFrom="margin">
                  <wp:align>right</wp:align>
                </wp:positionH>
                <wp:positionV relativeFrom="paragraph">
                  <wp:posOffset>5016500</wp:posOffset>
                </wp:positionV>
                <wp:extent cx="790575" cy="790575"/>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a:graphicData>
                </a:graphic>
              </wp:anchor>
            </w:drawing>
          </w:r>
          <w:r>
            <w:rPr>
              <w:noProof/>
              <w:color w:val="4472C4" w:themeColor="accent1"/>
            </w:rPr>
            <mc:AlternateContent>
              <mc:Choice Requires="wps">
                <w:drawing>
                  <wp:anchor distT="0" distB="0" distL="114300" distR="114300" simplePos="0" relativeHeight="251659264" behindDoc="0" locked="0" layoutInCell="1" allowOverlap="1" wp14:anchorId="41AD9A8B" wp14:editId="3C0E953F">
                    <wp:simplePos x="0" y="0"/>
                    <wp:positionH relativeFrom="margin">
                      <wp:align>left</wp:align>
                    </wp:positionH>
                    <wp:positionV relativeFrom="margin">
                      <wp:align>bottom</wp:align>
                    </wp:positionV>
                    <wp:extent cx="5019675" cy="891540"/>
                    <wp:effectExtent l="0" t="0" r="9525" b="3810"/>
                    <wp:wrapNone/>
                    <wp:docPr id="142" name="Tekstvak 142"/>
                    <wp:cNvGraphicFramePr/>
                    <a:graphic xmlns:a="http://schemas.openxmlformats.org/drawingml/2006/main">
                      <a:graphicData uri="http://schemas.microsoft.com/office/word/2010/wordprocessingShape">
                        <wps:wsp>
                          <wps:cNvSpPr txBox="1"/>
                          <wps:spPr>
                            <a:xfrm>
                              <a:off x="0" y="0"/>
                              <a:ext cx="5019675" cy="89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423D7" w14:textId="77777777" w:rsidR="0090753A" w:rsidRPr="00E53D8D" w:rsidRDefault="0090753A"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90753A" w:rsidRPr="00E53D8D" w:rsidRDefault="0090753A" w:rsidP="00FF07C9">
                                <w:pPr>
                                  <w:pStyle w:val="Ondertitel"/>
                                </w:pPr>
                                <w:r>
                                  <w:t>Stagedocent:</w:t>
                                </w:r>
                                <w:r w:rsidRPr="00E53D8D">
                                  <w:tab/>
                                </w:r>
                                <w:r>
                                  <w:tab/>
                                </w:r>
                                <w:r w:rsidRPr="00E53D8D">
                                  <w:t>Jorn Bunk</w:t>
                                </w:r>
                              </w:p>
                              <w:p w14:paraId="0AD26EAD" w14:textId="77777777" w:rsidR="0090753A" w:rsidRDefault="0090753A" w:rsidP="00FF07C9">
                                <w:pPr>
                                  <w:pStyle w:val="Ondertitel"/>
                                </w:pPr>
                                <w:r>
                                  <w:t>Stagebegeleider:</w:t>
                                </w:r>
                                <w:r>
                                  <w:tab/>
                                  <w:t>Sjoerd Radstok</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D9A8B" id="_x0000_t202" coordsize="21600,21600" o:spt="202" path="m,l,21600r21600,l21600,xe">
                    <v:stroke joinstyle="miter"/>
                    <v:path gradientshapeok="t" o:connecttype="rect"/>
                  </v:shapetype>
                  <v:shape id="Tekstvak 142" o:spid="_x0000_s1026" type="#_x0000_t202" style="position:absolute;margin-left:0;margin-top:0;width:395.25pt;height:70.2pt;z-index:25165926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" filled="f" stroked="f" strokeweight=".5pt">
                    <v:textbox inset="0,0,0,0">
                      <w:txbxContent>
                        <w:p w14:paraId="0B3423D7" w14:textId="77777777" w:rsidR="0090753A" w:rsidRPr="00E53D8D" w:rsidRDefault="0090753A"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90753A" w:rsidRPr="00E53D8D" w:rsidRDefault="0090753A" w:rsidP="00FF07C9">
                          <w:pPr>
                            <w:pStyle w:val="Ondertitel"/>
                          </w:pPr>
                          <w:r>
                            <w:t>Stagedocent:</w:t>
                          </w:r>
                          <w:r w:rsidRPr="00E53D8D">
                            <w:tab/>
                          </w:r>
                          <w:r>
                            <w:tab/>
                          </w:r>
                          <w:r w:rsidRPr="00E53D8D">
                            <w:t>Jorn Bunk</w:t>
                          </w:r>
                        </w:p>
                        <w:p w14:paraId="0AD26EAD" w14:textId="77777777" w:rsidR="0090753A" w:rsidRDefault="0090753A" w:rsidP="00FF07C9">
                          <w:pPr>
                            <w:pStyle w:val="Ondertitel"/>
                          </w:pPr>
                          <w:r>
                            <w:t>Stagebegeleider:</w:t>
                          </w:r>
                          <w:r>
                            <w:tab/>
                            <w:t>Sjoerd Radstok</w:t>
                          </w:r>
                        </w:p>
                      </w:txbxContent>
                    </v:textbox>
                    <w10:wrap anchorx="margin" anchory="margin"/>
                  </v:shape>
                </w:pict>
              </mc:Fallback>
            </mc:AlternateContent>
          </w:r>
          <w:r w:rsidR="00A60D96" w:rsidRPr="0090753A">
            <w:rPr>
              <w:lang w:val="en-GB"/>
            </w:rPr>
            <w:t xml:space="preserve"> </w:t>
          </w:r>
          <w:r w:rsidR="00A60D96" w:rsidRPr="00FF07C9">
            <w:t xml:space="preserve">Versie </w:t>
          </w:r>
          <w:r w:rsidR="00E05686">
            <w:t>0.</w:t>
          </w:r>
          <w:r w:rsidR="00FA2C84">
            <w:t>1</w:t>
          </w:r>
          <w:r w:rsidR="00296C06">
            <w:t>1</w:t>
          </w:r>
          <w:bookmarkStart w:id="1" w:name="_GoBack"/>
          <w:bookmarkEnd w:id="1"/>
          <w:r w:rsidR="00A60D96" w:rsidRPr="00FF07C9">
            <w:br w:type="page"/>
          </w:r>
        </w:p>
      </w:sdtContent>
    </w:sdt>
    <w:p w14:paraId="201A6620" w14:textId="77777777" w:rsidR="00EC106D" w:rsidRDefault="00FF07C9" w:rsidP="00FF07C9">
      <w:pPr>
        <w:pStyle w:val="Kop1"/>
      </w:pPr>
      <w:bookmarkStart w:id="2" w:name="_Toc22738733"/>
      <w:r>
        <w:lastRenderedPageBreak/>
        <w:t>Managementsamenvatting</w:t>
      </w:r>
      <w:bookmarkEnd w:id="2"/>
    </w:p>
    <w:p w14:paraId="586D0C2A" w14:textId="77777777" w:rsidR="00FF07C9" w:rsidRDefault="00FF07C9" w:rsidP="00FF07C9">
      <w:pPr>
        <w:pStyle w:val="Lijstalinea"/>
        <w:numPr>
          <w:ilvl w:val="0"/>
          <w:numId w:val="27"/>
        </w:numPr>
      </w:pPr>
      <w:r>
        <w:t>De samenvatting moet een op zichzelf staand onderdeel zijn</w:t>
      </w:r>
    </w:p>
    <w:p w14:paraId="6A7885E4" w14:textId="77777777" w:rsidR="00FF07C9" w:rsidRDefault="00FF07C9" w:rsidP="00FF07C9">
      <w:pPr>
        <w:pStyle w:val="Lijstalinea"/>
        <w:numPr>
          <w:ilvl w:val="0"/>
          <w:numId w:val="27"/>
        </w:numPr>
      </w:pPr>
      <w:r>
        <w:t>Ga er in de samenvatting niet vanuit dat de lezer bekend is met de rest van het rapport. Of omgekeerd</w:t>
      </w:r>
    </w:p>
    <w:p w14:paraId="2CB5657B" w14:textId="77777777" w:rsidR="00FF07C9" w:rsidRDefault="00FF07C9" w:rsidP="00FF07C9">
      <w:pPr>
        <w:pStyle w:val="Lijstalinea"/>
        <w:numPr>
          <w:ilvl w:val="0"/>
          <w:numId w:val="27"/>
        </w:numPr>
      </w:pPr>
      <w:r>
        <w:t>Richtlijn omvang: 1 a 1.5 A</w:t>
      </w:r>
    </w:p>
    <w:p w14:paraId="4602D781" w14:textId="77777777" w:rsidR="00C8340F" w:rsidRDefault="00C8340F" w:rsidP="00C8340F">
      <w:r>
        <w:br/>
      </w:r>
      <w:r>
        <w:br/>
      </w:r>
      <w:r>
        <w:br/>
      </w:r>
    </w:p>
    <w:p w14:paraId="76125610" w14:textId="77777777" w:rsidR="00C8340F" w:rsidRDefault="00C8340F">
      <w:r>
        <w:br w:type="page"/>
      </w:r>
    </w:p>
    <w:p w14:paraId="550732F3" w14:textId="521777CC" w:rsidR="0090753A" w:rsidRPr="0090753A" w:rsidRDefault="0090753A" w:rsidP="0090753A">
      <w:pPr>
        <w:rPr>
          <w:rFonts w:asciiTheme="majorHAnsi" w:hAnsiTheme="majorHAnsi" w:cstheme="majorHAnsi"/>
          <w:b/>
          <w:bCs/>
          <w:noProof/>
          <w:sz w:val="36"/>
          <w:szCs w:val="36"/>
          <w:lang w:val="en-GB" w:eastAsia="en-GB"/>
        </w:rPr>
      </w:pPr>
      <w:r w:rsidRPr="0090753A">
        <w:rPr>
          <w:rFonts w:asciiTheme="majorHAnsi" w:hAnsiTheme="majorHAnsi" w:cstheme="majorHAnsi"/>
          <w:b/>
          <w:bCs/>
          <w:sz w:val="36"/>
          <w:szCs w:val="36"/>
        </w:rPr>
        <w:lastRenderedPageBreak/>
        <w:t>Inhoudsopgave</w:t>
      </w:r>
      <w:r w:rsidRPr="0090753A">
        <w:rPr>
          <w:rFonts w:asciiTheme="majorHAnsi" w:hAnsiTheme="majorHAnsi" w:cstheme="majorHAnsi"/>
          <w:b/>
          <w:bCs/>
          <w:sz w:val="36"/>
          <w:szCs w:val="36"/>
        </w:rPr>
        <w:fldChar w:fldCharType="begin"/>
      </w:r>
      <w:r w:rsidRPr="0090753A">
        <w:rPr>
          <w:rFonts w:asciiTheme="majorHAnsi" w:hAnsiTheme="majorHAnsi" w:cstheme="majorHAnsi"/>
          <w:b/>
          <w:bCs/>
          <w:sz w:val="36"/>
          <w:szCs w:val="36"/>
        </w:rPr>
        <w:instrText xml:space="preserve"> TOC \h \z \t "Kop 1,1,Kop 2,2,Kop 3,3" </w:instrText>
      </w:r>
      <w:r w:rsidRPr="0090753A">
        <w:rPr>
          <w:rFonts w:asciiTheme="majorHAnsi" w:hAnsiTheme="majorHAnsi" w:cstheme="majorHAnsi"/>
          <w:b/>
          <w:bCs/>
          <w:sz w:val="36"/>
          <w:szCs w:val="36"/>
        </w:rPr>
        <w:fldChar w:fldCharType="separate"/>
      </w:r>
    </w:p>
    <w:p w14:paraId="103A86C5" w14:textId="0BA5F7B5" w:rsidR="0090753A" w:rsidRDefault="0090753A">
      <w:pPr>
        <w:pStyle w:val="Inhopg1"/>
        <w:tabs>
          <w:tab w:val="left" w:pos="440"/>
          <w:tab w:val="right" w:leader="dot" w:pos="9350"/>
        </w:tabs>
        <w:rPr>
          <w:noProof/>
          <w:lang w:val="en-GB" w:eastAsia="en-GB"/>
        </w:rPr>
      </w:pPr>
      <w:hyperlink w:anchor="_Toc22738733" w:history="1">
        <w:r w:rsidRPr="00975296">
          <w:rPr>
            <w:rStyle w:val="Hyperlink"/>
            <w:noProof/>
          </w:rPr>
          <w:t>1</w:t>
        </w:r>
        <w:r>
          <w:rPr>
            <w:noProof/>
            <w:lang w:val="en-GB" w:eastAsia="en-GB"/>
          </w:rPr>
          <w:tab/>
        </w:r>
        <w:r w:rsidRPr="00975296">
          <w:rPr>
            <w:rStyle w:val="Hyperlink"/>
            <w:noProof/>
          </w:rPr>
          <w:t>Managementsamenvatting</w:t>
        </w:r>
        <w:r>
          <w:rPr>
            <w:noProof/>
            <w:webHidden/>
          </w:rPr>
          <w:tab/>
        </w:r>
        <w:r>
          <w:rPr>
            <w:noProof/>
            <w:webHidden/>
          </w:rPr>
          <w:fldChar w:fldCharType="begin"/>
        </w:r>
        <w:r>
          <w:rPr>
            <w:noProof/>
            <w:webHidden/>
          </w:rPr>
          <w:instrText xml:space="preserve"> PAGEREF _Toc22738733 \h </w:instrText>
        </w:r>
        <w:r>
          <w:rPr>
            <w:noProof/>
            <w:webHidden/>
          </w:rPr>
        </w:r>
        <w:r>
          <w:rPr>
            <w:noProof/>
            <w:webHidden/>
          </w:rPr>
          <w:fldChar w:fldCharType="separate"/>
        </w:r>
        <w:r>
          <w:rPr>
            <w:noProof/>
            <w:webHidden/>
          </w:rPr>
          <w:t>1</w:t>
        </w:r>
        <w:r>
          <w:rPr>
            <w:noProof/>
            <w:webHidden/>
          </w:rPr>
          <w:fldChar w:fldCharType="end"/>
        </w:r>
      </w:hyperlink>
    </w:p>
    <w:p w14:paraId="3050FC06" w14:textId="726D26A6" w:rsidR="0090753A" w:rsidRDefault="0090753A">
      <w:pPr>
        <w:pStyle w:val="Inhopg1"/>
        <w:tabs>
          <w:tab w:val="left" w:pos="440"/>
          <w:tab w:val="right" w:leader="dot" w:pos="9350"/>
        </w:tabs>
        <w:rPr>
          <w:noProof/>
          <w:lang w:val="en-GB" w:eastAsia="en-GB"/>
        </w:rPr>
      </w:pPr>
      <w:hyperlink w:anchor="_Toc22738734" w:history="1">
        <w:r w:rsidRPr="00975296">
          <w:rPr>
            <w:rStyle w:val="Hyperlink"/>
            <w:noProof/>
          </w:rPr>
          <w:t>2</w:t>
        </w:r>
        <w:r>
          <w:rPr>
            <w:noProof/>
            <w:lang w:val="en-GB" w:eastAsia="en-GB"/>
          </w:rPr>
          <w:tab/>
        </w:r>
        <w:r w:rsidRPr="00975296">
          <w:rPr>
            <w:rStyle w:val="Hyperlink"/>
            <w:noProof/>
          </w:rPr>
          <w:t>Inleiding</w:t>
        </w:r>
        <w:r>
          <w:rPr>
            <w:noProof/>
            <w:webHidden/>
          </w:rPr>
          <w:tab/>
        </w:r>
        <w:r>
          <w:rPr>
            <w:noProof/>
            <w:webHidden/>
          </w:rPr>
          <w:fldChar w:fldCharType="begin"/>
        </w:r>
        <w:r>
          <w:rPr>
            <w:noProof/>
            <w:webHidden/>
          </w:rPr>
          <w:instrText xml:space="preserve"> PAGEREF _Toc22738734 \h </w:instrText>
        </w:r>
        <w:r>
          <w:rPr>
            <w:noProof/>
            <w:webHidden/>
          </w:rPr>
        </w:r>
        <w:r>
          <w:rPr>
            <w:noProof/>
            <w:webHidden/>
          </w:rPr>
          <w:fldChar w:fldCharType="separate"/>
        </w:r>
        <w:r>
          <w:rPr>
            <w:noProof/>
            <w:webHidden/>
          </w:rPr>
          <w:t>5</w:t>
        </w:r>
        <w:r>
          <w:rPr>
            <w:noProof/>
            <w:webHidden/>
          </w:rPr>
          <w:fldChar w:fldCharType="end"/>
        </w:r>
      </w:hyperlink>
    </w:p>
    <w:p w14:paraId="2DE13E75" w14:textId="5E64DD14" w:rsidR="0090753A" w:rsidRDefault="0090753A">
      <w:pPr>
        <w:pStyle w:val="Inhopg1"/>
        <w:tabs>
          <w:tab w:val="left" w:pos="440"/>
          <w:tab w:val="right" w:leader="dot" w:pos="9350"/>
        </w:tabs>
        <w:rPr>
          <w:noProof/>
          <w:lang w:val="en-GB" w:eastAsia="en-GB"/>
        </w:rPr>
      </w:pPr>
      <w:hyperlink w:anchor="_Toc22738735" w:history="1">
        <w:r w:rsidRPr="00975296">
          <w:rPr>
            <w:rStyle w:val="Hyperlink"/>
            <w:noProof/>
          </w:rPr>
          <w:t>3</w:t>
        </w:r>
        <w:r>
          <w:rPr>
            <w:noProof/>
            <w:lang w:val="en-GB" w:eastAsia="en-GB"/>
          </w:rPr>
          <w:tab/>
        </w:r>
        <w:r w:rsidRPr="00975296">
          <w:rPr>
            <w:rStyle w:val="Hyperlink"/>
            <w:noProof/>
          </w:rPr>
          <w:t>Organisatorische Context</w:t>
        </w:r>
        <w:r>
          <w:rPr>
            <w:noProof/>
            <w:webHidden/>
          </w:rPr>
          <w:tab/>
        </w:r>
        <w:r>
          <w:rPr>
            <w:noProof/>
            <w:webHidden/>
          </w:rPr>
          <w:fldChar w:fldCharType="begin"/>
        </w:r>
        <w:r>
          <w:rPr>
            <w:noProof/>
            <w:webHidden/>
          </w:rPr>
          <w:instrText xml:space="preserve"> PAGEREF _Toc22738735 \h </w:instrText>
        </w:r>
        <w:r>
          <w:rPr>
            <w:noProof/>
            <w:webHidden/>
          </w:rPr>
        </w:r>
        <w:r>
          <w:rPr>
            <w:noProof/>
            <w:webHidden/>
          </w:rPr>
          <w:fldChar w:fldCharType="separate"/>
        </w:r>
        <w:r>
          <w:rPr>
            <w:noProof/>
            <w:webHidden/>
          </w:rPr>
          <w:t>6</w:t>
        </w:r>
        <w:r>
          <w:rPr>
            <w:noProof/>
            <w:webHidden/>
          </w:rPr>
          <w:fldChar w:fldCharType="end"/>
        </w:r>
      </w:hyperlink>
    </w:p>
    <w:p w14:paraId="3525E4E6" w14:textId="42464D44" w:rsidR="0090753A" w:rsidRDefault="0090753A">
      <w:pPr>
        <w:pStyle w:val="Inhopg2"/>
        <w:tabs>
          <w:tab w:val="left" w:pos="880"/>
          <w:tab w:val="right" w:leader="dot" w:pos="9350"/>
        </w:tabs>
        <w:rPr>
          <w:noProof/>
          <w:lang w:val="en-GB" w:eastAsia="en-GB"/>
        </w:rPr>
      </w:pPr>
      <w:hyperlink w:anchor="_Toc22738736" w:history="1">
        <w:r w:rsidRPr="00975296">
          <w:rPr>
            <w:rStyle w:val="Hyperlink"/>
            <w:noProof/>
            <w14:scene3d>
              <w14:camera w14:prst="orthographicFront"/>
              <w14:lightRig w14:rig="threePt" w14:dir="t">
                <w14:rot w14:lat="0" w14:lon="0" w14:rev="0"/>
              </w14:lightRig>
            </w14:scene3d>
          </w:rPr>
          <w:t>3.1</w:t>
        </w:r>
        <w:r>
          <w:rPr>
            <w:noProof/>
            <w:lang w:val="en-GB" w:eastAsia="en-GB"/>
          </w:rPr>
          <w:tab/>
        </w:r>
        <w:r w:rsidRPr="00975296">
          <w:rPr>
            <w:rStyle w:val="Hyperlink"/>
            <w:noProof/>
          </w:rPr>
          <w:t>Gibas Automation</w:t>
        </w:r>
        <w:r>
          <w:rPr>
            <w:noProof/>
            <w:webHidden/>
          </w:rPr>
          <w:tab/>
        </w:r>
        <w:r>
          <w:rPr>
            <w:noProof/>
            <w:webHidden/>
          </w:rPr>
          <w:fldChar w:fldCharType="begin"/>
        </w:r>
        <w:r>
          <w:rPr>
            <w:noProof/>
            <w:webHidden/>
          </w:rPr>
          <w:instrText xml:space="preserve"> PAGEREF _Toc22738736 \h </w:instrText>
        </w:r>
        <w:r>
          <w:rPr>
            <w:noProof/>
            <w:webHidden/>
          </w:rPr>
        </w:r>
        <w:r>
          <w:rPr>
            <w:noProof/>
            <w:webHidden/>
          </w:rPr>
          <w:fldChar w:fldCharType="separate"/>
        </w:r>
        <w:r>
          <w:rPr>
            <w:noProof/>
            <w:webHidden/>
          </w:rPr>
          <w:t>7</w:t>
        </w:r>
        <w:r>
          <w:rPr>
            <w:noProof/>
            <w:webHidden/>
          </w:rPr>
          <w:fldChar w:fldCharType="end"/>
        </w:r>
      </w:hyperlink>
    </w:p>
    <w:p w14:paraId="09CB0F98" w14:textId="3E2ABE25" w:rsidR="0090753A" w:rsidRDefault="0090753A">
      <w:pPr>
        <w:pStyle w:val="Inhopg2"/>
        <w:tabs>
          <w:tab w:val="left" w:pos="880"/>
          <w:tab w:val="right" w:leader="dot" w:pos="9350"/>
        </w:tabs>
        <w:rPr>
          <w:noProof/>
          <w:lang w:val="en-GB" w:eastAsia="en-GB"/>
        </w:rPr>
      </w:pPr>
      <w:hyperlink w:anchor="_Toc22738737" w:history="1">
        <w:r w:rsidRPr="00975296">
          <w:rPr>
            <w:rStyle w:val="Hyperlink"/>
            <w:noProof/>
            <w14:scene3d>
              <w14:camera w14:prst="orthographicFront"/>
              <w14:lightRig w14:rig="threePt" w14:dir="t">
                <w14:rot w14:lat="0" w14:lon="0" w14:rev="0"/>
              </w14:lightRig>
            </w14:scene3d>
          </w:rPr>
          <w:t>3.2</w:t>
        </w:r>
        <w:r>
          <w:rPr>
            <w:noProof/>
            <w:lang w:val="en-GB" w:eastAsia="en-GB"/>
          </w:rPr>
          <w:tab/>
        </w:r>
        <w:r w:rsidRPr="00975296">
          <w:rPr>
            <w:rStyle w:val="Hyperlink"/>
            <w:noProof/>
          </w:rPr>
          <w:t>Bedrijfs- en Informatiesystemen</w:t>
        </w:r>
        <w:r>
          <w:rPr>
            <w:noProof/>
            <w:webHidden/>
          </w:rPr>
          <w:tab/>
        </w:r>
        <w:r>
          <w:rPr>
            <w:noProof/>
            <w:webHidden/>
          </w:rPr>
          <w:fldChar w:fldCharType="begin"/>
        </w:r>
        <w:r>
          <w:rPr>
            <w:noProof/>
            <w:webHidden/>
          </w:rPr>
          <w:instrText xml:space="preserve"> PAGEREF _Toc22738737 \h </w:instrText>
        </w:r>
        <w:r>
          <w:rPr>
            <w:noProof/>
            <w:webHidden/>
          </w:rPr>
        </w:r>
        <w:r>
          <w:rPr>
            <w:noProof/>
            <w:webHidden/>
          </w:rPr>
          <w:fldChar w:fldCharType="separate"/>
        </w:r>
        <w:r>
          <w:rPr>
            <w:noProof/>
            <w:webHidden/>
          </w:rPr>
          <w:t>7</w:t>
        </w:r>
        <w:r>
          <w:rPr>
            <w:noProof/>
            <w:webHidden/>
          </w:rPr>
          <w:fldChar w:fldCharType="end"/>
        </w:r>
      </w:hyperlink>
    </w:p>
    <w:p w14:paraId="4E21EAFF" w14:textId="4DCA019C" w:rsidR="0090753A" w:rsidRDefault="0090753A">
      <w:pPr>
        <w:pStyle w:val="Inhopg3"/>
        <w:tabs>
          <w:tab w:val="left" w:pos="1320"/>
          <w:tab w:val="right" w:leader="dot" w:pos="9350"/>
        </w:tabs>
        <w:rPr>
          <w:noProof/>
          <w:lang w:val="en-GB" w:eastAsia="en-GB"/>
        </w:rPr>
      </w:pPr>
      <w:hyperlink w:anchor="_Toc22738738" w:history="1">
        <w:r w:rsidRPr="00975296">
          <w:rPr>
            <w:rStyle w:val="Hyperlink"/>
            <w:noProof/>
          </w:rPr>
          <w:t>3.2.1</w:t>
        </w:r>
        <w:r>
          <w:rPr>
            <w:noProof/>
            <w:lang w:val="en-GB" w:eastAsia="en-GB"/>
          </w:rPr>
          <w:tab/>
        </w:r>
        <w:r w:rsidRPr="00975296">
          <w:rPr>
            <w:rStyle w:val="Hyperlink"/>
            <w:noProof/>
          </w:rPr>
          <w:t>Universal Robots</w:t>
        </w:r>
        <w:r>
          <w:rPr>
            <w:noProof/>
            <w:webHidden/>
          </w:rPr>
          <w:tab/>
        </w:r>
        <w:r>
          <w:rPr>
            <w:noProof/>
            <w:webHidden/>
          </w:rPr>
          <w:fldChar w:fldCharType="begin"/>
        </w:r>
        <w:r>
          <w:rPr>
            <w:noProof/>
            <w:webHidden/>
          </w:rPr>
          <w:instrText xml:space="preserve"> PAGEREF _Toc22738738 \h </w:instrText>
        </w:r>
        <w:r>
          <w:rPr>
            <w:noProof/>
            <w:webHidden/>
          </w:rPr>
        </w:r>
        <w:r>
          <w:rPr>
            <w:noProof/>
            <w:webHidden/>
          </w:rPr>
          <w:fldChar w:fldCharType="separate"/>
        </w:r>
        <w:r>
          <w:rPr>
            <w:noProof/>
            <w:webHidden/>
          </w:rPr>
          <w:t>7</w:t>
        </w:r>
        <w:r>
          <w:rPr>
            <w:noProof/>
            <w:webHidden/>
          </w:rPr>
          <w:fldChar w:fldCharType="end"/>
        </w:r>
      </w:hyperlink>
    </w:p>
    <w:p w14:paraId="06411BFF" w14:textId="4D79AB8C" w:rsidR="0090753A" w:rsidRDefault="0090753A">
      <w:pPr>
        <w:pStyle w:val="Inhopg3"/>
        <w:tabs>
          <w:tab w:val="left" w:pos="1320"/>
          <w:tab w:val="right" w:leader="dot" w:pos="9350"/>
        </w:tabs>
        <w:rPr>
          <w:noProof/>
          <w:lang w:val="en-GB" w:eastAsia="en-GB"/>
        </w:rPr>
      </w:pPr>
      <w:hyperlink w:anchor="_Toc22738739" w:history="1">
        <w:r w:rsidRPr="00975296">
          <w:rPr>
            <w:rStyle w:val="Hyperlink"/>
            <w:noProof/>
          </w:rPr>
          <w:t>3.2.2</w:t>
        </w:r>
        <w:r>
          <w:rPr>
            <w:noProof/>
            <w:lang w:val="en-GB" w:eastAsia="en-GB"/>
          </w:rPr>
          <w:tab/>
        </w:r>
        <w:r w:rsidRPr="00975296">
          <w:rPr>
            <w:rStyle w:val="Hyperlink"/>
            <w:noProof/>
          </w:rPr>
          <w:t>Festo Drive</w:t>
        </w:r>
        <w:r>
          <w:rPr>
            <w:noProof/>
            <w:webHidden/>
          </w:rPr>
          <w:tab/>
        </w:r>
        <w:r>
          <w:rPr>
            <w:noProof/>
            <w:webHidden/>
          </w:rPr>
          <w:fldChar w:fldCharType="begin"/>
        </w:r>
        <w:r>
          <w:rPr>
            <w:noProof/>
            <w:webHidden/>
          </w:rPr>
          <w:instrText xml:space="preserve"> PAGEREF _Toc22738739 \h </w:instrText>
        </w:r>
        <w:r>
          <w:rPr>
            <w:noProof/>
            <w:webHidden/>
          </w:rPr>
        </w:r>
        <w:r>
          <w:rPr>
            <w:noProof/>
            <w:webHidden/>
          </w:rPr>
          <w:fldChar w:fldCharType="separate"/>
        </w:r>
        <w:r>
          <w:rPr>
            <w:noProof/>
            <w:webHidden/>
          </w:rPr>
          <w:t>7</w:t>
        </w:r>
        <w:r>
          <w:rPr>
            <w:noProof/>
            <w:webHidden/>
          </w:rPr>
          <w:fldChar w:fldCharType="end"/>
        </w:r>
      </w:hyperlink>
    </w:p>
    <w:p w14:paraId="0ADBB392" w14:textId="37261D6B" w:rsidR="0090753A" w:rsidRDefault="0090753A">
      <w:pPr>
        <w:pStyle w:val="Inhopg2"/>
        <w:tabs>
          <w:tab w:val="left" w:pos="880"/>
          <w:tab w:val="right" w:leader="dot" w:pos="9350"/>
        </w:tabs>
        <w:rPr>
          <w:noProof/>
          <w:lang w:val="en-GB" w:eastAsia="en-GB"/>
        </w:rPr>
      </w:pPr>
      <w:hyperlink w:anchor="_Toc22738740" w:history="1">
        <w:r w:rsidRPr="00975296">
          <w:rPr>
            <w:rStyle w:val="Hyperlink"/>
            <w:noProof/>
            <w14:scene3d>
              <w14:camera w14:prst="orthographicFront"/>
              <w14:lightRig w14:rig="threePt" w14:dir="t">
                <w14:rot w14:lat="0" w14:lon="0" w14:rev="0"/>
              </w14:lightRig>
            </w14:scene3d>
          </w:rPr>
          <w:t>3.3</w:t>
        </w:r>
        <w:r>
          <w:rPr>
            <w:noProof/>
            <w:lang w:val="en-GB" w:eastAsia="en-GB"/>
          </w:rPr>
          <w:tab/>
        </w:r>
        <w:r w:rsidRPr="00975296">
          <w:rPr>
            <w:rStyle w:val="Hyperlink"/>
            <w:noProof/>
          </w:rPr>
          <w:t>Bedrijfscultuur</w:t>
        </w:r>
        <w:r>
          <w:rPr>
            <w:noProof/>
            <w:webHidden/>
          </w:rPr>
          <w:tab/>
        </w:r>
        <w:r>
          <w:rPr>
            <w:noProof/>
            <w:webHidden/>
          </w:rPr>
          <w:fldChar w:fldCharType="begin"/>
        </w:r>
        <w:r>
          <w:rPr>
            <w:noProof/>
            <w:webHidden/>
          </w:rPr>
          <w:instrText xml:space="preserve"> PAGEREF _Toc22738740 \h </w:instrText>
        </w:r>
        <w:r>
          <w:rPr>
            <w:noProof/>
            <w:webHidden/>
          </w:rPr>
        </w:r>
        <w:r>
          <w:rPr>
            <w:noProof/>
            <w:webHidden/>
          </w:rPr>
          <w:fldChar w:fldCharType="separate"/>
        </w:r>
        <w:r>
          <w:rPr>
            <w:noProof/>
            <w:webHidden/>
          </w:rPr>
          <w:t>8</w:t>
        </w:r>
        <w:r>
          <w:rPr>
            <w:noProof/>
            <w:webHidden/>
          </w:rPr>
          <w:fldChar w:fldCharType="end"/>
        </w:r>
      </w:hyperlink>
    </w:p>
    <w:p w14:paraId="2984A8C7" w14:textId="4FD5EA51" w:rsidR="0090753A" w:rsidRDefault="0090753A">
      <w:pPr>
        <w:pStyle w:val="Inhopg2"/>
        <w:tabs>
          <w:tab w:val="left" w:pos="880"/>
          <w:tab w:val="right" w:leader="dot" w:pos="9350"/>
        </w:tabs>
        <w:rPr>
          <w:noProof/>
          <w:lang w:val="en-GB" w:eastAsia="en-GB"/>
        </w:rPr>
      </w:pPr>
      <w:hyperlink w:anchor="_Toc22738741" w:history="1">
        <w:r w:rsidRPr="00975296">
          <w:rPr>
            <w:rStyle w:val="Hyperlink"/>
            <w:noProof/>
            <w14:scene3d>
              <w14:camera w14:prst="orthographicFront"/>
              <w14:lightRig w14:rig="threePt" w14:dir="t">
                <w14:rot w14:lat="0" w14:lon="0" w14:rev="0"/>
              </w14:lightRig>
            </w14:scene3d>
          </w:rPr>
          <w:t>3.4</w:t>
        </w:r>
        <w:r>
          <w:rPr>
            <w:noProof/>
            <w:lang w:val="en-GB" w:eastAsia="en-GB"/>
          </w:rPr>
          <w:tab/>
        </w:r>
        <w:r w:rsidRPr="00975296">
          <w:rPr>
            <w:rStyle w:val="Hyperlink"/>
            <w:noProof/>
          </w:rPr>
          <w:t>Taken en Positie van Stagiair</w:t>
        </w:r>
        <w:r>
          <w:rPr>
            <w:noProof/>
            <w:webHidden/>
          </w:rPr>
          <w:tab/>
        </w:r>
        <w:r>
          <w:rPr>
            <w:noProof/>
            <w:webHidden/>
          </w:rPr>
          <w:fldChar w:fldCharType="begin"/>
        </w:r>
        <w:r>
          <w:rPr>
            <w:noProof/>
            <w:webHidden/>
          </w:rPr>
          <w:instrText xml:space="preserve"> PAGEREF _Toc22738741 \h </w:instrText>
        </w:r>
        <w:r>
          <w:rPr>
            <w:noProof/>
            <w:webHidden/>
          </w:rPr>
        </w:r>
        <w:r>
          <w:rPr>
            <w:noProof/>
            <w:webHidden/>
          </w:rPr>
          <w:fldChar w:fldCharType="separate"/>
        </w:r>
        <w:r>
          <w:rPr>
            <w:noProof/>
            <w:webHidden/>
          </w:rPr>
          <w:t>8</w:t>
        </w:r>
        <w:r>
          <w:rPr>
            <w:noProof/>
            <w:webHidden/>
          </w:rPr>
          <w:fldChar w:fldCharType="end"/>
        </w:r>
      </w:hyperlink>
    </w:p>
    <w:p w14:paraId="614BB1BC" w14:textId="5CA33789" w:rsidR="0090753A" w:rsidRDefault="0090753A">
      <w:pPr>
        <w:pStyle w:val="Inhopg1"/>
        <w:tabs>
          <w:tab w:val="left" w:pos="440"/>
          <w:tab w:val="right" w:leader="dot" w:pos="9350"/>
        </w:tabs>
        <w:rPr>
          <w:noProof/>
          <w:lang w:val="en-GB" w:eastAsia="en-GB"/>
        </w:rPr>
      </w:pPr>
      <w:hyperlink w:anchor="_Toc22738742" w:history="1">
        <w:r w:rsidRPr="00975296">
          <w:rPr>
            <w:rStyle w:val="Hyperlink"/>
            <w:noProof/>
          </w:rPr>
          <w:t>4</w:t>
        </w:r>
        <w:r>
          <w:rPr>
            <w:noProof/>
            <w:lang w:val="en-GB" w:eastAsia="en-GB"/>
          </w:rPr>
          <w:tab/>
        </w:r>
        <w:r w:rsidRPr="00975296">
          <w:rPr>
            <w:rStyle w:val="Hyperlink"/>
            <w:noProof/>
          </w:rPr>
          <w:t>De Opdracht</w:t>
        </w:r>
        <w:r>
          <w:rPr>
            <w:noProof/>
            <w:webHidden/>
          </w:rPr>
          <w:tab/>
        </w:r>
        <w:r>
          <w:rPr>
            <w:noProof/>
            <w:webHidden/>
          </w:rPr>
          <w:fldChar w:fldCharType="begin"/>
        </w:r>
        <w:r>
          <w:rPr>
            <w:noProof/>
            <w:webHidden/>
          </w:rPr>
          <w:instrText xml:space="preserve"> PAGEREF _Toc22738742 \h </w:instrText>
        </w:r>
        <w:r>
          <w:rPr>
            <w:noProof/>
            <w:webHidden/>
          </w:rPr>
        </w:r>
        <w:r>
          <w:rPr>
            <w:noProof/>
            <w:webHidden/>
          </w:rPr>
          <w:fldChar w:fldCharType="separate"/>
        </w:r>
        <w:r>
          <w:rPr>
            <w:noProof/>
            <w:webHidden/>
          </w:rPr>
          <w:t>9</w:t>
        </w:r>
        <w:r>
          <w:rPr>
            <w:noProof/>
            <w:webHidden/>
          </w:rPr>
          <w:fldChar w:fldCharType="end"/>
        </w:r>
      </w:hyperlink>
    </w:p>
    <w:p w14:paraId="2FEE522A" w14:textId="3242DDA0" w:rsidR="0090753A" w:rsidRDefault="0090753A">
      <w:pPr>
        <w:pStyle w:val="Inhopg2"/>
        <w:tabs>
          <w:tab w:val="left" w:pos="880"/>
          <w:tab w:val="right" w:leader="dot" w:pos="9350"/>
        </w:tabs>
        <w:rPr>
          <w:noProof/>
          <w:lang w:val="en-GB" w:eastAsia="en-GB"/>
        </w:rPr>
      </w:pPr>
      <w:hyperlink w:anchor="_Toc22738743" w:history="1">
        <w:r w:rsidRPr="00975296">
          <w:rPr>
            <w:rStyle w:val="Hyperlink"/>
            <w:noProof/>
            <w14:scene3d>
              <w14:camera w14:prst="orthographicFront"/>
              <w14:lightRig w14:rig="threePt" w14:dir="t">
                <w14:rot w14:lat="0" w14:lon="0" w14:rev="0"/>
              </w14:lightRig>
            </w14:scene3d>
          </w:rPr>
          <w:t>4.1</w:t>
        </w:r>
        <w:r>
          <w:rPr>
            <w:noProof/>
            <w:lang w:val="en-GB" w:eastAsia="en-GB"/>
          </w:rPr>
          <w:tab/>
        </w:r>
        <w:r w:rsidRPr="00975296">
          <w:rPr>
            <w:rStyle w:val="Hyperlink"/>
            <w:noProof/>
          </w:rPr>
          <w:t>Stageopdracht</w:t>
        </w:r>
        <w:r>
          <w:rPr>
            <w:noProof/>
            <w:webHidden/>
          </w:rPr>
          <w:tab/>
        </w:r>
        <w:r>
          <w:rPr>
            <w:noProof/>
            <w:webHidden/>
          </w:rPr>
          <w:fldChar w:fldCharType="begin"/>
        </w:r>
        <w:r>
          <w:rPr>
            <w:noProof/>
            <w:webHidden/>
          </w:rPr>
          <w:instrText xml:space="preserve"> PAGEREF _Toc22738743 \h </w:instrText>
        </w:r>
        <w:r>
          <w:rPr>
            <w:noProof/>
            <w:webHidden/>
          </w:rPr>
        </w:r>
        <w:r>
          <w:rPr>
            <w:noProof/>
            <w:webHidden/>
          </w:rPr>
          <w:fldChar w:fldCharType="separate"/>
        </w:r>
        <w:r>
          <w:rPr>
            <w:noProof/>
            <w:webHidden/>
          </w:rPr>
          <w:t>9</w:t>
        </w:r>
        <w:r>
          <w:rPr>
            <w:noProof/>
            <w:webHidden/>
          </w:rPr>
          <w:fldChar w:fldCharType="end"/>
        </w:r>
      </w:hyperlink>
    </w:p>
    <w:p w14:paraId="64D2D911" w14:textId="24790DD2" w:rsidR="0090753A" w:rsidRDefault="0090753A">
      <w:pPr>
        <w:pStyle w:val="Inhopg2"/>
        <w:tabs>
          <w:tab w:val="left" w:pos="880"/>
          <w:tab w:val="right" w:leader="dot" w:pos="9350"/>
        </w:tabs>
        <w:rPr>
          <w:noProof/>
          <w:lang w:val="en-GB" w:eastAsia="en-GB"/>
        </w:rPr>
      </w:pPr>
      <w:hyperlink w:anchor="_Toc22738744" w:history="1">
        <w:r w:rsidRPr="00975296">
          <w:rPr>
            <w:rStyle w:val="Hyperlink"/>
            <w:noProof/>
            <w14:scene3d>
              <w14:camera w14:prst="orthographicFront"/>
              <w14:lightRig w14:rig="threePt" w14:dir="t">
                <w14:rot w14:lat="0" w14:lon="0" w14:rev="0"/>
              </w14:lightRig>
            </w14:scene3d>
          </w:rPr>
          <w:t>4.2</w:t>
        </w:r>
        <w:r>
          <w:rPr>
            <w:noProof/>
            <w:lang w:val="en-GB" w:eastAsia="en-GB"/>
          </w:rPr>
          <w:tab/>
        </w:r>
        <w:r w:rsidRPr="00975296">
          <w:rPr>
            <w:rStyle w:val="Hyperlink"/>
            <w:noProof/>
          </w:rPr>
          <w:t>Businessdoel</w:t>
        </w:r>
        <w:r>
          <w:rPr>
            <w:noProof/>
            <w:webHidden/>
          </w:rPr>
          <w:tab/>
        </w:r>
        <w:r>
          <w:rPr>
            <w:noProof/>
            <w:webHidden/>
          </w:rPr>
          <w:fldChar w:fldCharType="begin"/>
        </w:r>
        <w:r>
          <w:rPr>
            <w:noProof/>
            <w:webHidden/>
          </w:rPr>
          <w:instrText xml:space="preserve"> PAGEREF _Toc22738744 \h </w:instrText>
        </w:r>
        <w:r>
          <w:rPr>
            <w:noProof/>
            <w:webHidden/>
          </w:rPr>
        </w:r>
        <w:r>
          <w:rPr>
            <w:noProof/>
            <w:webHidden/>
          </w:rPr>
          <w:fldChar w:fldCharType="separate"/>
        </w:r>
        <w:r>
          <w:rPr>
            <w:noProof/>
            <w:webHidden/>
          </w:rPr>
          <w:t>9</w:t>
        </w:r>
        <w:r>
          <w:rPr>
            <w:noProof/>
            <w:webHidden/>
          </w:rPr>
          <w:fldChar w:fldCharType="end"/>
        </w:r>
      </w:hyperlink>
    </w:p>
    <w:p w14:paraId="07DE49C8" w14:textId="3EF6B0F6" w:rsidR="0090753A" w:rsidRDefault="0090753A">
      <w:pPr>
        <w:pStyle w:val="Inhopg2"/>
        <w:tabs>
          <w:tab w:val="left" w:pos="880"/>
          <w:tab w:val="right" w:leader="dot" w:pos="9350"/>
        </w:tabs>
        <w:rPr>
          <w:noProof/>
          <w:lang w:val="en-GB" w:eastAsia="en-GB"/>
        </w:rPr>
      </w:pPr>
      <w:hyperlink w:anchor="_Toc22738745" w:history="1">
        <w:r w:rsidRPr="00975296">
          <w:rPr>
            <w:rStyle w:val="Hyperlink"/>
            <w:noProof/>
            <w14:scene3d>
              <w14:camera w14:prst="orthographicFront"/>
              <w14:lightRig w14:rig="threePt" w14:dir="t">
                <w14:rot w14:lat="0" w14:lon="0" w14:rev="0"/>
              </w14:lightRig>
            </w14:scene3d>
          </w:rPr>
          <w:t>4.3</w:t>
        </w:r>
        <w:r>
          <w:rPr>
            <w:noProof/>
            <w:lang w:val="en-GB" w:eastAsia="en-GB"/>
          </w:rPr>
          <w:tab/>
        </w:r>
        <w:r w:rsidRPr="00975296">
          <w:rPr>
            <w:rStyle w:val="Hyperlink"/>
            <w:noProof/>
          </w:rPr>
          <w:t>Doelstelling Opdracht</w:t>
        </w:r>
        <w:r>
          <w:rPr>
            <w:noProof/>
            <w:webHidden/>
          </w:rPr>
          <w:tab/>
        </w:r>
        <w:r>
          <w:rPr>
            <w:noProof/>
            <w:webHidden/>
          </w:rPr>
          <w:fldChar w:fldCharType="begin"/>
        </w:r>
        <w:r>
          <w:rPr>
            <w:noProof/>
            <w:webHidden/>
          </w:rPr>
          <w:instrText xml:space="preserve"> PAGEREF _Toc22738745 \h </w:instrText>
        </w:r>
        <w:r>
          <w:rPr>
            <w:noProof/>
            <w:webHidden/>
          </w:rPr>
        </w:r>
        <w:r>
          <w:rPr>
            <w:noProof/>
            <w:webHidden/>
          </w:rPr>
          <w:fldChar w:fldCharType="separate"/>
        </w:r>
        <w:r>
          <w:rPr>
            <w:noProof/>
            <w:webHidden/>
          </w:rPr>
          <w:t>9</w:t>
        </w:r>
        <w:r>
          <w:rPr>
            <w:noProof/>
            <w:webHidden/>
          </w:rPr>
          <w:fldChar w:fldCharType="end"/>
        </w:r>
      </w:hyperlink>
    </w:p>
    <w:p w14:paraId="75C120A5" w14:textId="39BE12A8" w:rsidR="0090753A" w:rsidRDefault="0090753A">
      <w:pPr>
        <w:pStyle w:val="Inhopg2"/>
        <w:tabs>
          <w:tab w:val="left" w:pos="880"/>
          <w:tab w:val="right" w:leader="dot" w:pos="9350"/>
        </w:tabs>
        <w:rPr>
          <w:noProof/>
          <w:lang w:val="en-GB" w:eastAsia="en-GB"/>
        </w:rPr>
      </w:pPr>
      <w:hyperlink w:anchor="_Toc22738746" w:history="1">
        <w:r w:rsidRPr="00975296">
          <w:rPr>
            <w:rStyle w:val="Hyperlink"/>
            <w:noProof/>
            <w14:scene3d>
              <w14:camera w14:prst="orthographicFront"/>
              <w14:lightRig w14:rig="threePt" w14:dir="t">
                <w14:rot w14:lat="0" w14:lon="0" w14:rev="0"/>
              </w14:lightRig>
            </w14:scene3d>
          </w:rPr>
          <w:t>4.4</w:t>
        </w:r>
        <w:r>
          <w:rPr>
            <w:noProof/>
            <w:lang w:val="en-GB" w:eastAsia="en-GB"/>
          </w:rPr>
          <w:tab/>
        </w:r>
        <w:r w:rsidRPr="00975296">
          <w:rPr>
            <w:rStyle w:val="Hyperlink"/>
            <w:noProof/>
          </w:rPr>
          <w:t>Eindproduct</w:t>
        </w:r>
        <w:r>
          <w:rPr>
            <w:noProof/>
            <w:webHidden/>
          </w:rPr>
          <w:tab/>
        </w:r>
        <w:r>
          <w:rPr>
            <w:noProof/>
            <w:webHidden/>
          </w:rPr>
          <w:fldChar w:fldCharType="begin"/>
        </w:r>
        <w:r>
          <w:rPr>
            <w:noProof/>
            <w:webHidden/>
          </w:rPr>
          <w:instrText xml:space="preserve"> PAGEREF _Toc22738746 \h </w:instrText>
        </w:r>
        <w:r>
          <w:rPr>
            <w:noProof/>
            <w:webHidden/>
          </w:rPr>
        </w:r>
        <w:r>
          <w:rPr>
            <w:noProof/>
            <w:webHidden/>
          </w:rPr>
          <w:fldChar w:fldCharType="separate"/>
        </w:r>
        <w:r>
          <w:rPr>
            <w:noProof/>
            <w:webHidden/>
          </w:rPr>
          <w:t>9</w:t>
        </w:r>
        <w:r>
          <w:rPr>
            <w:noProof/>
            <w:webHidden/>
          </w:rPr>
          <w:fldChar w:fldCharType="end"/>
        </w:r>
      </w:hyperlink>
    </w:p>
    <w:p w14:paraId="0D0E537B" w14:textId="3182EE0D" w:rsidR="0090753A" w:rsidRDefault="0090753A">
      <w:pPr>
        <w:pStyle w:val="Inhopg2"/>
        <w:tabs>
          <w:tab w:val="left" w:pos="880"/>
          <w:tab w:val="right" w:leader="dot" w:pos="9350"/>
        </w:tabs>
        <w:rPr>
          <w:noProof/>
          <w:lang w:val="en-GB" w:eastAsia="en-GB"/>
        </w:rPr>
      </w:pPr>
      <w:hyperlink w:anchor="_Toc22738747" w:history="1">
        <w:r w:rsidRPr="00975296">
          <w:rPr>
            <w:rStyle w:val="Hyperlink"/>
            <w:noProof/>
            <w14:scene3d>
              <w14:camera w14:prst="orthographicFront"/>
              <w14:lightRig w14:rig="threePt" w14:dir="t">
                <w14:rot w14:lat="0" w14:lon="0" w14:rev="0"/>
              </w14:lightRig>
            </w14:scene3d>
          </w:rPr>
          <w:t>4.5</w:t>
        </w:r>
        <w:r>
          <w:rPr>
            <w:noProof/>
            <w:lang w:val="en-GB" w:eastAsia="en-GB"/>
          </w:rPr>
          <w:tab/>
        </w:r>
        <w:r w:rsidRPr="00975296">
          <w:rPr>
            <w:rStyle w:val="Hyperlink"/>
            <w:noProof/>
          </w:rPr>
          <w:t>Tussenproducten</w:t>
        </w:r>
        <w:r>
          <w:rPr>
            <w:noProof/>
            <w:webHidden/>
          </w:rPr>
          <w:tab/>
        </w:r>
        <w:r>
          <w:rPr>
            <w:noProof/>
            <w:webHidden/>
          </w:rPr>
          <w:fldChar w:fldCharType="begin"/>
        </w:r>
        <w:r>
          <w:rPr>
            <w:noProof/>
            <w:webHidden/>
          </w:rPr>
          <w:instrText xml:space="preserve"> PAGEREF _Toc22738747 \h </w:instrText>
        </w:r>
        <w:r>
          <w:rPr>
            <w:noProof/>
            <w:webHidden/>
          </w:rPr>
        </w:r>
        <w:r>
          <w:rPr>
            <w:noProof/>
            <w:webHidden/>
          </w:rPr>
          <w:fldChar w:fldCharType="separate"/>
        </w:r>
        <w:r>
          <w:rPr>
            <w:noProof/>
            <w:webHidden/>
          </w:rPr>
          <w:t>9</w:t>
        </w:r>
        <w:r>
          <w:rPr>
            <w:noProof/>
            <w:webHidden/>
          </w:rPr>
          <w:fldChar w:fldCharType="end"/>
        </w:r>
      </w:hyperlink>
    </w:p>
    <w:p w14:paraId="79A53AC5" w14:textId="3B9873A4" w:rsidR="0090753A" w:rsidRDefault="0090753A">
      <w:pPr>
        <w:pStyle w:val="Inhopg3"/>
        <w:tabs>
          <w:tab w:val="left" w:pos="1320"/>
          <w:tab w:val="right" w:leader="dot" w:pos="9350"/>
        </w:tabs>
        <w:rPr>
          <w:noProof/>
          <w:lang w:val="en-GB" w:eastAsia="en-GB"/>
        </w:rPr>
      </w:pPr>
      <w:hyperlink w:anchor="_Toc22738748" w:history="1">
        <w:r w:rsidRPr="00975296">
          <w:rPr>
            <w:rStyle w:val="Hyperlink"/>
            <w:noProof/>
          </w:rPr>
          <w:t>4.5.1</w:t>
        </w:r>
        <w:r>
          <w:rPr>
            <w:noProof/>
            <w:lang w:val="en-GB" w:eastAsia="en-GB"/>
          </w:rPr>
          <w:tab/>
        </w:r>
        <w:r w:rsidRPr="00975296">
          <w:rPr>
            <w:rStyle w:val="Hyperlink"/>
            <w:noProof/>
          </w:rPr>
          <w:t>Gemaakte keuzes en onderbouwing</w:t>
        </w:r>
        <w:r>
          <w:rPr>
            <w:noProof/>
            <w:webHidden/>
          </w:rPr>
          <w:tab/>
        </w:r>
        <w:r>
          <w:rPr>
            <w:noProof/>
            <w:webHidden/>
          </w:rPr>
          <w:fldChar w:fldCharType="begin"/>
        </w:r>
        <w:r>
          <w:rPr>
            <w:noProof/>
            <w:webHidden/>
          </w:rPr>
          <w:instrText xml:space="preserve"> PAGEREF _Toc22738748 \h </w:instrText>
        </w:r>
        <w:r>
          <w:rPr>
            <w:noProof/>
            <w:webHidden/>
          </w:rPr>
        </w:r>
        <w:r>
          <w:rPr>
            <w:noProof/>
            <w:webHidden/>
          </w:rPr>
          <w:fldChar w:fldCharType="separate"/>
        </w:r>
        <w:r>
          <w:rPr>
            <w:noProof/>
            <w:webHidden/>
          </w:rPr>
          <w:t>9</w:t>
        </w:r>
        <w:r>
          <w:rPr>
            <w:noProof/>
            <w:webHidden/>
          </w:rPr>
          <w:fldChar w:fldCharType="end"/>
        </w:r>
      </w:hyperlink>
    </w:p>
    <w:p w14:paraId="52CC9465" w14:textId="2C4E6998" w:rsidR="0090753A" w:rsidRDefault="0090753A">
      <w:pPr>
        <w:pStyle w:val="Inhopg2"/>
        <w:tabs>
          <w:tab w:val="left" w:pos="880"/>
          <w:tab w:val="right" w:leader="dot" w:pos="9350"/>
        </w:tabs>
        <w:rPr>
          <w:noProof/>
          <w:lang w:val="en-GB" w:eastAsia="en-GB"/>
        </w:rPr>
      </w:pPr>
      <w:hyperlink w:anchor="_Toc22738749" w:history="1">
        <w:r w:rsidRPr="00975296">
          <w:rPr>
            <w:rStyle w:val="Hyperlink"/>
            <w:noProof/>
            <w14:scene3d>
              <w14:camera w14:prst="orthographicFront"/>
              <w14:lightRig w14:rig="threePt" w14:dir="t">
                <w14:rot w14:lat="0" w14:lon="0" w14:rev="0"/>
              </w14:lightRig>
            </w14:scene3d>
          </w:rPr>
          <w:t>4.6</w:t>
        </w:r>
        <w:r>
          <w:rPr>
            <w:noProof/>
            <w:lang w:val="en-GB" w:eastAsia="en-GB"/>
          </w:rPr>
          <w:tab/>
        </w:r>
        <w:r w:rsidRPr="00975296">
          <w:rPr>
            <w:rStyle w:val="Hyperlink"/>
            <w:noProof/>
          </w:rPr>
          <w:t>Projectmethode</w:t>
        </w:r>
        <w:r>
          <w:rPr>
            <w:noProof/>
            <w:webHidden/>
          </w:rPr>
          <w:tab/>
        </w:r>
        <w:r>
          <w:rPr>
            <w:noProof/>
            <w:webHidden/>
          </w:rPr>
          <w:fldChar w:fldCharType="begin"/>
        </w:r>
        <w:r>
          <w:rPr>
            <w:noProof/>
            <w:webHidden/>
          </w:rPr>
          <w:instrText xml:space="preserve"> PAGEREF _Toc22738749 \h </w:instrText>
        </w:r>
        <w:r>
          <w:rPr>
            <w:noProof/>
            <w:webHidden/>
          </w:rPr>
        </w:r>
        <w:r>
          <w:rPr>
            <w:noProof/>
            <w:webHidden/>
          </w:rPr>
          <w:fldChar w:fldCharType="separate"/>
        </w:r>
        <w:r>
          <w:rPr>
            <w:noProof/>
            <w:webHidden/>
          </w:rPr>
          <w:t>10</w:t>
        </w:r>
        <w:r>
          <w:rPr>
            <w:noProof/>
            <w:webHidden/>
          </w:rPr>
          <w:fldChar w:fldCharType="end"/>
        </w:r>
      </w:hyperlink>
    </w:p>
    <w:p w14:paraId="0D65D836" w14:textId="429A9A8A" w:rsidR="0090753A" w:rsidRDefault="0090753A">
      <w:pPr>
        <w:pStyle w:val="Inhopg2"/>
        <w:tabs>
          <w:tab w:val="left" w:pos="880"/>
          <w:tab w:val="right" w:leader="dot" w:pos="9350"/>
        </w:tabs>
        <w:rPr>
          <w:noProof/>
          <w:lang w:val="en-GB" w:eastAsia="en-GB"/>
        </w:rPr>
      </w:pPr>
      <w:hyperlink w:anchor="_Toc22738750" w:history="1">
        <w:r w:rsidRPr="00975296">
          <w:rPr>
            <w:rStyle w:val="Hyperlink"/>
            <w:noProof/>
            <w14:scene3d>
              <w14:camera w14:prst="orthographicFront"/>
              <w14:lightRig w14:rig="threePt" w14:dir="t">
                <w14:rot w14:lat="0" w14:lon="0" w14:rev="0"/>
              </w14:lightRig>
            </w14:scene3d>
          </w:rPr>
          <w:t>4.7</w:t>
        </w:r>
        <w:r>
          <w:rPr>
            <w:noProof/>
            <w:lang w:val="en-GB" w:eastAsia="en-GB"/>
          </w:rPr>
          <w:tab/>
        </w:r>
        <w:r w:rsidRPr="00975296">
          <w:rPr>
            <w:rStyle w:val="Hyperlink"/>
            <w:noProof/>
          </w:rPr>
          <w:t>Hoofd en Deelvragen</w:t>
        </w:r>
        <w:r>
          <w:rPr>
            <w:noProof/>
            <w:webHidden/>
          </w:rPr>
          <w:tab/>
        </w:r>
        <w:r>
          <w:rPr>
            <w:noProof/>
            <w:webHidden/>
          </w:rPr>
          <w:fldChar w:fldCharType="begin"/>
        </w:r>
        <w:r>
          <w:rPr>
            <w:noProof/>
            <w:webHidden/>
          </w:rPr>
          <w:instrText xml:space="preserve"> PAGEREF _Toc22738750 \h </w:instrText>
        </w:r>
        <w:r>
          <w:rPr>
            <w:noProof/>
            <w:webHidden/>
          </w:rPr>
        </w:r>
        <w:r>
          <w:rPr>
            <w:noProof/>
            <w:webHidden/>
          </w:rPr>
          <w:fldChar w:fldCharType="separate"/>
        </w:r>
        <w:r>
          <w:rPr>
            <w:noProof/>
            <w:webHidden/>
          </w:rPr>
          <w:t>11</w:t>
        </w:r>
        <w:r>
          <w:rPr>
            <w:noProof/>
            <w:webHidden/>
          </w:rPr>
          <w:fldChar w:fldCharType="end"/>
        </w:r>
      </w:hyperlink>
    </w:p>
    <w:p w14:paraId="17244A37" w14:textId="442066E8" w:rsidR="0090753A" w:rsidRDefault="0090753A">
      <w:pPr>
        <w:pStyle w:val="Inhopg1"/>
        <w:tabs>
          <w:tab w:val="left" w:pos="440"/>
          <w:tab w:val="right" w:leader="dot" w:pos="9350"/>
        </w:tabs>
        <w:rPr>
          <w:noProof/>
          <w:lang w:val="en-GB" w:eastAsia="en-GB"/>
        </w:rPr>
      </w:pPr>
      <w:hyperlink w:anchor="_Toc22738751" w:history="1">
        <w:r w:rsidRPr="00975296">
          <w:rPr>
            <w:rStyle w:val="Hyperlink"/>
            <w:noProof/>
          </w:rPr>
          <w:t>5</w:t>
        </w:r>
        <w:r>
          <w:rPr>
            <w:noProof/>
            <w:lang w:val="en-GB" w:eastAsia="en-GB"/>
          </w:rPr>
          <w:tab/>
        </w:r>
        <w:r w:rsidRPr="00975296">
          <w:rPr>
            <w:rStyle w:val="Hyperlink"/>
            <w:noProof/>
          </w:rPr>
          <w:t>Theoretisch Kader</w:t>
        </w:r>
        <w:r>
          <w:rPr>
            <w:noProof/>
            <w:webHidden/>
          </w:rPr>
          <w:tab/>
        </w:r>
        <w:r>
          <w:rPr>
            <w:noProof/>
            <w:webHidden/>
          </w:rPr>
          <w:fldChar w:fldCharType="begin"/>
        </w:r>
        <w:r>
          <w:rPr>
            <w:noProof/>
            <w:webHidden/>
          </w:rPr>
          <w:instrText xml:space="preserve"> PAGEREF _Toc22738751 \h </w:instrText>
        </w:r>
        <w:r>
          <w:rPr>
            <w:noProof/>
            <w:webHidden/>
          </w:rPr>
        </w:r>
        <w:r>
          <w:rPr>
            <w:noProof/>
            <w:webHidden/>
          </w:rPr>
          <w:fldChar w:fldCharType="separate"/>
        </w:r>
        <w:r>
          <w:rPr>
            <w:noProof/>
            <w:webHidden/>
          </w:rPr>
          <w:t>12</w:t>
        </w:r>
        <w:r>
          <w:rPr>
            <w:noProof/>
            <w:webHidden/>
          </w:rPr>
          <w:fldChar w:fldCharType="end"/>
        </w:r>
      </w:hyperlink>
    </w:p>
    <w:p w14:paraId="663FD51A" w14:textId="1019ECBB" w:rsidR="0090753A" w:rsidRDefault="0090753A">
      <w:pPr>
        <w:pStyle w:val="Inhopg2"/>
        <w:tabs>
          <w:tab w:val="left" w:pos="880"/>
          <w:tab w:val="right" w:leader="dot" w:pos="9350"/>
        </w:tabs>
        <w:rPr>
          <w:noProof/>
          <w:lang w:val="en-GB" w:eastAsia="en-GB"/>
        </w:rPr>
      </w:pPr>
      <w:hyperlink w:anchor="_Toc22738752" w:history="1">
        <w:r w:rsidRPr="00975296">
          <w:rPr>
            <w:rStyle w:val="Hyperlink"/>
            <w:noProof/>
            <w14:scene3d>
              <w14:camera w14:prst="orthographicFront"/>
              <w14:lightRig w14:rig="threePt" w14:dir="t">
                <w14:rot w14:lat="0" w14:lon="0" w14:rev="0"/>
              </w14:lightRig>
            </w14:scene3d>
          </w:rPr>
          <w:t>5.1</w:t>
        </w:r>
        <w:r>
          <w:rPr>
            <w:noProof/>
            <w:lang w:val="en-GB" w:eastAsia="en-GB"/>
          </w:rPr>
          <w:tab/>
        </w:r>
        <w:r w:rsidRPr="00975296">
          <w:rPr>
            <w:rStyle w:val="Hyperlink"/>
            <w:noProof/>
          </w:rPr>
          <w:t>Universal Robots</w:t>
        </w:r>
        <w:r>
          <w:rPr>
            <w:noProof/>
            <w:webHidden/>
          </w:rPr>
          <w:tab/>
        </w:r>
        <w:r>
          <w:rPr>
            <w:noProof/>
            <w:webHidden/>
          </w:rPr>
          <w:fldChar w:fldCharType="begin"/>
        </w:r>
        <w:r>
          <w:rPr>
            <w:noProof/>
            <w:webHidden/>
          </w:rPr>
          <w:instrText xml:space="preserve"> PAGEREF _Toc22738752 \h </w:instrText>
        </w:r>
        <w:r>
          <w:rPr>
            <w:noProof/>
            <w:webHidden/>
          </w:rPr>
        </w:r>
        <w:r>
          <w:rPr>
            <w:noProof/>
            <w:webHidden/>
          </w:rPr>
          <w:fldChar w:fldCharType="separate"/>
        </w:r>
        <w:r>
          <w:rPr>
            <w:noProof/>
            <w:webHidden/>
          </w:rPr>
          <w:t>12</w:t>
        </w:r>
        <w:r>
          <w:rPr>
            <w:noProof/>
            <w:webHidden/>
          </w:rPr>
          <w:fldChar w:fldCharType="end"/>
        </w:r>
      </w:hyperlink>
    </w:p>
    <w:p w14:paraId="39DF3E55" w14:textId="5EFCD9F0" w:rsidR="0090753A" w:rsidRDefault="0090753A">
      <w:pPr>
        <w:pStyle w:val="Inhopg3"/>
        <w:tabs>
          <w:tab w:val="left" w:pos="1320"/>
          <w:tab w:val="right" w:leader="dot" w:pos="9350"/>
        </w:tabs>
        <w:rPr>
          <w:noProof/>
          <w:lang w:val="en-GB" w:eastAsia="en-GB"/>
        </w:rPr>
      </w:pPr>
      <w:hyperlink w:anchor="_Toc22738753" w:history="1">
        <w:r w:rsidRPr="00975296">
          <w:rPr>
            <w:rStyle w:val="Hyperlink"/>
            <w:noProof/>
          </w:rPr>
          <w:t>5.1.1</w:t>
        </w:r>
        <w:r>
          <w:rPr>
            <w:noProof/>
            <w:lang w:val="en-GB" w:eastAsia="en-GB"/>
          </w:rPr>
          <w:tab/>
        </w:r>
        <w:r w:rsidRPr="00975296">
          <w:rPr>
            <w:rStyle w:val="Hyperlink"/>
            <w:noProof/>
          </w:rPr>
          <w:t>PolyScope</w:t>
        </w:r>
        <w:r>
          <w:rPr>
            <w:noProof/>
            <w:webHidden/>
          </w:rPr>
          <w:tab/>
        </w:r>
        <w:r>
          <w:rPr>
            <w:noProof/>
            <w:webHidden/>
          </w:rPr>
          <w:fldChar w:fldCharType="begin"/>
        </w:r>
        <w:r>
          <w:rPr>
            <w:noProof/>
            <w:webHidden/>
          </w:rPr>
          <w:instrText xml:space="preserve"> PAGEREF _Toc22738753 \h </w:instrText>
        </w:r>
        <w:r>
          <w:rPr>
            <w:noProof/>
            <w:webHidden/>
          </w:rPr>
        </w:r>
        <w:r>
          <w:rPr>
            <w:noProof/>
            <w:webHidden/>
          </w:rPr>
          <w:fldChar w:fldCharType="separate"/>
        </w:r>
        <w:r>
          <w:rPr>
            <w:noProof/>
            <w:webHidden/>
          </w:rPr>
          <w:t>13</w:t>
        </w:r>
        <w:r>
          <w:rPr>
            <w:noProof/>
            <w:webHidden/>
          </w:rPr>
          <w:fldChar w:fldCharType="end"/>
        </w:r>
      </w:hyperlink>
    </w:p>
    <w:p w14:paraId="44670E55" w14:textId="63D89D36" w:rsidR="0090753A" w:rsidRDefault="0090753A">
      <w:pPr>
        <w:pStyle w:val="Inhopg3"/>
        <w:tabs>
          <w:tab w:val="left" w:pos="1320"/>
          <w:tab w:val="right" w:leader="dot" w:pos="9350"/>
        </w:tabs>
        <w:rPr>
          <w:noProof/>
          <w:lang w:val="en-GB" w:eastAsia="en-GB"/>
        </w:rPr>
      </w:pPr>
      <w:hyperlink w:anchor="_Toc22738754" w:history="1">
        <w:r w:rsidRPr="00975296">
          <w:rPr>
            <w:rStyle w:val="Hyperlink"/>
            <w:noProof/>
          </w:rPr>
          <w:t>5.1.2</w:t>
        </w:r>
        <w:r>
          <w:rPr>
            <w:noProof/>
            <w:lang w:val="en-GB" w:eastAsia="en-GB"/>
          </w:rPr>
          <w:tab/>
        </w:r>
        <w:r w:rsidRPr="00975296">
          <w:rPr>
            <w:rStyle w:val="Hyperlink"/>
            <w:noProof/>
          </w:rPr>
          <w:t>URScript</w:t>
        </w:r>
        <w:r>
          <w:rPr>
            <w:noProof/>
            <w:webHidden/>
          </w:rPr>
          <w:tab/>
        </w:r>
        <w:r>
          <w:rPr>
            <w:noProof/>
            <w:webHidden/>
          </w:rPr>
          <w:fldChar w:fldCharType="begin"/>
        </w:r>
        <w:r>
          <w:rPr>
            <w:noProof/>
            <w:webHidden/>
          </w:rPr>
          <w:instrText xml:space="preserve"> PAGEREF _Toc22738754 \h </w:instrText>
        </w:r>
        <w:r>
          <w:rPr>
            <w:noProof/>
            <w:webHidden/>
          </w:rPr>
        </w:r>
        <w:r>
          <w:rPr>
            <w:noProof/>
            <w:webHidden/>
          </w:rPr>
          <w:fldChar w:fldCharType="separate"/>
        </w:r>
        <w:r>
          <w:rPr>
            <w:noProof/>
            <w:webHidden/>
          </w:rPr>
          <w:t>13</w:t>
        </w:r>
        <w:r>
          <w:rPr>
            <w:noProof/>
            <w:webHidden/>
          </w:rPr>
          <w:fldChar w:fldCharType="end"/>
        </w:r>
      </w:hyperlink>
    </w:p>
    <w:p w14:paraId="409DA959" w14:textId="04844943" w:rsidR="0090753A" w:rsidRDefault="0090753A">
      <w:pPr>
        <w:pStyle w:val="Inhopg3"/>
        <w:tabs>
          <w:tab w:val="left" w:pos="1320"/>
          <w:tab w:val="right" w:leader="dot" w:pos="9350"/>
        </w:tabs>
        <w:rPr>
          <w:noProof/>
          <w:lang w:val="en-GB" w:eastAsia="en-GB"/>
        </w:rPr>
      </w:pPr>
      <w:hyperlink w:anchor="_Toc22738755" w:history="1">
        <w:r w:rsidRPr="00975296">
          <w:rPr>
            <w:rStyle w:val="Hyperlink"/>
            <w:noProof/>
          </w:rPr>
          <w:t>5.1.3</w:t>
        </w:r>
        <w:r>
          <w:rPr>
            <w:noProof/>
            <w:lang w:val="en-GB" w:eastAsia="en-GB"/>
          </w:rPr>
          <w:tab/>
        </w:r>
        <w:r w:rsidRPr="00975296">
          <w:rPr>
            <w:rStyle w:val="Hyperlink"/>
            <w:noProof/>
          </w:rPr>
          <w:t>URCaps</w:t>
        </w:r>
        <w:r>
          <w:rPr>
            <w:noProof/>
            <w:webHidden/>
          </w:rPr>
          <w:tab/>
        </w:r>
        <w:r>
          <w:rPr>
            <w:noProof/>
            <w:webHidden/>
          </w:rPr>
          <w:fldChar w:fldCharType="begin"/>
        </w:r>
        <w:r>
          <w:rPr>
            <w:noProof/>
            <w:webHidden/>
          </w:rPr>
          <w:instrText xml:space="preserve"> PAGEREF _Toc22738755 \h </w:instrText>
        </w:r>
        <w:r>
          <w:rPr>
            <w:noProof/>
            <w:webHidden/>
          </w:rPr>
        </w:r>
        <w:r>
          <w:rPr>
            <w:noProof/>
            <w:webHidden/>
          </w:rPr>
          <w:fldChar w:fldCharType="separate"/>
        </w:r>
        <w:r>
          <w:rPr>
            <w:noProof/>
            <w:webHidden/>
          </w:rPr>
          <w:t>13</w:t>
        </w:r>
        <w:r>
          <w:rPr>
            <w:noProof/>
            <w:webHidden/>
          </w:rPr>
          <w:fldChar w:fldCharType="end"/>
        </w:r>
      </w:hyperlink>
    </w:p>
    <w:p w14:paraId="7B768655" w14:textId="7F281EA1" w:rsidR="0090753A" w:rsidRDefault="0090753A">
      <w:pPr>
        <w:pStyle w:val="Inhopg3"/>
        <w:tabs>
          <w:tab w:val="left" w:pos="1320"/>
          <w:tab w:val="right" w:leader="dot" w:pos="9350"/>
        </w:tabs>
        <w:rPr>
          <w:noProof/>
          <w:lang w:val="en-GB" w:eastAsia="en-GB"/>
        </w:rPr>
      </w:pPr>
      <w:hyperlink w:anchor="_Toc22738756" w:history="1">
        <w:r w:rsidRPr="00975296">
          <w:rPr>
            <w:rStyle w:val="Hyperlink"/>
            <w:noProof/>
          </w:rPr>
          <w:t>5.1.4</w:t>
        </w:r>
        <w:r>
          <w:rPr>
            <w:noProof/>
            <w:lang w:val="en-GB" w:eastAsia="en-GB"/>
          </w:rPr>
          <w:tab/>
        </w:r>
        <w:r w:rsidRPr="00975296">
          <w:rPr>
            <w:rStyle w:val="Hyperlink"/>
            <w:noProof/>
          </w:rPr>
          <w:t>URControl</w:t>
        </w:r>
        <w:r>
          <w:rPr>
            <w:noProof/>
            <w:webHidden/>
          </w:rPr>
          <w:tab/>
        </w:r>
        <w:r>
          <w:rPr>
            <w:noProof/>
            <w:webHidden/>
          </w:rPr>
          <w:fldChar w:fldCharType="begin"/>
        </w:r>
        <w:r>
          <w:rPr>
            <w:noProof/>
            <w:webHidden/>
          </w:rPr>
          <w:instrText xml:space="preserve"> PAGEREF _Toc22738756 \h </w:instrText>
        </w:r>
        <w:r>
          <w:rPr>
            <w:noProof/>
            <w:webHidden/>
          </w:rPr>
        </w:r>
        <w:r>
          <w:rPr>
            <w:noProof/>
            <w:webHidden/>
          </w:rPr>
          <w:fldChar w:fldCharType="separate"/>
        </w:r>
        <w:r>
          <w:rPr>
            <w:noProof/>
            <w:webHidden/>
          </w:rPr>
          <w:t>13</w:t>
        </w:r>
        <w:r>
          <w:rPr>
            <w:noProof/>
            <w:webHidden/>
          </w:rPr>
          <w:fldChar w:fldCharType="end"/>
        </w:r>
      </w:hyperlink>
    </w:p>
    <w:p w14:paraId="0D0C6444" w14:textId="50295022" w:rsidR="0090753A" w:rsidRDefault="0090753A">
      <w:pPr>
        <w:pStyle w:val="Inhopg2"/>
        <w:tabs>
          <w:tab w:val="left" w:pos="880"/>
          <w:tab w:val="right" w:leader="dot" w:pos="9350"/>
        </w:tabs>
        <w:rPr>
          <w:noProof/>
          <w:lang w:val="en-GB" w:eastAsia="en-GB"/>
        </w:rPr>
      </w:pPr>
      <w:hyperlink w:anchor="_Toc22738757" w:history="1">
        <w:r w:rsidRPr="00975296">
          <w:rPr>
            <w:rStyle w:val="Hyperlink"/>
            <w:noProof/>
            <w14:scene3d>
              <w14:camera w14:prst="orthographicFront"/>
              <w14:lightRig w14:rig="threePt" w14:dir="t">
                <w14:rot w14:lat="0" w14:lon="0" w14:rev="0"/>
              </w14:lightRig>
            </w14:scene3d>
          </w:rPr>
          <w:t>5.2</w:t>
        </w:r>
        <w:r>
          <w:rPr>
            <w:noProof/>
            <w:lang w:val="en-GB" w:eastAsia="en-GB"/>
          </w:rPr>
          <w:tab/>
        </w:r>
        <w:r w:rsidRPr="00975296">
          <w:rPr>
            <w:rStyle w:val="Hyperlink"/>
            <w:noProof/>
          </w:rPr>
          <w:t>Festo Drive</w:t>
        </w:r>
        <w:r>
          <w:rPr>
            <w:noProof/>
            <w:webHidden/>
          </w:rPr>
          <w:tab/>
        </w:r>
        <w:r>
          <w:rPr>
            <w:noProof/>
            <w:webHidden/>
          </w:rPr>
          <w:fldChar w:fldCharType="begin"/>
        </w:r>
        <w:r>
          <w:rPr>
            <w:noProof/>
            <w:webHidden/>
          </w:rPr>
          <w:instrText xml:space="preserve"> PAGEREF _Toc22738757 \h </w:instrText>
        </w:r>
        <w:r>
          <w:rPr>
            <w:noProof/>
            <w:webHidden/>
          </w:rPr>
        </w:r>
        <w:r>
          <w:rPr>
            <w:noProof/>
            <w:webHidden/>
          </w:rPr>
          <w:fldChar w:fldCharType="separate"/>
        </w:r>
        <w:r>
          <w:rPr>
            <w:noProof/>
            <w:webHidden/>
          </w:rPr>
          <w:t>14</w:t>
        </w:r>
        <w:r>
          <w:rPr>
            <w:noProof/>
            <w:webHidden/>
          </w:rPr>
          <w:fldChar w:fldCharType="end"/>
        </w:r>
      </w:hyperlink>
    </w:p>
    <w:p w14:paraId="2F6F4212" w14:textId="3E2C9F22" w:rsidR="0090753A" w:rsidRDefault="0090753A">
      <w:pPr>
        <w:pStyle w:val="Inhopg2"/>
        <w:tabs>
          <w:tab w:val="left" w:pos="880"/>
          <w:tab w:val="right" w:leader="dot" w:pos="9350"/>
        </w:tabs>
        <w:rPr>
          <w:noProof/>
          <w:lang w:val="en-GB" w:eastAsia="en-GB"/>
        </w:rPr>
      </w:pPr>
      <w:hyperlink w:anchor="_Toc22738758" w:history="1">
        <w:r w:rsidRPr="00975296">
          <w:rPr>
            <w:rStyle w:val="Hyperlink"/>
            <w:noProof/>
            <w14:scene3d>
              <w14:camera w14:prst="orthographicFront"/>
              <w14:lightRig w14:rig="threePt" w14:dir="t">
                <w14:rot w14:lat="0" w14:lon="0" w14:rev="0"/>
              </w14:lightRig>
            </w14:scene3d>
          </w:rPr>
          <w:t>5.3</w:t>
        </w:r>
        <w:r>
          <w:rPr>
            <w:noProof/>
            <w:lang w:val="en-GB" w:eastAsia="en-GB"/>
          </w:rPr>
          <w:tab/>
        </w:r>
        <w:r w:rsidRPr="00975296">
          <w:rPr>
            <w:rStyle w:val="Hyperlink"/>
            <w:noProof/>
          </w:rPr>
          <w:t>Modbus</w:t>
        </w:r>
        <w:r>
          <w:rPr>
            <w:noProof/>
            <w:webHidden/>
          </w:rPr>
          <w:tab/>
        </w:r>
        <w:r>
          <w:rPr>
            <w:noProof/>
            <w:webHidden/>
          </w:rPr>
          <w:fldChar w:fldCharType="begin"/>
        </w:r>
        <w:r>
          <w:rPr>
            <w:noProof/>
            <w:webHidden/>
          </w:rPr>
          <w:instrText xml:space="preserve"> PAGEREF _Toc22738758 \h </w:instrText>
        </w:r>
        <w:r>
          <w:rPr>
            <w:noProof/>
            <w:webHidden/>
          </w:rPr>
        </w:r>
        <w:r>
          <w:rPr>
            <w:noProof/>
            <w:webHidden/>
          </w:rPr>
          <w:fldChar w:fldCharType="separate"/>
        </w:r>
        <w:r>
          <w:rPr>
            <w:noProof/>
            <w:webHidden/>
          </w:rPr>
          <w:t>14</w:t>
        </w:r>
        <w:r>
          <w:rPr>
            <w:noProof/>
            <w:webHidden/>
          </w:rPr>
          <w:fldChar w:fldCharType="end"/>
        </w:r>
      </w:hyperlink>
    </w:p>
    <w:p w14:paraId="5A467D4F" w14:textId="7CCE9788" w:rsidR="0090753A" w:rsidRDefault="0090753A">
      <w:pPr>
        <w:pStyle w:val="Inhopg2"/>
        <w:tabs>
          <w:tab w:val="left" w:pos="880"/>
          <w:tab w:val="right" w:leader="dot" w:pos="9350"/>
        </w:tabs>
        <w:rPr>
          <w:noProof/>
          <w:lang w:val="en-GB" w:eastAsia="en-GB"/>
        </w:rPr>
      </w:pPr>
      <w:hyperlink w:anchor="_Toc22738759" w:history="1">
        <w:r w:rsidRPr="00975296">
          <w:rPr>
            <w:rStyle w:val="Hyperlink"/>
            <w:noProof/>
            <w14:scene3d>
              <w14:camera w14:prst="orthographicFront"/>
              <w14:lightRig w14:rig="threePt" w14:dir="t">
                <w14:rot w14:lat="0" w14:lon="0" w14:rev="0"/>
              </w14:lightRig>
            </w14:scene3d>
          </w:rPr>
          <w:t>5.4</w:t>
        </w:r>
        <w:r>
          <w:rPr>
            <w:noProof/>
            <w:lang w:val="en-GB" w:eastAsia="en-GB"/>
          </w:rPr>
          <w:tab/>
        </w:r>
        <w:r w:rsidRPr="00975296">
          <w:rPr>
            <w:rStyle w:val="Hyperlink"/>
            <w:noProof/>
          </w:rPr>
          <w:t>Festo Configuratie Tool</w:t>
        </w:r>
        <w:r>
          <w:rPr>
            <w:noProof/>
            <w:webHidden/>
          </w:rPr>
          <w:tab/>
        </w:r>
        <w:r>
          <w:rPr>
            <w:noProof/>
            <w:webHidden/>
          </w:rPr>
          <w:fldChar w:fldCharType="begin"/>
        </w:r>
        <w:r>
          <w:rPr>
            <w:noProof/>
            <w:webHidden/>
          </w:rPr>
          <w:instrText xml:space="preserve"> PAGEREF _Toc22738759 \h </w:instrText>
        </w:r>
        <w:r>
          <w:rPr>
            <w:noProof/>
            <w:webHidden/>
          </w:rPr>
        </w:r>
        <w:r>
          <w:rPr>
            <w:noProof/>
            <w:webHidden/>
          </w:rPr>
          <w:fldChar w:fldCharType="separate"/>
        </w:r>
        <w:r>
          <w:rPr>
            <w:noProof/>
            <w:webHidden/>
          </w:rPr>
          <w:t>14</w:t>
        </w:r>
        <w:r>
          <w:rPr>
            <w:noProof/>
            <w:webHidden/>
          </w:rPr>
          <w:fldChar w:fldCharType="end"/>
        </w:r>
      </w:hyperlink>
    </w:p>
    <w:p w14:paraId="5D42388F" w14:textId="166B6915" w:rsidR="0090753A" w:rsidRDefault="0090753A">
      <w:pPr>
        <w:pStyle w:val="Inhopg1"/>
        <w:tabs>
          <w:tab w:val="left" w:pos="440"/>
          <w:tab w:val="right" w:leader="dot" w:pos="9350"/>
        </w:tabs>
        <w:rPr>
          <w:noProof/>
          <w:lang w:val="en-GB" w:eastAsia="en-GB"/>
        </w:rPr>
      </w:pPr>
      <w:hyperlink w:anchor="_Toc22738760" w:history="1">
        <w:r w:rsidRPr="00975296">
          <w:rPr>
            <w:rStyle w:val="Hyperlink"/>
            <w:noProof/>
          </w:rPr>
          <w:t>6</w:t>
        </w:r>
        <w:r>
          <w:rPr>
            <w:noProof/>
            <w:lang w:val="en-GB" w:eastAsia="en-GB"/>
          </w:rPr>
          <w:tab/>
        </w:r>
        <w:r w:rsidRPr="00975296">
          <w:rPr>
            <w:rStyle w:val="Hyperlink"/>
            <w:noProof/>
          </w:rPr>
          <w:t>Requirements FestoCap</w:t>
        </w:r>
        <w:r>
          <w:rPr>
            <w:noProof/>
            <w:webHidden/>
          </w:rPr>
          <w:tab/>
        </w:r>
        <w:r>
          <w:rPr>
            <w:noProof/>
            <w:webHidden/>
          </w:rPr>
          <w:fldChar w:fldCharType="begin"/>
        </w:r>
        <w:r>
          <w:rPr>
            <w:noProof/>
            <w:webHidden/>
          </w:rPr>
          <w:instrText xml:space="preserve"> PAGEREF _Toc22738760 \h </w:instrText>
        </w:r>
        <w:r>
          <w:rPr>
            <w:noProof/>
            <w:webHidden/>
          </w:rPr>
        </w:r>
        <w:r>
          <w:rPr>
            <w:noProof/>
            <w:webHidden/>
          </w:rPr>
          <w:fldChar w:fldCharType="separate"/>
        </w:r>
        <w:r>
          <w:rPr>
            <w:noProof/>
            <w:webHidden/>
          </w:rPr>
          <w:t>15</w:t>
        </w:r>
        <w:r>
          <w:rPr>
            <w:noProof/>
            <w:webHidden/>
          </w:rPr>
          <w:fldChar w:fldCharType="end"/>
        </w:r>
      </w:hyperlink>
    </w:p>
    <w:p w14:paraId="50809F43" w14:textId="075649D2" w:rsidR="0090753A" w:rsidRDefault="0090753A">
      <w:pPr>
        <w:pStyle w:val="Inhopg2"/>
        <w:tabs>
          <w:tab w:val="left" w:pos="880"/>
          <w:tab w:val="right" w:leader="dot" w:pos="9350"/>
        </w:tabs>
        <w:rPr>
          <w:noProof/>
          <w:lang w:val="en-GB" w:eastAsia="en-GB"/>
        </w:rPr>
      </w:pPr>
      <w:hyperlink w:anchor="_Toc22738761" w:history="1">
        <w:r w:rsidRPr="00975296">
          <w:rPr>
            <w:rStyle w:val="Hyperlink"/>
            <w:noProof/>
            <w14:scene3d>
              <w14:camera w14:prst="orthographicFront"/>
              <w14:lightRig w14:rig="threePt" w14:dir="t">
                <w14:rot w14:lat="0" w14:lon="0" w14:rev="0"/>
              </w14:lightRig>
            </w14:scene3d>
          </w:rPr>
          <w:t>6.1</w:t>
        </w:r>
        <w:r>
          <w:rPr>
            <w:noProof/>
            <w:lang w:val="en-GB" w:eastAsia="en-GB"/>
          </w:rPr>
          <w:tab/>
        </w:r>
        <w:r w:rsidRPr="00975296">
          <w:rPr>
            <w:rStyle w:val="Hyperlink"/>
            <w:noProof/>
          </w:rPr>
          <w:t>Requirements FestoCap</w:t>
        </w:r>
        <w:r>
          <w:rPr>
            <w:noProof/>
            <w:webHidden/>
          </w:rPr>
          <w:tab/>
        </w:r>
        <w:r>
          <w:rPr>
            <w:noProof/>
            <w:webHidden/>
          </w:rPr>
          <w:fldChar w:fldCharType="begin"/>
        </w:r>
        <w:r>
          <w:rPr>
            <w:noProof/>
            <w:webHidden/>
          </w:rPr>
          <w:instrText xml:space="preserve"> PAGEREF _Toc22738761 \h </w:instrText>
        </w:r>
        <w:r>
          <w:rPr>
            <w:noProof/>
            <w:webHidden/>
          </w:rPr>
        </w:r>
        <w:r>
          <w:rPr>
            <w:noProof/>
            <w:webHidden/>
          </w:rPr>
          <w:fldChar w:fldCharType="separate"/>
        </w:r>
        <w:r>
          <w:rPr>
            <w:noProof/>
            <w:webHidden/>
          </w:rPr>
          <w:t>15</w:t>
        </w:r>
        <w:r>
          <w:rPr>
            <w:noProof/>
            <w:webHidden/>
          </w:rPr>
          <w:fldChar w:fldCharType="end"/>
        </w:r>
      </w:hyperlink>
    </w:p>
    <w:p w14:paraId="716ABAF5" w14:textId="77AEF030" w:rsidR="0090753A" w:rsidRDefault="0090753A">
      <w:pPr>
        <w:pStyle w:val="Inhopg2"/>
        <w:tabs>
          <w:tab w:val="left" w:pos="880"/>
          <w:tab w:val="right" w:leader="dot" w:pos="9350"/>
        </w:tabs>
        <w:rPr>
          <w:noProof/>
          <w:lang w:val="en-GB" w:eastAsia="en-GB"/>
        </w:rPr>
      </w:pPr>
      <w:hyperlink w:anchor="_Toc22738762" w:history="1">
        <w:r w:rsidRPr="00975296">
          <w:rPr>
            <w:rStyle w:val="Hyperlink"/>
            <w:noProof/>
            <w14:scene3d>
              <w14:camera w14:prst="orthographicFront"/>
              <w14:lightRig w14:rig="threePt" w14:dir="t">
                <w14:rot w14:lat="0" w14:lon="0" w14:rev="0"/>
              </w14:lightRig>
            </w14:scene3d>
          </w:rPr>
          <w:t>6.2</w:t>
        </w:r>
        <w:r>
          <w:rPr>
            <w:noProof/>
            <w:lang w:val="en-GB" w:eastAsia="en-GB"/>
          </w:rPr>
          <w:tab/>
        </w:r>
        <w:r w:rsidRPr="00975296">
          <w:rPr>
            <w:rStyle w:val="Hyperlink"/>
            <w:noProof/>
          </w:rPr>
          <w:t>FestoCap Program Interface</w:t>
        </w:r>
        <w:r>
          <w:rPr>
            <w:noProof/>
            <w:webHidden/>
          </w:rPr>
          <w:tab/>
        </w:r>
        <w:r>
          <w:rPr>
            <w:noProof/>
            <w:webHidden/>
          </w:rPr>
          <w:fldChar w:fldCharType="begin"/>
        </w:r>
        <w:r>
          <w:rPr>
            <w:noProof/>
            <w:webHidden/>
          </w:rPr>
          <w:instrText xml:space="preserve"> PAGEREF _Toc22738762 \h </w:instrText>
        </w:r>
        <w:r>
          <w:rPr>
            <w:noProof/>
            <w:webHidden/>
          </w:rPr>
        </w:r>
        <w:r>
          <w:rPr>
            <w:noProof/>
            <w:webHidden/>
          </w:rPr>
          <w:fldChar w:fldCharType="separate"/>
        </w:r>
        <w:r>
          <w:rPr>
            <w:noProof/>
            <w:webHidden/>
          </w:rPr>
          <w:t>16</w:t>
        </w:r>
        <w:r>
          <w:rPr>
            <w:noProof/>
            <w:webHidden/>
          </w:rPr>
          <w:fldChar w:fldCharType="end"/>
        </w:r>
      </w:hyperlink>
    </w:p>
    <w:p w14:paraId="26933F3E" w14:textId="210C39BD" w:rsidR="0090753A" w:rsidRDefault="0090753A">
      <w:pPr>
        <w:pStyle w:val="Inhopg2"/>
        <w:tabs>
          <w:tab w:val="left" w:pos="880"/>
          <w:tab w:val="right" w:leader="dot" w:pos="9350"/>
        </w:tabs>
        <w:rPr>
          <w:noProof/>
          <w:lang w:val="en-GB" w:eastAsia="en-GB"/>
        </w:rPr>
      </w:pPr>
      <w:hyperlink w:anchor="_Toc22738763" w:history="1">
        <w:r w:rsidRPr="00975296">
          <w:rPr>
            <w:rStyle w:val="Hyperlink"/>
            <w:noProof/>
            <w14:scene3d>
              <w14:camera w14:prst="orthographicFront"/>
              <w14:lightRig w14:rig="threePt" w14:dir="t">
                <w14:rot w14:lat="0" w14:lon="0" w14:rev="0"/>
              </w14:lightRig>
            </w14:scene3d>
          </w:rPr>
          <w:t>6.3</w:t>
        </w:r>
        <w:r>
          <w:rPr>
            <w:noProof/>
            <w:lang w:val="en-GB" w:eastAsia="en-GB"/>
          </w:rPr>
          <w:tab/>
        </w:r>
        <w:r w:rsidRPr="00975296">
          <w:rPr>
            <w:rStyle w:val="Hyperlink"/>
            <w:noProof/>
          </w:rPr>
          <w:t>Communicatie tussen de FestoCap en de Festo motor</w:t>
        </w:r>
        <w:r>
          <w:rPr>
            <w:noProof/>
            <w:webHidden/>
          </w:rPr>
          <w:tab/>
        </w:r>
        <w:r>
          <w:rPr>
            <w:noProof/>
            <w:webHidden/>
          </w:rPr>
          <w:fldChar w:fldCharType="begin"/>
        </w:r>
        <w:r>
          <w:rPr>
            <w:noProof/>
            <w:webHidden/>
          </w:rPr>
          <w:instrText xml:space="preserve"> PAGEREF _Toc22738763 \h </w:instrText>
        </w:r>
        <w:r>
          <w:rPr>
            <w:noProof/>
            <w:webHidden/>
          </w:rPr>
        </w:r>
        <w:r>
          <w:rPr>
            <w:noProof/>
            <w:webHidden/>
          </w:rPr>
          <w:fldChar w:fldCharType="separate"/>
        </w:r>
        <w:r>
          <w:rPr>
            <w:noProof/>
            <w:webHidden/>
          </w:rPr>
          <w:t>17</w:t>
        </w:r>
        <w:r>
          <w:rPr>
            <w:noProof/>
            <w:webHidden/>
          </w:rPr>
          <w:fldChar w:fldCharType="end"/>
        </w:r>
      </w:hyperlink>
    </w:p>
    <w:p w14:paraId="79EDF946" w14:textId="106E152C" w:rsidR="0090753A" w:rsidRDefault="0090753A">
      <w:pPr>
        <w:pStyle w:val="Inhopg2"/>
        <w:tabs>
          <w:tab w:val="left" w:pos="880"/>
          <w:tab w:val="right" w:leader="dot" w:pos="9350"/>
        </w:tabs>
        <w:rPr>
          <w:noProof/>
          <w:lang w:val="en-GB" w:eastAsia="en-GB"/>
        </w:rPr>
      </w:pPr>
      <w:hyperlink w:anchor="_Toc22738764" w:history="1">
        <w:r w:rsidRPr="00975296">
          <w:rPr>
            <w:rStyle w:val="Hyperlink"/>
            <w:noProof/>
            <w14:scene3d>
              <w14:camera w14:prst="orthographicFront"/>
              <w14:lightRig w14:rig="threePt" w14:dir="t">
                <w14:rot w14:lat="0" w14:lon="0" w14:rev="0"/>
              </w14:lightRig>
            </w14:scene3d>
          </w:rPr>
          <w:t>6.4</w:t>
        </w:r>
        <w:r>
          <w:rPr>
            <w:noProof/>
            <w:lang w:val="en-GB" w:eastAsia="en-GB"/>
          </w:rPr>
          <w:tab/>
        </w:r>
        <w:r w:rsidRPr="00975296">
          <w:rPr>
            <w:rStyle w:val="Hyperlink"/>
            <w:noProof/>
          </w:rPr>
          <w:t>User Interface</w:t>
        </w:r>
        <w:r>
          <w:rPr>
            <w:noProof/>
            <w:webHidden/>
          </w:rPr>
          <w:tab/>
        </w:r>
        <w:r>
          <w:rPr>
            <w:noProof/>
            <w:webHidden/>
          </w:rPr>
          <w:fldChar w:fldCharType="begin"/>
        </w:r>
        <w:r>
          <w:rPr>
            <w:noProof/>
            <w:webHidden/>
          </w:rPr>
          <w:instrText xml:space="preserve"> PAGEREF _Toc22738764 \h </w:instrText>
        </w:r>
        <w:r>
          <w:rPr>
            <w:noProof/>
            <w:webHidden/>
          </w:rPr>
        </w:r>
        <w:r>
          <w:rPr>
            <w:noProof/>
            <w:webHidden/>
          </w:rPr>
          <w:fldChar w:fldCharType="separate"/>
        </w:r>
        <w:r>
          <w:rPr>
            <w:noProof/>
            <w:webHidden/>
          </w:rPr>
          <w:t>17</w:t>
        </w:r>
        <w:r>
          <w:rPr>
            <w:noProof/>
            <w:webHidden/>
          </w:rPr>
          <w:fldChar w:fldCharType="end"/>
        </w:r>
      </w:hyperlink>
    </w:p>
    <w:p w14:paraId="3980E4C5" w14:textId="2817DB2D" w:rsidR="0090753A" w:rsidRDefault="0090753A">
      <w:pPr>
        <w:pStyle w:val="Inhopg2"/>
        <w:tabs>
          <w:tab w:val="left" w:pos="880"/>
          <w:tab w:val="right" w:leader="dot" w:pos="9350"/>
        </w:tabs>
        <w:rPr>
          <w:noProof/>
          <w:lang w:val="en-GB" w:eastAsia="en-GB"/>
        </w:rPr>
      </w:pPr>
      <w:hyperlink w:anchor="_Toc22738765" w:history="1">
        <w:r w:rsidRPr="00975296">
          <w:rPr>
            <w:rStyle w:val="Hyperlink"/>
            <w:noProof/>
            <w14:scene3d>
              <w14:camera w14:prst="orthographicFront"/>
              <w14:lightRig w14:rig="threePt" w14:dir="t">
                <w14:rot w14:lat="0" w14:lon="0" w14:rev="0"/>
              </w14:lightRig>
            </w14:scene3d>
          </w:rPr>
          <w:t>6.5</w:t>
        </w:r>
        <w:r>
          <w:rPr>
            <w:noProof/>
            <w:lang w:val="en-GB" w:eastAsia="en-GB"/>
          </w:rPr>
          <w:tab/>
        </w:r>
        <w:r w:rsidRPr="00975296">
          <w:rPr>
            <w:rStyle w:val="Hyperlink"/>
            <w:noProof/>
          </w:rPr>
          <w:t>Toolbar URCap</w:t>
        </w:r>
        <w:r>
          <w:rPr>
            <w:noProof/>
            <w:webHidden/>
          </w:rPr>
          <w:tab/>
        </w:r>
        <w:r>
          <w:rPr>
            <w:noProof/>
            <w:webHidden/>
          </w:rPr>
          <w:fldChar w:fldCharType="begin"/>
        </w:r>
        <w:r>
          <w:rPr>
            <w:noProof/>
            <w:webHidden/>
          </w:rPr>
          <w:instrText xml:space="preserve"> PAGEREF _Toc22738765 \h </w:instrText>
        </w:r>
        <w:r>
          <w:rPr>
            <w:noProof/>
            <w:webHidden/>
          </w:rPr>
        </w:r>
        <w:r>
          <w:rPr>
            <w:noProof/>
            <w:webHidden/>
          </w:rPr>
          <w:fldChar w:fldCharType="separate"/>
        </w:r>
        <w:r>
          <w:rPr>
            <w:noProof/>
            <w:webHidden/>
          </w:rPr>
          <w:t>18</w:t>
        </w:r>
        <w:r>
          <w:rPr>
            <w:noProof/>
            <w:webHidden/>
          </w:rPr>
          <w:fldChar w:fldCharType="end"/>
        </w:r>
      </w:hyperlink>
    </w:p>
    <w:p w14:paraId="20D53A9A" w14:textId="51FEDE38" w:rsidR="0090753A" w:rsidRDefault="0090753A">
      <w:pPr>
        <w:pStyle w:val="Inhopg2"/>
        <w:tabs>
          <w:tab w:val="left" w:pos="880"/>
          <w:tab w:val="right" w:leader="dot" w:pos="9350"/>
        </w:tabs>
        <w:rPr>
          <w:noProof/>
          <w:lang w:val="en-GB" w:eastAsia="en-GB"/>
        </w:rPr>
      </w:pPr>
      <w:hyperlink w:anchor="_Toc22738766" w:history="1">
        <w:r w:rsidRPr="00975296">
          <w:rPr>
            <w:rStyle w:val="Hyperlink"/>
            <w:noProof/>
            <w14:scene3d>
              <w14:camera w14:prst="orthographicFront"/>
              <w14:lightRig w14:rig="threePt" w14:dir="t">
                <w14:rot w14:lat="0" w14:lon="0" w14:rev="0"/>
              </w14:lightRig>
            </w14:scene3d>
          </w:rPr>
          <w:t>6.6</w:t>
        </w:r>
        <w:r>
          <w:rPr>
            <w:noProof/>
            <w:lang w:val="en-GB" w:eastAsia="en-GB"/>
          </w:rPr>
          <w:tab/>
        </w:r>
        <w:r w:rsidRPr="00975296">
          <w:rPr>
            <w:rStyle w:val="Hyperlink"/>
            <w:noProof/>
          </w:rPr>
          <w:t>Ondersteuning meerdere Festo motoren</w:t>
        </w:r>
        <w:r>
          <w:rPr>
            <w:noProof/>
            <w:webHidden/>
          </w:rPr>
          <w:tab/>
        </w:r>
        <w:r>
          <w:rPr>
            <w:noProof/>
            <w:webHidden/>
          </w:rPr>
          <w:fldChar w:fldCharType="begin"/>
        </w:r>
        <w:r>
          <w:rPr>
            <w:noProof/>
            <w:webHidden/>
          </w:rPr>
          <w:instrText xml:space="preserve"> PAGEREF _Toc22738766 \h </w:instrText>
        </w:r>
        <w:r>
          <w:rPr>
            <w:noProof/>
            <w:webHidden/>
          </w:rPr>
        </w:r>
        <w:r>
          <w:rPr>
            <w:noProof/>
            <w:webHidden/>
          </w:rPr>
          <w:fldChar w:fldCharType="separate"/>
        </w:r>
        <w:r>
          <w:rPr>
            <w:noProof/>
            <w:webHidden/>
          </w:rPr>
          <w:t>18</w:t>
        </w:r>
        <w:r>
          <w:rPr>
            <w:noProof/>
            <w:webHidden/>
          </w:rPr>
          <w:fldChar w:fldCharType="end"/>
        </w:r>
      </w:hyperlink>
    </w:p>
    <w:p w14:paraId="2F35E20A" w14:textId="45B6F41C" w:rsidR="0090753A" w:rsidRDefault="0090753A">
      <w:pPr>
        <w:pStyle w:val="Inhopg2"/>
        <w:tabs>
          <w:tab w:val="left" w:pos="880"/>
          <w:tab w:val="right" w:leader="dot" w:pos="9350"/>
        </w:tabs>
        <w:rPr>
          <w:noProof/>
          <w:lang w:val="en-GB" w:eastAsia="en-GB"/>
        </w:rPr>
      </w:pPr>
      <w:hyperlink w:anchor="_Toc22738767" w:history="1">
        <w:r w:rsidRPr="00975296">
          <w:rPr>
            <w:rStyle w:val="Hyperlink"/>
            <w:noProof/>
            <w14:scene3d>
              <w14:camera w14:prst="orthographicFront"/>
              <w14:lightRig w14:rig="threePt" w14:dir="t">
                <w14:rot w14:lat="0" w14:lon="0" w14:rev="0"/>
              </w14:lightRig>
            </w14:scene3d>
          </w:rPr>
          <w:t>6.7</w:t>
        </w:r>
        <w:r>
          <w:rPr>
            <w:noProof/>
            <w:lang w:val="en-GB" w:eastAsia="en-GB"/>
          </w:rPr>
          <w:tab/>
        </w:r>
        <w:r w:rsidRPr="00975296">
          <w:rPr>
            <w:rStyle w:val="Hyperlink"/>
            <w:noProof/>
          </w:rPr>
          <w:t>Requirements Ontwikkelomgeving</w:t>
        </w:r>
        <w:r>
          <w:rPr>
            <w:noProof/>
            <w:webHidden/>
          </w:rPr>
          <w:tab/>
        </w:r>
        <w:r>
          <w:rPr>
            <w:noProof/>
            <w:webHidden/>
          </w:rPr>
          <w:fldChar w:fldCharType="begin"/>
        </w:r>
        <w:r>
          <w:rPr>
            <w:noProof/>
            <w:webHidden/>
          </w:rPr>
          <w:instrText xml:space="preserve"> PAGEREF _Toc22738767 \h </w:instrText>
        </w:r>
        <w:r>
          <w:rPr>
            <w:noProof/>
            <w:webHidden/>
          </w:rPr>
        </w:r>
        <w:r>
          <w:rPr>
            <w:noProof/>
            <w:webHidden/>
          </w:rPr>
          <w:fldChar w:fldCharType="separate"/>
        </w:r>
        <w:r>
          <w:rPr>
            <w:noProof/>
            <w:webHidden/>
          </w:rPr>
          <w:t>19</w:t>
        </w:r>
        <w:r>
          <w:rPr>
            <w:noProof/>
            <w:webHidden/>
          </w:rPr>
          <w:fldChar w:fldCharType="end"/>
        </w:r>
      </w:hyperlink>
    </w:p>
    <w:p w14:paraId="412D6709" w14:textId="518E433F" w:rsidR="0090753A" w:rsidRDefault="0090753A">
      <w:pPr>
        <w:pStyle w:val="Inhopg2"/>
        <w:tabs>
          <w:tab w:val="left" w:pos="880"/>
          <w:tab w:val="right" w:leader="dot" w:pos="9350"/>
        </w:tabs>
        <w:rPr>
          <w:noProof/>
          <w:lang w:val="en-GB" w:eastAsia="en-GB"/>
        </w:rPr>
      </w:pPr>
      <w:hyperlink w:anchor="_Toc22738768" w:history="1">
        <w:r w:rsidRPr="00975296">
          <w:rPr>
            <w:rStyle w:val="Hyperlink"/>
            <w:noProof/>
            <w14:scene3d>
              <w14:camera w14:prst="orthographicFront"/>
              <w14:lightRig w14:rig="threePt" w14:dir="t">
                <w14:rot w14:lat="0" w14:lon="0" w14:rev="0"/>
              </w14:lightRig>
            </w14:scene3d>
          </w:rPr>
          <w:t>6.8</w:t>
        </w:r>
        <w:r>
          <w:rPr>
            <w:noProof/>
            <w:lang w:val="en-GB" w:eastAsia="en-GB"/>
          </w:rPr>
          <w:tab/>
        </w:r>
        <w:r w:rsidRPr="00975296">
          <w:rPr>
            <w:rStyle w:val="Hyperlink"/>
            <w:noProof/>
          </w:rPr>
          <w:t>Communicatie</w:t>
        </w:r>
        <w:r>
          <w:rPr>
            <w:noProof/>
            <w:webHidden/>
          </w:rPr>
          <w:tab/>
        </w:r>
        <w:r>
          <w:rPr>
            <w:noProof/>
            <w:webHidden/>
          </w:rPr>
          <w:fldChar w:fldCharType="begin"/>
        </w:r>
        <w:r>
          <w:rPr>
            <w:noProof/>
            <w:webHidden/>
          </w:rPr>
          <w:instrText xml:space="preserve"> PAGEREF _Toc22738768 \h </w:instrText>
        </w:r>
        <w:r>
          <w:rPr>
            <w:noProof/>
            <w:webHidden/>
          </w:rPr>
        </w:r>
        <w:r>
          <w:rPr>
            <w:noProof/>
            <w:webHidden/>
          </w:rPr>
          <w:fldChar w:fldCharType="separate"/>
        </w:r>
        <w:r>
          <w:rPr>
            <w:noProof/>
            <w:webHidden/>
          </w:rPr>
          <w:t>19</w:t>
        </w:r>
        <w:r>
          <w:rPr>
            <w:noProof/>
            <w:webHidden/>
          </w:rPr>
          <w:fldChar w:fldCharType="end"/>
        </w:r>
      </w:hyperlink>
    </w:p>
    <w:p w14:paraId="05D6901A" w14:textId="4E83ECF3" w:rsidR="0090753A" w:rsidRDefault="0090753A">
      <w:pPr>
        <w:pStyle w:val="Inhopg2"/>
        <w:tabs>
          <w:tab w:val="left" w:pos="880"/>
          <w:tab w:val="right" w:leader="dot" w:pos="9350"/>
        </w:tabs>
        <w:rPr>
          <w:noProof/>
          <w:lang w:val="en-GB" w:eastAsia="en-GB"/>
        </w:rPr>
      </w:pPr>
      <w:hyperlink w:anchor="_Toc22738769" w:history="1">
        <w:r w:rsidRPr="00975296">
          <w:rPr>
            <w:rStyle w:val="Hyperlink"/>
            <w:noProof/>
            <w14:scene3d>
              <w14:camera w14:prst="orthographicFront"/>
              <w14:lightRig w14:rig="threePt" w14:dir="t">
                <w14:rot w14:lat="0" w14:lon="0" w14:rev="0"/>
              </w14:lightRig>
            </w14:scene3d>
          </w:rPr>
          <w:t>6.9</w:t>
        </w:r>
        <w:r>
          <w:rPr>
            <w:noProof/>
            <w:lang w:val="en-GB" w:eastAsia="en-GB"/>
          </w:rPr>
          <w:tab/>
        </w:r>
        <w:r w:rsidRPr="00975296">
          <w:rPr>
            <w:rStyle w:val="Hyperlink"/>
            <w:noProof/>
          </w:rPr>
          <w:t>User Interface</w:t>
        </w:r>
        <w:r>
          <w:rPr>
            <w:noProof/>
            <w:webHidden/>
          </w:rPr>
          <w:tab/>
        </w:r>
        <w:r>
          <w:rPr>
            <w:noProof/>
            <w:webHidden/>
          </w:rPr>
          <w:fldChar w:fldCharType="begin"/>
        </w:r>
        <w:r>
          <w:rPr>
            <w:noProof/>
            <w:webHidden/>
          </w:rPr>
          <w:instrText xml:space="preserve"> PAGEREF _Toc22738769 \h </w:instrText>
        </w:r>
        <w:r>
          <w:rPr>
            <w:noProof/>
            <w:webHidden/>
          </w:rPr>
        </w:r>
        <w:r>
          <w:rPr>
            <w:noProof/>
            <w:webHidden/>
          </w:rPr>
          <w:fldChar w:fldCharType="separate"/>
        </w:r>
        <w:r>
          <w:rPr>
            <w:noProof/>
            <w:webHidden/>
          </w:rPr>
          <w:t>19</w:t>
        </w:r>
        <w:r>
          <w:rPr>
            <w:noProof/>
            <w:webHidden/>
          </w:rPr>
          <w:fldChar w:fldCharType="end"/>
        </w:r>
      </w:hyperlink>
    </w:p>
    <w:p w14:paraId="1362E208" w14:textId="6A60D642" w:rsidR="0090753A" w:rsidRDefault="0090753A">
      <w:pPr>
        <w:pStyle w:val="Inhopg2"/>
        <w:tabs>
          <w:tab w:val="left" w:pos="880"/>
          <w:tab w:val="right" w:leader="dot" w:pos="9350"/>
        </w:tabs>
        <w:rPr>
          <w:noProof/>
          <w:lang w:val="en-GB" w:eastAsia="en-GB"/>
        </w:rPr>
      </w:pPr>
      <w:hyperlink w:anchor="_Toc22738770" w:history="1">
        <w:r w:rsidRPr="00975296">
          <w:rPr>
            <w:rStyle w:val="Hyperlink"/>
            <w:noProof/>
            <w14:scene3d>
              <w14:camera w14:prst="orthographicFront"/>
              <w14:lightRig w14:rig="threePt" w14:dir="t">
                <w14:rot w14:lat="0" w14:lon="0" w14:rev="0"/>
              </w14:lightRig>
            </w14:scene3d>
          </w:rPr>
          <w:t>6.10</w:t>
        </w:r>
        <w:r>
          <w:rPr>
            <w:noProof/>
            <w:lang w:val="en-GB" w:eastAsia="en-GB"/>
          </w:rPr>
          <w:tab/>
        </w:r>
        <w:r w:rsidRPr="00975296">
          <w:rPr>
            <w:rStyle w:val="Hyperlink"/>
            <w:noProof/>
          </w:rPr>
          <w:t>Conclusie</w:t>
        </w:r>
        <w:r>
          <w:rPr>
            <w:noProof/>
            <w:webHidden/>
          </w:rPr>
          <w:tab/>
        </w:r>
        <w:r>
          <w:rPr>
            <w:noProof/>
            <w:webHidden/>
          </w:rPr>
          <w:fldChar w:fldCharType="begin"/>
        </w:r>
        <w:r>
          <w:rPr>
            <w:noProof/>
            <w:webHidden/>
          </w:rPr>
          <w:instrText xml:space="preserve"> PAGEREF _Toc22738770 \h </w:instrText>
        </w:r>
        <w:r>
          <w:rPr>
            <w:noProof/>
            <w:webHidden/>
          </w:rPr>
        </w:r>
        <w:r>
          <w:rPr>
            <w:noProof/>
            <w:webHidden/>
          </w:rPr>
          <w:fldChar w:fldCharType="separate"/>
        </w:r>
        <w:r>
          <w:rPr>
            <w:noProof/>
            <w:webHidden/>
          </w:rPr>
          <w:t>20</w:t>
        </w:r>
        <w:r>
          <w:rPr>
            <w:noProof/>
            <w:webHidden/>
          </w:rPr>
          <w:fldChar w:fldCharType="end"/>
        </w:r>
      </w:hyperlink>
    </w:p>
    <w:p w14:paraId="5386034E" w14:textId="049EE345" w:rsidR="0090753A" w:rsidRDefault="0090753A">
      <w:pPr>
        <w:pStyle w:val="Inhopg1"/>
        <w:tabs>
          <w:tab w:val="left" w:pos="440"/>
          <w:tab w:val="right" w:leader="dot" w:pos="9350"/>
        </w:tabs>
        <w:rPr>
          <w:noProof/>
          <w:lang w:val="en-GB" w:eastAsia="en-GB"/>
        </w:rPr>
      </w:pPr>
      <w:hyperlink w:anchor="_Toc22738771" w:history="1">
        <w:r w:rsidRPr="00975296">
          <w:rPr>
            <w:rStyle w:val="Hyperlink"/>
            <w:noProof/>
          </w:rPr>
          <w:t>7</w:t>
        </w:r>
        <w:r>
          <w:rPr>
            <w:noProof/>
            <w:lang w:val="en-GB" w:eastAsia="en-GB"/>
          </w:rPr>
          <w:tab/>
        </w:r>
        <w:r w:rsidRPr="00975296">
          <w:rPr>
            <w:rStyle w:val="Hyperlink"/>
            <w:noProof/>
          </w:rPr>
          <w:t>Analyse</w:t>
        </w:r>
        <w:r>
          <w:rPr>
            <w:noProof/>
            <w:webHidden/>
          </w:rPr>
          <w:tab/>
        </w:r>
        <w:r>
          <w:rPr>
            <w:noProof/>
            <w:webHidden/>
          </w:rPr>
          <w:fldChar w:fldCharType="begin"/>
        </w:r>
        <w:r>
          <w:rPr>
            <w:noProof/>
            <w:webHidden/>
          </w:rPr>
          <w:instrText xml:space="preserve"> PAGEREF _Toc22738771 \h </w:instrText>
        </w:r>
        <w:r>
          <w:rPr>
            <w:noProof/>
            <w:webHidden/>
          </w:rPr>
        </w:r>
        <w:r>
          <w:rPr>
            <w:noProof/>
            <w:webHidden/>
          </w:rPr>
          <w:fldChar w:fldCharType="separate"/>
        </w:r>
        <w:r>
          <w:rPr>
            <w:noProof/>
            <w:webHidden/>
          </w:rPr>
          <w:t>21</w:t>
        </w:r>
        <w:r>
          <w:rPr>
            <w:noProof/>
            <w:webHidden/>
          </w:rPr>
          <w:fldChar w:fldCharType="end"/>
        </w:r>
      </w:hyperlink>
    </w:p>
    <w:p w14:paraId="57399C3B" w14:textId="277098E6" w:rsidR="0090753A" w:rsidRDefault="0090753A">
      <w:pPr>
        <w:pStyle w:val="Inhopg2"/>
        <w:tabs>
          <w:tab w:val="left" w:pos="880"/>
          <w:tab w:val="right" w:leader="dot" w:pos="9350"/>
        </w:tabs>
        <w:rPr>
          <w:noProof/>
          <w:lang w:val="en-GB" w:eastAsia="en-GB"/>
        </w:rPr>
      </w:pPr>
      <w:hyperlink w:anchor="_Toc22738772" w:history="1">
        <w:r w:rsidRPr="00975296">
          <w:rPr>
            <w:rStyle w:val="Hyperlink"/>
            <w:noProof/>
            <w14:scene3d>
              <w14:camera w14:prst="orthographicFront"/>
              <w14:lightRig w14:rig="threePt" w14:dir="t">
                <w14:rot w14:lat="0" w14:lon="0" w14:rev="0"/>
              </w14:lightRig>
            </w14:scene3d>
          </w:rPr>
          <w:t>7.1</w:t>
        </w:r>
        <w:r>
          <w:rPr>
            <w:noProof/>
            <w:lang w:val="en-GB" w:eastAsia="en-GB"/>
          </w:rPr>
          <w:tab/>
        </w:r>
        <w:r w:rsidRPr="00975296">
          <w:rPr>
            <w:rStyle w:val="Hyperlink"/>
            <w:noProof/>
          </w:rPr>
          <w:t>URCaps API</w:t>
        </w:r>
        <w:r>
          <w:rPr>
            <w:noProof/>
            <w:webHidden/>
          </w:rPr>
          <w:tab/>
        </w:r>
        <w:r>
          <w:rPr>
            <w:noProof/>
            <w:webHidden/>
          </w:rPr>
          <w:fldChar w:fldCharType="begin"/>
        </w:r>
        <w:r>
          <w:rPr>
            <w:noProof/>
            <w:webHidden/>
          </w:rPr>
          <w:instrText xml:space="preserve"> PAGEREF _Toc22738772 \h </w:instrText>
        </w:r>
        <w:r>
          <w:rPr>
            <w:noProof/>
            <w:webHidden/>
          </w:rPr>
        </w:r>
        <w:r>
          <w:rPr>
            <w:noProof/>
            <w:webHidden/>
          </w:rPr>
          <w:fldChar w:fldCharType="separate"/>
        </w:r>
        <w:r>
          <w:rPr>
            <w:noProof/>
            <w:webHidden/>
          </w:rPr>
          <w:t>22</w:t>
        </w:r>
        <w:r>
          <w:rPr>
            <w:noProof/>
            <w:webHidden/>
          </w:rPr>
          <w:fldChar w:fldCharType="end"/>
        </w:r>
      </w:hyperlink>
    </w:p>
    <w:p w14:paraId="582B558E" w14:textId="7B65B93F" w:rsidR="0090753A" w:rsidRDefault="0090753A">
      <w:pPr>
        <w:pStyle w:val="Inhopg3"/>
        <w:tabs>
          <w:tab w:val="left" w:pos="1320"/>
          <w:tab w:val="right" w:leader="dot" w:pos="9350"/>
        </w:tabs>
        <w:rPr>
          <w:noProof/>
          <w:lang w:val="en-GB" w:eastAsia="en-GB"/>
        </w:rPr>
      </w:pPr>
      <w:hyperlink w:anchor="_Toc22738773" w:history="1">
        <w:r w:rsidRPr="00975296">
          <w:rPr>
            <w:rStyle w:val="Hyperlink"/>
            <w:noProof/>
          </w:rPr>
          <w:t>7.1.1</w:t>
        </w:r>
        <w:r>
          <w:rPr>
            <w:noProof/>
            <w:lang w:val="en-GB" w:eastAsia="en-GB"/>
          </w:rPr>
          <w:tab/>
        </w:r>
        <w:r w:rsidRPr="00975296">
          <w:rPr>
            <w:rStyle w:val="Hyperlink"/>
            <w:noProof/>
          </w:rPr>
          <w:t>UR-Scriptic</w:t>
        </w:r>
        <w:r>
          <w:rPr>
            <w:noProof/>
            <w:webHidden/>
          </w:rPr>
          <w:tab/>
        </w:r>
        <w:r>
          <w:rPr>
            <w:noProof/>
            <w:webHidden/>
          </w:rPr>
          <w:fldChar w:fldCharType="begin"/>
        </w:r>
        <w:r>
          <w:rPr>
            <w:noProof/>
            <w:webHidden/>
          </w:rPr>
          <w:instrText xml:space="preserve"> PAGEREF _Toc22738773 \h </w:instrText>
        </w:r>
        <w:r>
          <w:rPr>
            <w:noProof/>
            <w:webHidden/>
          </w:rPr>
        </w:r>
        <w:r>
          <w:rPr>
            <w:noProof/>
            <w:webHidden/>
          </w:rPr>
          <w:fldChar w:fldCharType="separate"/>
        </w:r>
        <w:r>
          <w:rPr>
            <w:noProof/>
            <w:webHidden/>
          </w:rPr>
          <w:t>23</w:t>
        </w:r>
        <w:r>
          <w:rPr>
            <w:noProof/>
            <w:webHidden/>
          </w:rPr>
          <w:fldChar w:fldCharType="end"/>
        </w:r>
      </w:hyperlink>
    </w:p>
    <w:p w14:paraId="117E056D" w14:textId="4AC10E7B" w:rsidR="0090753A" w:rsidRDefault="0090753A">
      <w:pPr>
        <w:pStyle w:val="Inhopg3"/>
        <w:tabs>
          <w:tab w:val="left" w:pos="1320"/>
          <w:tab w:val="right" w:leader="dot" w:pos="9350"/>
        </w:tabs>
        <w:rPr>
          <w:noProof/>
          <w:lang w:val="en-GB" w:eastAsia="en-GB"/>
        </w:rPr>
      </w:pPr>
      <w:hyperlink w:anchor="_Toc22738774" w:history="1">
        <w:r w:rsidRPr="00975296">
          <w:rPr>
            <w:rStyle w:val="Hyperlink"/>
            <w:noProof/>
          </w:rPr>
          <w:t>7.1.2</w:t>
        </w:r>
        <w:r>
          <w:rPr>
            <w:noProof/>
            <w:lang w:val="en-GB" w:eastAsia="en-GB"/>
          </w:rPr>
          <w:tab/>
        </w:r>
        <w:r w:rsidRPr="00975296">
          <w:rPr>
            <w:rStyle w:val="Hyperlink"/>
            <w:noProof/>
          </w:rPr>
          <w:t>Communicatie</w:t>
        </w:r>
        <w:r>
          <w:rPr>
            <w:noProof/>
            <w:webHidden/>
          </w:rPr>
          <w:tab/>
        </w:r>
        <w:r>
          <w:rPr>
            <w:noProof/>
            <w:webHidden/>
          </w:rPr>
          <w:fldChar w:fldCharType="begin"/>
        </w:r>
        <w:r>
          <w:rPr>
            <w:noProof/>
            <w:webHidden/>
          </w:rPr>
          <w:instrText xml:space="preserve"> PAGEREF _Toc22738774 \h </w:instrText>
        </w:r>
        <w:r>
          <w:rPr>
            <w:noProof/>
            <w:webHidden/>
          </w:rPr>
        </w:r>
        <w:r>
          <w:rPr>
            <w:noProof/>
            <w:webHidden/>
          </w:rPr>
          <w:fldChar w:fldCharType="separate"/>
        </w:r>
        <w:r>
          <w:rPr>
            <w:noProof/>
            <w:webHidden/>
          </w:rPr>
          <w:t>24</w:t>
        </w:r>
        <w:r>
          <w:rPr>
            <w:noProof/>
            <w:webHidden/>
          </w:rPr>
          <w:fldChar w:fldCharType="end"/>
        </w:r>
      </w:hyperlink>
    </w:p>
    <w:p w14:paraId="2AA2DC19" w14:textId="4606A19E" w:rsidR="0090753A" w:rsidRDefault="0090753A">
      <w:pPr>
        <w:pStyle w:val="Inhopg3"/>
        <w:tabs>
          <w:tab w:val="left" w:pos="1320"/>
          <w:tab w:val="right" w:leader="dot" w:pos="9350"/>
        </w:tabs>
        <w:rPr>
          <w:noProof/>
          <w:lang w:val="en-GB" w:eastAsia="en-GB"/>
        </w:rPr>
      </w:pPr>
      <w:hyperlink w:anchor="_Toc22738775" w:history="1">
        <w:r w:rsidRPr="00975296">
          <w:rPr>
            <w:rStyle w:val="Hyperlink"/>
            <w:noProof/>
          </w:rPr>
          <w:t>7.1.3</w:t>
        </w:r>
        <w:r>
          <w:rPr>
            <w:noProof/>
            <w:lang w:val="en-GB" w:eastAsia="en-GB"/>
          </w:rPr>
          <w:tab/>
        </w:r>
        <w:r w:rsidRPr="00975296">
          <w:rPr>
            <w:rStyle w:val="Hyperlink"/>
            <w:noProof/>
          </w:rPr>
          <w:t>User Interface</w:t>
        </w:r>
        <w:r>
          <w:rPr>
            <w:noProof/>
            <w:webHidden/>
          </w:rPr>
          <w:tab/>
        </w:r>
        <w:r>
          <w:rPr>
            <w:noProof/>
            <w:webHidden/>
          </w:rPr>
          <w:fldChar w:fldCharType="begin"/>
        </w:r>
        <w:r>
          <w:rPr>
            <w:noProof/>
            <w:webHidden/>
          </w:rPr>
          <w:instrText xml:space="preserve"> PAGEREF _Toc22738775 \h </w:instrText>
        </w:r>
        <w:r>
          <w:rPr>
            <w:noProof/>
            <w:webHidden/>
          </w:rPr>
        </w:r>
        <w:r>
          <w:rPr>
            <w:noProof/>
            <w:webHidden/>
          </w:rPr>
          <w:fldChar w:fldCharType="separate"/>
        </w:r>
        <w:r>
          <w:rPr>
            <w:noProof/>
            <w:webHidden/>
          </w:rPr>
          <w:t>24</w:t>
        </w:r>
        <w:r>
          <w:rPr>
            <w:noProof/>
            <w:webHidden/>
          </w:rPr>
          <w:fldChar w:fldCharType="end"/>
        </w:r>
      </w:hyperlink>
    </w:p>
    <w:p w14:paraId="44E27915" w14:textId="62E3A4EA" w:rsidR="0090753A" w:rsidRDefault="0090753A">
      <w:pPr>
        <w:pStyle w:val="Inhopg2"/>
        <w:tabs>
          <w:tab w:val="left" w:pos="880"/>
          <w:tab w:val="right" w:leader="dot" w:pos="9350"/>
        </w:tabs>
        <w:rPr>
          <w:noProof/>
          <w:lang w:val="en-GB" w:eastAsia="en-GB"/>
        </w:rPr>
      </w:pPr>
      <w:hyperlink w:anchor="_Toc22738776" w:history="1">
        <w:r w:rsidRPr="00975296">
          <w:rPr>
            <w:rStyle w:val="Hyperlink"/>
            <w:noProof/>
            <w14:scene3d>
              <w14:camera w14:prst="orthographicFront"/>
              <w14:lightRig w14:rig="threePt" w14:dir="t">
                <w14:rot w14:lat="0" w14:lon="0" w14:rev="0"/>
              </w14:lightRig>
            </w14:scene3d>
          </w:rPr>
          <w:t>7.2</w:t>
        </w:r>
        <w:r>
          <w:rPr>
            <w:noProof/>
            <w:lang w:val="en-GB" w:eastAsia="en-GB"/>
          </w:rPr>
          <w:tab/>
        </w:r>
        <w:r w:rsidRPr="00975296">
          <w:rPr>
            <w:rStyle w:val="Hyperlink"/>
            <w:noProof/>
          </w:rPr>
          <w:t>Deployment</w:t>
        </w:r>
        <w:r>
          <w:rPr>
            <w:noProof/>
            <w:webHidden/>
          </w:rPr>
          <w:tab/>
        </w:r>
        <w:r>
          <w:rPr>
            <w:noProof/>
            <w:webHidden/>
          </w:rPr>
          <w:fldChar w:fldCharType="begin"/>
        </w:r>
        <w:r>
          <w:rPr>
            <w:noProof/>
            <w:webHidden/>
          </w:rPr>
          <w:instrText xml:space="preserve"> PAGEREF _Toc22738776 \h </w:instrText>
        </w:r>
        <w:r>
          <w:rPr>
            <w:noProof/>
            <w:webHidden/>
          </w:rPr>
        </w:r>
        <w:r>
          <w:rPr>
            <w:noProof/>
            <w:webHidden/>
          </w:rPr>
          <w:fldChar w:fldCharType="separate"/>
        </w:r>
        <w:r>
          <w:rPr>
            <w:noProof/>
            <w:webHidden/>
          </w:rPr>
          <w:t>24</w:t>
        </w:r>
        <w:r>
          <w:rPr>
            <w:noProof/>
            <w:webHidden/>
          </w:rPr>
          <w:fldChar w:fldCharType="end"/>
        </w:r>
      </w:hyperlink>
    </w:p>
    <w:p w14:paraId="3F4BF7D7" w14:textId="2E56E080" w:rsidR="0090753A" w:rsidRDefault="0090753A">
      <w:pPr>
        <w:pStyle w:val="Inhopg2"/>
        <w:tabs>
          <w:tab w:val="left" w:pos="880"/>
          <w:tab w:val="right" w:leader="dot" w:pos="9350"/>
        </w:tabs>
        <w:rPr>
          <w:noProof/>
          <w:lang w:val="en-GB" w:eastAsia="en-GB"/>
        </w:rPr>
      </w:pPr>
      <w:hyperlink w:anchor="_Toc22738777" w:history="1">
        <w:r w:rsidRPr="00975296">
          <w:rPr>
            <w:rStyle w:val="Hyperlink"/>
            <w:noProof/>
            <w14:scene3d>
              <w14:camera w14:prst="orthographicFront"/>
              <w14:lightRig w14:rig="threePt" w14:dir="t">
                <w14:rot w14:lat="0" w14:lon="0" w14:rev="0"/>
              </w14:lightRig>
            </w14:scene3d>
          </w:rPr>
          <w:t>7.3</w:t>
        </w:r>
        <w:r>
          <w:rPr>
            <w:noProof/>
            <w:lang w:val="en-GB" w:eastAsia="en-GB"/>
          </w:rPr>
          <w:tab/>
        </w:r>
        <w:r w:rsidRPr="00975296">
          <w:rPr>
            <w:rStyle w:val="Hyperlink"/>
            <w:noProof/>
          </w:rPr>
          <w:t>Testopstelling</w:t>
        </w:r>
        <w:r>
          <w:rPr>
            <w:noProof/>
            <w:webHidden/>
          </w:rPr>
          <w:tab/>
        </w:r>
        <w:r>
          <w:rPr>
            <w:noProof/>
            <w:webHidden/>
          </w:rPr>
          <w:fldChar w:fldCharType="begin"/>
        </w:r>
        <w:r>
          <w:rPr>
            <w:noProof/>
            <w:webHidden/>
          </w:rPr>
          <w:instrText xml:space="preserve"> PAGEREF _Toc22738777 \h </w:instrText>
        </w:r>
        <w:r>
          <w:rPr>
            <w:noProof/>
            <w:webHidden/>
          </w:rPr>
        </w:r>
        <w:r>
          <w:rPr>
            <w:noProof/>
            <w:webHidden/>
          </w:rPr>
          <w:fldChar w:fldCharType="separate"/>
        </w:r>
        <w:r>
          <w:rPr>
            <w:noProof/>
            <w:webHidden/>
          </w:rPr>
          <w:t>25</w:t>
        </w:r>
        <w:r>
          <w:rPr>
            <w:noProof/>
            <w:webHidden/>
          </w:rPr>
          <w:fldChar w:fldCharType="end"/>
        </w:r>
      </w:hyperlink>
    </w:p>
    <w:p w14:paraId="606FCB72" w14:textId="57979BEC" w:rsidR="0090753A" w:rsidRDefault="0090753A">
      <w:pPr>
        <w:pStyle w:val="Inhopg3"/>
        <w:tabs>
          <w:tab w:val="left" w:pos="1320"/>
          <w:tab w:val="right" w:leader="dot" w:pos="9350"/>
        </w:tabs>
        <w:rPr>
          <w:noProof/>
          <w:lang w:val="en-GB" w:eastAsia="en-GB"/>
        </w:rPr>
      </w:pPr>
      <w:hyperlink w:anchor="_Toc22738778" w:history="1">
        <w:r w:rsidRPr="00975296">
          <w:rPr>
            <w:rStyle w:val="Hyperlink"/>
            <w:noProof/>
          </w:rPr>
          <w:t>7.3.1</w:t>
        </w:r>
        <w:r>
          <w:rPr>
            <w:noProof/>
            <w:lang w:val="en-GB" w:eastAsia="en-GB"/>
          </w:rPr>
          <w:tab/>
        </w:r>
        <w:r w:rsidRPr="00975296">
          <w:rPr>
            <w:rStyle w:val="Hyperlink"/>
            <w:noProof/>
          </w:rPr>
          <w:t>Virtuele Testopstelling</w:t>
        </w:r>
        <w:r>
          <w:rPr>
            <w:noProof/>
            <w:webHidden/>
          </w:rPr>
          <w:tab/>
        </w:r>
        <w:r>
          <w:rPr>
            <w:noProof/>
            <w:webHidden/>
          </w:rPr>
          <w:fldChar w:fldCharType="begin"/>
        </w:r>
        <w:r>
          <w:rPr>
            <w:noProof/>
            <w:webHidden/>
          </w:rPr>
          <w:instrText xml:space="preserve"> PAGEREF _Toc22738778 \h </w:instrText>
        </w:r>
        <w:r>
          <w:rPr>
            <w:noProof/>
            <w:webHidden/>
          </w:rPr>
        </w:r>
        <w:r>
          <w:rPr>
            <w:noProof/>
            <w:webHidden/>
          </w:rPr>
          <w:fldChar w:fldCharType="separate"/>
        </w:r>
        <w:r>
          <w:rPr>
            <w:noProof/>
            <w:webHidden/>
          </w:rPr>
          <w:t>25</w:t>
        </w:r>
        <w:r>
          <w:rPr>
            <w:noProof/>
            <w:webHidden/>
          </w:rPr>
          <w:fldChar w:fldCharType="end"/>
        </w:r>
      </w:hyperlink>
    </w:p>
    <w:p w14:paraId="3BDCB42C" w14:textId="7C82047C" w:rsidR="0090753A" w:rsidRDefault="0090753A">
      <w:pPr>
        <w:pStyle w:val="Inhopg3"/>
        <w:tabs>
          <w:tab w:val="left" w:pos="1320"/>
          <w:tab w:val="right" w:leader="dot" w:pos="9350"/>
        </w:tabs>
        <w:rPr>
          <w:noProof/>
          <w:lang w:val="en-GB" w:eastAsia="en-GB"/>
        </w:rPr>
      </w:pPr>
      <w:hyperlink w:anchor="_Toc22738779" w:history="1">
        <w:r w:rsidRPr="00975296">
          <w:rPr>
            <w:rStyle w:val="Hyperlink"/>
            <w:noProof/>
          </w:rPr>
          <w:t>7.3.2</w:t>
        </w:r>
        <w:r>
          <w:rPr>
            <w:noProof/>
            <w:lang w:val="en-GB" w:eastAsia="en-GB"/>
          </w:rPr>
          <w:tab/>
        </w:r>
        <w:r w:rsidRPr="00975296">
          <w:rPr>
            <w:rStyle w:val="Hyperlink"/>
            <w:noProof/>
          </w:rPr>
          <w:t>Fysieke Opstelling</w:t>
        </w:r>
        <w:r>
          <w:rPr>
            <w:noProof/>
            <w:webHidden/>
          </w:rPr>
          <w:tab/>
        </w:r>
        <w:r>
          <w:rPr>
            <w:noProof/>
            <w:webHidden/>
          </w:rPr>
          <w:fldChar w:fldCharType="begin"/>
        </w:r>
        <w:r>
          <w:rPr>
            <w:noProof/>
            <w:webHidden/>
          </w:rPr>
          <w:instrText xml:space="preserve"> PAGEREF _Toc22738779 \h </w:instrText>
        </w:r>
        <w:r>
          <w:rPr>
            <w:noProof/>
            <w:webHidden/>
          </w:rPr>
        </w:r>
        <w:r>
          <w:rPr>
            <w:noProof/>
            <w:webHidden/>
          </w:rPr>
          <w:fldChar w:fldCharType="separate"/>
        </w:r>
        <w:r>
          <w:rPr>
            <w:noProof/>
            <w:webHidden/>
          </w:rPr>
          <w:t>25</w:t>
        </w:r>
        <w:r>
          <w:rPr>
            <w:noProof/>
            <w:webHidden/>
          </w:rPr>
          <w:fldChar w:fldCharType="end"/>
        </w:r>
      </w:hyperlink>
    </w:p>
    <w:p w14:paraId="1CF8DB12" w14:textId="5FD0B857" w:rsidR="0090753A" w:rsidRDefault="0090753A">
      <w:pPr>
        <w:pStyle w:val="Inhopg2"/>
        <w:tabs>
          <w:tab w:val="left" w:pos="880"/>
          <w:tab w:val="right" w:leader="dot" w:pos="9350"/>
        </w:tabs>
        <w:rPr>
          <w:noProof/>
          <w:lang w:val="en-GB" w:eastAsia="en-GB"/>
        </w:rPr>
      </w:pPr>
      <w:hyperlink w:anchor="_Toc22738780" w:history="1">
        <w:r w:rsidRPr="00975296">
          <w:rPr>
            <w:rStyle w:val="Hyperlink"/>
            <w:noProof/>
            <w14:scene3d>
              <w14:camera w14:prst="orthographicFront"/>
              <w14:lightRig w14:rig="threePt" w14:dir="t">
                <w14:rot w14:lat="0" w14:lon="0" w14:rev="0"/>
              </w14:lightRig>
            </w14:scene3d>
          </w:rPr>
          <w:t>7.4</w:t>
        </w:r>
        <w:r>
          <w:rPr>
            <w:noProof/>
            <w:lang w:val="en-GB" w:eastAsia="en-GB"/>
          </w:rPr>
          <w:tab/>
        </w:r>
        <w:r w:rsidRPr="00975296">
          <w:rPr>
            <w:rStyle w:val="Hyperlink"/>
            <w:noProof/>
          </w:rPr>
          <w:t>Conclusie</w:t>
        </w:r>
        <w:r>
          <w:rPr>
            <w:noProof/>
            <w:webHidden/>
          </w:rPr>
          <w:tab/>
        </w:r>
        <w:r>
          <w:rPr>
            <w:noProof/>
            <w:webHidden/>
          </w:rPr>
          <w:fldChar w:fldCharType="begin"/>
        </w:r>
        <w:r>
          <w:rPr>
            <w:noProof/>
            <w:webHidden/>
          </w:rPr>
          <w:instrText xml:space="preserve"> PAGEREF _Toc22738780 \h </w:instrText>
        </w:r>
        <w:r>
          <w:rPr>
            <w:noProof/>
            <w:webHidden/>
          </w:rPr>
        </w:r>
        <w:r>
          <w:rPr>
            <w:noProof/>
            <w:webHidden/>
          </w:rPr>
          <w:fldChar w:fldCharType="separate"/>
        </w:r>
        <w:r>
          <w:rPr>
            <w:noProof/>
            <w:webHidden/>
          </w:rPr>
          <w:t>26</w:t>
        </w:r>
        <w:r>
          <w:rPr>
            <w:noProof/>
            <w:webHidden/>
          </w:rPr>
          <w:fldChar w:fldCharType="end"/>
        </w:r>
      </w:hyperlink>
    </w:p>
    <w:p w14:paraId="11F90846" w14:textId="6A53C384" w:rsidR="0090753A" w:rsidRDefault="0090753A">
      <w:pPr>
        <w:pStyle w:val="Inhopg1"/>
        <w:tabs>
          <w:tab w:val="left" w:pos="440"/>
          <w:tab w:val="right" w:leader="dot" w:pos="9350"/>
        </w:tabs>
        <w:rPr>
          <w:noProof/>
          <w:lang w:val="en-GB" w:eastAsia="en-GB"/>
        </w:rPr>
      </w:pPr>
      <w:hyperlink w:anchor="_Toc22738781" w:history="1">
        <w:r w:rsidRPr="00975296">
          <w:rPr>
            <w:rStyle w:val="Hyperlink"/>
            <w:noProof/>
          </w:rPr>
          <w:t>8</w:t>
        </w:r>
        <w:r>
          <w:rPr>
            <w:noProof/>
            <w:lang w:val="en-GB" w:eastAsia="en-GB"/>
          </w:rPr>
          <w:tab/>
        </w:r>
        <w:r w:rsidRPr="00975296">
          <w:rPr>
            <w:rStyle w:val="Hyperlink"/>
            <w:noProof/>
          </w:rPr>
          <w:t>Communication is key</w:t>
        </w:r>
        <w:r>
          <w:rPr>
            <w:noProof/>
            <w:webHidden/>
          </w:rPr>
          <w:tab/>
        </w:r>
        <w:r>
          <w:rPr>
            <w:noProof/>
            <w:webHidden/>
          </w:rPr>
          <w:fldChar w:fldCharType="begin"/>
        </w:r>
        <w:r>
          <w:rPr>
            <w:noProof/>
            <w:webHidden/>
          </w:rPr>
          <w:instrText xml:space="preserve"> PAGEREF _Toc22738781 \h </w:instrText>
        </w:r>
        <w:r>
          <w:rPr>
            <w:noProof/>
            <w:webHidden/>
          </w:rPr>
        </w:r>
        <w:r>
          <w:rPr>
            <w:noProof/>
            <w:webHidden/>
          </w:rPr>
          <w:fldChar w:fldCharType="separate"/>
        </w:r>
        <w:r>
          <w:rPr>
            <w:noProof/>
            <w:webHidden/>
          </w:rPr>
          <w:t>27</w:t>
        </w:r>
        <w:r>
          <w:rPr>
            <w:noProof/>
            <w:webHidden/>
          </w:rPr>
          <w:fldChar w:fldCharType="end"/>
        </w:r>
      </w:hyperlink>
    </w:p>
    <w:p w14:paraId="19BF2AE4" w14:textId="2352741C" w:rsidR="0090753A" w:rsidRDefault="0090753A">
      <w:pPr>
        <w:pStyle w:val="Inhopg2"/>
        <w:tabs>
          <w:tab w:val="left" w:pos="880"/>
          <w:tab w:val="right" w:leader="dot" w:pos="9350"/>
        </w:tabs>
        <w:rPr>
          <w:noProof/>
          <w:lang w:val="en-GB" w:eastAsia="en-GB"/>
        </w:rPr>
      </w:pPr>
      <w:hyperlink w:anchor="_Toc22738782" w:history="1">
        <w:r w:rsidRPr="00975296">
          <w:rPr>
            <w:rStyle w:val="Hyperlink"/>
            <w:noProof/>
            <w14:scene3d>
              <w14:camera w14:prst="orthographicFront"/>
              <w14:lightRig w14:rig="threePt" w14:dir="t">
                <w14:rot w14:lat="0" w14:lon="0" w14:rev="0"/>
              </w14:lightRig>
            </w14:scene3d>
          </w:rPr>
          <w:t>8.1</w:t>
        </w:r>
        <w:r>
          <w:rPr>
            <w:noProof/>
            <w:lang w:val="en-GB" w:eastAsia="en-GB"/>
          </w:rPr>
          <w:tab/>
        </w:r>
        <w:r w:rsidRPr="00975296">
          <w:rPr>
            <w:rStyle w:val="Hyperlink"/>
            <w:noProof/>
          </w:rPr>
          <w:t>Modbus en Festo</w:t>
        </w:r>
        <w:r>
          <w:rPr>
            <w:noProof/>
            <w:webHidden/>
          </w:rPr>
          <w:tab/>
        </w:r>
        <w:r>
          <w:rPr>
            <w:noProof/>
            <w:webHidden/>
          </w:rPr>
          <w:fldChar w:fldCharType="begin"/>
        </w:r>
        <w:r>
          <w:rPr>
            <w:noProof/>
            <w:webHidden/>
          </w:rPr>
          <w:instrText xml:space="preserve"> PAGEREF _Toc22738782 \h </w:instrText>
        </w:r>
        <w:r>
          <w:rPr>
            <w:noProof/>
            <w:webHidden/>
          </w:rPr>
        </w:r>
        <w:r>
          <w:rPr>
            <w:noProof/>
            <w:webHidden/>
          </w:rPr>
          <w:fldChar w:fldCharType="separate"/>
        </w:r>
        <w:r>
          <w:rPr>
            <w:noProof/>
            <w:webHidden/>
          </w:rPr>
          <w:t>27</w:t>
        </w:r>
        <w:r>
          <w:rPr>
            <w:noProof/>
            <w:webHidden/>
          </w:rPr>
          <w:fldChar w:fldCharType="end"/>
        </w:r>
      </w:hyperlink>
    </w:p>
    <w:p w14:paraId="55DD2EEA" w14:textId="1DE965F7" w:rsidR="0090753A" w:rsidRDefault="0090753A">
      <w:pPr>
        <w:pStyle w:val="Inhopg3"/>
        <w:tabs>
          <w:tab w:val="right" w:leader="dot" w:pos="9350"/>
        </w:tabs>
        <w:rPr>
          <w:noProof/>
          <w:lang w:val="en-GB" w:eastAsia="en-GB"/>
        </w:rPr>
      </w:pPr>
      <w:hyperlink w:anchor="_Toc22738783" w:history="1">
        <w:r w:rsidRPr="00975296">
          <w:rPr>
            <w:rStyle w:val="Hyperlink"/>
            <w:noProof/>
          </w:rPr>
          <w:t>Home</w:t>
        </w:r>
        <w:r>
          <w:rPr>
            <w:noProof/>
            <w:webHidden/>
          </w:rPr>
          <w:tab/>
        </w:r>
        <w:r>
          <w:rPr>
            <w:noProof/>
            <w:webHidden/>
          </w:rPr>
          <w:fldChar w:fldCharType="begin"/>
        </w:r>
        <w:r>
          <w:rPr>
            <w:noProof/>
            <w:webHidden/>
          </w:rPr>
          <w:instrText xml:space="preserve"> PAGEREF _Toc22738783 \h </w:instrText>
        </w:r>
        <w:r>
          <w:rPr>
            <w:noProof/>
            <w:webHidden/>
          </w:rPr>
        </w:r>
        <w:r>
          <w:rPr>
            <w:noProof/>
            <w:webHidden/>
          </w:rPr>
          <w:fldChar w:fldCharType="separate"/>
        </w:r>
        <w:r>
          <w:rPr>
            <w:noProof/>
            <w:webHidden/>
          </w:rPr>
          <w:t>27</w:t>
        </w:r>
        <w:r>
          <w:rPr>
            <w:noProof/>
            <w:webHidden/>
          </w:rPr>
          <w:fldChar w:fldCharType="end"/>
        </w:r>
      </w:hyperlink>
    </w:p>
    <w:p w14:paraId="215DA8CB" w14:textId="05B4D8B2" w:rsidR="0090753A" w:rsidRDefault="0090753A">
      <w:pPr>
        <w:pStyle w:val="Inhopg2"/>
        <w:tabs>
          <w:tab w:val="left" w:pos="880"/>
          <w:tab w:val="right" w:leader="dot" w:pos="9350"/>
        </w:tabs>
        <w:rPr>
          <w:noProof/>
          <w:lang w:val="en-GB" w:eastAsia="en-GB"/>
        </w:rPr>
      </w:pPr>
      <w:hyperlink w:anchor="_Toc22738784" w:history="1">
        <w:r w:rsidRPr="00975296">
          <w:rPr>
            <w:rStyle w:val="Hyperlink"/>
            <w:noProof/>
            <w14:scene3d>
              <w14:camera w14:prst="orthographicFront"/>
              <w14:lightRig w14:rig="threePt" w14:dir="t">
                <w14:rot w14:lat="0" w14:lon="0" w14:rev="0"/>
              </w14:lightRig>
            </w14:scene3d>
          </w:rPr>
          <w:t>8.2</w:t>
        </w:r>
        <w:r>
          <w:rPr>
            <w:noProof/>
            <w:lang w:val="en-GB" w:eastAsia="en-GB"/>
          </w:rPr>
          <w:tab/>
        </w:r>
        <w:r w:rsidRPr="00975296">
          <w:rPr>
            <w:rStyle w:val="Hyperlink"/>
            <w:noProof/>
          </w:rPr>
          <w:t>Modbus Software</w:t>
        </w:r>
        <w:r>
          <w:rPr>
            <w:noProof/>
            <w:webHidden/>
          </w:rPr>
          <w:tab/>
        </w:r>
        <w:r>
          <w:rPr>
            <w:noProof/>
            <w:webHidden/>
          </w:rPr>
          <w:fldChar w:fldCharType="begin"/>
        </w:r>
        <w:r>
          <w:rPr>
            <w:noProof/>
            <w:webHidden/>
          </w:rPr>
          <w:instrText xml:space="preserve"> PAGEREF _Toc22738784 \h </w:instrText>
        </w:r>
        <w:r>
          <w:rPr>
            <w:noProof/>
            <w:webHidden/>
          </w:rPr>
        </w:r>
        <w:r>
          <w:rPr>
            <w:noProof/>
            <w:webHidden/>
          </w:rPr>
          <w:fldChar w:fldCharType="separate"/>
        </w:r>
        <w:r>
          <w:rPr>
            <w:noProof/>
            <w:webHidden/>
          </w:rPr>
          <w:t>28</w:t>
        </w:r>
        <w:r>
          <w:rPr>
            <w:noProof/>
            <w:webHidden/>
          </w:rPr>
          <w:fldChar w:fldCharType="end"/>
        </w:r>
      </w:hyperlink>
    </w:p>
    <w:p w14:paraId="212128CC" w14:textId="762CD939" w:rsidR="0090753A" w:rsidRDefault="0090753A">
      <w:pPr>
        <w:pStyle w:val="Inhopg2"/>
        <w:tabs>
          <w:tab w:val="left" w:pos="880"/>
          <w:tab w:val="right" w:leader="dot" w:pos="9350"/>
        </w:tabs>
        <w:rPr>
          <w:noProof/>
          <w:lang w:val="en-GB" w:eastAsia="en-GB"/>
        </w:rPr>
      </w:pPr>
      <w:hyperlink w:anchor="_Toc22738785" w:history="1">
        <w:r w:rsidRPr="00975296">
          <w:rPr>
            <w:rStyle w:val="Hyperlink"/>
            <w:noProof/>
            <w14:scene3d>
              <w14:camera w14:prst="orthographicFront"/>
              <w14:lightRig w14:rig="threePt" w14:dir="t">
                <w14:rot w14:lat="0" w14:lon="0" w14:rev="0"/>
              </w14:lightRig>
            </w14:scene3d>
          </w:rPr>
          <w:t>8.3</w:t>
        </w:r>
        <w:r>
          <w:rPr>
            <w:noProof/>
            <w:lang w:val="en-GB" w:eastAsia="en-GB"/>
          </w:rPr>
          <w:tab/>
        </w:r>
        <w:r w:rsidRPr="00975296">
          <w:rPr>
            <w:rStyle w:val="Hyperlink"/>
            <w:noProof/>
          </w:rPr>
          <w:t>Demons</w:t>
        </w:r>
        <w:r>
          <w:rPr>
            <w:noProof/>
            <w:webHidden/>
          </w:rPr>
          <w:tab/>
        </w:r>
        <w:r>
          <w:rPr>
            <w:noProof/>
            <w:webHidden/>
          </w:rPr>
          <w:fldChar w:fldCharType="begin"/>
        </w:r>
        <w:r>
          <w:rPr>
            <w:noProof/>
            <w:webHidden/>
          </w:rPr>
          <w:instrText xml:space="preserve"> PAGEREF _Toc22738785 \h </w:instrText>
        </w:r>
        <w:r>
          <w:rPr>
            <w:noProof/>
            <w:webHidden/>
          </w:rPr>
        </w:r>
        <w:r>
          <w:rPr>
            <w:noProof/>
            <w:webHidden/>
          </w:rPr>
          <w:fldChar w:fldCharType="separate"/>
        </w:r>
        <w:r>
          <w:rPr>
            <w:noProof/>
            <w:webHidden/>
          </w:rPr>
          <w:t>29</w:t>
        </w:r>
        <w:r>
          <w:rPr>
            <w:noProof/>
            <w:webHidden/>
          </w:rPr>
          <w:fldChar w:fldCharType="end"/>
        </w:r>
      </w:hyperlink>
    </w:p>
    <w:p w14:paraId="1026E4AB" w14:textId="6F2133E0" w:rsidR="0090753A" w:rsidRDefault="0090753A">
      <w:pPr>
        <w:pStyle w:val="Inhopg2"/>
        <w:tabs>
          <w:tab w:val="left" w:pos="880"/>
          <w:tab w:val="right" w:leader="dot" w:pos="9350"/>
        </w:tabs>
        <w:rPr>
          <w:noProof/>
          <w:lang w:val="en-GB" w:eastAsia="en-GB"/>
        </w:rPr>
      </w:pPr>
      <w:hyperlink w:anchor="_Toc22738786" w:history="1">
        <w:r w:rsidRPr="00975296">
          <w:rPr>
            <w:rStyle w:val="Hyperlink"/>
            <w:noProof/>
            <w14:scene3d>
              <w14:camera w14:prst="orthographicFront"/>
              <w14:lightRig w14:rig="threePt" w14:dir="t">
                <w14:rot w14:lat="0" w14:lon="0" w14:rev="0"/>
              </w14:lightRig>
            </w14:scene3d>
          </w:rPr>
          <w:t>8.4</w:t>
        </w:r>
        <w:r>
          <w:rPr>
            <w:noProof/>
            <w:lang w:val="en-GB" w:eastAsia="en-GB"/>
          </w:rPr>
          <w:tab/>
        </w:r>
        <w:r w:rsidRPr="00975296">
          <w:rPr>
            <w:rStyle w:val="Hyperlink"/>
            <w:noProof/>
          </w:rPr>
          <w:t>Communicatie FestoCap naar Modbus</w:t>
        </w:r>
        <w:r>
          <w:rPr>
            <w:noProof/>
            <w:webHidden/>
          </w:rPr>
          <w:tab/>
        </w:r>
        <w:r>
          <w:rPr>
            <w:noProof/>
            <w:webHidden/>
          </w:rPr>
          <w:fldChar w:fldCharType="begin"/>
        </w:r>
        <w:r>
          <w:rPr>
            <w:noProof/>
            <w:webHidden/>
          </w:rPr>
          <w:instrText xml:space="preserve"> PAGEREF _Toc22738786 \h </w:instrText>
        </w:r>
        <w:r>
          <w:rPr>
            <w:noProof/>
            <w:webHidden/>
          </w:rPr>
        </w:r>
        <w:r>
          <w:rPr>
            <w:noProof/>
            <w:webHidden/>
          </w:rPr>
          <w:fldChar w:fldCharType="separate"/>
        </w:r>
        <w:r>
          <w:rPr>
            <w:noProof/>
            <w:webHidden/>
          </w:rPr>
          <w:t>31</w:t>
        </w:r>
        <w:r>
          <w:rPr>
            <w:noProof/>
            <w:webHidden/>
          </w:rPr>
          <w:fldChar w:fldCharType="end"/>
        </w:r>
      </w:hyperlink>
    </w:p>
    <w:p w14:paraId="3F1F1D55" w14:textId="35B05310" w:rsidR="0090753A" w:rsidRDefault="0090753A">
      <w:pPr>
        <w:pStyle w:val="Inhopg2"/>
        <w:tabs>
          <w:tab w:val="left" w:pos="880"/>
          <w:tab w:val="right" w:leader="dot" w:pos="9350"/>
        </w:tabs>
        <w:rPr>
          <w:noProof/>
          <w:lang w:val="en-GB" w:eastAsia="en-GB"/>
        </w:rPr>
      </w:pPr>
      <w:hyperlink w:anchor="_Toc22738787" w:history="1">
        <w:r w:rsidRPr="00975296">
          <w:rPr>
            <w:rStyle w:val="Hyperlink"/>
            <w:noProof/>
            <w14:scene3d>
              <w14:camera w14:prst="orthographicFront"/>
              <w14:lightRig w14:rig="threePt" w14:dir="t">
                <w14:rot w14:lat="0" w14:lon="0" w14:rev="0"/>
              </w14:lightRig>
            </w14:scene3d>
          </w:rPr>
          <w:t>8.5</w:t>
        </w:r>
        <w:r>
          <w:rPr>
            <w:noProof/>
            <w:lang w:val="en-GB" w:eastAsia="en-GB"/>
          </w:rPr>
          <w:tab/>
        </w:r>
        <w:r w:rsidRPr="00975296">
          <w:rPr>
            <w:rStyle w:val="Hyperlink"/>
            <w:noProof/>
          </w:rPr>
          <w:t>Conclusie</w:t>
        </w:r>
        <w:r>
          <w:rPr>
            <w:noProof/>
            <w:webHidden/>
          </w:rPr>
          <w:tab/>
        </w:r>
        <w:r>
          <w:rPr>
            <w:noProof/>
            <w:webHidden/>
          </w:rPr>
          <w:fldChar w:fldCharType="begin"/>
        </w:r>
        <w:r>
          <w:rPr>
            <w:noProof/>
            <w:webHidden/>
          </w:rPr>
          <w:instrText xml:space="preserve"> PAGEREF _Toc22738787 \h </w:instrText>
        </w:r>
        <w:r>
          <w:rPr>
            <w:noProof/>
            <w:webHidden/>
          </w:rPr>
        </w:r>
        <w:r>
          <w:rPr>
            <w:noProof/>
            <w:webHidden/>
          </w:rPr>
          <w:fldChar w:fldCharType="separate"/>
        </w:r>
        <w:r>
          <w:rPr>
            <w:noProof/>
            <w:webHidden/>
          </w:rPr>
          <w:t>31</w:t>
        </w:r>
        <w:r>
          <w:rPr>
            <w:noProof/>
            <w:webHidden/>
          </w:rPr>
          <w:fldChar w:fldCharType="end"/>
        </w:r>
      </w:hyperlink>
    </w:p>
    <w:p w14:paraId="27B51BF9" w14:textId="7269215E" w:rsidR="0090753A" w:rsidRDefault="0090753A">
      <w:pPr>
        <w:pStyle w:val="Inhopg1"/>
        <w:tabs>
          <w:tab w:val="left" w:pos="440"/>
          <w:tab w:val="right" w:leader="dot" w:pos="9350"/>
        </w:tabs>
        <w:rPr>
          <w:noProof/>
          <w:lang w:val="en-GB" w:eastAsia="en-GB"/>
        </w:rPr>
      </w:pPr>
      <w:hyperlink w:anchor="_Toc22738788" w:history="1">
        <w:r w:rsidRPr="00975296">
          <w:rPr>
            <w:rStyle w:val="Hyperlink"/>
            <w:noProof/>
          </w:rPr>
          <w:t>9</w:t>
        </w:r>
        <w:r>
          <w:rPr>
            <w:noProof/>
            <w:lang w:val="en-GB" w:eastAsia="en-GB"/>
          </w:rPr>
          <w:tab/>
        </w:r>
        <w:r w:rsidRPr="00975296">
          <w:rPr>
            <w:rStyle w:val="Hyperlink"/>
            <w:noProof/>
          </w:rPr>
          <w:t>Making a FestoCap</w:t>
        </w:r>
        <w:r>
          <w:rPr>
            <w:noProof/>
            <w:webHidden/>
          </w:rPr>
          <w:tab/>
        </w:r>
        <w:r>
          <w:rPr>
            <w:noProof/>
            <w:webHidden/>
          </w:rPr>
          <w:fldChar w:fldCharType="begin"/>
        </w:r>
        <w:r>
          <w:rPr>
            <w:noProof/>
            <w:webHidden/>
          </w:rPr>
          <w:instrText xml:space="preserve"> PAGEREF _Toc22738788 \h </w:instrText>
        </w:r>
        <w:r>
          <w:rPr>
            <w:noProof/>
            <w:webHidden/>
          </w:rPr>
        </w:r>
        <w:r>
          <w:rPr>
            <w:noProof/>
            <w:webHidden/>
          </w:rPr>
          <w:fldChar w:fldCharType="separate"/>
        </w:r>
        <w:r>
          <w:rPr>
            <w:noProof/>
            <w:webHidden/>
          </w:rPr>
          <w:t>32</w:t>
        </w:r>
        <w:r>
          <w:rPr>
            <w:noProof/>
            <w:webHidden/>
          </w:rPr>
          <w:fldChar w:fldCharType="end"/>
        </w:r>
      </w:hyperlink>
    </w:p>
    <w:p w14:paraId="69FEEDFB" w14:textId="06E43A7D" w:rsidR="0090753A" w:rsidRDefault="0090753A">
      <w:pPr>
        <w:pStyle w:val="Inhopg2"/>
        <w:tabs>
          <w:tab w:val="left" w:pos="880"/>
          <w:tab w:val="right" w:leader="dot" w:pos="9350"/>
        </w:tabs>
        <w:rPr>
          <w:noProof/>
          <w:lang w:val="en-GB" w:eastAsia="en-GB"/>
        </w:rPr>
      </w:pPr>
      <w:hyperlink w:anchor="_Toc22738789" w:history="1">
        <w:r w:rsidRPr="00975296">
          <w:rPr>
            <w:rStyle w:val="Hyperlink"/>
            <w:noProof/>
            <w14:scene3d>
              <w14:camera w14:prst="orthographicFront"/>
              <w14:lightRig w14:rig="threePt" w14:dir="t">
                <w14:rot w14:lat="0" w14:lon="0" w14:rev="0"/>
              </w14:lightRig>
            </w14:scene3d>
          </w:rPr>
          <w:t>9.1</w:t>
        </w:r>
        <w:r>
          <w:rPr>
            <w:noProof/>
            <w:lang w:val="en-GB" w:eastAsia="en-GB"/>
          </w:rPr>
          <w:tab/>
        </w:r>
        <w:r w:rsidRPr="00975296">
          <w:rPr>
            <w:rStyle w:val="Hyperlink"/>
            <w:noProof/>
          </w:rPr>
          <w:t>Sequence FestoCap</w:t>
        </w:r>
        <w:r>
          <w:rPr>
            <w:noProof/>
            <w:webHidden/>
          </w:rPr>
          <w:tab/>
        </w:r>
        <w:r>
          <w:rPr>
            <w:noProof/>
            <w:webHidden/>
          </w:rPr>
          <w:fldChar w:fldCharType="begin"/>
        </w:r>
        <w:r>
          <w:rPr>
            <w:noProof/>
            <w:webHidden/>
          </w:rPr>
          <w:instrText xml:space="preserve"> PAGEREF _Toc22738789 \h </w:instrText>
        </w:r>
        <w:r>
          <w:rPr>
            <w:noProof/>
            <w:webHidden/>
          </w:rPr>
        </w:r>
        <w:r>
          <w:rPr>
            <w:noProof/>
            <w:webHidden/>
          </w:rPr>
          <w:fldChar w:fldCharType="separate"/>
        </w:r>
        <w:r>
          <w:rPr>
            <w:noProof/>
            <w:webHidden/>
          </w:rPr>
          <w:t>32</w:t>
        </w:r>
        <w:r>
          <w:rPr>
            <w:noProof/>
            <w:webHidden/>
          </w:rPr>
          <w:fldChar w:fldCharType="end"/>
        </w:r>
      </w:hyperlink>
    </w:p>
    <w:p w14:paraId="73FC9DCE" w14:textId="4CE6022A" w:rsidR="0090753A" w:rsidRDefault="0090753A">
      <w:pPr>
        <w:pStyle w:val="Inhopg2"/>
        <w:tabs>
          <w:tab w:val="left" w:pos="880"/>
          <w:tab w:val="right" w:leader="dot" w:pos="9350"/>
        </w:tabs>
        <w:rPr>
          <w:noProof/>
          <w:lang w:val="en-GB" w:eastAsia="en-GB"/>
        </w:rPr>
      </w:pPr>
      <w:hyperlink w:anchor="_Toc22738790" w:history="1">
        <w:r w:rsidRPr="00975296">
          <w:rPr>
            <w:rStyle w:val="Hyperlink"/>
            <w:noProof/>
            <w14:scene3d>
              <w14:camera w14:prst="orthographicFront"/>
              <w14:lightRig w14:rig="threePt" w14:dir="t">
                <w14:rot w14:lat="0" w14:lon="0" w14:rev="0"/>
              </w14:lightRig>
            </w14:scene3d>
          </w:rPr>
          <w:t>9.2</w:t>
        </w:r>
        <w:r>
          <w:rPr>
            <w:noProof/>
            <w:lang w:val="en-GB" w:eastAsia="en-GB"/>
          </w:rPr>
          <w:tab/>
        </w:r>
        <w:r w:rsidRPr="00975296">
          <w:rPr>
            <w:rStyle w:val="Hyperlink"/>
            <w:noProof/>
          </w:rPr>
          <w:t>URCap</w:t>
        </w:r>
        <w:r>
          <w:rPr>
            <w:noProof/>
            <w:webHidden/>
          </w:rPr>
          <w:tab/>
        </w:r>
        <w:r>
          <w:rPr>
            <w:noProof/>
            <w:webHidden/>
          </w:rPr>
          <w:fldChar w:fldCharType="begin"/>
        </w:r>
        <w:r>
          <w:rPr>
            <w:noProof/>
            <w:webHidden/>
          </w:rPr>
          <w:instrText xml:space="preserve"> PAGEREF _Toc22738790 \h </w:instrText>
        </w:r>
        <w:r>
          <w:rPr>
            <w:noProof/>
            <w:webHidden/>
          </w:rPr>
        </w:r>
        <w:r>
          <w:rPr>
            <w:noProof/>
            <w:webHidden/>
          </w:rPr>
          <w:fldChar w:fldCharType="separate"/>
        </w:r>
        <w:r>
          <w:rPr>
            <w:noProof/>
            <w:webHidden/>
          </w:rPr>
          <w:t>33</w:t>
        </w:r>
        <w:r>
          <w:rPr>
            <w:noProof/>
            <w:webHidden/>
          </w:rPr>
          <w:fldChar w:fldCharType="end"/>
        </w:r>
      </w:hyperlink>
    </w:p>
    <w:p w14:paraId="3D3EF00E" w14:textId="7677D50B" w:rsidR="0090753A" w:rsidRDefault="0090753A">
      <w:pPr>
        <w:pStyle w:val="Inhopg3"/>
        <w:tabs>
          <w:tab w:val="left" w:pos="1320"/>
          <w:tab w:val="right" w:leader="dot" w:pos="9350"/>
        </w:tabs>
        <w:rPr>
          <w:noProof/>
          <w:lang w:val="en-GB" w:eastAsia="en-GB"/>
        </w:rPr>
      </w:pPr>
      <w:hyperlink w:anchor="_Toc22738791" w:history="1">
        <w:r w:rsidRPr="00975296">
          <w:rPr>
            <w:rStyle w:val="Hyperlink"/>
            <w:noProof/>
          </w:rPr>
          <w:t>9.2.1</w:t>
        </w:r>
        <w:r>
          <w:rPr>
            <w:noProof/>
            <w:lang w:val="en-GB" w:eastAsia="en-GB"/>
          </w:rPr>
          <w:tab/>
        </w:r>
        <w:r w:rsidRPr="00975296">
          <w:rPr>
            <w:rStyle w:val="Hyperlink"/>
            <w:noProof/>
          </w:rPr>
          <w:t>Installation Node</w:t>
        </w:r>
        <w:r>
          <w:rPr>
            <w:noProof/>
            <w:webHidden/>
          </w:rPr>
          <w:tab/>
        </w:r>
        <w:r>
          <w:rPr>
            <w:noProof/>
            <w:webHidden/>
          </w:rPr>
          <w:fldChar w:fldCharType="begin"/>
        </w:r>
        <w:r>
          <w:rPr>
            <w:noProof/>
            <w:webHidden/>
          </w:rPr>
          <w:instrText xml:space="preserve"> PAGEREF _Toc22738791 \h </w:instrText>
        </w:r>
        <w:r>
          <w:rPr>
            <w:noProof/>
            <w:webHidden/>
          </w:rPr>
        </w:r>
        <w:r>
          <w:rPr>
            <w:noProof/>
            <w:webHidden/>
          </w:rPr>
          <w:fldChar w:fldCharType="separate"/>
        </w:r>
        <w:r>
          <w:rPr>
            <w:noProof/>
            <w:webHidden/>
          </w:rPr>
          <w:t>33</w:t>
        </w:r>
        <w:r>
          <w:rPr>
            <w:noProof/>
            <w:webHidden/>
          </w:rPr>
          <w:fldChar w:fldCharType="end"/>
        </w:r>
      </w:hyperlink>
    </w:p>
    <w:p w14:paraId="328C2B9E" w14:textId="03BDFD24" w:rsidR="0090753A" w:rsidRDefault="0090753A">
      <w:pPr>
        <w:pStyle w:val="Inhopg3"/>
        <w:tabs>
          <w:tab w:val="left" w:pos="1320"/>
          <w:tab w:val="right" w:leader="dot" w:pos="9350"/>
        </w:tabs>
        <w:rPr>
          <w:noProof/>
          <w:lang w:val="en-GB" w:eastAsia="en-GB"/>
        </w:rPr>
      </w:pPr>
      <w:hyperlink w:anchor="_Toc22738792" w:history="1">
        <w:r w:rsidRPr="00975296">
          <w:rPr>
            <w:rStyle w:val="Hyperlink"/>
            <w:noProof/>
          </w:rPr>
          <w:t>9.2.2</w:t>
        </w:r>
        <w:r>
          <w:rPr>
            <w:noProof/>
            <w:lang w:val="en-GB" w:eastAsia="en-GB"/>
          </w:rPr>
          <w:tab/>
        </w:r>
        <w:r w:rsidRPr="00975296">
          <w:rPr>
            <w:rStyle w:val="Hyperlink"/>
            <w:noProof/>
          </w:rPr>
          <w:t>Program Node</w:t>
        </w:r>
        <w:r>
          <w:rPr>
            <w:noProof/>
            <w:webHidden/>
          </w:rPr>
          <w:tab/>
        </w:r>
        <w:r>
          <w:rPr>
            <w:noProof/>
            <w:webHidden/>
          </w:rPr>
          <w:fldChar w:fldCharType="begin"/>
        </w:r>
        <w:r>
          <w:rPr>
            <w:noProof/>
            <w:webHidden/>
          </w:rPr>
          <w:instrText xml:space="preserve"> PAGEREF _Toc22738792 \h </w:instrText>
        </w:r>
        <w:r>
          <w:rPr>
            <w:noProof/>
            <w:webHidden/>
          </w:rPr>
        </w:r>
        <w:r>
          <w:rPr>
            <w:noProof/>
            <w:webHidden/>
          </w:rPr>
          <w:fldChar w:fldCharType="separate"/>
        </w:r>
        <w:r>
          <w:rPr>
            <w:noProof/>
            <w:webHidden/>
          </w:rPr>
          <w:t>33</w:t>
        </w:r>
        <w:r>
          <w:rPr>
            <w:noProof/>
            <w:webHidden/>
          </w:rPr>
          <w:fldChar w:fldCharType="end"/>
        </w:r>
      </w:hyperlink>
    </w:p>
    <w:p w14:paraId="467220C5" w14:textId="15B287D9" w:rsidR="0090753A" w:rsidRDefault="0090753A">
      <w:pPr>
        <w:pStyle w:val="Inhopg2"/>
        <w:tabs>
          <w:tab w:val="left" w:pos="880"/>
          <w:tab w:val="right" w:leader="dot" w:pos="9350"/>
        </w:tabs>
        <w:rPr>
          <w:noProof/>
          <w:lang w:val="en-GB" w:eastAsia="en-GB"/>
        </w:rPr>
      </w:pPr>
      <w:hyperlink w:anchor="_Toc22738793" w:history="1">
        <w:r w:rsidRPr="00975296">
          <w:rPr>
            <w:rStyle w:val="Hyperlink"/>
            <w:noProof/>
            <w14:scene3d>
              <w14:camera w14:prst="orthographicFront"/>
              <w14:lightRig w14:rig="threePt" w14:dir="t">
                <w14:rot w14:lat="0" w14:lon="0" w14:rev="0"/>
              </w14:lightRig>
            </w14:scene3d>
          </w:rPr>
          <w:t>9.3</w:t>
        </w:r>
        <w:r>
          <w:rPr>
            <w:noProof/>
            <w:lang w:val="en-GB" w:eastAsia="en-GB"/>
          </w:rPr>
          <w:tab/>
        </w:r>
        <w:r w:rsidRPr="00975296">
          <w:rPr>
            <w:rStyle w:val="Hyperlink"/>
            <w:noProof/>
          </w:rPr>
          <w:t>Communicatie</w:t>
        </w:r>
        <w:r>
          <w:rPr>
            <w:noProof/>
            <w:webHidden/>
          </w:rPr>
          <w:tab/>
        </w:r>
        <w:r>
          <w:rPr>
            <w:noProof/>
            <w:webHidden/>
          </w:rPr>
          <w:fldChar w:fldCharType="begin"/>
        </w:r>
        <w:r>
          <w:rPr>
            <w:noProof/>
            <w:webHidden/>
          </w:rPr>
          <w:instrText xml:space="preserve"> PAGEREF _Toc22738793 \h </w:instrText>
        </w:r>
        <w:r>
          <w:rPr>
            <w:noProof/>
            <w:webHidden/>
          </w:rPr>
        </w:r>
        <w:r>
          <w:rPr>
            <w:noProof/>
            <w:webHidden/>
          </w:rPr>
          <w:fldChar w:fldCharType="separate"/>
        </w:r>
        <w:r>
          <w:rPr>
            <w:noProof/>
            <w:webHidden/>
          </w:rPr>
          <w:t>34</w:t>
        </w:r>
        <w:r>
          <w:rPr>
            <w:noProof/>
            <w:webHidden/>
          </w:rPr>
          <w:fldChar w:fldCharType="end"/>
        </w:r>
      </w:hyperlink>
    </w:p>
    <w:p w14:paraId="235FED46" w14:textId="441C97CC" w:rsidR="0090753A" w:rsidRDefault="0090753A">
      <w:pPr>
        <w:pStyle w:val="Inhopg2"/>
        <w:tabs>
          <w:tab w:val="left" w:pos="880"/>
          <w:tab w:val="right" w:leader="dot" w:pos="9350"/>
        </w:tabs>
        <w:rPr>
          <w:noProof/>
          <w:lang w:val="en-GB" w:eastAsia="en-GB"/>
        </w:rPr>
      </w:pPr>
      <w:hyperlink w:anchor="_Toc22738794" w:history="1">
        <w:r w:rsidRPr="00975296">
          <w:rPr>
            <w:rStyle w:val="Hyperlink"/>
            <w:noProof/>
            <w14:scene3d>
              <w14:camera w14:prst="orthographicFront"/>
              <w14:lightRig w14:rig="threePt" w14:dir="t">
                <w14:rot w14:lat="0" w14:lon="0" w14:rev="0"/>
              </w14:lightRig>
            </w14:scene3d>
          </w:rPr>
          <w:t>9.4</w:t>
        </w:r>
        <w:r>
          <w:rPr>
            <w:noProof/>
            <w:lang w:val="en-GB" w:eastAsia="en-GB"/>
          </w:rPr>
          <w:tab/>
        </w:r>
        <w:r w:rsidRPr="00975296">
          <w:rPr>
            <w:rStyle w:val="Hyperlink"/>
            <w:noProof/>
          </w:rPr>
          <w:t>Lay-out</w:t>
        </w:r>
        <w:r>
          <w:rPr>
            <w:noProof/>
            <w:webHidden/>
          </w:rPr>
          <w:tab/>
        </w:r>
        <w:r>
          <w:rPr>
            <w:noProof/>
            <w:webHidden/>
          </w:rPr>
          <w:fldChar w:fldCharType="begin"/>
        </w:r>
        <w:r>
          <w:rPr>
            <w:noProof/>
            <w:webHidden/>
          </w:rPr>
          <w:instrText xml:space="preserve"> PAGEREF _Toc22738794 \h </w:instrText>
        </w:r>
        <w:r>
          <w:rPr>
            <w:noProof/>
            <w:webHidden/>
          </w:rPr>
        </w:r>
        <w:r>
          <w:rPr>
            <w:noProof/>
            <w:webHidden/>
          </w:rPr>
          <w:fldChar w:fldCharType="separate"/>
        </w:r>
        <w:r>
          <w:rPr>
            <w:noProof/>
            <w:webHidden/>
          </w:rPr>
          <w:t>34</w:t>
        </w:r>
        <w:r>
          <w:rPr>
            <w:noProof/>
            <w:webHidden/>
          </w:rPr>
          <w:fldChar w:fldCharType="end"/>
        </w:r>
      </w:hyperlink>
    </w:p>
    <w:p w14:paraId="321E69C0" w14:textId="2B732231" w:rsidR="0090753A" w:rsidRDefault="0090753A">
      <w:pPr>
        <w:pStyle w:val="Inhopg3"/>
        <w:tabs>
          <w:tab w:val="left" w:pos="1320"/>
          <w:tab w:val="right" w:leader="dot" w:pos="9350"/>
        </w:tabs>
        <w:rPr>
          <w:noProof/>
          <w:lang w:val="en-GB" w:eastAsia="en-GB"/>
        </w:rPr>
      </w:pPr>
      <w:hyperlink w:anchor="_Toc22738795" w:history="1">
        <w:r w:rsidRPr="00975296">
          <w:rPr>
            <w:rStyle w:val="Hyperlink"/>
            <w:noProof/>
          </w:rPr>
          <w:t>9.4.1</w:t>
        </w:r>
        <w:r>
          <w:rPr>
            <w:noProof/>
            <w:lang w:val="en-GB" w:eastAsia="en-GB"/>
          </w:rPr>
          <w:tab/>
        </w:r>
        <w:r w:rsidRPr="00975296">
          <w:rPr>
            <w:rStyle w:val="Hyperlink"/>
            <w:noProof/>
          </w:rPr>
          <w:t>Variabelen weergeven</w:t>
        </w:r>
        <w:r>
          <w:rPr>
            <w:noProof/>
            <w:webHidden/>
          </w:rPr>
          <w:tab/>
        </w:r>
        <w:r>
          <w:rPr>
            <w:noProof/>
            <w:webHidden/>
          </w:rPr>
          <w:fldChar w:fldCharType="begin"/>
        </w:r>
        <w:r>
          <w:rPr>
            <w:noProof/>
            <w:webHidden/>
          </w:rPr>
          <w:instrText xml:space="preserve"> PAGEREF _Toc22738795 \h </w:instrText>
        </w:r>
        <w:r>
          <w:rPr>
            <w:noProof/>
            <w:webHidden/>
          </w:rPr>
        </w:r>
        <w:r>
          <w:rPr>
            <w:noProof/>
            <w:webHidden/>
          </w:rPr>
          <w:fldChar w:fldCharType="separate"/>
        </w:r>
        <w:r>
          <w:rPr>
            <w:noProof/>
            <w:webHidden/>
          </w:rPr>
          <w:t>34</w:t>
        </w:r>
        <w:r>
          <w:rPr>
            <w:noProof/>
            <w:webHidden/>
          </w:rPr>
          <w:fldChar w:fldCharType="end"/>
        </w:r>
      </w:hyperlink>
    </w:p>
    <w:p w14:paraId="53CBC3FD" w14:textId="69A04283" w:rsidR="0090753A" w:rsidRDefault="0090753A">
      <w:pPr>
        <w:pStyle w:val="Inhopg3"/>
        <w:tabs>
          <w:tab w:val="left" w:pos="1320"/>
          <w:tab w:val="right" w:leader="dot" w:pos="9350"/>
        </w:tabs>
        <w:rPr>
          <w:noProof/>
          <w:lang w:val="en-GB" w:eastAsia="en-GB"/>
        </w:rPr>
      </w:pPr>
      <w:hyperlink w:anchor="_Toc22738796" w:history="1">
        <w:r w:rsidRPr="00975296">
          <w:rPr>
            <w:rStyle w:val="Hyperlink"/>
            <w:noProof/>
          </w:rPr>
          <w:t>9.4.2</w:t>
        </w:r>
        <w:r>
          <w:rPr>
            <w:noProof/>
            <w:lang w:val="en-GB" w:eastAsia="en-GB"/>
          </w:rPr>
          <w:tab/>
        </w:r>
        <w:r w:rsidRPr="00975296">
          <w:rPr>
            <w:rStyle w:val="Hyperlink"/>
            <w:noProof/>
          </w:rPr>
          <w:t>Titles en titles</w:t>
        </w:r>
        <w:r>
          <w:rPr>
            <w:noProof/>
            <w:webHidden/>
          </w:rPr>
          <w:tab/>
        </w:r>
        <w:r>
          <w:rPr>
            <w:noProof/>
            <w:webHidden/>
          </w:rPr>
          <w:fldChar w:fldCharType="begin"/>
        </w:r>
        <w:r>
          <w:rPr>
            <w:noProof/>
            <w:webHidden/>
          </w:rPr>
          <w:instrText xml:space="preserve"> PAGEREF _Toc22738796 \h </w:instrText>
        </w:r>
        <w:r>
          <w:rPr>
            <w:noProof/>
            <w:webHidden/>
          </w:rPr>
        </w:r>
        <w:r>
          <w:rPr>
            <w:noProof/>
            <w:webHidden/>
          </w:rPr>
          <w:fldChar w:fldCharType="separate"/>
        </w:r>
        <w:r>
          <w:rPr>
            <w:noProof/>
            <w:webHidden/>
          </w:rPr>
          <w:t>35</w:t>
        </w:r>
        <w:r>
          <w:rPr>
            <w:noProof/>
            <w:webHidden/>
          </w:rPr>
          <w:fldChar w:fldCharType="end"/>
        </w:r>
      </w:hyperlink>
    </w:p>
    <w:p w14:paraId="4B2AA790" w14:textId="4671C65B" w:rsidR="0090753A" w:rsidRDefault="0090753A">
      <w:pPr>
        <w:pStyle w:val="Inhopg2"/>
        <w:tabs>
          <w:tab w:val="left" w:pos="880"/>
          <w:tab w:val="right" w:leader="dot" w:pos="9350"/>
        </w:tabs>
        <w:rPr>
          <w:noProof/>
          <w:lang w:val="en-GB" w:eastAsia="en-GB"/>
        </w:rPr>
      </w:pPr>
      <w:hyperlink w:anchor="_Toc22738797" w:history="1">
        <w:r w:rsidRPr="00975296">
          <w:rPr>
            <w:rStyle w:val="Hyperlink"/>
            <w:noProof/>
            <w14:scene3d>
              <w14:camera w14:prst="orthographicFront"/>
              <w14:lightRig w14:rig="threePt" w14:dir="t">
                <w14:rot w14:lat="0" w14:lon="0" w14:rev="0"/>
              </w14:lightRig>
            </w14:scene3d>
          </w:rPr>
          <w:t>9.5</w:t>
        </w:r>
        <w:r>
          <w:rPr>
            <w:noProof/>
            <w:lang w:val="en-GB" w:eastAsia="en-GB"/>
          </w:rPr>
          <w:tab/>
        </w:r>
        <w:r w:rsidRPr="00975296">
          <w:rPr>
            <w:rStyle w:val="Hyperlink"/>
            <w:noProof/>
          </w:rPr>
          <w:t>Toolbar</w:t>
        </w:r>
        <w:r>
          <w:rPr>
            <w:noProof/>
            <w:webHidden/>
          </w:rPr>
          <w:tab/>
        </w:r>
        <w:r>
          <w:rPr>
            <w:noProof/>
            <w:webHidden/>
          </w:rPr>
          <w:fldChar w:fldCharType="begin"/>
        </w:r>
        <w:r>
          <w:rPr>
            <w:noProof/>
            <w:webHidden/>
          </w:rPr>
          <w:instrText xml:space="preserve"> PAGEREF _Toc22738797 \h </w:instrText>
        </w:r>
        <w:r>
          <w:rPr>
            <w:noProof/>
            <w:webHidden/>
          </w:rPr>
        </w:r>
        <w:r>
          <w:rPr>
            <w:noProof/>
            <w:webHidden/>
          </w:rPr>
          <w:fldChar w:fldCharType="separate"/>
        </w:r>
        <w:r>
          <w:rPr>
            <w:noProof/>
            <w:webHidden/>
          </w:rPr>
          <w:t>35</w:t>
        </w:r>
        <w:r>
          <w:rPr>
            <w:noProof/>
            <w:webHidden/>
          </w:rPr>
          <w:fldChar w:fldCharType="end"/>
        </w:r>
      </w:hyperlink>
    </w:p>
    <w:p w14:paraId="3E6B134F" w14:textId="6B5F83B9" w:rsidR="0090753A" w:rsidRDefault="0090753A">
      <w:pPr>
        <w:pStyle w:val="Inhopg1"/>
        <w:tabs>
          <w:tab w:val="left" w:pos="660"/>
          <w:tab w:val="right" w:leader="dot" w:pos="9350"/>
        </w:tabs>
        <w:rPr>
          <w:noProof/>
          <w:lang w:val="en-GB" w:eastAsia="en-GB"/>
        </w:rPr>
      </w:pPr>
      <w:hyperlink w:anchor="_Toc22738798" w:history="1">
        <w:r w:rsidRPr="00975296">
          <w:rPr>
            <w:rStyle w:val="Hyperlink"/>
            <w:noProof/>
          </w:rPr>
          <w:t>10</w:t>
        </w:r>
        <w:r>
          <w:rPr>
            <w:noProof/>
            <w:lang w:val="en-GB" w:eastAsia="en-GB"/>
          </w:rPr>
          <w:tab/>
        </w:r>
        <w:r w:rsidRPr="00975296">
          <w:rPr>
            <w:rStyle w:val="Hyperlink"/>
            <w:noProof/>
          </w:rPr>
          <w:t>Conclusie</w:t>
        </w:r>
        <w:r>
          <w:rPr>
            <w:noProof/>
            <w:webHidden/>
          </w:rPr>
          <w:tab/>
        </w:r>
        <w:r>
          <w:rPr>
            <w:noProof/>
            <w:webHidden/>
          </w:rPr>
          <w:fldChar w:fldCharType="begin"/>
        </w:r>
        <w:r>
          <w:rPr>
            <w:noProof/>
            <w:webHidden/>
          </w:rPr>
          <w:instrText xml:space="preserve"> PAGEREF _Toc22738798 \h </w:instrText>
        </w:r>
        <w:r>
          <w:rPr>
            <w:noProof/>
            <w:webHidden/>
          </w:rPr>
        </w:r>
        <w:r>
          <w:rPr>
            <w:noProof/>
            <w:webHidden/>
          </w:rPr>
          <w:fldChar w:fldCharType="separate"/>
        </w:r>
        <w:r>
          <w:rPr>
            <w:noProof/>
            <w:webHidden/>
          </w:rPr>
          <w:t>37</w:t>
        </w:r>
        <w:r>
          <w:rPr>
            <w:noProof/>
            <w:webHidden/>
          </w:rPr>
          <w:fldChar w:fldCharType="end"/>
        </w:r>
      </w:hyperlink>
    </w:p>
    <w:p w14:paraId="2CD088EE" w14:textId="11AE2DEE" w:rsidR="0090753A" w:rsidRDefault="0090753A">
      <w:pPr>
        <w:pStyle w:val="Inhopg1"/>
        <w:tabs>
          <w:tab w:val="left" w:pos="660"/>
          <w:tab w:val="right" w:leader="dot" w:pos="9350"/>
        </w:tabs>
        <w:rPr>
          <w:noProof/>
          <w:lang w:val="en-GB" w:eastAsia="en-GB"/>
        </w:rPr>
      </w:pPr>
      <w:hyperlink w:anchor="_Toc22738799" w:history="1">
        <w:r w:rsidRPr="00975296">
          <w:rPr>
            <w:rStyle w:val="Hyperlink"/>
            <w:noProof/>
          </w:rPr>
          <w:t>11</w:t>
        </w:r>
        <w:r>
          <w:rPr>
            <w:noProof/>
            <w:lang w:val="en-GB" w:eastAsia="en-GB"/>
          </w:rPr>
          <w:tab/>
        </w:r>
        <w:r w:rsidRPr="00975296">
          <w:rPr>
            <w:rStyle w:val="Hyperlink"/>
            <w:noProof/>
          </w:rPr>
          <w:t>Aanbevelingen</w:t>
        </w:r>
        <w:r>
          <w:rPr>
            <w:noProof/>
            <w:webHidden/>
          </w:rPr>
          <w:tab/>
        </w:r>
        <w:r>
          <w:rPr>
            <w:noProof/>
            <w:webHidden/>
          </w:rPr>
          <w:fldChar w:fldCharType="begin"/>
        </w:r>
        <w:r>
          <w:rPr>
            <w:noProof/>
            <w:webHidden/>
          </w:rPr>
          <w:instrText xml:space="preserve"> PAGEREF _Toc22738799 \h </w:instrText>
        </w:r>
        <w:r>
          <w:rPr>
            <w:noProof/>
            <w:webHidden/>
          </w:rPr>
        </w:r>
        <w:r>
          <w:rPr>
            <w:noProof/>
            <w:webHidden/>
          </w:rPr>
          <w:fldChar w:fldCharType="separate"/>
        </w:r>
        <w:r>
          <w:rPr>
            <w:noProof/>
            <w:webHidden/>
          </w:rPr>
          <w:t>38</w:t>
        </w:r>
        <w:r>
          <w:rPr>
            <w:noProof/>
            <w:webHidden/>
          </w:rPr>
          <w:fldChar w:fldCharType="end"/>
        </w:r>
      </w:hyperlink>
    </w:p>
    <w:p w14:paraId="5721D406" w14:textId="385C6666" w:rsidR="0090753A" w:rsidRDefault="0090753A">
      <w:pPr>
        <w:pStyle w:val="Inhopg2"/>
        <w:tabs>
          <w:tab w:val="left" w:pos="880"/>
          <w:tab w:val="right" w:leader="dot" w:pos="9350"/>
        </w:tabs>
        <w:rPr>
          <w:noProof/>
          <w:lang w:val="en-GB" w:eastAsia="en-GB"/>
        </w:rPr>
      </w:pPr>
      <w:hyperlink w:anchor="_Toc22738800" w:history="1">
        <w:r w:rsidRPr="00975296">
          <w:rPr>
            <w:rStyle w:val="Hyperlink"/>
            <w:noProof/>
            <w14:scene3d>
              <w14:camera w14:prst="orthographicFront"/>
              <w14:lightRig w14:rig="threePt" w14:dir="t">
                <w14:rot w14:lat="0" w14:lon="0" w14:rev="0"/>
              </w14:lightRig>
            </w14:scene3d>
          </w:rPr>
          <w:t>11.1</w:t>
        </w:r>
        <w:r>
          <w:rPr>
            <w:noProof/>
            <w:lang w:val="en-GB" w:eastAsia="en-GB"/>
          </w:rPr>
          <w:tab/>
        </w:r>
        <w:r w:rsidRPr="00975296">
          <w:rPr>
            <w:rStyle w:val="Hyperlink"/>
            <w:noProof/>
          </w:rPr>
          <w:t>Ondersteuning meerdere motoren</w:t>
        </w:r>
        <w:r>
          <w:rPr>
            <w:noProof/>
            <w:webHidden/>
          </w:rPr>
          <w:tab/>
        </w:r>
        <w:r>
          <w:rPr>
            <w:noProof/>
            <w:webHidden/>
          </w:rPr>
          <w:fldChar w:fldCharType="begin"/>
        </w:r>
        <w:r>
          <w:rPr>
            <w:noProof/>
            <w:webHidden/>
          </w:rPr>
          <w:instrText xml:space="preserve"> PAGEREF _Toc22738800 \h </w:instrText>
        </w:r>
        <w:r>
          <w:rPr>
            <w:noProof/>
            <w:webHidden/>
          </w:rPr>
        </w:r>
        <w:r>
          <w:rPr>
            <w:noProof/>
            <w:webHidden/>
          </w:rPr>
          <w:fldChar w:fldCharType="separate"/>
        </w:r>
        <w:r>
          <w:rPr>
            <w:noProof/>
            <w:webHidden/>
          </w:rPr>
          <w:t>38</w:t>
        </w:r>
        <w:r>
          <w:rPr>
            <w:noProof/>
            <w:webHidden/>
          </w:rPr>
          <w:fldChar w:fldCharType="end"/>
        </w:r>
      </w:hyperlink>
    </w:p>
    <w:p w14:paraId="47CFC18C" w14:textId="3372F12F" w:rsidR="0090753A" w:rsidRDefault="0090753A">
      <w:pPr>
        <w:pStyle w:val="Inhopg2"/>
        <w:tabs>
          <w:tab w:val="left" w:pos="880"/>
          <w:tab w:val="right" w:leader="dot" w:pos="9350"/>
        </w:tabs>
        <w:rPr>
          <w:noProof/>
          <w:lang w:val="en-GB" w:eastAsia="en-GB"/>
        </w:rPr>
      </w:pPr>
      <w:hyperlink w:anchor="_Toc22738801" w:history="1">
        <w:r w:rsidRPr="00975296">
          <w:rPr>
            <w:rStyle w:val="Hyperlink"/>
            <w:noProof/>
            <w14:scene3d>
              <w14:camera w14:prst="orthographicFront"/>
              <w14:lightRig w14:rig="threePt" w14:dir="t">
                <w14:rot w14:lat="0" w14:lon="0" w14:rev="0"/>
              </w14:lightRig>
            </w14:scene3d>
          </w:rPr>
          <w:t>11.2</w:t>
        </w:r>
        <w:r>
          <w:rPr>
            <w:noProof/>
            <w:lang w:val="en-GB" w:eastAsia="en-GB"/>
          </w:rPr>
          <w:tab/>
        </w:r>
        <w:r w:rsidRPr="00975296">
          <w:rPr>
            <w:rStyle w:val="Hyperlink"/>
            <w:noProof/>
          </w:rPr>
          <w:t>CommandServer standaardiseren</w:t>
        </w:r>
        <w:r>
          <w:rPr>
            <w:noProof/>
            <w:webHidden/>
          </w:rPr>
          <w:tab/>
        </w:r>
        <w:r>
          <w:rPr>
            <w:noProof/>
            <w:webHidden/>
          </w:rPr>
          <w:fldChar w:fldCharType="begin"/>
        </w:r>
        <w:r>
          <w:rPr>
            <w:noProof/>
            <w:webHidden/>
          </w:rPr>
          <w:instrText xml:space="preserve"> PAGEREF _Toc22738801 \h </w:instrText>
        </w:r>
        <w:r>
          <w:rPr>
            <w:noProof/>
            <w:webHidden/>
          </w:rPr>
        </w:r>
        <w:r>
          <w:rPr>
            <w:noProof/>
            <w:webHidden/>
          </w:rPr>
          <w:fldChar w:fldCharType="separate"/>
        </w:r>
        <w:r>
          <w:rPr>
            <w:noProof/>
            <w:webHidden/>
          </w:rPr>
          <w:t>38</w:t>
        </w:r>
        <w:r>
          <w:rPr>
            <w:noProof/>
            <w:webHidden/>
          </w:rPr>
          <w:fldChar w:fldCharType="end"/>
        </w:r>
      </w:hyperlink>
    </w:p>
    <w:p w14:paraId="0840E9C2" w14:textId="73152AB5" w:rsidR="0090753A" w:rsidRDefault="0090753A">
      <w:pPr>
        <w:pStyle w:val="Inhopg2"/>
        <w:tabs>
          <w:tab w:val="left" w:pos="880"/>
          <w:tab w:val="right" w:leader="dot" w:pos="9350"/>
        </w:tabs>
        <w:rPr>
          <w:noProof/>
          <w:lang w:val="en-GB" w:eastAsia="en-GB"/>
        </w:rPr>
      </w:pPr>
      <w:hyperlink w:anchor="_Toc22738802" w:history="1">
        <w:r w:rsidRPr="00975296">
          <w:rPr>
            <w:rStyle w:val="Hyperlink"/>
            <w:noProof/>
            <w14:scene3d>
              <w14:camera w14:prst="orthographicFront"/>
              <w14:lightRig w14:rig="threePt" w14:dir="t">
                <w14:rot w14:lat="0" w14:lon="0" w14:rev="0"/>
              </w14:lightRig>
            </w14:scene3d>
          </w:rPr>
          <w:t>11.3</w:t>
        </w:r>
        <w:r>
          <w:rPr>
            <w:noProof/>
            <w:lang w:val="en-GB" w:eastAsia="en-GB"/>
          </w:rPr>
          <w:tab/>
        </w:r>
        <w:r w:rsidRPr="00975296">
          <w:rPr>
            <w:rStyle w:val="Hyperlink"/>
            <w:noProof/>
          </w:rPr>
          <w:t>Feedback Motoren</w:t>
        </w:r>
        <w:r>
          <w:rPr>
            <w:noProof/>
            <w:webHidden/>
          </w:rPr>
          <w:tab/>
        </w:r>
        <w:r>
          <w:rPr>
            <w:noProof/>
            <w:webHidden/>
          </w:rPr>
          <w:fldChar w:fldCharType="begin"/>
        </w:r>
        <w:r>
          <w:rPr>
            <w:noProof/>
            <w:webHidden/>
          </w:rPr>
          <w:instrText xml:space="preserve"> PAGEREF _Toc22738802 \h </w:instrText>
        </w:r>
        <w:r>
          <w:rPr>
            <w:noProof/>
            <w:webHidden/>
          </w:rPr>
        </w:r>
        <w:r>
          <w:rPr>
            <w:noProof/>
            <w:webHidden/>
          </w:rPr>
          <w:fldChar w:fldCharType="separate"/>
        </w:r>
        <w:r>
          <w:rPr>
            <w:noProof/>
            <w:webHidden/>
          </w:rPr>
          <w:t>38</w:t>
        </w:r>
        <w:r>
          <w:rPr>
            <w:noProof/>
            <w:webHidden/>
          </w:rPr>
          <w:fldChar w:fldCharType="end"/>
        </w:r>
      </w:hyperlink>
    </w:p>
    <w:p w14:paraId="3D547F69" w14:textId="3BC5CACB" w:rsidR="0090753A" w:rsidRDefault="0090753A">
      <w:pPr>
        <w:pStyle w:val="Inhopg2"/>
        <w:tabs>
          <w:tab w:val="left" w:pos="880"/>
          <w:tab w:val="right" w:leader="dot" w:pos="9350"/>
        </w:tabs>
        <w:rPr>
          <w:noProof/>
          <w:lang w:val="en-GB" w:eastAsia="en-GB"/>
        </w:rPr>
      </w:pPr>
      <w:hyperlink w:anchor="_Toc22738803" w:history="1">
        <w:r w:rsidRPr="00975296">
          <w:rPr>
            <w:rStyle w:val="Hyperlink"/>
            <w:noProof/>
            <w14:scene3d>
              <w14:camera w14:prst="orthographicFront"/>
              <w14:lightRig w14:rig="threePt" w14:dir="t">
                <w14:rot w14:lat="0" w14:lon="0" w14:rev="0"/>
              </w14:lightRig>
            </w14:scene3d>
          </w:rPr>
          <w:t>11.4</w:t>
        </w:r>
        <w:r>
          <w:rPr>
            <w:noProof/>
            <w:lang w:val="en-GB" w:eastAsia="en-GB"/>
          </w:rPr>
          <w:tab/>
        </w:r>
        <w:r w:rsidRPr="00975296">
          <w:rPr>
            <w:rStyle w:val="Hyperlink"/>
            <w:noProof/>
          </w:rPr>
          <w:t>User Interface</w:t>
        </w:r>
        <w:r>
          <w:rPr>
            <w:noProof/>
            <w:webHidden/>
          </w:rPr>
          <w:tab/>
        </w:r>
        <w:r>
          <w:rPr>
            <w:noProof/>
            <w:webHidden/>
          </w:rPr>
          <w:fldChar w:fldCharType="begin"/>
        </w:r>
        <w:r>
          <w:rPr>
            <w:noProof/>
            <w:webHidden/>
          </w:rPr>
          <w:instrText xml:space="preserve"> PAGEREF _Toc22738803 \h </w:instrText>
        </w:r>
        <w:r>
          <w:rPr>
            <w:noProof/>
            <w:webHidden/>
          </w:rPr>
        </w:r>
        <w:r>
          <w:rPr>
            <w:noProof/>
            <w:webHidden/>
          </w:rPr>
          <w:fldChar w:fldCharType="separate"/>
        </w:r>
        <w:r>
          <w:rPr>
            <w:noProof/>
            <w:webHidden/>
          </w:rPr>
          <w:t>38</w:t>
        </w:r>
        <w:r>
          <w:rPr>
            <w:noProof/>
            <w:webHidden/>
          </w:rPr>
          <w:fldChar w:fldCharType="end"/>
        </w:r>
      </w:hyperlink>
    </w:p>
    <w:p w14:paraId="6DA8A101" w14:textId="0F7BA332" w:rsidR="0090753A" w:rsidRDefault="0090753A">
      <w:pPr>
        <w:pStyle w:val="Inhopg1"/>
        <w:tabs>
          <w:tab w:val="left" w:pos="660"/>
          <w:tab w:val="right" w:leader="dot" w:pos="9350"/>
        </w:tabs>
        <w:rPr>
          <w:noProof/>
          <w:lang w:val="en-GB" w:eastAsia="en-GB"/>
        </w:rPr>
      </w:pPr>
      <w:hyperlink w:anchor="_Toc22738804" w:history="1">
        <w:r w:rsidRPr="00975296">
          <w:rPr>
            <w:rStyle w:val="Hyperlink"/>
            <w:noProof/>
          </w:rPr>
          <w:t>12</w:t>
        </w:r>
        <w:r>
          <w:rPr>
            <w:noProof/>
            <w:lang w:val="en-GB" w:eastAsia="en-GB"/>
          </w:rPr>
          <w:tab/>
        </w:r>
        <w:r w:rsidRPr="00975296">
          <w:rPr>
            <w:rStyle w:val="Hyperlink"/>
            <w:noProof/>
          </w:rPr>
          <w:t>Bibliografie</w:t>
        </w:r>
        <w:r>
          <w:rPr>
            <w:noProof/>
            <w:webHidden/>
          </w:rPr>
          <w:tab/>
        </w:r>
        <w:r>
          <w:rPr>
            <w:noProof/>
            <w:webHidden/>
          </w:rPr>
          <w:fldChar w:fldCharType="begin"/>
        </w:r>
        <w:r>
          <w:rPr>
            <w:noProof/>
            <w:webHidden/>
          </w:rPr>
          <w:instrText xml:space="preserve"> PAGEREF _Toc22738804 \h </w:instrText>
        </w:r>
        <w:r>
          <w:rPr>
            <w:noProof/>
            <w:webHidden/>
          </w:rPr>
        </w:r>
        <w:r>
          <w:rPr>
            <w:noProof/>
            <w:webHidden/>
          </w:rPr>
          <w:fldChar w:fldCharType="separate"/>
        </w:r>
        <w:r>
          <w:rPr>
            <w:noProof/>
            <w:webHidden/>
          </w:rPr>
          <w:t>39</w:t>
        </w:r>
        <w:r>
          <w:rPr>
            <w:noProof/>
            <w:webHidden/>
          </w:rPr>
          <w:fldChar w:fldCharType="end"/>
        </w:r>
      </w:hyperlink>
    </w:p>
    <w:p w14:paraId="7935969A" w14:textId="7D0B8EAB" w:rsidR="0090753A" w:rsidRDefault="0090753A">
      <w:pPr>
        <w:pStyle w:val="Inhopg1"/>
        <w:tabs>
          <w:tab w:val="left" w:pos="660"/>
          <w:tab w:val="right" w:leader="dot" w:pos="9350"/>
        </w:tabs>
        <w:rPr>
          <w:noProof/>
          <w:lang w:val="en-GB" w:eastAsia="en-GB"/>
        </w:rPr>
      </w:pPr>
      <w:hyperlink w:anchor="_Toc22738805" w:history="1">
        <w:r w:rsidRPr="00975296">
          <w:rPr>
            <w:rStyle w:val="Hyperlink"/>
            <w:noProof/>
          </w:rPr>
          <w:t>13</w:t>
        </w:r>
        <w:r>
          <w:rPr>
            <w:noProof/>
            <w:lang w:val="en-GB" w:eastAsia="en-GB"/>
          </w:rPr>
          <w:tab/>
        </w:r>
        <w:r w:rsidRPr="00975296">
          <w:rPr>
            <w:rStyle w:val="Hyperlink"/>
            <w:noProof/>
          </w:rPr>
          <w:t>Bijlage</w:t>
        </w:r>
        <w:r>
          <w:rPr>
            <w:noProof/>
            <w:webHidden/>
          </w:rPr>
          <w:tab/>
        </w:r>
        <w:r>
          <w:rPr>
            <w:noProof/>
            <w:webHidden/>
          </w:rPr>
          <w:fldChar w:fldCharType="begin"/>
        </w:r>
        <w:r>
          <w:rPr>
            <w:noProof/>
            <w:webHidden/>
          </w:rPr>
          <w:instrText xml:space="preserve"> PAGEREF _Toc22738805 \h </w:instrText>
        </w:r>
        <w:r>
          <w:rPr>
            <w:noProof/>
            <w:webHidden/>
          </w:rPr>
        </w:r>
        <w:r>
          <w:rPr>
            <w:noProof/>
            <w:webHidden/>
          </w:rPr>
          <w:fldChar w:fldCharType="separate"/>
        </w:r>
        <w:r>
          <w:rPr>
            <w:noProof/>
            <w:webHidden/>
          </w:rPr>
          <w:t>40</w:t>
        </w:r>
        <w:r>
          <w:rPr>
            <w:noProof/>
            <w:webHidden/>
          </w:rPr>
          <w:fldChar w:fldCharType="end"/>
        </w:r>
      </w:hyperlink>
    </w:p>
    <w:p w14:paraId="17DF79E0" w14:textId="5CC3F4B9" w:rsidR="0090753A" w:rsidRDefault="0090753A">
      <w:pPr>
        <w:pStyle w:val="Inhopg2"/>
        <w:tabs>
          <w:tab w:val="left" w:pos="880"/>
          <w:tab w:val="right" w:leader="dot" w:pos="9350"/>
        </w:tabs>
        <w:rPr>
          <w:noProof/>
          <w:lang w:val="en-GB" w:eastAsia="en-GB"/>
        </w:rPr>
      </w:pPr>
      <w:hyperlink w:anchor="_Toc22738806" w:history="1">
        <w:r w:rsidRPr="00975296">
          <w:rPr>
            <w:rStyle w:val="Hyperlink"/>
            <w:noProof/>
            <w14:scene3d>
              <w14:camera w14:prst="orthographicFront"/>
              <w14:lightRig w14:rig="threePt" w14:dir="t">
                <w14:rot w14:lat="0" w14:lon="0" w14:rev="0"/>
              </w14:lightRig>
            </w14:scene3d>
          </w:rPr>
          <w:t>13.1</w:t>
        </w:r>
        <w:r>
          <w:rPr>
            <w:noProof/>
            <w:lang w:val="en-GB" w:eastAsia="en-GB"/>
          </w:rPr>
          <w:tab/>
        </w:r>
        <w:r w:rsidRPr="00975296">
          <w:rPr>
            <w:rStyle w:val="Hyperlink"/>
            <w:noProof/>
          </w:rPr>
          <w:t>Festo motor Data Sheet</w:t>
        </w:r>
        <w:r>
          <w:rPr>
            <w:noProof/>
            <w:webHidden/>
          </w:rPr>
          <w:tab/>
        </w:r>
        <w:r>
          <w:rPr>
            <w:noProof/>
            <w:webHidden/>
          </w:rPr>
          <w:fldChar w:fldCharType="begin"/>
        </w:r>
        <w:r>
          <w:rPr>
            <w:noProof/>
            <w:webHidden/>
          </w:rPr>
          <w:instrText xml:space="preserve"> PAGEREF _Toc22738806 \h </w:instrText>
        </w:r>
        <w:r>
          <w:rPr>
            <w:noProof/>
            <w:webHidden/>
          </w:rPr>
        </w:r>
        <w:r>
          <w:rPr>
            <w:noProof/>
            <w:webHidden/>
          </w:rPr>
          <w:fldChar w:fldCharType="separate"/>
        </w:r>
        <w:r>
          <w:rPr>
            <w:noProof/>
            <w:webHidden/>
          </w:rPr>
          <w:t>40</w:t>
        </w:r>
        <w:r>
          <w:rPr>
            <w:noProof/>
            <w:webHidden/>
          </w:rPr>
          <w:fldChar w:fldCharType="end"/>
        </w:r>
      </w:hyperlink>
    </w:p>
    <w:p w14:paraId="73533773" w14:textId="0BA538A6" w:rsidR="0090753A" w:rsidRDefault="0090753A">
      <w:pPr>
        <w:pStyle w:val="Inhopg2"/>
        <w:tabs>
          <w:tab w:val="left" w:pos="880"/>
          <w:tab w:val="right" w:leader="dot" w:pos="9350"/>
        </w:tabs>
        <w:rPr>
          <w:noProof/>
          <w:lang w:val="en-GB" w:eastAsia="en-GB"/>
        </w:rPr>
      </w:pPr>
      <w:hyperlink w:anchor="_Toc22738807" w:history="1">
        <w:r w:rsidRPr="00975296">
          <w:rPr>
            <w:rStyle w:val="Hyperlink"/>
            <w:noProof/>
            <w14:scene3d>
              <w14:camera w14:prst="orthographicFront"/>
              <w14:lightRig w14:rig="threePt" w14:dir="t">
                <w14:rot w14:lat="0" w14:lon="0" w14:rev="0"/>
              </w14:lightRig>
            </w14:scene3d>
          </w:rPr>
          <w:t>13.2</w:t>
        </w:r>
        <w:r>
          <w:rPr>
            <w:noProof/>
            <w:lang w:val="en-GB" w:eastAsia="en-GB"/>
          </w:rPr>
          <w:tab/>
        </w:r>
        <w:r w:rsidRPr="00975296">
          <w:rPr>
            <w:rStyle w:val="Hyperlink"/>
            <w:noProof/>
          </w:rPr>
          <w:t>Requirements FestoCap</w:t>
        </w:r>
        <w:r>
          <w:rPr>
            <w:noProof/>
            <w:webHidden/>
          </w:rPr>
          <w:tab/>
        </w:r>
        <w:r>
          <w:rPr>
            <w:noProof/>
            <w:webHidden/>
          </w:rPr>
          <w:fldChar w:fldCharType="begin"/>
        </w:r>
        <w:r>
          <w:rPr>
            <w:noProof/>
            <w:webHidden/>
          </w:rPr>
          <w:instrText xml:space="preserve"> PAGEREF _Toc22738807 \h </w:instrText>
        </w:r>
        <w:r>
          <w:rPr>
            <w:noProof/>
            <w:webHidden/>
          </w:rPr>
        </w:r>
        <w:r>
          <w:rPr>
            <w:noProof/>
            <w:webHidden/>
          </w:rPr>
          <w:fldChar w:fldCharType="separate"/>
        </w:r>
        <w:r>
          <w:rPr>
            <w:noProof/>
            <w:webHidden/>
          </w:rPr>
          <w:t>41</w:t>
        </w:r>
        <w:r>
          <w:rPr>
            <w:noProof/>
            <w:webHidden/>
          </w:rPr>
          <w:fldChar w:fldCharType="end"/>
        </w:r>
      </w:hyperlink>
    </w:p>
    <w:p w14:paraId="5A833601" w14:textId="70C89F71" w:rsidR="0090753A" w:rsidRDefault="0090753A">
      <w:pPr>
        <w:pStyle w:val="Inhopg2"/>
        <w:tabs>
          <w:tab w:val="left" w:pos="880"/>
          <w:tab w:val="right" w:leader="dot" w:pos="9350"/>
        </w:tabs>
        <w:rPr>
          <w:noProof/>
          <w:lang w:val="en-GB" w:eastAsia="en-GB"/>
        </w:rPr>
      </w:pPr>
      <w:hyperlink w:anchor="_Toc22738808" w:history="1">
        <w:r w:rsidRPr="00975296">
          <w:rPr>
            <w:rStyle w:val="Hyperlink"/>
            <w:noProof/>
            <w14:scene3d>
              <w14:camera w14:prst="orthographicFront"/>
              <w14:lightRig w14:rig="threePt" w14:dir="t">
                <w14:rot w14:lat="0" w14:lon="0" w14:rev="0"/>
              </w14:lightRig>
            </w14:scene3d>
          </w:rPr>
          <w:t>13.3</w:t>
        </w:r>
        <w:r>
          <w:rPr>
            <w:noProof/>
            <w:lang w:val="en-GB" w:eastAsia="en-GB"/>
          </w:rPr>
          <w:tab/>
        </w:r>
        <w:r w:rsidRPr="00975296">
          <w:rPr>
            <w:rStyle w:val="Hyperlink"/>
            <w:noProof/>
          </w:rPr>
          <w:t>API Functionaliteit</w:t>
        </w:r>
        <w:r>
          <w:rPr>
            <w:noProof/>
            <w:webHidden/>
          </w:rPr>
          <w:tab/>
        </w:r>
        <w:r>
          <w:rPr>
            <w:noProof/>
            <w:webHidden/>
          </w:rPr>
          <w:fldChar w:fldCharType="begin"/>
        </w:r>
        <w:r>
          <w:rPr>
            <w:noProof/>
            <w:webHidden/>
          </w:rPr>
          <w:instrText xml:space="preserve"> PAGEREF _Toc22738808 \h </w:instrText>
        </w:r>
        <w:r>
          <w:rPr>
            <w:noProof/>
            <w:webHidden/>
          </w:rPr>
        </w:r>
        <w:r>
          <w:rPr>
            <w:noProof/>
            <w:webHidden/>
          </w:rPr>
          <w:fldChar w:fldCharType="separate"/>
        </w:r>
        <w:r>
          <w:rPr>
            <w:noProof/>
            <w:webHidden/>
          </w:rPr>
          <w:t>43</w:t>
        </w:r>
        <w:r>
          <w:rPr>
            <w:noProof/>
            <w:webHidden/>
          </w:rPr>
          <w:fldChar w:fldCharType="end"/>
        </w:r>
      </w:hyperlink>
    </w:p>
    <w:p w14:paraId="76BBAEAF" w14:textId="2EA683FC" w:rsidR="0090753A" w:rsidRDefault="0090753A">
      <w:pPr>
        <w:pStyle w:val="Inhopg2"/>
        <w:tabs>
          <w:tab w:val="left" w:pos="880"/>
          <w:tab w:val="right" w:leader="dot" w:pos="9350"/>
        </w:tabs>
        <w:rPr>
          <w:noProof/>
          <w:lang w:val="en-GB" w:eastAsia="en-GB"/>
        </w:rPr>
      </w:pPr>
      <w:hyperlink w:anchor="_Toc22738809" w:history="1">
        <w:r w:rsidRPr="00975296">
          <w:rPr>
            <w:rStyle w:val="Hyperlink"/>
            <w:noProof/>
            <w14:scene3d>
              <w14:camera w14:prst="orthographicFront"/>
              <w14:lightRig w14:rig="threePt" w14:dir="t">
                <w14:rot w14:lat="0" w14:lon="0" w14:rev="0"/>
              </w14:lightRig>
            </w14:scene3d>
          </w:rPr>
          <w:t>13.4</w:t>
        </w:r>
        <w:r>
          <w:rPr>
            <w:noProof/>
            <w:lang w:val="en-GB" w:eastAsia="en-GB"/>
          </w:rPr>
          <w:tab/>
        </w:r>
        <w:r w:rsidRPr="00975296">
          <w:rPr>
            <w:rStyle w:val="Hyperlink"/>
            <w:noProof/>
          </w:rPr>
          <w:t>Klassendiagrammen</w:t>
        </w:r>
        <w:r>
          <w:rPr>
            <w:noProof/>
            <w:webHidden/>
          </w:rPr>
          <w:tab/>
        </w:r>
        <w:r>
          <w:rPr>
            <w:noProof/>
            <w:webHidden/>
          </w:rPr>
          <w:fldChar w:fldCharType="begin"/>
        </w:r>
        <w:r>
          <w:rPr>
            <w:noProof/>
            <w:webHidden/>
          </w:rPr>
          <w:instrText xml:space="preserve"> PAGEREF _Toc22738809 \h </w:instrText>
        </w:r>
        <w:r>
          <w:rPr>
            <w:noProof/>
            <w:webHidden/>
          </w:rPr>
        </w:r>
        <w:r>
          <w:rPr>
            <w:noProof/>
            <w:webHidden/>
          </w:rPr>
          <w:fldChar w:fldCharType="separate"/>
        </w:r>
        <w:r>
          <w:rPr>
            <w:noProof/>
            <w:webHidden/>
          </w:rPr>
          <w:t>44</w:t>
        </w:r>
        <w:r>
          <w:rPr>
            <w:noProof/>
            <w:webHidden/>
          </w:rPr>
          <w:fldChar w:fldCharType="end"/>
        </w:r>
      </w:hyperlink>
    </w:p>
    <w:p w14:paraId="1929661D" w14:textId="4A7D3FF1" w:rsidR="0090753A" w:rsidRDefault="0090753A">
      <w:pPr>
        <w:pStyle w:val="Inhopg2"/>
        <w:tabs>
          <w:tab w:val="left" w:pos="880"/>
          <w:tab w:val="right" w:leader="dot" w:pos="9350"/>
        </w:tabs>
        <w:rPr>
          <w:noProof/>
          <w:lang w:val="en-GB" w:eastAsia="en-GB"/>
        </w:rPr>
      </w:pPr>
      <w:hyperlink w:anchor="_Toc22738810" w:history="1">
        <w:r w:rsidRPr="00975296">
          <w:rPr>
            <w:rStyle w:val="Hyperlink"/>
            <w:noProof/>
            <w14:scene3d>
              <w14:camera w14:prst="orthographicFront"/>
              <w14:lightRig w14:rig="threePt" w14:dir="t">
                <w14:rot w14:lat="0" w14:lon="0" w14:rev="0"/>
              </w14:lightRig>
            </w14:scene3d>
          </w:rPr>
          <w:t>13.5</w:t>
        </w:r>
        <w:r>
          <w:rPr>
            <w:noProof/>
            <w:lang w:val="en-GB" w:eastAsia="en-GB"/>
          </w:rPr>
          <w:tab/>
        </w:r>
        <w:r w:rsidRPr="00975296">
          <w:rPr>
            <w:rStyle w:val="Hyperlink"/>
            <w:noProof/>
          </w:rPr>
          <w:t>FestoCap Program Node Sequence UML</w:t>
        </w:r>
        <w:r>
          <w:rPr>
            <w:noProof/>
            <w:webHidden/>
          </w:rPr>
          <w:tab/>
        </w:r>
        <w:r>
          <w:rPr>
            <w:noProof/>
            <w:webHidden/>
          </w:rPr>
          <w:fldChar w:fldCharType="begin"/>
        </w:r>
        <w:r>
          <w:rPr>
            <w:noProof/>
            <w:webHidden/>
          </w:rPr>
          <w:instrText xml:space="preserve"> PAGEREF _Toc22738810 \h </w:instrText>
        </w:r>
        <w:r>
          <w:rPr>
            <w:noProof/>
            <w:webHidden/>
          </w:rPr>
        </w:r>
        <w:r>
          <w:rPr>
            <w:noProof/>
            <w:webHidden/>
          </w:rPr>
          <w:fldChar w:fldCharType="separate"/>
        </w:r>
        <w:r>
          <w:rPr>
            <w:noProof/>
            <w:webHidden/>
          </w:rPr>
          <w:t>47</w:t>
        </w:r>
        <w:r>
          <w:rPr>
            <w:noProof/>
            <w:webHidden/>
          </w:rPr>
          <w:fldChar w:fldCharType="end"/>
        </w:r>
      </w:hyperlink>
    </w:p>
    <w:p w14:paraId="643F27CC" w14:textId="349169B3" w:rsidR="0090753A" w:rsidRDefault="0090753A">
      <w:pPr>
        <w:pStyle w:val="Inhopg2"/>
        <w:tabs>
          <w:tab w:val="left" w:pos="880"/>
          <w:tab w:val="right" w:leader="dot" w:pos="9350"/>
        </w:tabs>
        <w:rPr>
          <w:noProof/>
          <w:lang w:val="en-GB" w:eastAsia="en-GB"/>
        </w:rPr>
      </w:pPr>
      <w:hyperlink w:anchor="_Toc22738811" w:history="1">
        <w:r w:rsidRPr="00975296">
          <w:rPr>
            <w:rStyle w:val="Hyperlink"/>
            <w:noProof/>
            <w14:scene3d>
              <w14:camera w14:prst="orthographicFront"/>
              <w14:lightRig w14:rig="threePt" w14:dir="t">
                <w14:rot w14:lat="0" w14:lon="0" w14:rev="0"/>
              </w14:lightRig>
            </w14:scene3d>
          </w:rPr>
          <w:t>13.6</w:t>
        </w:r>
        <w:r>
          <w:rPr>
            <w:noProof/>
            <w:lang w:val="en-GB" w:eastAsia="en-GB"/>
          </w:rPr>
          <w:tab/>
        </w:r>
        <w:r w:rsidRPr="00975296">
          <w:rPr>
            <w:rStyle w:val="Hyperlink"/>
            <w:noProof/>
          </w:rPr>
          <w:t>Lay-Out</w:t>
        </w:r>
        <w:r>
          <w:rPr>
            <w:noProof/>
            <w:webHidden/>
          </w:rPr>
          <w:tab/>
        </w:r>
        <w:r>
          <w:rPr>
            <w:noProof/>
            <w:webHidden/>
          </w:rPr>
          <w:fldChar w:fldCharType="begin"/>
        </w:r>
        <w:r>
          <w:rPr>
            <w:noProof/>
            <w:webHidden/>
          </w:rPr>
          <w:instrText xml:space="preserve"> PAGEREF _Toc22738811 \h </w:instrText>
        </w:r>
        <w:r>
          <w:rPr>
            <w:noProof/>
            <w:webHidden/>
          </w:rPr>
        </w:r>
        <w:r>
          <w:rPr>
            <w:noProof/>
            <w:webHidden/>
          </w:rPr>
          <w:fldChar w:fldCharType="separate"/>
        </w:r>
        <w:r>
          <w:rPr>
            <w:noProof/>
            <w:webHidden/>
          </w:rPr>
          <w:t>48</w:t>
        </w:r>
        <w:r>
          <w:rPr>
            <w:noProof/>
            <w:webHidden/>
          </w:rPr>
          <w:fldChar w:fldCharType="end"/>
        </w:r>
      </w:hyperlink>
    </w:p>
    <w:p w14:paraId="65E69EF7" w14:textId="54122058" w:rsidR="0090753A" w:rsidRDefault="0090753A">
      <w:pPr>
        <w:pStyle w:val="Inhopg3"/>
        <w:tabs>
          <w:tab w:val="left" w:pos="1320"/>
          <w:tab w:val="right" w:leader="dot" w:pos="9350"/>
        </w:tabs>
        <w:rPr>
          <w:noProof/>
          <w:lang w:val="en-GB" w:eastAsia="en-GB"/>
        </w:rPr>
      </w:pPr>
      <w:hyperlink w:anchor="_Toc22738812" w:history="1">
        <w:r w:rsidRPr="00975296">
          <w:rPr>
            <w:rStyle w:val="Hyperlink"/>
            <w:noProof/>
          </w:rPr>
          <w:t>13.6.1</w:t>
        </w:r>
        <w:r>
          <w:rPr>
            <w:noProof/>
            <w:lang w:val="en-GB" w:eastAsia="en-GB"/>
          </w:rPr>
          <w:tab/>
        </w:r>
        <w:r w:rsidRPr="00975296">
          <w:rPr>
            <w:rStyle w:val="Hyperlink"/>
            <w:noProof/>
          </w:rPr>
          <w:t>Eerste indruk GUI</w:t>
        </w:r>
        <w:r>
          <w:rPr>
            <w:noProof/>
            <w:webHidden/>
          </w:rPr>
          <w:tab/>
        </w:r>
        <w:r>
          <w:rPr>
            <w:noProof/>
            <w:webHidden/>
          </w:rPr>
          <w:fldChar w:fldCharType="begin"/>
        </w:r>
        <w:r>
          <w:rPr>
            <w:noProof/>
            <w:webHidden/>
          </w:rPr>
          <w:instrText xml:space="preserve"> PAGEREF _Toc22738812 \h </w:instrText>
        </w:r>
        <w:r>
          <w:rPr>
            <w:noProof/>
            <w:webHidden/>
          </w:rPr>
        </w:r>
        <w:r>
          <w:rPr>
            <w:noProof/>
            <w:webHidden/>
          </w:rPr>
          <w:fldChar w:fldCharType="separate"/>
        </w:r>
        <w:r>
          <w:rPr>
            <w:noProof/>
            <w:webHidden/>
          </w:rPr>
          <w:t>48</w:t>
        </w:r>
        <w:r>
          <w:rPr>
            <w:noProof/>
            <w:webHidden/>
          </w:rPr>
          <w:fldChar w:fldCharType="end"/>
        </w:r>
      </w:hyperlink>
    </w:p>
    <w:p w14:paraId="5B6D4C1C" w14:textId="17CBF99A" w:rsidR="0090753A" w:rsidRDefault="0090753A">
      <w:pPr>
        <w:pStyle w:val="Inhopg3"/>
        <w:tabs>
          <w:tab w:val="left" w:pos="1320"/>
          <w:tab w:val="right" w:leader="dot" w:pos="9350"/>
        </w:tabs>
        <w:rPr>
          <w:noProof/>
          <w:lang w:val="en-GB" w:eastAsia="en-GB"/>
        </w:rPr>
      </w:pPr>
      <w:hyperlink w:anchor="_Toc22738813" w:history="1">
        <w:r w:rsidRPr="00975296">
          <w:rPr>
            <w:rStyle w:val="Hyperlink"/>
            <w:noProof/>
          </w:rPr>
          <w:t>13.6.2</w:t>
        </w:r>
        <w:r>
          <w:rPr>
            <w:noProof/>
            <w:lang w:val="en-GB" w:eastAsia="en-GB"/>
          </w:rPr>
          <w:tab/>
        </w:r>
        <w:r w:rsidRPr="00975296">
          <w:rPr>
            <w:rStyle w:val="Hyperlink"/>
            <w:noProof/>
          </w:rPr>
          <w:t>Installation Node</w:t>
        </w:r>
        <w:r>
          <w:rPr>
            <w:noProof/>
            <w:webHidden/>
          </w:rPr>
          <w:tab/>
        </w:r>
        <w:r>
          <w:rPr>
            <w:noProof/>
            <w:webHidden/>
          </w:rPr>
          <w:fldChar w:fldCharType="begin"/>
        </w:r>
        <w:r>
          <w:rPr>
            <w:noProof/>
            <w:webHidden/>
          </w:rPr>
          <w:instrText xml:space="preserve"> PAGEREF _Toc22738813 \h </w:instrText>
        </w:r>
        <w:r>
          <w:rPr>
            <w:noProof/>
            <w:webHidden/>
          </w:rPr>
        </w:r>
        <w:r>
          <w:rPr>
            <w:noProof/>
            <w:webHidden/>
          </w:rPr>
          <w:fldChar w:fldCharType="separate"/>
        </w:r>
        <w:r>
          <w:rPr>
            <w:noProof/>
            <w:webHidden/>
          </w:rPr>
          <w:t>49</w:t>
        </w:r>
        <w:r>
          <w:rPr>
            <w:noProof/>
            <w:webHidden/>
          </w:rPr>
          <w:fldChar w:fldCharType="end"/>
        </w:r>
      </w:hyperlink>
    </w:p>
    <w:p w14:paraId="0B0DBAF9" w14:textId="56A14A60" w:rsidR="0090753A" w:rsidRDefault="0090753A">
      <w:pPr>
        <w:pStyle w:val="Inhopg3"/>
        <w:tabs>
          <w:tab w:val="left" w:pos="1320"/>
          <w:tab w:val="right" w:leader="dot" w:pos="9350"/>
        </w:tabs>
        <w:rPr>
          <w:noProof/>
          <w:lang w:val="en-GB" w:eastAsia="en-GB"/>
        </w:rPr>
      </w:pPr>
      <w:hyperlink w:anchor="_Toc22738814" w:history="1">
        <w:r w:rsidRPr="00975296">
          <w:rPr>
            <w:rStyle w:val="Hyperlink"/>
            <w:noProof/>
          </w:rPr>
          <w:t>13.6.3</w:t>
        </w:r>
        <w:r>
          <w:rPr>
            <w:noProof/>
            <w:lang w:val="en-GB" w:eastAsia="en-GB"/>
          </w:rPr>
          <w:tab/>
        </w:r>
        <w:r w:rsidRPr="00975296">
          <w:rPr>
            <w:rStyle w:val="Hyperlink"/>
            <w:noProof/>
          </w:rPr>
          <w:t>Program Node</w:t>
        </w:r>
        <w:r>
          <w:rPr>
            <w:noProof/>
            <w:webHidden/>
          </w:rPr>
          <w:tab/>
        </w:r>
        <w:r>
          <w:rPr>
            <w:noProof/>
            <w:webHidden/>
          </w:rPr>
          <w:fldChar w:fldCharType="begin"/>
        </w:r>
        <w:r>
          <w:rPr>
            <w:noProof/>
            <w:webHidden/>
          </w:rPr>
          <w:instrText xml:space="preserve"> PAGEREF _Toc22738814 \h </w:instrText>
        </w:r>
        <w:r>
          <w:rPr>
            <w:noProof/>
            <w:webHidden/>
          </w:rPr>
        </w:r>
        <w:r>
          <w:rPr>
            <w:noProof/>
            <w:webHidden/>
          </w:rPr>
          <w:fldChar w:fldCharType="separate"/>
        </w:r>
        <w:r>
          <w:rPr>
            <w:noProof/>
            <w:webHidden/>
          </w:rPr>
          <w:t>50</w:t>
        </w:r>
        <w:r>
          <w:rPr>
            <w:noProof/>
            <w:webHidden/>
          </w:rPr>
          <w:fldChar w:fldCharType="end"/>
        </w:r>
      </w:hyperlink>
    </w:p>
    <w:p w14:paraId="28CA8C0B" w14:textId="4EFD6FD9" w:rsidR="0090753A" w:rsidRDefault="0090753A">
      <w:pPr>
        <w:pStyle w:val="Inhopg3"/>
        <w:tabs>
          <w:tab w:val="left" w:pos="1320"/>
          <w:tab w:val="right" w:leader="dot" w:pos="9350"/>
        </w:tabs>
        <w:rPr>
          <w:noProof/>
          <w:lang w:val="en-GB" w:eastAsia="en-GB"/>
        </w:rPr>
      </w:pPr>
      <w:hyperlink w:anchor="_Toc22738815" w:history="1">
        <w:r w:rsidRPr="00975296">
          <w:rPr>
            <w:rStyle w:val="Hyperlink"/>
            <w:noProof/>
          </w:rPr>
          <w:t>13.6.4</w:t>
        </w:r>
        <w:r>
          <w:rPr>
            <w:noProof/>
            <w:lang w:val="en-GB" w:eastAsia="en-GB"/>
          </w:rPr>
          <w:tab/>
        </w:r>
        <w:r w:rsidRPr="00975296">
          <w:rPr>
            <w:rStyle w:val="Hyperlink"/>
            <w:noProof/>
          </w:rPr>
          <w:t>Toolbar</w:t>
        </w:r>
        <w:r>
          <w:rPr>
            <w:noProof/>
            <w:webHidden/>
          </w:rPr>
          <w:tab/>
        </w:r>
        <w:r>
          <w:rPr>
            <w:noProof/>
            <w:webHidden/>
          </w:rPr>
          <w:fldChar w:fldCharType="begin"/>
        </w:r>
        <w:r>
          <w:rPr>
            <w:noProof/>
            <w:webHidden/>
          </w:rPr>
          <w:instrText xml:space="preserve"> PAGEREF _Toc22738815 \h </w:instrText>
        </w:r>
        <w:r>
          <w:rPr>
            <w:noProof/>
            <w:webHidden/>
          </w:rPr>
        </w:r>
        <w:r>
          <w:rPr>
            <w:noProof/>
            <w:webHidden/>
          </w:rPr>
          <w:fldChar w:fldCharType="separate"/>
        </w:r>
        <w:r>
          <w:rPr>
            <w:noProof/>
            <w:webHidden/>
          </w:rPr>
          <w:t>51</w:t>
        </w:r>
        <w:r>
          <w:rPr>
            <w:noProof/>
            <w:webHidden/>
          </w:rPr>
          <w:fldChar w:fldCharType="end"/>
        </w:r>
      </w:hyperlink>
    </w:p>
    <w:p w14:paraId="7D6B5490" w14:textId="2839FD03" w:rsidR="0090753A" w:rsidRDefault="0090753A">
      <w:pPr>
        <w:pStyle w:val="Inhopg2"/>
        <w:tabs>
          <w:tab w:val="left" w:pos="880"/>
          <w:tab w:val="right" w:leader="dot" w:pos="9350"/>
        </w:tabs>
        <w:rPr>
          <w:noProof/>
          <w:lang w:val="en-GB" w:eastAsia="en-GB"/>
        </w:rPr>
      </w:pPr>
      <w:hyperlink w:anchor="_Toc22738816" w:history="1">
        <w:r w:rsidRPr="00975296">
          <w:rPr>
            <w:rStyle w:val="Hyperlink"/>
            <w:noProof/>
            <w14:scene3d>
              <w14:camera w14:prst="orthographicFront"/>
              <w14:lightRig w14:rig="threePt" w14:dir="t">
                <w14:rot w14:lat="0" w14:lon="0" w14:rev="0"/>
              </w14:lightRig>
            </w14:scene3d>
          </w:rPr>
          <w:t>13.7</w:t>
        </w:r>
        <w:r>
          <w:rPr>
            <w:noProof/>
            <w:lang w:val="en-GB" w:eastAsia="en-GB"/>
          </w:rPr>
          <w:tab/>
        </w:r>
        <w:r w:rsidRPr="00975296">
          <w:rPr>
            <w:rStyle w:val="Hyperlink"/>
            <w:noProof/>
          </w:rPr>
          <w:t>Plan van Aanpak</w:t>
        </w:r>
        <w:r>
          <w:rPr>
            <w:noProof/>
            <w:webHidden/>
          </w:rPr>
          <w:tab/>
        </w:r>
        <w:r>
          <w:rPr>
            <w:noProof/>
            <w:webHidden/>
          </w:rPr>
          <w:fldChar w:fldCharType="begin"/>
        </w:r>
        <w:r>
          <w:rPr>
            <w:noProof/>
            <w:webHidden/>
          </w:rPr>
          <w:instrText xml:space="preserve"> PAGEREF _Toc22738816 \h </w:instrText>
        </w:r>
        <w:r>
          <w:rPr>
            <w:noProof/>
            <w:webHidden/>
          </w:rPr>
        </w:r>
        <w:r>
          <w:rPr>
            <w:noProof/>
            <w:webHidden/>
          </w:rPr>
          <w:fldChar w:fldCharType="separate"/>
        </w:r>
        <w:r>
          <w:rPr>
            <w:noProof/>
            <w:webHidden/>
          </w:rPr>
          <w:t>53</w:t>
        </w:r>
        <w:r>
          <w:rPr>
            <w:noProof/>
            <w:webHidden/>
          </w:rPr>
          <w:fldChar w:fldCharType="end"/>
        </w:r>
      </w:hyperlink>
    </w:p>
    <w:p w14:paraId="2F39C5A3" w14:textId="116C9F7F" w:rsidR="009F7827" w:rsidRDefault="0090753A">
      <w:r>
        <w:fldChar w:fldCharType="end"/>
      </w:r>
      <w:r w:rsidR="009F7827">
        <w:br w:type="page"/>
      </w:r>
    </w:p>
    <w:p w14:paraId="3CFCC0A9" w14:textId="77777777" w:rsidR="00C8340F" w:rsidRDefault="00C8340F" w:rsidP="00C8340F">
      <w:pPr>
        <w:pStyle w:val="Kop1"/>
      </w:pPr>
      <w:bookmarkStart w:id="3" w:name="_Toc22738734"/>
      <w:r>
        <w:lastRenderedPageBreak/>
        <w:t>Inleiding</w:t>
      </w:r>
      <w:bookmarkEnd w:id="3"/>
    </w:p>
    <w:p w14:paraId="4777F3E7" w14:textId="77777777" w:rsidR="00C8340F" w:rsidRDefault="00C8340F">
      <w:r>
        <w:br w:type="page"/>
      </w:r>
    </w:p>
    <w:p w14:paraId="5FD4BCF5" w14:textId="77777777" w:rsidR="00C8340F" w:rsidRDefault="00C8340F" w:rsidP="00C8340F">
      <w:pPr>
        <w:pStyle w:val="Kop1"/>
      </w:pPr>
      <w:bookmarkStart w:id="4" w:name="_Toc22738735"/>
      <w:r>
        <w:lastRenderedPageBreak/>
        <w:t>Organisatorische Context</w:t>
      </w:r>
      <w:bookmarkEnd w:id="4"/>
    </w:p>
    <w:p w14:paraId="7F61ED40" w14:textId="77777777" w:rsidR="00C8340F" w:rsidRPr="00986CA0" w:rsidRDefault="00C8340F" w:rsidP="00C8340F">
      <w:r w:rsidRPr="00986CA0">
        <w:t>Gibas is een bedrijf dat meerdere diensten</w:t>
      </w:r>
      <w:r>
        <w:t>en oplossingen</w:t>
      </w:r>
      <w:r w:rsidRPr="00986CA0">
        <w:t xml:space="preserve"> voor bedrijven aanbied</w:t>
      </w:r>
      <w:r>
        <w:t>t</w:t>
      </w:r>
      <w:r w:rsidRPr="00986CA0">
        <w:t>. Van Draai</w:t>
      </w:r>
      <w:r>
        <w:t xml:space="preserve"> </w:t>
      </w:r>
      <w:r w:rsidRPr="00986CA0">
        <w:t>en freesbanken tot Industriële robots. Daarom is het ook opgedeeld in vier verschillende branches</w:t>
      </w:r>
      <w:r>
        <w:t xml:space="preserve">; </w:t>
      </w:r>
      <w:r w:rsidRPr="00986CA0">
        <w:t>Numeriek, Automation, Tools en Logistiek.  De stageopdracht wordt uitgevoerd bij Gibas Automation. Gibas Automation beschrijft haarzelf al</w:t>
      </w:r>
      <w:r>
        <w:t>s</w:t>
      </w:r>
      <w:r w:rsidRPr="00986CA0">
        <w:t>:</w:t>
      </w:r>
    </w:p>
    <w:p w14:paraId="6AD79FD1" w14:textId="77777777" w:rsidR="00C8340F" w:rsidRPr="00986CA0" w:rsidRDefault="00C8340F" w:rsidP="00C8340F">
      <w:pPr>
        <w:pStyle w:val="Citaat"/>
      </w:pPr>
      <w:r w:rsidRPr="00986CA0">
        <w:t>De system integrator, gevestigd in Nijkerk, heeft een solide positie in de productie industrie. Bouwend vanuit een jarenlange expertise in de metaalverwerkende sector is een brede know-how ontwikkeld in meerdere branches. Gibas verstevigt zo haar positie als uw leverancier van totaal oplossingen.</w:t>
      </w:r>
    </w:p>
    <w:p w14:paraId="6D1B0098" w14:textId="77777777" w:rsidR="00C8340F" w:rsidRPr="00986CA0" w:rsidRDefault="00C8340F" w:rsidP="00C8340F">
      <w:pPr>
        <w:pStyle w:val="Citaat"/>
      </w:pPr>
      <w:r w:rsidRPr="00986CA0">
        <w:t>Van gerobotiseerde machinebeladingen tot aan assemblage automatiseringen wordt maatwerk equipment vanuit een krachtige engineering geleverd. De interne service organisatie met meer dan 20 technici draagt verder zorg voor een jarenlange gegarandeerde support.</w:t>
      </w:r>
    </w:p>
    <w:p w14:paraId="3FF2C82C" w14:textId="77777777" w:rsidR="00C8340F" w:rsidRPr="00986CA0" w:rsidRDefault="00C8340F" w:rsidP="00C8340F">
      <w:pPr>
        <w:pStyle w:val="Citaat"/>
      </w:pPr>
      <w:r w:rsidRPr="00986CA0">
        <w:t>De klant stellen wij centraal en de oplossingen zijn breed gedragen. De integratie met topmerken als Fanuc Robotics, Universal Robots, Siemens ...... maken het geheel betrouwbaar en stabiel</w:t>
      </w:r>
      <w:r>
        <w:t>.</w:t>
      </w:r>
      <w:sdt>
        <w:sdtPr>
          <w:id w:val="1739211048"/>
          <w:citation/>
        </w:sdtPr>
        <w:sdtContent>
          <w:r>
            <w:fldChar w:fldCharType="begin"/>
          </w:r>
          <w:r>
            <w:instrText xml:space="preserve"> CITATION Gib19 \l 1043 </w:instrText>
          </w:r>
          <w:r>
            <w:fldChar w:fldCharType="separate"/>
          </w:r>
          <w:r>
            <w:rPr>
              <w:noProof/>
            </w:rPr>
            <w:t xml:space="preserve"> (Gibas Automation, sd)</w:t>
          </w:r>
          <w:r>
            <w:fldChar w:fldCharType="end"/>
          </w:r>
        </w:sdtContent>
      </w:sdt>
    </w:p>
    <w:p w14:paraId="44D30780" w14:textId="77777777" w:rsidR="00E05686" w:rsidRDefault="00E05686">
      <w:pPr>
        <w:rPr>
          <w:rFonts w:asciiTheme="majorHAnsi" w:eastAsiaTheme="majorEastAsia" w:hAnsiTheme="majorHAnsi" w:cstheme="majorBidi"/>
          <w:b/>
          <w:bCs/>
          <w:smallCaps/>
          <w:color w:val="000000" w:themeColor="text1"/>
          <w:sz w:val="28"/>
          <w:szCs w:val="28"/>
        </w:rPr>
      </w:pPr>
      <w:bookmarkStart w:id="5" w:name="_Toc7095897"/>
      <w:bookmarkStart w:id="6" w:name="_Toc7097530"/>
      <w:r>
        <w:br w:type="page"/>
      </w:r>
    </w:p>
    <w:p w14:paraId="5FF60AB0" w14:textId="3393B6A8" w:rsidR="00C8340F" w:rsidRPr="00986CA0" w:rsidRDefault="00C8340F" w:rsidP="00C8340F">
      <w:pPr>
        <w:pStyle w:val="Kop2"/>
        <w:numPr>
          <w:ilvl w:val="1"/>
          <w:numId w:val="1"/>
        </w:numPr>
      </w:pPr>
      <w:bookmarkStart w:id="7" w:name="_Toc22738736"/>
      <w:r w:rsidRPr="00986CA0">
        <w:lastRenderedPageBreak/>
        <w:t>Gibas Automation</w:t>
      </w:r>
      <w:bookmarkEnd w:id="5"/>
      <w:bookmarkEnd w:id="6"/>
      <w:bookmarkEnd w:id="7"/>
    </w:p>
    <w:p w14:paraId="52C7C911" w14:textId="4363FDD3" w:rsidR="00BC3E60" w:rsidRPr="00E05686" w:rsidRDefault="00C8340F">
      <w:r w:rsidRPr="00986CA0">
        <w:t>Gibas Automation bied</w:t>
      </w:r>
      <w:r>
        <w:t>t</w:t>
      </w:r>
      <w:r w:rsidRPr="00986CA0">
        <w:t xml:space="preserve"> verschillende diensten aan, zoals robotoplossingen, machinebeladingen, engineering, speciaal machinebouw en productieautomatisering. Het verspreidt zich dan ook over verschillende branches</w:t>
      </w:r>
      <w:r>
        <w:t xml:space="preserve">, </w:t>
      </w:r>
      <w:r w:rsidRPr="00986CA0">
        <w:t xml:space="preserve">van </w:t>
      </w:r>
      <w:r>
        <w:t>a</w:t>
      </w:r>
      <w:r w:rsidRPr="00986CA0">
        <w:t xml:space="preserve">utomotive &amp; </w:t>
      </w:r>
      <w:r>
        <w:t>a</w:t>
      </w:r>
      <w:r w:rsidRPr="00986CA0">
        <w:t xml:space="preserve">erospace tot </w:t>
      </w:r>
      <w:r>
        <w:t>m</w:t>
      </w:r>
      <w:r w:rsidRPr="00986CA0">
        <w:t xml:space="preserve">edical &amp; </w:t>
      </w:r>
      <w:r>
        <w:t>l</w:t>
      </w:r>
      <w:r w:rsidRPr="00986CA0">
        <w:t>aboratoria.</w:t>
      </w:r>
      <w:bookmarkStart w:id="8" w:name="_Toc7095898"/>
      <w:bookmarkStart w:id="9" w:name="_Toc7097531"/>
    </w:p>
    <w:p w14:paraId="3EFD0CA1" w14:textId="681D9AC8" w:rsidR="00C8340F" w:rsidRPr="00986CA0" w:rsidRDefault="00C8340F" w:rsidP="00C8340F">
      <w:pPr>
        <w:pStyle w:val="Kop2"/>
        <w:numPr>
          <w:ilvl w:val="1"/>
          <w:numId w:val="1"/>
        </w:numPr>
      </w:pPr>
      <w:bookmarkStart w:id="10" w:name="_Toc22738737"/>
      <w:r w:rsidRPr="00986CA0">
        <w:t>Bedrijfs- en Informatiesystemen</w:t>
      </w:r>
      <w:bookmarkEnd w:id="8"/>
      <w:bookmarkEnd w:id="9"/>
      <w:bookmarkEnd w:id="10"/>
    </w:p>
    <w:p w14:paraId="0CDA4BD7" w14:textId="77777777" w:rsidR="00C8340F" w:rsidRDefault="00C8340F" w:rsidP="00C8340F">
      <w:r w:rsidRPr="00986CA0">
        <w:t>Binnen Gibas komen een aantal systemen voor die betrekking hebben tot de stageopdracht. De Universal Robots</w:t>
      </w:r>
      <w:r>
        <w:t>(</w:t>
      </w:r>
      <w:r w:rsidRPr="00986CA0">
        <w:t>UR</w:t>
      </w:r>
      <w:r>
        <w:t>)</w:t>
      </w:r>
      <w:r w:rsidRPr="00986CA0">
        <w:t xml:space="preserve"> producten worden gebruikt, deze worden in 3.1.1</w:t>
      </w:r>
      <w:r>
        <w:t xml:space="preserve"> b</w:t>
      </w:r>
      <w:r w:rsidRPr="00986CA0">
        <w:t>eschreven. Ook wordt er gebruik gemaakt van URCaps, een systeem dat het mogelijk maakt randapparatuur en accessoires toe te voegen aan een UR product. Communicatie tussen de systemen is een belangrijk aspect in</w:t>
      </w:r>
      <w:r>
        <w:t xml:space="preserve"> de</w:t>
      </w:r>
      <w:r w:rsidRPr="00986CA0">
        <w:t xml:space="preserve"> </w:t>
      </w:r>
      <w:r>
        <w:t>automatisering</w:t>
      </w:r>
      <w:r w:rsidRPr="00986CA0">
        <w:t xml:space="preserve">, dit wordt vooral afgehandeld door Gibas </w:t>
      </w:r>
      <w:r>
        <w:t>het</w:t>
      </w:r>
      <w:r w:rsidRPr="00986CA0">
        <w:t xml:space="preserve"> eigen Product Transportation System(PTS).</w:t>
      </w:r>
      <w:r>
        <w:t xml:space="preserve"> </w:t>
      </w:r>
    </w:p>
    <w:p w14:paraId="2D9C384B" w14:textId="77777777" w:rsidR="00C8340F" w:rsidRDefault="00C8340F" w:rsidP="00C8340F">
      <w:pPr>
        <w:pStyle w:val="Kop3"/>
        <w:numPr>
          <w:ilvl w:val="2"/>
          <w:numId w:val="1"/>
        </w:numPr>
      </w:pPr>
      <w:bookmarkStart w:id="11" w:name="_Toc7095899"/>
      <w:bookmarkStart w:id="12" w:name="_Toc7097532"/>
      <w:bookmarkStart w:id="13" w:name="_Toc22738738"/>
      <w:r w:rsidRPr="00986CA0">
        <w:t>Universal Robots</w:t>
      </w:r>
      <w:bookmarkEnd w:id="11"/>
      <w:bookmarkEnd w:id="12"/>
      <w:bookmarkEnd w:id="13"/>
    </w:p>
    <w:p w14:paraId="5D287022" w14:textId="77777777" w:rsidR="00C8340F" w:rsidRPr="00B50048" w:rsidRDefault="00C8340F" w:rsidP="00C8340F">
      <w:r>
        <w:t>Een groot deel van de robotoplossingen van Gibas levert maakt gebruik van Universal Robots. Universal Robots levert robotarmen die toepasbaar zijn op alle productieniveaus met als doel de productiviteit te verhogen, letsel te verminderen en de werksfeer positief te houden. De Universal Robots</w:t>
      </w:r>
      <w:r w:rsidRPr="00986CA0">
        <w:t xml:space="preserve"> zijn multi-inzetbaar en ook zeer geschikt voor het beladen van pallets. Vooruitstrevend door haar mobiliteit, de gemakkelijke programmering en interactie tussen mens en robot maakt dat er nieuwe mogelijkheden ontstaan met deze robots.</w:t>
      </w:r>
    </w:p>
    <w:p w14:paraId="4D9780B2" w14:textId="77777777" w:rsidR="00C8340F" w:rsidRPr="009E207E" w:rsidRDefault="00C8340F" w:rsidP="00C8340F">
      <w:pPr>
        <w:pStyle w:val="Kop3"/>
        <w:numPr>
          <w:ilvl w:val="2"/>
          <w:numId w:val="1"/>
        </w:numPr>
      </w:pPr>
      <w:bookmarkStart w:id="14" w:name="_Toc7095901"/>
      <w:bookmarkStart w:id="15" w:name="_Toc7097534"/>
      <w:bookmarkStart w:id="16" w:name="_Toc22738739"/>
      <w:r w:rsidRPr="00986CA0">
        <w:t>Festo Drive</w:t>
      </w:r>
      <w:bookmarkEnd w:id="14"/>
      <w:bookmarkEnd w:id="15"/>
      <w:bookmarkEnd w:id="16"/>
    </w:p>
    <w:p w14:paraId="483106F4" w14:textId="77777777" w:rsidR="00C8340F" w:rsidRPr="00E44F7D" w:rsidRDefault="00C8340F" w:rsidP="00C8340F">
      <w:pPr>
        <w:rPr>
          <w:lang w:eastAsia="en-GB"/>
        </w:rPr>
      </w:pPr>
      <w:r w:rsidRPr="00986CA0">
        <w:rPr>
          <w:rFonts w:eastAsia="Times New Roman"/>
          <w:lang w:eastAsia="en-GB"/>
        </w:rPr>
        <w:t>Festo pneumatische actuatoren zijn normaal gesproken cilinders die bedoeld zijn voor lineaire bewegingen. Deze kunnen worden geleverd als standaard cilinder met zuigerstang (ISO 6432, ISO 15552, ISO 21287 of industriële standaard zoals bijvoorbeeld UNITOP) of me</w:t>
      </w:r>
      <w:r>
        <w:rPr>
          <w:rFonts w:eastAsia="Times New Roman"/>
          <w:lang w:eastAsia="en-GB"/>
        </w:rPr>
        <w:t>t</w:t>
      </w:r>
      <w:r w:rsidRPr="00986CA0">
        <w:rPr>
          <w:rFonts w:eastAsia="Times New Roman"/>
          <w:lang w:eastAsia="en-GB"/>
        </w:rPr>
        <w:t>/ zonder zuigerstang volgens de specificaties van de fabrikant. De meeste cilinders kunnen eenvoudig worden geïnstalleerd in een bestaande machine met geschikt bevestigingsmateriaal / bevestigingsonderdelen.</w:t>
      </w:r>
      <w:r>
        <w:rPr>
          <w:rFonts w:eastAsia="Times New Roman"/>
          <w:lang w:eastAsia="en-GB"/>
        </w:rPr>
        <w:t xml:space="preserve"> Ook worden deze geleverd met een motorcontroller en de benodigde documentatie voor de besturing van deze motoren.</w:t>
      </w:r>
    </w:p>
    <w:p w14:paraId="2D47D2EC" w14:textId="77777777" w:rsidR="00BC3E60" w:rsidRDefault="00BC3E60">
      <w:pPr>
        <w:rPr>
          <w:rFonts w:asciiTheme="majorHAnsi" w:eastAsiaTheme="majorEastAsia" w:hAnsiTheme="majorHAnsi" w:cstheme="majorBidi"/>
          <w:b/>
          <w:bCs/>
          <w:smallCaps/>
          <w:color w:val="000000" w:themeColor="text1"/>
          <w:sz w:val="28"/>
          <w:szCs w:val="28"/>
        </w:rPr>
      </w:pPr>
      <w:bookmarkStart w:id="17" w:name="_Toc7095902"/>
      <w:bookmarkStart w:id="18" w:name="_Toc7097535"/>
      <w:r>
        <w:br w:type="page"/>
      </w:r>
    </w:p>
    <w:p w14:paraId="1BE493C3" w14:textId="557965EB" w:rsidR="00C8340F" w:rsidRPr="00986CA0" w:rsidRDefault="00C8340F" w:rsidP="00C8340F">
      <w:pPr>
        <w:pStyle w:val="Kop2"/>
        <w:numPr>
          <w:ilvl w:val="1"/>
          <w:numId w:val="1"/>
        </w:numPr>
      </w:pPr>
      <w:bookmarkStart w:id="19" w:name="_Toc22738740"/>
      <w:r w:rsidRPr="00986CA0">
        <w:lastRenderedPageBreak/>
        <w:t>Bedrijfscultuur</w:t>
      </w:r>
      <w:bookmarkEnd w:id="17"/>
      <w:bookmarkEnd w:id="18"/>
      <w:bookmarkEnd w:id="19"/>
    </w:p>
    <w:p w14:paraId="2B056081" w14:textId="77777777" w:rsidR="00C8340F" w:rsidRPr="00986CA0" w:rsidRDefault="00C8340F" w:rsidP="00C8340F">
      <w:r w:rsidRPr="00986CA0">
        <w:t>Een organisatiecultuur kan beschreven worden met verschillende modellen. Het model van Harrison onderscheidt vier types: de machtsgerichte cultuur, de rollencultuur, de taakcultuur en de personeelscultuur:</w:t>
      </w:r>
    </w:p>
    <w:p w14:paraId="08540557" w14:textId="77777777" w:rsidR="00C8340F" w:rsidRPr="00986CA0" w:rsidRDefault="00C8340F" w:rsidP="00C8340F">
      <w:pPr>
        <w:keepNext/>
        <w:jc w:val="center"/>
      </w:pPr>
      <w:r w:rsidRPr="00986CA0">
        <w:rPr>
          <w:noProof/>
        </w:rPr>
        <w:drawing>
          <wp:inline distT="0" distB="0" distL="0" distR="0" wp14:anchorId="29FADE78" wp14:editId="183579F0">
            <wp:extent cx="3907971" cy="3144215"/>
            <wp:effectExtent l="0" t="0" r="0" b="0"/>
            <wp:docPr id="1" name="Afbeelding 1" descr="https://veranderingsmanagement.files.wordpress.com/2014/01/grafie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randeringsmanagement.files.wordpress.com/2014/01/grafiek-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9925" cy="3153833"/>
                    </a:xfrm>
                    <a:prstGeom prst="rect">
                      <a:avLst/>
                    </a:prstGeom>
                    <a:noFill/>
                    <a:ln>
                      <a:noFill/>
                    </a:ln>
                  </pic:spPr>
                </pic:pic>
              </a:graphicData>
            </a:graphic>
          </wp:inline>
        </w:drawing>
      </w:r>
    </w:p>
    <w:p w14:paraId="1A5D913B" w14:textId="1E793F65" w:rsidR="00C8340F" w:rsidRPr="00986CA0" w:rsidRDefault="00C8340F" w:rsidP="00C8340F">
      <w:pPr>
        <w:pStyle w:val="Bijschrift"/>
        <w:jc w:val="center"/>
      </w:pPr>
      <w:r w:rsidRPr="00986CA0">
        <w:t xml:space="preserve">Figuur </w:t>
      </w:r>
      <w:r w:rsidR="0080561B">
        <w:fldChar w:fldCharType="begin"/>
      </w:r>
      <w:r w:rsidR="0080561B">
        <w:instrText xml:space="preserve"> SEQ Figuur \* ARABIC </w:instrText>
      </w:r>
      <w:r w:rsidR="0080561B">
        <w:fldChar w:fldCharType="separate"/>
      </w:r>
      <w:r w:rsidR="00F33459">
        <w:rPr>
          <w:noProof/>
        </w:rPr>
        <w:t>1</w:t>
      </w:r>
      <w:r w:rsidR="0080561B">
        <w:fldChar w:fldCharType="end"/>
      </w:r>
      <w:r w:rsidRPr="00986CA0">
        <w:t xml:space="preserve"> Model van Harrison</w:t>
      </w:r>
    </w:p>
    <w:p w14:paraId="129947DF" w14:textId="77777777" w:rsidR="00C8340F" w:rsidRPr="00986CA0" w:rsidRDefault="00C8340F" w:rsidP="00C8340F">
      <w:r w:rsidRPr="00986CA0">
        <w:t>Binnen Gibas heerst er een Taakcultuur. Er is sprake van hoge machtsspreiding en een hoge samenwerkingsgraad, dit is terug te zien in het organogram</w:t>
      </w:r>
      <w:r>
        <w:t xml:space="preserve"> (Bijlage 10.1)</w:t>
      </w:r>
      <w:r w:rsidRPr="00986CA0">
        <w:t xml:space="preserve"> van het bedrijf maar ook op de werkvloer. De klanten die aangenomen worden hebben specifieke verzoeken en worden </w:t>
      </w:r>
      <w:r>
        <w:t>in aparte</w:t>
      </w:r>
      <w:r w:rsidRPr="00986CA0">
        <w:t xml:space="preserve"> opdrachten aangenomen. Er zijn meerdere specialisten nodig om een opdracht voor een klant te voltooien. Tevens is er veel contact met de klant nodig om een op maat gemaakte oplossingen te leveren.</w:t>
      </w:r>
      <w:sdt>
        <w:sdtPr>
          <w:id w:val="-1236780520"/>
          <w:citation/>
        </w:sdtPr>
        <w:sdtContent>
          <w:r>
            <w:fldChar w:fldCharType="begin"/>
          </w:r>
          <w:r>
            <w:instrText xml:space="preserve"> CITATION Too19 \l 1043 </w:instrText>
          </w:r>
          <w:r>
            <w:fldChar w:fldCharType="separate"/>
          </w:r>
          <w:r>
            <w:rPr>
              <w:noProof/>
            </w:rPr>
            <w:t xml:space="preserve"> (Toolshero, sd)</w:t>
          </w:r>
          <w:r>
            <w:fldChar w:fldCharType="end"/>
          </w:r>
        </w:sdtContent>
      </w:sdt>
    </w:p>
    <w:p w14:paraId="1D66FBC6" w14:textId="77777777" w:rsidR="00C8340F" w:rsidRPr="00986CA0" w:rsidRDefault="00C8340F" w:rsidP="00C8340F">
      <w:pPr>
        <w:pStyle w:val="Kop2"/>
        <w:numPr>
          <w:ilvl w:val="1"/>
          <w:numId w:val="1"/>
        </w:numPr>
      </w:pPr>
      <w:bookmarkStart w:id="20" w:name="_Toc7095903"/>
      <w:bookmarkStart w:id="21" w:name="_Toc7097536"/>
      <w:bookmarkStart w:id="22" w:name="_Toc22738741"/>
      <w:r w:rsidRPr="00986CA0">
        <w:t>Taken en Positie van Stagiair</w:t>
      </w:r>
      <w:bookmarkEnd w:id="20"/>
      <w:bookmarkEnd w:id="21"/>
      <w:bookmarkEnd w:id="22"/>
    </w:p>
    <w:p w14:paraId="12D59288" w14:textId="77777777" w:rsidR="00C8340F" w:rsidRPr="00986CA0" w:rsidRDefault="00C8340F" w:rsidP="00C8340F">
      <w:r w:rsidRPr="00986CA0">
        <w:t>Binnen de organisatie heeft de student een van t</w:t>
      </w:r>
      <w:r>
        <w:t>e</w:t>
      </w:r>
      <w:r w:rsidRPr="00986CA0">
        <w:t>voren gedefinieerde opdracht om te voltooien. Deze opdracht is een uitbreiding op een systeem dat al toegepast wordt op de producten die Gibas levert. De student wordt als software engineer aangenomen onder begeleiding van een software engineer.</w:t>
      </w:r>
      <w:r>
        <w:t xml:space="preserve"> </w:t>
      </w:r>
    </w:p>
    <w:p w14:paraId="26631658" w14:textId="77777777" w:rsidR="00C8340F" w:rsidRDefault="00C8340F">
      <w:r>
        <w:br w:type="page"/>
      </w:r>
    </w:p>
    <w:p w14:paraId="425CE484" w14:textId="77777777" w:rsidR="00C8340F" w:rsidRDefault="00C8340F" w:rsidP="00C8340F">
      <w:pPr>
        <w:pStyle w:val="Kop1"/>
      </w:pPr>
      <w:bookmarkStart w:id="23" w:name="_Toc22738742"/>
      <w:r>
        <w:lastRenderedPageBreak/>
        <w:t>De Opdracht</w:t>
      </w:r>
      <w:bookmarkEnd w:id="23"/>
    </w:p>
    <w:p w14:paraId="00B77ECA" w14:textId="77777777" w:rsidR="00C8340F" w:rsidRPr="00986CA0" w:rsidRDefault="00C8340F" w:rsidP="00C8340F">
      <w:pPr>
        <w:pStyle w:val="Kop2"/>
        <w:numPr>
          <w:ilvl w:val="1"/>
          <w:numId w:val="1"/>
        </w:numPr>
      </w:pPr>
      <w:bookmarkStart w:id="24" w:name="_Toc7095905"/>
      <w:bookmarkStart w:id="25" w:name="_Toc7097538"/>
      <w:bookmarkStart w:id="26" w:name="_Toc22738743"/>
      <w:r w:rsidRPr="00986CA0">
        <w:t>Stageopdracht</w:t>
      </w:r>
      <w:bookmarkEnd w:id="24"/>
      <w:bookmarkEnd w:id="25"/>
      <w:bookmarkEnd w:id="26"/>
    </w:p>
    <w:p w14:paraId="1A87AEE7" w14:textId="4BE8C184" w:rsidR="00C8340F" w:rsidRPr="00986CA0" w:rsidRDefault="00C8340F" w:rsidP="00C8340F">
      <w:r w:rsidRPr="00986CA0">
        <w:t xml:space="preserve">De stageopdracht is een productopdracht. De opdracht omvat het </w:t>
      </w:r>
      <w:r w:rsidR="000C700E">
        <w:t>maken van een URCap om</w:t>
      </w:r>
      <w:r w:rsidRPr="00986CA0">
        <w:t xml:space="preserve"> een festo drive aan</w:t>
      </w:r>
      <w:r>
        <w:t xml:space="preserve"> de workflow van</w:t>
      </w:r>
      <w:r w:rsidRPr="00986CA0">
        <w:t xml:space="preserve"> een Universal Robot(UR) Robotarm</w:t>
      </w:r>
      <w:r w:rsidR="000C700E">
        <w:t xml:space="preserve"> toe te voegen</w:t>
      </w:r>
      <w:r w:rsidRPr="00986CA0">
        <w:t>. Deze festo drive is in essentie een motor die het mogelijk maakt om een product op zijn platform te bewegen door de UR</w:t>
      </w:r>
      <w:r>
        <w:t>,</w:t>
      </w:r>
      <w:r w:rsidRPr="00986CA0">
        <w:t xml:space="preserve"> zodat </w:t>
      </w:r>
      <w:r>
        <w:t>de UR</w:t>
      </w:r>
      <w:r w:rsidRPr="00986CA0">
        <w:t xml:space="preserve"> niet verplaatst hoeft te worden of rare bewegingen moet maken om bij een</w:t>
      </w:r>
      <w:r>
        <w:t xml:space="preserve"> bepaald</w:t>
      </w:r>
      <w:r w:rsidRPr="00986CA0">
        <w:t xml:space="preserve"> punt te komen. Het UR systeem maakt gebruik van URCaps, een platform om randapparatuur en accessoires toe te voegen. </w:t>
      </w:r>
    </w:p>
    <w:p w14:paraId="624D8B24" w14:textId="77777777" w:rsidR="00C8340F" w:rsidRPr="00986CA0" w:rsidRDefault="00C8340F" w:rsidP="00C8340F">
      <w:pPr>
        <w:pStyle w:val="Kop2"/>
        <w:numPr>
          <w:ilvl w:val="1"/>
          <w:numId w:val="1"/>
        </w:numPr>
      </w:pPr>
      <w:bookmarkStart w:id="27" w:name="_Toc7095906"/>
      <w:bookmarkStart w:id="28" w:name="_Toc7097539"/>
      <w:bookmarkStart w:id="29" w:name="_Toc22738744"/>
      <w:r w:rsidRPr="00986CA0">
        <w:t>Businessdoel</w:t>
      </w:r>
      <w:bookmarkEnd w:id="27"/>
      <w:bookmarkEnd w:id="28"/>
      <w:bookmarkEnd w:id="29"/>
    </w:p>
    <w:p w14:paraId="53DFC466" w14:textId="77777777" w:rsidR="00C8340F" w:rsidRPr="00986CA0" w:rsidRDefault="00C8340F" w:rsidP="00C8340F">
      <w:r w:rsidRPr="00986CA0">
        <w:t xml:space="preserve">Gibas levert op maat gemaakte oplossingen voor </w:t>
      </w:r>
      <w:r>
        <w:t xml:space="preserve">het </w:t>
      </w:r>
      <w:r w:rsidRPr="00986CA0">
        <w:t>automatiser</w:t>
      </w:r>
      <w:r>
        <w:t>en</w:t>
      </w:r>
      <w:r w:rsidRPr="00986CA0">
        <w:t xml:space="preserve"> van</w:t>
      </w:r>
      <w:r>
        <w:t xml:space="preserve"> de</w:t>
      </w:r>
      <w:r w:rsidRPr="00986CA0">
        <w:t xml:space="preserve"> productie bij bedrijven. Het resultaat van de opdracht zal meerdere mogelijkheden toevoegen aan het assortiment en diensten van Gibas. De toevoeging van het product is een volgende stap in de automatisering en optimalisering van de UR producten die Gibas levert.</w:t>
      </w:r>
    </w:p>
    <w:p w14:paraId="4A7E56D2" w14:textId="77777777" w:rsidR="00C8340F" w:rsidRPr="00986CA0" w:rsidRDefault="00C8340F" w:rsidP="00C8340F">
      <w:pPr>
        <w:pStyle w:val="Kop2"/>
        <w:numPr>
          <w:ilvl w:val="1"/>
          <w:numId w:val="1"/>
        </w:numPr>
      </w:pPr>
      <w:bookmarkStart w:id="30" w:name="_Toc7095907"/>
      <w:bookmarkStart w:id="31" w:name="_Toc7097540"/>
      <w:bookmarkStart w:id="32" w:name="_Toc22738745"/>
      <w:r w:rsidRPr="00986CA0">
        <w:t>Doelstelling Opdracht</w:t>
      </w:r>
      <w:bookmarkEnd w:id="30"/>
      <w:bookmarkEnd w:id="31"/>
      <w:bookmarkEnd w:id="32"/>
    </w:p>
    <w:p w14:paraId="6BD580FD" w14:textId="43ACC93F" w:rsidR="00C8340F" w:rsidRPr="00986CA0" w:rsidRDefault="00C8340F" w:rsidP="00C8340F">
      <w:r w:rsidRPr="00986CA0">
        <w:t xml:space="preserve">De opdracht is op te delen in een onderzoek, analyse en productie. Allereerst zal er onderzoek gedaan worden naar de UR, URCaps </w:t>
      </w:r>
      <w:r>
        <w:t>,</w:t>
      </w:r>
      <w:r w:rsidR="00663AFA">
        <w:t>F</w:t>
      </w:r>
      <w:r w:rsidRPr="00986CA0">
        <w:t xml:space="preserve">esto </w:t>
      </w:r>
      <w:r w:rsidR="00663AFA">
        <w:t>D</w:t>
      </w:r>
      <w:r w:rsidRPr="00986CA0">
        <w:t>rive</w:t>
      </w:r>
      <w:r w:rsidR="00663AFA">
        <w:t>.</w:t>
      </w:r>
      <w:r w:rsidRPr="00986CA0">
        <w:t xml:space="preserve"> Er zal een keuze gemaakt worden of er verder aan de bestaande code gewerkt wordt of dat er een nieuwe codebase wordt opgezet. Vervolgens zal er aan de productie van een systeem gewerkt worden, afhankelijk van het resultaat van het onderzoek en de analyse van de code zal er gewerkt worden aan de bestaande code of aan een geheel nieuwe codebase.</w:t>
      </w:r>
    </w:p>
    <w:p w14:paraId="78C26DC8" w14:textId="77777777" w:rsidR="00C8340F" w:rsidRPr="00986CA0" w:rsidRDefault="00C8340F" w:rsidP="00C8340F">
      <w:pPr>
        <w:pStyle w:val="Kop2"/>
        <w:numPr>
          <w:ilvl w:val="1"/>
          <w:numId w:val="1"/>
        </w:numPr>
      </w:pPr>
      <w:bookmarkStart w:id="33" w:name="_Toc7095908"/>
      <w:bookmarkStart w:id="34" w:name="_Toc7097541"/>
      <w:bookmarkStart w:id="35" w:name="_Toc22738746"/>
      <w:r w:rsidRPr="00986CA0">
        <w:t>Eindproduct</w:t>
      </w:r>
      <w:bookmarkEnd w:id="33"/>
      <w:bookmarkEnd w:id="34"/>
      <w:bookmarkEnd w:id="35"/>
    </w:p>
    <w:p w14:paraId="55FA85DE" w14:textId="5A26CC1F" w:rsidR="00C8340F" w:rsidRPr="00986CA0" w:rsidRDefault="00C8340F" w:rsidP="00C8340F">
      <w:r w:rsidRPr="00986CA0">
        <w:t xml:space="preserve">Het uiteindelijke eindproduct </w:t>
      </w:r>
      <w:r>
        <w:t xml:space="preserve">betreft </w:t>
      </w:r>
      <w:r w:rsidR="00663AFA">
        <w:t xml:space="preserve">de “FestoCap”, </w:t>
      </w:r>
      <w:r>
        <w:t>e</w:t>
      </w:r>
      <w:r w:rsidRPr="00986CA0">
        <w:t xml:space="preserve">en werkend systeem dat op </w:t>
      </w:r>
      <w:r>
        <w:t>een</w:t>
      </w:r>
      <w:r w:rsidRPr="00986CA0">
        <w:t xml:space="preserve"> UR</w:t>
      </w:r>
      <w:r>
        <w:t xml:space="preserve"> product</w:t>
      </w:r>
      <w:r w:rsidRPr="00986CA0">
        <w:t xml:space="preserve"> gebruik maakt van de URCaps om een </w:t>
      </w:r>
      <w:r w:rsidR="00663AFA">
        <w:t>F</w:t>
      </w:r>
      <w:r>
        <w:t>e</w:t>
      </w:r>
      <w:r w:rsidRPr="00986CA0">
        <w:t xml:space="preserve">sto </w:t>
      </w:r>
      <w:r w:rsidR="00663AFA">
        <w:t>D</w:t>
      </w:r>
      <w:r w:rsidRPr="00986CA0">
        <w:t xml:space="preserve">rive te kunnen besturen. </w:t>
      </w:r>
    </w:p>
    <w:p w14:paraId="06EE8B5D" w14:textId="77777777" w:rsidR="00C8340F" w:rsidRPr="00986CA0" w:rsidRDefault="00C8340F" w:rsidP="00C8340F">
      <w:pPr>
        <w:pStyle w:val="Kop2"/>
        <w:numPr>
          <w:ilvl w:val="1"/>
          <w:numId w:val="1"/>
        </w:numPr>
      </w:pPr>
      <w:bookmarkStart w:id="36" w:name="_Toc7095909"/>
      <w:bookmarkStart w:id="37" w:name="_Toc7097542"/>
      <w:bookmarkStart w:id="38" w:name="_Toc22738747"/>
      <w:r w:rsidRPr="00986CA0">
        <w:t>Tussenproducten</w:t>
      </w:r>
      <w:bookmarkEnd w:id="36"/>
      <w:bookmarkEnd w:id="37"/>
      <w:bookmarkEnd w:id="38"/>
    </w:p>
    <w:p w14:paraId="08652FFA" w14:textId="77777777" w:rsidR="00C8340F" w:rsidRPr="00986CA0" w:rsidRDefault="00C8340F" w:rsidP="00C8340F">
      <w:r w:rsidRPr="00986CA0">
        <w:t xml:space="preserve">Omdat het project een agile methode toepast zal het resulteren in meerdere tussenproducten gedurende het ontwikkeltraject. </w:t>
      </w:r>
      <w:r>
        <w:t>De volgende</w:t>
      </w:r>
      <w:r w:rsidRPr="00986CA0">
        <w:t xml:space="preserve"> tussenproducten zijn vastgesteld om op te leveren tijdens de stage.</w:t>
      </w:r>
    </w:p>
    <w:p w14:paraId="2CEE3E59" w14:textId="77777777" w:rsidR="00C8340F" w:rsidRPr="00986CA0" w:rsidRDefault="00C8340F" w:rsidP="00C8340F">
      <w:pPr>
        <w:pStyle w:val="Kop3"/>
        <w:numPr>
          <w:ilvl w:val="2"/>
          <w:numId w:val="1"/>
        </w:numPr>
      </w:pPr>
      <w:bookmarkStart w:id="39" w:name="_Toc7095910"/>
      <w:bookmarkStart w:id="40" w:name="_Toc7097543"/>
      <w:bookmarkStart w:id="41" w:name="_Toc22738748"/>
      <w:r w:rsidRPr="00986CA0">
        <w:t>Gemaakte keuzes en onderbouwing</w:t>
      </w:r>
      <w:bookmarkEnd w:id="39"/>
      <w:bookmarkEnd w:id="40"/>
      <w:bookmarkEnd w:id="41"/>
    </w:p>
    <w:p w14:paraId="4ADA9C78" w14:textId="77777777" w:rsidR="00C8340F" w:rsidRPr="00986CA0" w:rsidRDefault="00C8340F" w:rsidP="00C8340F">
      <w:r w:rsidRPr="00986CA0">
        <w:t>Voor</w:t>
      </w:r>
      <w:r>
        <w:t>dat</w:t>
      </w:r>
      <w:r w:rsidRPr="00986CA0">
        <w:t xml:space="preserve"> de daadwerkelijke ontwikkeling van het systeem zal plaatvinden moet eerst het benodigde onderzoek gedaan worden naar de het bestaande systeem en alle randsystemen die er mee communiceren. </w:t>
      </w:r>
      <w:r>
        <w:t xml:space="preserve">Dit resulteert in een document met het onderzoek naar de verschillende systemen. </w:t>
      </w:r>
      <w:r w:rsidRPr="00986CA0">
        <w:t>Uiteindelijk zal er een onderbouwde keuze voortgebracht worden om of de code uit te br</w:t>
      </w:r>
      <w:r>
        <w:t>ei</w:t>
      </w:r>
      <w:r w:rsidRPr="00986CA0">
        <w:t>den</w:t>
      </w:r>
      <w:r>
        <w:t>,</w:t>
      </w:r>
      <w:r w:rsidRPr="00986CA0">
        <w:t xml:space="preserve"> of opnieuw</w:t>
      </w:r>
      <w:r>
        <w:t xml:space="preserve"> te</w:t>
      </w:r>
      <w:r w:rsidRPr="00986CA0">
        <w:t xml:space="preserve"> beginnen.</w:t>
      </w:r>
    </w:p>
    <w:p w14:paraId="16A4DFD5" w14:textId="77777777" w:rsidR="00C8340F" w:rsidRPr="00986CA0" w:rsidRDefault="00C8340F" w:rsidP="00C8340F">
      <w:pPr>
        <w:pStyle w:val="Kop2"/>
        <w:numPr>
          <w:ilvl w:val="1"/>
          <w:numId w:val="1"/>
        </w:numPr>
      </w:pPr>
      <w:bookmarkStart w:id="42" w:name="_Toc7095913"/>
      <w:bookmarkStart w:id="43" w:name="_Toc7097546"/>
      <w:bookmarkStart w:id="44" w:name="_Toc22738749"/>
      <w:r w:rsidRPr="00986CA0">
        <w:lastRenderedPageBreak/>
        <w:t>Projectmethode</w:t>
      </w:r>
      <w:bookmarkEnd w:id="42"/>
      <w:bookmarkEnd w:id="43"/>
      <w:bookmarkEnd w:id="44"/>
    </w:p>
    <w:p w14:paraId="4E2BA24E" w14:textId="77777777" w:rsidR="00C8340F" w:rsidRDefault="00C8340F" w:rsidP="00C8340F">
      <w:r w:rsidRPr="00986CA0">
        <w:t xml:space="preserve">Er is gekozen voor een agile aanpak door de lastig te bepalen projectplanning en </w:t>
      </w:r>
      <w:r>
        <w:t xml:space="preserve">doordat </w:t>
      </w:r>
      <w:r w:rsidRPr="00986CA0">
        <w:t>er veel wijzigingen kunnen komen in de scope. Ook is het waardevol om net werkbar</w:t>
      </w:r>
      <w:r>
        <w:t>e</w:t>
      </w:r>
      <w:r w:rsidRPr="00986CA0">
        <w:t xml:space="preserve"> tussenresultaat te kunnen tonen aan de opdrachtgever. </w:t>
      </w:r>
      <w:r>
        <w:t>Agile software ontwikkeling heeft verschillende kenmerken die van toepassing zijn aan de eisen van zowel het project,  de opdrachtgevers en de student (met betrekking tot het persoonlijk ontwikkelplan). Binnen agile development wordt er gebruik gemaakt van iteraties om risico’s te verminderen. Het doel van elke iteratie is om iets bruikbaars op te leveren. Hierdoor is goed vast te stellen met de stagebegeleider of het project correct verloopt en of er mogelijke veranderingen nodig zijn.</w:t>
      </w:r>
    </w:p>
    <w:p w14:paraId="7AFE5F74" w14:textId="77777777" w:rsidR="00C8340F" w:rsidRPr="00C719F4" w:rsidRDefault="00C8340F" w:rsidP="00C8340F">
      <w:r>
        <w:t>De stageperiode wordt opgedeeld in verschillende sprints, waarin elke sprint een afgebakende periode is met vaste onderdelen. Elke sprint duurt een week, en de sprints volgen elkaar steeds direct op. Aan het begin van de sprint is er een sprint planning waarin wordt vastgesteld wat er komende sprint wordt gedaan. Verder is er dagelijks sprake van een Daily Stand-up waarin de stagiaires voorleggen wat er gedaan is, wat er goed ging, wat er beter kan en wat er die dag gedaan wordt. Aan het eind van de sprint zal er een review en een retrospective plaatsvinden waar wordt teruggekeken op de sprint.</w:t>
      </w:r>
    </w:p>
    <w:p w14:paraId="0BA0CC2C" w14:textId="77777777" w:rsidR="00C8340F" w:rsidRDefault="00C8340F" w:rsidP="00C8340F">
      <w:pPr>
        <w:rPr>
          <w:rFonts w:asciiTheme="majorHAnsi" w:eastAsiaTheme="majorEastAsia" w:hAnsiTheme="majorHAnsi" w:cstheme="majorBidi"/>
          <w:b/>
          <w:bCs/>
          <w:smallCaps/>
          <w:color w:val="000000" w:themeColor="text1"/>
          <w:sz w:val="28"/>
          <w:szCs w:val="28"/>
        </w:rPr>
      </w:pPr>
      <w:r>
        <w:br w:type="page"/>
      </w:r>
    </w:p>
    <w:p w14:paraId="32C55E2C" w14:textId="77777777" w:rsidR="00C8340F" w:rsidRPr="00986CA0" w:rsidRDefault="00C8340F" w:rsidP="00C8340F">
      <w:pPr>
        <w:pStyle w:val="Kop2"/>
        <w:numPr>
          <w:ilvl w:val="1"/>
          <w:numId w:val="1"/>
        </w:numPr>
      </w:pPr>
      <w:bookmarkStart w:id="45" w:name="_Toc7095914"/>
      <w:bookmarkStart w:id="46" w:name="_Toc7097547"/>
      <w:bookmarkStart w:id="47" w:name="_Toc22738750"/>
      <w:r w:rsidRPr="00986CA0">
        <w:lastRenderedPageBreak/>
        <w:t>Hoofd en Deelvragen</w:t>
      </w:r>
      <w:bookmarkEnd w:id="45"/>
      <w:bookmarkEnd w:id="46"/>
      <w:bookmarkEnd w:id="47"/>
    </w:p>
    <w:p w14:paraId="58BA7B93" w14:textId="77777777" w:rsidR="00C8340F" w:rsidRPr="0072391A" w:rsidRDefault="00C8340F" w:rsidP="00C8340F">
      <w:pPr>
        <w:rPr>
          <w:rStyle w:val="Subtielebenadrukking"/>
          <w:i w:val="0"/>
          <w:iCs w:val="0"/>
          <w:color w:val="auto"/>
        </w:rPr>
      </w:pPr>
      <w:r w:rsidRPr="00986CA0">
        <w:t xml:space="preserve">De hoofdvraag voor deze stageopdracht is als volgt geformuleerd: </w:t>
      </w:r>
    </w:p>
    <w:p w14:paraId="05239C15" w14:textId="77777777" w:rsidR="00C8340F" w:rsidRPr="00986CA0" w:rsidRDefault="00C8340F" w:rsidP="00C8340F">
      <w:pPr>
        <w:ind w:left="720"/>
        <w:rPr>
          <w:rStyle w:val="Subtielebenadrukking"/>
        </w:rPr>
      </w:pPr>
      <w:r>
        <w:rPr>
          <w:rStyle w:val="Subtielebenadrukking"/>
        </w:rPr>
        <w:t xml:space="preserve">Hoe kan doormiddel van een URCap randapparatuur aangestuurd worden voor het gebruik met een UR systeem </w:t>
      </w:r>
      <w:r w:rsidRPr="00566A4C">
        <w:rPr>
          <w:rStyle w:val="Subtielebenadrukking"/>
          <w:b/>
        </w:rPr>
        <w:t>voor Gibas</w:t>
      </w:r>
      <w:r>
        <w:rPr>
          <w:rStyle w:val="Subtielebenadrukking"/>
        </w:rPr>
        <w:t>?</w:t>
      </w:r>
    </w:p>
    <w:p w14:paraId="422797C3" w14:textId="77777777" w:rsidR="00C8340F" w:rsidRPr="00986CA0" w:rsidRDefault="00C8340F" w:rsidP="00C8340F">
      <w:r w:rsidRPr="00986CA0">
        <w:t xml:space="preserve">Om deze vraag te kunnen beantwoorden zijn de volgende deelvragen opgesteld : </w:t>
      </w:r>
    </w:p>
    <w:p w14:paraId="5B735F7F" w14:textId="7EB31A14" w:rsidR="009F7827" w:rsidRDefault="009F7827" w:rsidP="009F7827">
      <w:pPr>
        <w:pStyle w:val="Lijstalinea"/>
        <w:numPr>
          <w:ilvl w:val="0"/>
          <w:numId w:val="35"/>
        </w:numPr>
        <w:rPr>
          <w:rStyle w:val="Subtielebenadrukking"/>
        </w:rPr>
      </w:pPr>
      <w:bookmarkStart w:id="48" w:name="_Ref22734597"/>
      <w:r>
        <w:rPr>
          <w:rStyle w:val="Subtielebenadrukking"/>
        </w:rPr>
        <w:t>Wat zijn de requirements van de FestoCap</w:t>
      </w:r>
      <w:r w:rsidR="00C8340F" w:rsidRPr="00AD635F">
        <w:rPr>
          <w:rStyle w:val="Subtielebenadrukking"/>
        </w:rPr>
        <w:t>?</w:t>
      </w:r>
      <w:bookmarkEnd w:id="48"/>
    </w:p>
    <w:p w14:paraId="37FC6B79" w14:textId="11DF7308" w:rsidR="009F7827" w:rsidRDefault="009F7827" w:rsidP="009F7827">
      <w:pPr>
        <w:pStyle w:val="Lijstalinea"/>
        <w:numPr>
          <w:ilvl w:val="0"/>
          <w:numId w:val="35"/>
        </w:numPr>
        <w:rPr>
          <w:rStyle w:val="Subtielebenadrukking"/>
        </w:rPr>
      </w:pPr>
      <w:bookmarkStart w:id="49" w:name="_Ref22734012"/>
      <w:r>
        <w:rPr>
          <w:rStyle w:val="Subtielebenadrukking"/>
        </w:rPr>
        <w:t>Is de huidige ontwikkelomgeving geschikt voor het produceren van de FestoCap?</w:t>
      </w:r>
      <w:bookmarkEnd w:id="49"/>
    </w:p>
    <w:p w14:paraId="444CB134" w14:textId="2639B9E0" w:rsidR="009F7827" w:rsidRDefault="009F7827" w:rsidP="009F7827">
      <w:pPr>
        <w:pStyle w:val="Lijstalinea"/>
        <w:numPr>
          <w:ilvl w:val="0"/>
          <w:numId w:val="35"/>
        </w:numPr>
        <w:rPr>
          <w:rStyle w:val="Subtielebenadrukking"/>
        </w:rPr>
      </w:pPr>
      <w:bookmarkStart w:id="50" w:name="_Ref22734563"/>
      <w:r>
        <w:rPr>
          <w:rStyle w:val="Subtielebenadrukking"/>
        </w:rPr>
        <w:t>Hoe werkt het communicatieprotocol van het UR systeem met het Festo drive systeem?</w:t>
      </w:r>
      <w:bookmarkEnd w:id="50"/>
    </w:p>
    <w:p w14:paraId="0F9C9055" w14:textId="1781C61E" w:rsidR="009F7827" w:rsidRDefault="009F7827" w:rsidP="009F7827">
      <w:pPr>
        <w:pStyle w:val="Lijstalinea"/>
        <w:numPr>
          <w:ilvl w:val="0"/>
          <w:numId w:val="35"/>
        </w:numPr>
        <w:rPr>
          <w:rStyle w:val="Subtielebenadrukking"/>
        </w:rPr>
      </w:pPr>
      <w:r>
        <w:rPr>
          <w:rStyle w:val="Subtielebenadrukking"/>
        </w:rPr>
        <w:t xml:space="preserve">Hoe </w:t>
      </w:r>
      <w:r w:rsidR="00BC3E60">
        <w:rPr>
          <w:rStyle w:val="Subtielebenadrukking"/>
        </w:rPr>
        <w:t>zijn</w:t>
      </w:r>
      <w:r>
        <w:rPr>
          <w:rStyle w:val="Subtielebenadrukking"/>
        </w:rPr>
        <w:t xml:space="preserve"> de eerder gevonden resultaten omgezet naar een werkende </w:t>
      </w:r>
      <w:r w:rsidR="00BC3E60">
        <w:rPr>
          <w:rStyle w:val="Subtielebenadrukking"/>
        </w:rPr>
        <w:t>FestoCap</w:t>
      </w:r>
      <w:r>
        <w:rPr>
          <w:rStyle w:val="Subtielebenadrukking"/>
        </w:rPr>
        <w:t xml:space="preserve"> met in acht genomen de gevonden requirements? </w:t>
      </w:r>
    </w:p>
    <w:p w14:paraId="3477519F" w14:textId="7241A567" w:rsidR="00C8340F" w:rsidRPr="00AD635F" w:rsidRDefault="00C8340F" w:rsidP="00C8340F">
      <w:pPr>
        <w:ind w:left="720"/>
        <w:rPr>
          <w:rStyle w:val="Subtielebenadrukking"/>
        </w:rPr>
      </w:pPr>
      <w:r w:rsidRPr="00AD635F">
        <w:rPr>
          <w:rStyle w:val="Subtielebenadrukking"/>
        </w:rPr>
        <w:t xml:space="preserve"> </w:t>
      </w:r>
    </w:p>
    <w:p w14:paraId="608316B4" w14:textId="77777777" w:rsidR="00C8340F" w:rsidRPr="00986CA0" w:rsidRDefault="00C8340F" w:rsidP="00C8340F">
      <w:r>
        <w:rPr>
          <w:rStyle w:val="Subtielebenadrukking"/>
        </w:rPr>
        <w:tab/>
      </w:r>
      <w:r w:rsidRPr="00986CA0">
        <w:br w:type="page"/>
      </w:r>
    </w:p>
    <w:p w14:paraId="200ADE58" w14:textId="77777777" w:rsidR="00C8340F" w:rsidRDefault="00C8340F" w:rsidP="00C8340F">
      <w:pPr>
        <w:pStyle w:val="Kop1"/>
      </w:pPr>
      <w:bookmarkStart w:id="51" w:name="_Toc22738751"/>
      <w:commentRangeStart w:id="52"/>
      <w:r>
        <w:lastRenderedPageBreak/>
        <w:t>Theoretisch Kader</w:t>
      </w:r>
      <w:commentRangeEnd w:id="52"/>
      <w:r w:rsidR="009F7827">
        <w:rPr>
          <w:rStyle w:val="Verwijzingopmerking"/>
          <w:rFonts w:asciiTheme="minorHAnsi" w:eastAsiaTheme="minorEastAsia" w:hAnsiTheme="minorHAnsi" w:cstheme="minorBidi"/>
          <w:b w:val="0"/>
          <w:bCs w:val="0"/>
          <w:smallCaps w:val="0"/>
          <w:color w:val="auto"/>
        </w:rPr>
        <w:commentReference w:id="52"/>
      </w:r>
      <w:bookmarkEnd w:id="51"/>
    </w:p>
    <w:p w14:paraId="5C009F79" w14:textId="3528BD41" w:rsidR="00C8340F" w:rsidRPr="00986CA0" w:rsidRDefault="00C8340F" w:rsidP="003F20BD">
      <w:r w:rsidRPr="00986CA0">
        <w:t xml:space="preserve">Het doel van het </w:t>
      </w:r>
      <w:r>
        <w:t>t</w:t>
      </w:r>
      <w:r w:rsidRPr="00986CA0">
        <w:t xml:space="preserve">heoretisch kader, vanuit </w:t>
      </w:r>
      <w:r>
        <w:t>de</w:t>
      </w:r>
      <w:r w:rsidRPr="00986CA0">
        <w:t xml:space="preserve"> stageleidraad genomen, is </w:t>
      </w:r>
      <w:r>
        <w:t>(voor)</w:t>
      </w:r>
      <w:r w:rsidRPr="00986CA0">
        <w:t xml:space="preserve">onderzoek doen. </w:t>
      </w:r>
      <w:r>
        <w:t>Het opstellen van een o</w:t>
      </w:r>
      <w:r w:rsidRPr="00986CA0">
        <w:t xml:space="preserve">nderzoek om de </w:t>
      </w:r>
      <w:r>
        <w:t xml:space="preserve">benodigde </w:t>
      </w:r>
      <w:r w:rsidRPr="00986CA0">
        <w:t>theorie</w:t>
      </w:r>
      <w:r>
        <w:t xml:space="preserve">, begrippen </w:t>
      </w:r>
      <w:r w:rsidRPr="00986CA0">
        <w:t>en concepten te kunnen definiëren en onderbouwen</w:t>
      </w:r>
      <w:r>
        <w:t xml:space="preserve"> voor de voltooiing van de stageopdracht</w:t>
      </w:r>
      <w:r w:rsidRPr="00986CA0">
        <w:t xml:space="preserve">. Dit wordt gebaseerd op betrouwbare literatuur met correcte literatuurverwijzingen. Ook </w:t>
      </w:r>
      <w:r>
        <w:t xml:space="preserve">wordt </w:t>
      </w:r>
      <w:r w:rsidRPr="00986CA0">
        <w:t xml:space="preserve">de belangrijkste literatuur die nog onderzocht moet worden </w:t>
      </w:r>
      <w:r>
        <w:t>voor</w:t>
      </w:r>
      <w:r w:rsidRPr="00986CA0">
        <w:t xml:space="preserve"> de uitwerking en beantwoording van de deelvragen</w:t>
      </w:r>
      <w:r>
        <w:t xml:space="preserve"> vastgesteld</w:t>
      </w:r>
      <w:r w:rsidRPr="00986CA0">
        <w:t>.</w:t>
      </w:r>
      <w:r w:rsidR="00673432">
        <w:t xml:space="preserve"> </w:t>
      </w:r>
      <w:r w:rsidRPr="00986CA0">
        <w:t>Er worden verschillende systemen gebruikt bij de stageopdracht. Om een duidelijk beeld te creëren van het UR-systeem en het onderbouwen hiervan zullen deze omschreven worden</w:t>
      </w:r>
    </w:p>
    <w:p w14:paraId="1EF2C611" w14:textId="77777777" w:rsidR="00C8340F" w:rsidRPr="00986CA0" w:rsidRDefault="00C8340F" w:rsidP="00C8340F">
      <w:pPr>
        <w:pStyle w:val="Kop2"/>
        <w:numPr>
          <w:ilvl w:val="1"/>
          <w:numId w:val="1"/>
        </w:numPr>
      </w:pPr>
      <w:bookmarkStart w:id="53" w:name="_Toc7095916"/>
      <w:bookmarkStart w:id="54" w:name="_Toc7097549"/>
      <w:bookmarkStart w:id="55" w:name="_Toc22738752"/>
      <w:r w:rsidRPr="00986CA0">
        <w:t>Universal Robots</w:t>
      </w:r>
      <w:bookmarkEnd w:id="53"/>
      <w:bookmarkEnd w:id="54"/>
      <w:bookmarkEnd w:id="55"/>
    </w:p>
    <w:p w14:paraId="62A53D3C" w14:textId="5BB9D06F" w:rsidR="00674D58" w:rsidRDefault="00C8340F" w:rsidP="00C8340F">
      <w:r w:rsidRPr="00986CA0">
        <w:t>Bij de stageopdracht wordt er gewerkt met de systemen van Universal Robots. H</w:t>
      </w:r>
      <w:r>
        <w:t xml:space="preserve">et onderzoek </w:t>
      </w:r>
      <w:r w:rsidRPr="00986CA0">
        <w:t xml:space="preserve">van deze systemen </w:t>
      </w:r>
      <w:r>
        <w:t>benut</w:t>
      </w:r>
      <w:r w:rsidRPr="00986CA0">
        <w:t xml:space="preserve"> het ontwikkel</w:t>
      </w:r>
      <w:r>
        <w:t>proces</w:t>
      </w:r>
      <w:r w:rsidRPr="00986CA0">
        <w:t xml:space="preserve"> van een URCap. Een Universal Robot kan op twee niveaus bestuurd worden op GUI niveau, door middel van de PolyScope (of eigen software) en op Script niveau, door middel van URScript. </w:t>
      </w:r>
    </w:p>
    <w:p w14:paraId="027E2485" w14:textId="77777777" w:rsidR="00674D58" w:rsidRDefault="00674D58">
      <w:r>
        <w:br w:type="page"/>
      </w:r>
    </w:p>
    <w:p w14:paraId="571BAC9C" w14:textId="77777777" w:rsidR="00C8340F" w:rsidRPr="00986CA0" w:rsidRDefault="00C8340F" w:rsidP="00C8340F"/>
    <w:p w14:paraId="782B1670" w14:textId="77777777" w:rsidR="00C8340F" w:rsidRPr="00986CA0" w:rsidRDefault="00C8340F" w:rsidP="00C8340F">
      <w:pPr>
        <w:pStyle w:val="Kop3"/>
        <w:numPr>
          <w:ilvl w:val="2"/>
          <w:numId w:val="1"/>
        </w:numPr>
      </w:pPr>
      <w:bookmarkStart w:id="56" w:name="_Toc7095917"/>
      <w:bookmarkStart w:id="57" w:name="_Toc7097550"/>
      <w:bookmarkStart w:id="58" w:name="_Toc22738753"/>
      <w:r w:rsidRPr="00986CA0">
        <w:t>PolyScope</w:t>
      </w:r>
      <w:bookmarkEnd w:id="56"/>
      <w:bookmarkEnd w:id="57"/>
      <w:bookmarkEnd w:id="58"/>
    </w:p>
    <w:p w14:paraId="3DDA8976" w14:textId="32108161" w:rsidR="00674D58" w:rsidRDefault="00C8340F" w:rsidP="00C8340F">
      <w:pPr>
        <w:keepNext/>
      </w:pPr>
      <w:r w:rsidRPr="00986CA0">
        <w:t xml:space="preserve">PolyScope is de grafische interface van Universal Robots. Het is de interface die de programmeur gebruikt om een UR-programma te bouwen en besturen. URCaps zijn plug-ins binnen PolyScope. Er zijn momenteel twee versies van PolyScope die geleverd worden door Gibas. </w:t>
      </w:r>
      <w:r>
        <w:t xml:space="preserve">Welke versie wordt gebruikt zal </w:t>
      </w:r>
      <w:r w:rsidRPr="00986CA0">
        <w:t xml:space="preserve">geen verschil zijn in de </w:t>
      </w:r>
      <w:r w:rsidR="009F7827" w:rsidRPr="00986CA0">
        <w:t>backend</w:t>
      </w:r>
      <w:r w:rsidRPr="00986CA0">
        <w:t xml:space="preserve"> van het systeem. Alleen de </w:t>
      </w:r>
      <w:r>
        <w:t>user i</w:t>
      </w:r>
      <w:r w:rsidRPr="00986CA0">
        <w:t>nterface is wel anders per versie, er zal tijdens</w:t>
      </w:r>
      <w:r>
        <w:t xml:space="preserve"> het project onderzocht worden hoe deze verschillen en</w:t>
      </w:r>
      <w:r w:rsidRPr="00986CA0">
        <w:t xml:space="preserve"> </w:t>
      </w:r>
      <w:r>
        <w:t xml:space="preserve">er zal </w:t>
      </w:r>
      <w:r w:rsidRPr="00986CA0">
        <w:t>uiteindelijk een user</w:t>
      </w:r>
      <w:r>
        <w:t xml:space="preserve"> </w:t>
      </w:r>
      <w:r w:rsidRPr="00986CA0">
        <w:t>interface voor beide versies van het systeem komen.</w:t>
      </w:r>
      <w:r>
        <w:t xml:space="preserve"> Een groot deel van het systeem wordt uitgevoerd in PolyScope</w:t>
      </w:r>
      <w:r w:rsidR="00663AFA">
        <w:t>.</w:t>
      </w:r>
      <w:r>
        <w:t xml:space="preserve"> Universal Robots stelt veel hulpmiddelen beschikbaar voor programmeurs , ‘Getting Started’-tutorials en fora voor verdere vragen. </w:t>
      </w:r>
    </w:p>
    <w:p w14:paraId="71B7C21C" w14:textId="77777777" w:rsidR="00C8340F" w:rsidRPr="00986CA0" w:rsidRDefault="00C8340F" w:rsidP="00C8340F">
      <w:pPr>
        <w:pStyle w:val="Kop3"/>
        <w:numPr>
          <w:ilvl w:val="2"/>
          <w:numId w:val="1"/>
        </w:numPr>
      </w:pPr>
      <w:bookmarkStart w:id="59" w:name="_Toc7095918"/>
      <w:bookmarkStart w:id="60" w:name="_Toc7097551"/>
      <w:bookmarkStart w:id="61" w:name="_Toc22738754"/>
      <w:r w:rsidRPr="00986CA0">
        <w:t>URScript</w:t>
      </w:r>
      <w:bookmarkEnd w:id="59"/>
      <w:bookmarkEnd w:id="60"/>
      <w:bookmarkEnd w:id="61"/>
    </w:p>
    <w:p w14:paraId="319EA1A9" w14:textId="0E3A87D4" w:rsidR="00C8340F" w:rsidRDefault="00C8340F" w:rsidP="00C8340F">
      <w:r w:rsidRPr="00986CA0">
        <w:t xml:space="preserve">Op </w:t>
      </w:r>
      <w:r w:rsidR="00663AFA">
        <w:t>embedded</w:t>
      </w:r>
      <w:r w:rsidRPr="00986CA0">
        <w:t xml:space="preserve"> niveau wordt URScript gebruikt om de UR te besturen. URScript is een programmeertaal die gebruik maak</w:t>
      </w:r>
      <w:r>
        <w:t>t</w:t>
      </w:r>
      <w:r w:rsidRPr="00986CA0">
        <w:t xml:space="preserve"> van variabelen, types en flow control statemens zoals “if” en “else”. Verder zijn er ook variabelen en functies beschikbaar voor het monitoren en controleren van </w:t>
      </w:r>
      <w:r>
        <w:t>de</w:t>
      </w:r>
      <w:r w:rsidRPr="00986CA0">
        <w:t xml:space="preserve"> I/O en de bewegingen van de robot.</w:t>
      </w:r>
      <w:r>
        <w:t xml:space="preserve"> Dit is van toepassing bij het testen het systeem en de communicatie vanuit het UR systeem</w:t>
      </w:r>
      <w:sdt>
        <w:sdtPr>
          <w:id w:val="-284894117"/>
          <w:citation/>
        </w:sdtPr>
        <w:sdtContent>
          <w:r w:rsidRPr="00986CA0">
            <w:fldChar w:fldCharType="begin"/>
          </w:r>
          <w:r w:rsidRPr="00986CA0">
            <w:instrText xml:space="preserve">CITATION Uni18 \l 1043 </w:instrText>
          </w:r>
          <w:r w:rsidRPr="00986CA0">
            <w:fldChar w:fldCharType="separate"/>
          </w:r>
          <w:r>
            <w:rPr>
              <w:noProof/>
            </w:rPr>
            <w:t xml:space="preserve"> (Universal Robots, 2018)</w:t>
          </w:r>
          <w:r w:rsidRPr="00986CA0">
            <w:fldChar w:fldCharType="end"/>
          </w:r>
        </w:sdtContent>
      </w:sdt>
    </w:p>
    <w:p w14:paraId="2DACA30B" w14:textId="77777777" w:rsidR="00C8340F" w:rsidRDefault="00C8340F" w:rsidP="00C8340F">
      <w:pPr>
        <w:pStyle w:val="Kop3"/>
        <w:numPr>
          <w:ilvl w:val="2"/>
          <w:numId w:val="1"/>
        </w:numPr>
      </w:pPr>
      <w:r>
        <w:t xml:space="preserve"> </w:t>
      </w:r>
      <w:bookmarkStart w:id="62" w:name="_Toc7095919"/>
      <w:bookmarkStart w:id="63" w:name="_Toc7097552"/>
      <w:bookmarkStart w:id="64" w:name="_Toc22738755"/>
      <w:r>
        <w:t>URCaps</w:t>
      </w:r>
      <w:bookmarkEnd w:id="62"/>
      <w:bookmarkEnd w:id="63"/>
      <w:bookmarkEnd w:id="64"/>
    </w:p>
    <w:p w14:paraId="52F79DE2" w14:textId="754C1670" w:rsidR="00C8340F" w:rsidRDefault="00C8340F" w:rsidP="00C8340F">
      <w:r>
        <w:t xml:space="preserve">Een URCap is een Java-based plugin voor PolyScope. Deze kan gebruikt worden om functionaliteit toe te voegen aan PolyScope, bijvoorbeeld specifieke hardware configuraties of nieuwe templates voor operaties of communicatie. De URCaps komen in het algemeen in vier soorten : </w:t>
      </w:r>
      <w:r w:rsidR="00663AFA">
        <w:t>i</w:t>
      </w:r>
      <w:r>
        <w:t xml:space="preserve">nstallation </w:t>
      </w:r>
      <w:r w:rsidR="00663AFA">
        <w:t>n</w:t>
      </w:r>
      <w:r>
        <w:t xml:space="preserve">ode, </w:t>
      </w:r>
      <w:r w:rsidR="00E93A72">
        <w:t>p</w:t>
      </w:r>
      <w:r>
        <w:t xml:space="preserve">rogram node, </w:t>
      </w:r>
      <w:r w:rsidR="00E93A72">
        <w:t>t</w:t>
      </w:r>
      <w:r>
        <w:t xml:space="preserve">oolbar en </w:t>
      </w:r>
      <w:r w:rsidR="00E93A72">
        <w:t>d</w:t>
      </w:r>
      <w:r>
        <w:t xml:space="preserve">aemon </w:t>
      </w:r>
      <w:sdt>
        <w:sdtPr>
          <w:id w:val="209161355"/>
          <w:citation/>
        </w:sdtPr>
        <w:sdtContent>
          <w:r>
            <w:fldChar w:fldCharType="begin"/>
          </w:r>
          <w:r>
            <w:instrText xml:space="preserve"> CITATION Uni2 \l 1043 </w:instrText>
          </w:r>
          <w:r>
            <w:fldChar w:fldCharType="separate"/>
          </w:r>
          <w:r>
            <w:rPr>
              <w:noProof/>
            </w:rPr>
            <w:t>(Universal Robots)</w:t>
          </w:r>
          <w:r>
            <w:fldChar w:fldCharType="end"/>
          </w:r>
        </w:sdtContent>
      </w:sdt>
    </w:p>
    <w:p w14:paraId="0070CC7C" w14:textId="77777777" w:rsidR="00C8340F" w:rsidRDefault="00C8340F" w:rsidP="00C8340F">
      <w:pPr>
        <w:pStyle w:val="Kop4"/>
        <w:numPr>
          <w:ilvl w:val="3"/>
          <w:numId w:val="1"/>
        </w:numPr>
      </w:pPr>
      <w:r>
        <w:t>Installation Node</w:t>
      </w:r>
    </w:p>
    <w:p w14:paraId="02615B4F" w14:textId="30A3431B" w:rsidR="00C8340F" w:rsidRDefault="00C8340F" w:rsidP="00C8340F">
      <w:r>
        <w:t xml:space="preserve">Een </w:t>
      </w:r>
      <w:r w:rsidR="00663AFA">
        <w:t>i</w:t>
      </w:r>
      <w:r>
        <w:t xml:space="preserve">nstallation </w:t>
      </w:r>
      <w:r w:rsidR="00663AFA">
        <w:t>n</w:t>
      </w:r>
      <w:r>
        <w:t>ode is een extensie op het installatie domein van het UR systeem. Hierin kan een URCap aanpassingen aan de user interface of extra functionaliteiten toevoegen aan de configuratie van het PolyScope systeem.</w:t>
      </w:r>
    </w:p>
    <w:p w14:paraId="6BF8AA42" w14:textId="77777777" w:rsidR="00C8340F" w:rsidRDefault="00C8340F" w:rsidP="00C8340F">
      <w:pPr>
        <w:pStyle w:val="Kop4"/>
        <w:numPr>
          <w:ilvl w:val="3"/>
          <w:numId w:val="1"/>
        </w:numPr>
      </w:pPr>
      <w:r>
        <w:t>Program Node</w:t>
      </w:r>
    </w:p>
    <w:p w14:paraId="3DA89308" w14:textId="117830FD" w:rsidR="00C8340F" w:rsidRDefault="00C8340F" w:rsidP="00C8340F">
      <w:r>
        <w:t xml:space="preserve">Een </w:t>
      </w:r>
      <w:r w:rsidR="00663AFA">
        <w:t>p</w:t>
      </w:r>
      <w:r>
        <w:t xml:space="preserve">rogram </w:t>
      </w:r>
      <w:r w:rsidR="00663AFA">
        <w:t>n</w:t>
      </w:r>
      <w:r>
        <w:t>ode is een extensie op het programmeer domein van het UR systeem. Hier kan de URCap nieuwe programma’s toevoegen aan PolyScope .</w:t>
      </w:r>
      <w:r w:rsidR="00663AFA" w:rsidRPr="00663AFA">
        <w:t xml:space="preserve"> </w:t>
      </w:r>
      <w:r w:rsidR="00663AFA">
        <w:t>De taak van de program node is de juiste URScript code doorgeven aan de real-time thread in URScript.  Ook bevat een program node de functionaliteiten die nodig zijn om de juiste informatie door te geven aan URScript, bijvoorbeeld bewegingsvariabelen of interface opties.</w:t>
      </w:r>
    </w:p>
    <w:p w14:paraId="071D7E8A" w14:textId="77777777" w:rsidR="00C8340F" w:rsidRDefault="00C8340F" w:rsidP="00C8340F">
      <w:pPr>
        <w:pStyle w:val="Kop4"/>
        <w:numPr>
          <w:ilvl w:val="3"/>
          <w:numId w:val="1"/>
        </w:numPr>
      </w:pPr>
      <w:r>
        <w:t>Toolbar</w:t>
      </w:r>
    </w:p>
    <w:p w14:paraId="118C2570" w14:textId="77777777" w:rsidR="00C8340F" w:rsidRPr="00C23E4F" w:rsidRDefault="00C8340F" w:rsidP="00C8340F">
      <w:r>
        <w:t>Een Toolbar is een toevoeging aan de user interface in de vorm van een pop-up menu dat vanuit het gehele programma beschikbaar is. Deze is vaak beschikbaar als er sprake is van randapparatuur als mogelijke manual override die altijd te bereiken is.</w:t>
      </w:r>
    </w:p>
    <w:p w14:paraId="42CACBC4" w14:textId="77777777" w:rsidR="00C8340F" w:rsidRPr="00986CA0" w:rsidRDefault="00C8340F" w:rsidP="00C8340F">
      <w:pPr>
        <w:pStyle w:val="Kop3"/>
        <w:numPr>
          <w:ilvl w:val="2"/>
          <w:numId w:val="1"/>
        </w:numPr>
      </w:pPr>
      <w:bookmarkStart w:id="65" w:name="_Toc7095920"/>
      <w:bookmarkStart w:id="66" w:name="_Toc7097553"/>
      <w:bookmarkStart w:id="67" w:name="_Toc22738756"/>
      <w:r w:rsidRPr="00986CA0">
        <w:t>URControl</w:t>
      </w:r>
      <w:bookmarkEnd w:id="65"/>
      <w:bookmarkEnd w:id="66"/>
      <w:bookmarkEnd w:id="67"/>
    </w:p>
    <w:p w14:paraId="78F8035A" w14:textId="4EB33704" w:rsidR="00C8340F" w:rsidRDefault="00C8340F" w:rsidP="00C8340F">
      <w:r w:rsidRPr="00986CA0">
        <w:t>URControl is de real-time controller, deze bestuur</w:t>
      </w:r>
      <w:r>
        <w:t xml:space="preserve">t </w:t>
      </w:r>
      <w:r w:rsidRPr="00986CA0">
        <w:t>de robot en voert de programma’s uit. In essentie krijgt URControl een programma van PolyScope en zet deze om naar individuele machine instructies</w:t>
      </w:r>
      <w:r w:rsidR="00E93A72">
        <w:t xml:space="preserve"> in URScript</w:t>
      </w:r>
      <w:r w:rsidRPr="00986CA0">
        <w:t xml:space="preserve">. Het is een low-level robot controller op </w:t>
      </w:r>
      <w:r>
        <w:t>een</w:t>
      </w:r>
      <w:r w:rsidRPr="00986CA0">
        <w:t xml:space="preserve"> PC in de UR. Wanneer de UR opstart zal deze als </w:t>
      </w:r>
      <w:r w:rsidRPr="00986CA0">
        <w:lastRenderedPageBreak/>
        <w:t>een service(daemon) opstarten en verbinden met PolyScope via TCP/IP connectie</w:t>
      </w:r>
      <w:sdt>
        <w:sdtPr>
          <w:id w:val="-1593854947"/>
          <w:citation/>
        </w:sdtPr>
        <w:sdtContent>
          <w:r w:rsidRPr="00986CA0">
            <w:fldChar w:fldCharType="begin"/>
          </w:r>
          <w:r w:rsidRPr="00986CA0">
            <w:instrText xml:space="preserve">CITATION Uni18 \l 1043 </w:instrText>
          </w:r>
          <w:r w:rsidRPr="00986CA0">
            <w:fldChar w:fldCharType="separate"/>
          </w:r>
          <w:r>
            <w:rPr>
              <w:noProof/>
            </w:rPr>
            <w:t xml:space="preserve"> (Universal Robots, 2018)</w:t>
          </w:r>
          <w:r w:rsidRPr="00986CA0">
            <w:fldChar w:fldCharType="end"/>
          </w:r>
        </w:sdtContent>
      </w:sdt>
    </w:p>
    <w:p w14:paraId="5DA59C23" w14:textId="77777777" w:rsidR="00C8340F" w:rsidRPr="00986CA0" w:rsidRDefault="00C8340F" w:rsidP="008E3761">
      <w:pPr>
        <w:pStyle w:val="Kop2"/>
      </w:pPr>
      <w:bookmarkStart w:id="68" w:name="_Toc7095921"/>
      <w:bookmarkStart w:id="69" w:name="_Toc7097554"/>
      <w:bookmarkStart w:id="70" w:name="_Toc22738757"/>
      <w:r w:rsidRPr="00986CA0">
        <w:t>Festo Drive</w:t>
      </w:r>
      <w:bookmarkEnd w:id="68"/>
      <w:bookmarkEnd w:id="69"/>
      <w:bookmarkEnd w:id="70"/>
    </w:p>
    <w:p w14:paraId="3563E214" w14:textId="77777777" w:rsidR="00C8340F" w:rsidRPr="00986CA0" w:rsidRDefault="00C8340F" w:rsidP="00C8340F">
      <w:r w:rsidRPr="00986CA0">
        <w:t xml:space="preserve">Het project moet uiteindelijk een motor van Festo aansturen. Deze worden geleverd met motor controller en een Festo Handling and Positioning Profile(FHPP). In </w:t>
      </w:r>
      <w:r>
        <w:t>dit</w:t>
      </w:r>
      <w:r w:rsidRPr="00986CA0">
        <w:t xml:space="preserve"> FHPP wordt grondig uitgelegd hoe met de motor controller gecommuniceerd wordt.</w:t>
      </w:r>
      <w:r>
        <w:t xml:space="preserve"> Om de functionaliteiten van de festo drive beter vast te stellen voor een bruikbare interface zal er testsoftware geschreven worden voor het aanroepen van alle benodigde functionaliteit. </w:t>
      </w:r>
      <w:r w:rsidRPr="00986CA0">
        <w:t xml:space="preserve"> </w:t>
      </w:r>
      <w:sdt>
        <w:sdtPr>
          <w:id w:val="-1207641406"/>
          <w:citation/>
        </w:sdtPr>
        <w:sdtContent>
          <w:r w:rsidRPr="00986CA0">
            <w:fldChar w:fldCharType="begin"/>
          </w:r>
          <w:r w:rsidRPr="00986CA0">
            <w:instrText xml:space="preserve"> CITATION Fes19 \l 1043 </w:instrText>
          </w:r>
          <w:r w:rsidRPr="00986CA0">
            <w:fldChar w:fldCharType="separate"/>
          </w:r>
          <w:r>
            <w:rPr>
              <w:noProof/>
            </w:rPr>
            <w:t>(Festo)</w:t>
          </w:r>
          <w:r w:rsidRPr="00986CA0">
            <w:fldChar w:fldCharType="end"/>
          </w:r>
        </w:sdtContent>
      </w:sdt>
    </w:p>
    <w:p w14:paraId="53E4DA4D" w14:textId="77777777" w:rsidR="00C8340F" w:rsidRDefault="00C8340F" w:rsidP="00C8340F">
      <w:pPr>
        <w:pStyle w:val="Kop2"/>
      </w:pPr>
      <w:bookmarkStart w:id="71" w:name="_Toc22738758"/>
      <w:r>
        <w:t>Modbus</w:t>
      </w:r>
      <w:bookmarkEnd w:id="71"/>
      <w:r>
        <w:t xml:space="preserve"> </w:t>
      </w:r>
    </w:p>
    <w:p w14:paraId="5EE82C82" w14:textId="77777777" w:rsidR="00AD6770" w:rsidRDefault="009300D5" w:rsidP="00C8340F">
      <w:r>
        <w:t>Modbus is een serieel communicatie protocol ontworpen door Modicon</w:t>
      </w:r>
      <w:r w:rsidR="00ED4BD7">
        <w:t xml:space="preserve"> </w:t>
      </w:r>
      <w:r>
        <w:t xml:space="preserve"> in 1979 voor het aansturen van programmable logic controllers(PLCs). Het is een methode die gebruikt wordt voor het oversturen van informatie over </w:t>
      </w:r>
      <w:r w:rsidR="00AD635F">
        <w:t>seriële</w:t>
      </w:r>
      <w:r>
        <w:t xml:space="preserve"> lijnen naar </w:t>
      </w:r>
      <w:r w:rsidR="00AD635F">
        <w:t>elektronische</w:t>
      </w:r>
      <w:r>
        <w:t xml:space="preserve"> </w:t>
      </w:r>
      <w:r w:rsidR="00AD635F">
        <w:t>apparaten</w:t>
      </w:r>
      <w:r>
        <w:t xml:space="preserve">. Het is een open protocol en kan dus vrij gebruikt worden. Het is zelfs in de huidige tijd een veelgebruikte standaard in de industrie. </w:t>
      </w:r>
    </w:p>
    <w:p w14:paraId="014630B8" w14:textId="72550FEC" w:rsidR="006E3125" w:rsidRDefault="006E3125" w:rsidP="006E3125">
      <w:pPr>
        <w:pStyle w:val="Kop2"/>
      </w:pPr>
      <w:bookmarkStart w:id="72" w:name="_Toc22738759"/>
      <w:r>
        <w:t>Festo Configuratie Tool</w:t>
      </w:r>
      <w:bookmarkEnd w:id="72"/>
      <w:r w:rsidR="00C20CDA">
        <w:t xml:space="preserve"> </w:t>
      </w:r>
    </w:p>
    <w:p w14:paraId="0D97AF4A" w14:textId="04342867" w:rsidR="00C8340F" w:rsidRDefault="006E3125" w:rsidP="006E3125">
      <w:r>
        <w:t>Voor de geleverde motor was geen duidelijke documentatie beschikbaar omdat hier geen toegang tot was en er binnen het bedrijf niet binnen een korte tijd toegang te regelen was. Als alternatief is de Festo Configuratie tool voorgesteld, deze tool wordt gebruikt door de PLC programmeurs binnen Gibas om de motoren in te stellen. Vanuit hier is de Festo drive aan te spreken en daarbij de motor aan te sturen.</w:t>
      </w:r>
      <w:r w:rsidR="00C20CDA">
        <w:t xml:space="preserve"> In combinatie met de documentatie van andere motoren en de FTC</w:t>
      </w:r>
      <w:r w:rsidR="00C8340F">
        <w:br w:type="page"/>
      </w:r>
    </w:p>
    <w:p w14:paraId="0F2C7244" w14:textId="7E712A60" w:rsidR="00C8340F" w:rsidRDefault="00042AE7" w:rsidP="00C8340F">
      <w:pPr>
        <w:pStyle w:val="Kop1"/>
      </w:pPr>
      <w:bookmarkStart w:id="73" w:name="_Toc22738760"/>
      <w:r>
        <w:lastRenderedPageBreak/>
        <w:t>Requirements FestoCap</w:t>
      </w:r>
      <w:bookmarkEnd w:id="73"/>
    </w:p>
    <w:p w14:paraId="01427D2F" w14:textId="575A3508" w:rsidR="009F7827" w:rsidRPr="009F7827" w:rsidRDefault="009F7827" w:rsidP="009F7827">
      <w:pPr>
        <w:jc w:val="center"/>
        <w:rPr>
          <w:sz w:val="24"/>
          <w:szCs w:val="24"/>
          <w:lang w:val="en-GB"/>
        </w:rPr>
      </w:pPr>
      <w:r w:rsidRPr="009F7827">
        <w:rPr>
          <w:rStyle w:val="CitaatChar"/>
          <w:sz w:val="24"/>
          <w:szCs w:val="24"/>
          <w:lang w:val="en-GB"/>
        </w:rPr>
        <w:t>“Weeks of programming can save you hours of planning”</w:t>
      </w:r>
    </w:p>
    <w:p w14:paraId="22B75348" w14:textId="5D017B26" w:rsidR="009F7827" w:rsidRDefault="009F7827" w:rsidP="009F7827">
      <w:r>
        <w:t xml:space="preserve">Voordat er een “Hello World” wordt geschreven zal er eerst vastgesteld moeten worden wat een FestoCap nou precies moet doen. In dit hoofdstuk worden de voorbereidende maatregelen getroffen voor het produceren van de FestoCap. Om een product te maken die aan de eisen van Gibas voldoet worden er requirements aan de FestoCap gesteld. Deze, vaak technische, requirements schetsen een duidelijk beeld van de FestoCap en wat er nodig is om deze te maken. Requirements kunnen gebruikt worden om de geleverde ontwikkelomgeving te toetsen, of deze voldoende is om een FestoCap de produceren. Wanneer dit niet het geval is, stelt het </w:t>
      </w:r>
      <w:r w:rsidR="00986B47">
        <w:t>de programmeur</w:t>
      </w:r>
      <w:r>
        <w:t xml:space="preserve"> tijdig in staat om met een oplossing of alternatief te komen.</w:t>
      </w:r>
    </w:p>
    <w:p w14:paraId="412DE70A" w14:textId="77777777" w:rsidR="0030196D" w:rsidRPr="0030196D" w:rsidRDefault="0030196D" w:rsidP="0030196D">
      <w:pPr>
        <w:pStyle w:val="Geenafstand"/>
        <w:rPr>
          <w:lang w:val="nl-NL"/>
        </w:rPr>
      </w:pPr>
      <w:r w:rsidRPr="0030196D">
        <w:rPr>
          <w:lang w:val="nl-NL"/>
        </w:rPr>
        <w:t>In dit hoofdstuk wordt de  volgende deelvraag beantwoord:</w:t>
      </w:r>
    </w:p>
    <w:p w14:paraId="5C540CD2" w14:textId="6EF3B7B6" w:rsidR="0030196D" w:rsidRDefault="0030196D" w:rsidP="0030196D">
      <w:pPr>
        <w:jc w:val="center"/>
      </w:pPr>
      <w:r>
        <w:fldChar w:fldCharType="begin"/>
      </w:r>
      <w:r>
        <w:instrText xml:space="preserve"> REF _Ref22734597 \h </w:instrText>
      </w:r>
      <w:r>
        <w:instrText xml:space="preserve"> \* MERGEFORMAT </w:instrText>
      </w:r>
      <w:r>
        <w:fldChar w:fldCharType="separate"/>
      </w:r>
      <w:r>
        <w:rPr>
          <w:rStyle w:val="Subtielebenadrukking"/>
        </w:rPr>
        <w:t>Wat zijn de requirements van de FestoCap</w:t>
      </w:r>
      <w:r w:rsidRPr="00AD635F">
        <w:rPr>
          <w:rStyle w:val="Subtielebenadrukking"/>
        </w:rPr>
        <w:t>?</w:t>
      </w:r>
      <w:r>
        <w:fldChar w:fldCharType="end"/>
      </w:r>
    </w:p>
    <w:p w14:paraId="04E6F9F1" w14:textId="0A30F812" w:rsidR="000934ED" w:rsidRDefault="000934ED" w:rsidP="000934ED">
      <w:pPr>
        <w:pStyle w:val="Kop2"/>
      </w:pPr>
      <w:bookmarkStart w:id="74" w:name="_Toc22738761"/>
      <w:r>
        <w:t>Requirements</w:t>
      </w:r>
      <w:r w:rsidR="00F52BE2">
        <w:t xml:space="preserve"> FestoCap</w:t>
      </w:r>
      <w:bookmarkEnd w:id="74"/>
    </w:p>
    <w:p w14:paraId="4B093EA4" w14:textId="4B6355B4" w:rsidR="000934ED" w:rsidRDefault="000934ED" w:rsidP="00F00674">
      <w:r>
        <w:t>Om vast te kunnen stellen of de ontwikkelomgeving geschikt is voor het produceren van een URCap naar de wens van Gibas is het nodig om requirements vast te stellen.</w:t>
      </w:r>
      <w:r w:rsidR="00AE51CA">
        <w:t xml:space="preserve"> Een groot deel van deze requirements zijn al vastgesteld in het plan van aanpak </w:t>
      </w:r>
      <w:r w:rsidR="00AE51CA" w:rsidRPr="00AE51CA">
        <w:rPr>
          <w:b/>
          <w:bCs/>
        </w:rPr>
        <w:t>(Verwijzing naar PVA 8.2.1)</w:t>
      </w:r>
      <w:r w:rsidR="00AE51CA">
        <w:t xml:space="preserve">  , maar zijn verder uitgewerkt tijdens de ontwikkeling van de FestoCap. In het plan van aanpak zijn de volgende </w:t>
      </w:r>
      <w:r w:rsidR="00F00674">
        <w:t xml:space="preserve">generieke </w:t>
      </w:r>
      <w:r w:rsidR="00AE51CA">
        <w:t>requirements opgesteld :</w:t>
      </w:r>
    </w:p>
    <w:p w14:paraId="40860651" w14:textId="48620B1A" w:rsidR="00AE51CA" w:rsidRDefault="00AE51CA" w:rsidP="00AE51CA">
      <w:pPr>
        <w:pStyle w:val="Lijstalinea"/>
        <w:numPr>
          <w:ilvl w:val="0"/>
          <w:numId w:val="31"/>
        </w:numPr>
      </w:pPr>
      <w:r>
        <w:t>Festo</w:t>
      </w:r>
      <w:r w:rsidR="00FF61D0">
        <w:t>Cap</w:t>
      </w:r>
      <w:r>
        <w:t xml:space="preserve"> program Interface</w:t>
      </w:r>
    </w:p>
    <w:p w14:paraId="51E640E4" w14:textId="603FB832" w:rsidR="00F00674" w:rsidRDefault="00F00674" w:rsidP="00AE51CA">
      <w:pPr>
        <w:pStyle w:val="Lijstalinea"/>
        <w:numPr>
          <w:ilvl w:val="0"/>
          <w:numId w:val="31"/>
        </w:numPr>
      </w:pPr>
      <w:r>
        <w:t>Daemon URCap</w:t>
      </w:r>
    </w:p>
    <w:p w14:paraId="2960F841" w14:textId="6080B61B" w:rsidR="00AE51CA" w:rsidRDefault="00AE51CA" w:rsidP="00AE51CA">
      <w:pPr>
        <w:pStyle w:val="Lijstalinea"/>
        <w:numPr>
          <w:ilvl w:val="0"/>
          <w:numId w:val="31"/>
        </w:numPr>
      </w:pPr>
      <w:r>
        <w:t>Festo Modbus Controller</w:t>
      </w:r>
    </w:p>
    <w:p w14:paraId="3D95FD9C" w14:textId="11299DE4" w:rsidR="00F00674" w:rsidRDefault="00AE51CA" w:rsidP="003F1E4F">
      <w:pPr>
        <w:pStyle w:val="Lijstalinea"/>
        <w:numPr>
          <w:ilvl w:val="0"/>
          <w:numId w:val="31"/>
        </w:numPr>
      </w:pPr>
      <w:r>
        <w:t xml:space="preserve">Communicatie tussen de FestoCap en de Festo </w:t>
      </w:r>
      <w:r w:rsidR="00FC3944">
        <w:t>motor</w:t>
      </w:r>
    </w:p>
    <w:p w14:paraId="125162DA" w14:textId="7C01027E" w:rsidR="00AE51CA" w:rsidRDefault="00AE51CA" w:rsidP="00AE51CA">
      <w:pPr>
        <w:pStyle w:val="Lijstalinea"/>
        <w:numPr>
          <w:ilvl w:val="0"/>
          <w:numId w:val="31"/>
        </w:numPr>
      </w:pPr>
      <w:r>
        <w:t xml:space="preserve">Toolbar URCap </w:t>
      </w:r>
    </w:p>
    <w:p w14:paraId="4DC99B27" w14:textId="3F5F8AF8" w:rsidR="00AE51CA" w:rsidRDefault="00AE51CA" w:rsidP="00AE51CA">
      <w:pPr>
        <w:pStyle w:val="Lijstalinea"/>
        <w:numPr>
          <w:ilvl w:val="0"/>
          <w:numId w:val="31"/>
        </w:numPr>
      </w:pPr>
      <w:r>
        <w:t xml:space="preserve">User interface </w:t>
      </w:r>
      <w:r w:rsidR="00F00674">
        <w:t>UR</w:t>
      </w:r>
      <w:r>
        <w:t>Cap</w:t>
      </w:r>
    </w:p>
    <w:p w14:paraId="386BC27A" w14:textId="1A29381D" w:rsidR="00AE51CA" w:rsidRDefault="00AE51CA" w:rsidP="00AE51CA">
      <w:pPr>
        <w:pStyle w:val="Lijstalinea"/>
        <w:numPr>
          <w:ilvl w:val="0"/>
          <w:numId w:val="31"/>
        </w:numPr>
      </w:pPr>
      <w:r>
        <w:t>Ondersteuning meerdere Festo Motoren</w:t>
      </w:r>
    </w:p>
    <w:p w14:paraId="3A5A6A15" w14:textId="0C0B3A4E" w:rsidR="00F00674" w:rsidRDefault="00F00674" w:rsidP="00F00674">
      <w:r>
        <w:t xml:space="preserve">Deze requirements zijn samen met de stagebegeleider in gesprek vastgesteld, </w:t>
      </w:r>
      <w:r w:rsidR="0090708E">
        <w:t>toen</w:t>
      </w:r>
      <w:r>
        <w:t xml:space="preserve"> was er nog niet genoeg kennis om de specifieke requirements en mogelijkheden van een URCap en van de Festo Controller vast te stellen. </w:t>
      </w:r>
      <w:r w:rsidR="00F52BE2">
        <w:t>In deze deelvraag</w:t>
      </w:r>
      <w:r>
        <w:t xml:space="preserve"> </w:t>
      </w:r>
      <w:r w:rsidR="0090708E">
        <w:t>worden</w:t>
      </w:r>
      <w:r>
        <w:t xml:space="preserve"> deze generieke requirements omgezet kunnen worden naar functionele requirements voor de FestoCap. </w:t>
      </w:r>
    </w:p>
    <w:p w14:paraId="0D9EF5B5" w14:textId="6767EB8B" w:rsidR="008554E7" w:rsidRDefault="008554E7" w:rsidP="008554E7">
      <w:r>
        <w:t xml:space="preserve">Tijdens de stageopdracht </w:t>
      </w:r>
      <w:r w:rsidR="0090708E">
        <w:t>is</w:t>
      </w:r>
      <w:r>
        <w:t xml:space="preserve"> onderzocht of de requirements voor de ontwikkelomgeving daadwerkelijk haalbaar zijn met de huidige ontwikkelomgeving. Als een requirement niet te verwezenlijken is binnen de huidige ontwikkelomgeving dan wordt er onderzocht</w:t>
      </w:r>
      <w:r w:rsidR="00170DBC">
        <w:t xml:space="preserve"> of er een programma geschreven kan worden of</w:t>
      </w:r>
      <w:r>
        <w:t xml:space="preserve"> externe library  dit wel mogelijk maakt.</w:t>
      </w:r>
    </w:p>
    <w:p w14:paraId="328174B0" w14:textId="77777777" w:rsidR="008554E7" w:rsidRDefault="008554E7" w:rsidP="00F00674"/>
    <w:p w14:paraId="5DB509B9"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67127A0B" w14:textId="7AA316F7" w:rsidR="005536AB" w:rsidRPr="005536AB" w:rsidRDefault="00F00674" w:rsidP="002019DB">
      <w:pPr>
        <w:pStyle w:val="Kop2"/>
      </w:pPr>
      <w:bookmarkStart w:id="75" w:name="_Toc22738762"/>
      <w:r>
        <w:lastRenderedPageBreak/>
        <w:t>Festo</w:t>
      </w:r>
      <w:r w:rsidR="00FF61D0">
        <w:t>Cap</w:t>
      </w:r>
      <w:r>
        <w:t xml:space="preserve"> Program </w:t>
      </w:r>
      <w:r w:rsidR="005536AB">
        <w:t>Interface</w:t>
      </w:r>
      <w:bookmarkEnd w:id="75"/>
    </w:p>
    <w:p w14:paraId="6F6BF6F8" w14:textId="5A6BC7E9" w:rsidR="005536AB" w:rsidRDefault="00F00674" w:rsidP="00293EEF">
      <w:r>
        <w:t xml:space="preserve">Tijdens de bespreking van de functionaliteiten van de FestoCap kwamen de basisfunctionaliteiten al snel aan bod. </w:t>
      </w:r>
      <w:r w:rsidR="003F1E4F">
        <w:t>Met een Festo Program Interface wordt de bestur</w:t>
      </w:r>
      <w:r w:rsidR="001B6BC1">
        <w:t>ing</w:t>
      </w:r>
      <w:r w:rsidR="003F1E4F">
        <w:t xml:space="preserve"> van een Festo motor vanuit het programma beduidt, in dit geval vanuit een URCap. Hier komen al functionele requirements naar voren voor de FestoCap</w:t>
      </w:r>
      <w:r w:rsidR="00FC3944">
        <w:t>. De verbinding tussen de FestoCap en de Festo motor wordt behandeld in</w:t>
      </w:r>
      <w:r w:rsidR="001B6BC1">
        <w:t xml:space="preserve"> </w:t>
      </w:r>
      <w:r w:rsidR="001B6BC1">
        <w:fldChar w:fldCharType="begin"/>
      </w:r>
      <w:r w:rsidR="001B6BC1">
        <w:instrText xml:space="preserve"> REF _Ref22733559 \r \h </w:instrText>
      </w:r>
      <w:r w:rsidR="001B6BC1">
        <w:fldChar w:fldCharType="separate"/>
      </w:r>
      <w:r w:rsidR="001B6BC1">
        <w:t>7.3</w:t>
      </w:r>
      <w:r w:rsidR="001B6BC1">
        <w:fldChar w:fldCharType="end"/>
      </w:r>
      <w:r w:rsidR="001B6BC1">
        <w:t xml:space="preserve">. </w:t>
      </w:r>
      <w:r w:rsidR="00FC3944">
        <w:t xml:space="preserve">Het moet mogelijk zijn de Festo motor volledig te kunnen besturen vanuit de FestoCap, om deze besturing goed vast te kunnen stellen wordt er naar de datasheet van de Festo motor gekeken. In deze datasheet staan de functionaliteiten van de Festo motor, deze zijn gelijk te vertalen naar functionele requirements voor de FestoCap. De functionaliteiten van de Festo motor zijn op te deze in </w:t>
      </w:r>
      <w:r w:rsidR="00293EEF">
        <w:t>de control functionaliteiten en de status functionaliteiten. De control</w:t>
      </w:r>
      <w:r w:rsidR="005536AB">
        <w:t>e</w:t>
      </w:r>
      <w:r w:rsidR="00293EEF">
        <w:t xml:space="preserve"> functionaliteiten zijn vanzelfsprekend gericht op het aansturen van de Festo motor, waarin de status functionaliteiten het mogelijk maken de status op te vragen van de Festo motor.  </w:t>
      </w:r>
      <w:r w:rsidR="000C0201">
        <w:t>Vanuit deze datasheet zijn de volgende functionaliteiten gehaald</w:t>
      </w:r>
      <w:r w:rsidR="001B6BC1">
        <w:t xml:space="preserve"> (</w:t>
      </w:r>
      <w:r w:rsidR="001B6BC1">
        <w:fldChar w:fldCharType="begin"/>
      </w:r>
      <w:r w:rsidR="001B6BC1">
        <w:instrText xml:space="preserve"> REF _Ref22733635 \w \h </w:instrText>
      </w:r>
      <w:r w:rsidR="001B6BC1">
        <w:fldChar w:fldCharType="separate"/>
      </w:r>
      <w:r w:rsidR="001B6BC1">
        <w:t>14.3</w:t>
      </w:r>
      <w:r w:rsidR="001B6BC1">
        <w:fldChar w:fldCharType="end"/>
      </w:r>
      <w:r w:rsidR="001B6BC1">
        <w:t xml:space="preserve"> </w:t>
      </w:r>
      <w:r w:rsidR="001B6BC1">
        <w:fldChar w:fldCharType="begin"/>
      </w:r>
      <w:r w:rsidR="001B6BC1">
        <w:instrText xml:space="preserve"> REF _Ref22733641 \h </w:instrText>
      </w:r>
      <w:r w:rsidR="001B6BC1">
        <w:fldChar w:fldCharType="separate"/>
      </w:r>
      <w:r w:rsidR="001B6BC1">
        <w:t>Requirements FestoCap</w:t>
      </w:r>
      <w:r w:rsidR="001B6BC1">
        <w:fldChar w:fldCharType="end"/>
      </w:r>
      <w:r w:rsidR="001B6BC1">
        <w:t>).</w:t>
      </w:r>
      <w:r w:rsidR="005D2B3C">
        <w:t xml:space="preserve"> </w:t>
      </w:r>
      <w:r w:rsidR="000777F5" w:rsidRPr="000777F5">
        <w:t>Deze functionaliteiten zijn als v</w:t>
      </w:r>
      <w:r w:rsidR="000777F5">
        <w:t>olgt omgezet naar eisen voor</w:t>
      </w:r>
      <w:r w:rsidR="00DA465E">
        <w:t xml:space="preserve"> de</w:t>
      </w:r>
      <w:r w:rsidR="000777F5">
        <w:t xml:space="preserve"> FestoCap.</w:t>
      </w:r>
      <w:r w:rsidR="00716C33">
        <w:t xml:space="preserve"> </w:t>
      </w:r>
    </w:p>
    <w:tbl>
      <w:tblPr>
        <w:tblStyle w:val="Onopgemaaktetabel1"/>
        <w:tblW w:w="0" w:type="auto"/>
        <w:tblLook w:val="04A0" w:firstRow="1" w:lastRow="0" w:firstColumn="1" w:lastColumn="0" w:noHBand="0" w:noVBand="1"/>
      </w:tblPr>
      <w:tblGrid>
        <w:gridCol w:w="723"/>
        <w:gridCol w:w="8627"/>
      </w:tblGrid>
      <w:tr w:rsidR="00455D34" w14:paraId="742AAC5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BE9842E" w14:textId="4B4D1566" w:rsidR="00455D34" w:rsidRDefault="00455D34" w:rsidP="00293EEF">
            <w:r>
              <w:t>FR1.1</w:t>
            </w:r>
          </w:p>
        </w:tc>
        <w:tc>
          <w:tcPr>
            <w:tcW w:w="8640" w:type="dxa"/>
          </w:tcPr>
          <w:p w14:paraId="5A07B153" w14:textId="761B99D5"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een Festo motor kunnen activeren</w:t>
            </w:r>
          </w:p>
        </w:tc>
      </w:tr>
      <w:tr w:rsidR="00455D34" w14:paraId="5EA4833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97A3D7C" w14:textId="57B014E0" w:rsidR="00455D34" w:rsidRDefault="00455D34" w:rsidP="00293EEF">
            <w:r>
              <w:t>FR1.2</w:t>
            </w:r>
          </w:p>
        </w:tc>
        <w:tc>
          <w:tcPr>
            <w:tcW w:w="8640" w:type="dxa"/>
          </w:tcPr>
          <w:p w14:paraId="24229B17" w14:textId="68809FAA"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kunnen stoppen tijdens een beweging</w:t>
            </w:r>
          </w:p>
        </w:tc>
      </w:tr>
      <w:tr w:rsidR="00455D34" w14:paraId="17EFF41F"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7346ED41" w14:textId="245E9111" w:rsidR="00455D34" w:rsidRDefault="00455D34" w:rsidP="00293EEF">
            <w:r>
              <w:t>FR1.3</w:t>
            </w:r>
          </w:p>
        </w:tc>
        <w:tc>
          <w:tcPr>
            <w:tcW w:w="8640" w:type="dxa"/>
          </w:tcPr>
          <w:p w14:paraId="684AC838" w14:textId="51959A22"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naar een absolute positie kunnen verplaatsen</w:t>
            </w:r>
          </w:p>
        </w:tc>
      </w:tr>
      <w:tr w:rsidR="00455D34" w14:paraId="055AEA72"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CCF132" w14:textId="43843B40" w:rsidR="00455D34" w:rsidRDefault="00455D34" w:rsidP="00293EEF">
            <w:r>
              <w:t>FR1.4</w:t>
            </w:r>
          </w:p>
        </w:tc>
        <w:tc>
          <w:tcPr>
            <w:tcW w:w="8640" w:type="dxa"/>
          </w:tcPr>
          <w:p w14:paraId="6B7512B0" w14:textId="0308CD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naar een relatieve positie kunnen verplaatsen</w:t>
            </w:r>
          </w:p>
        </w:tc>
      </w:tr>
      <w:tr w:rsidR="00455D34" w14:paraId="470B7E93"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09F09E3D" w14:textId="6F391A32" w:rsidR="00455D34" w:rsidRDefault="00455D34" w:rsidP="00293EEF">
            <w:r>
              <w:t>FR1.5</w:t>
            </w:r>
          </w:p>
        </w:tc>
        <w:tc>
          <w:tcPr>
            <w:tcW w:w="8640" w:type="dxa"/>
          </w:tcPr>
          <w:p w14:paraId="0BE0B850" w14:textId="684DC0F6"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continu in beide richtingen kunnen bewegen</w:t>
            </w:r>
          </w:p>
        </w:tc>
      </w:tr>
      <w:tr w:rsidR="00455D34" w14:paraId="68119FC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4B2E657" w14:textId="5D456388" w:rsidR="00455D34" w:rsidRDefault="00455D34" w:rsidP="00293EEF">
            <w:r>
              <w:t>FR1.6</w:t>
            </w:r>
          </w:p>
        </w:tc>
        <w:tc>
          <w:tcPr>
            <w:tcW w:w="8640" w:type="dxa"/>
          </w:tcPr>
          <w:p w14:paraId="1F039902" w14:textId="6EF33E88" w:rsidR="00455D34" w:rsidRDefault="00455D34" w:rsidP="001B6BC1">
            <w:pPr>
              <w:keepNext/>
              <w:cnfStyle w:val="000000100000" w:firstRow="0" w:lastRow="0" w:firstColumn="0" w:lastColumn="0" w:oddVBand="0" w:evenVBand="0" w:oddHBand="1" w:evenHBand="0" w:firstRowFirstColumn="0" w:firstRowLastColumn="0" w:lastRowFirstColumn="0" w:lastRowLastColumn="0"/>
            </w:pPr>
            <w:r>
              <w:t>De FestoCap moet een error in de motor kunnen herkennen en verwerken</w:t>
            </w:r>
          </w:p>
        </w:tc>
      </w:tr>
    </w:tbl>
    <w:p w14:paraId="3F53BD77" w14:textId="1835643C" w:rsidR="001B6BC1" w:rsidRPr="001B6BC1" w:rsidRDefault="001B6BC1">
      <w:pPr>
        <w:pStyle w:val="Bijschrift"/>
        <w:rPr>
          <w:lang w:val="en-GB"/>
        </w:rPr>
      </w:pPr>
      <w:r w:rsidRPr="001B6BC1">
        <w:rPr>
          <w:lang w:val="en-GB"/>
        </w:rPr>
        <w:t xml:space="preserve">Tabel </w:t>
      </w:r>
      <w:r>
        <w:fldChar w:fldCharType="begin"/>
      </w:r>
      <w:r w:rsidRPr="001B6BC1">
        <w:rPr>
          <w:lang w:val="en-GB"/>
        </w:rPr>
        <w:instrText xml:space="preserve"> SEQ Tabel \* ARABIC </w:instrText>
      </w:r>
      <w:r>
        <w:fldChar w:fldCharType="separate"/>
      </w:r>
      <w:r w:rsidR="00475E70">
        <w:rPr>
          <w:noProof/>
          <w:lang w:val="en-GB"/>
        </w:rPr>
        <w:t>1</w:t>
      </w:r>
      <w:r>
        <w:fldChar w:fldCharType="end"/>
      </w:r>
      <w:r w:rsidRPr="001B6BC1">
        <w:rPr>
          <w:lang w:val="en-GB"/>
        </w:rPr>
        <w:t>, Requirements FestoCap besturing Festo motor</w:t>
      </w:r>
    </w:p>
    <w:p w14:paraId="13E029BF" w14:textId="2A0EDD34" w:rsidR="00E730A1" w:rsidRPr="001B6BC1" w:rsidRDefault="00E730A1" w:rsidP="00293EEF">
      <w:pPr>
        <w:rPr>
          <w:lang w:val="en-GB"/>
        </w:rPr>
      </w:pPr>
      <w:r w:rsidRPr="001B6BC1">
        <w:rPr>
          <w:lang w:val="en-GB"/>
        </w:rPr>
        <w:t xml:space="preserve"> </w:t>
      </w:r>
    </w:p>
    <w:p w14:paraId="23278378" w14:textId="09E21FAB" w:rsidR="00DA465E" w:rsidRDefault="00E730A1" w:rsidP="00293EEF">
      <w:r>
        <w:t>Om de status van de Festo motor te monitoren beschikt de Festo motor over de volgende functionaliteiten volgens de datasheet(</w:t>
      </w:r>
      <w:r w:rsidR="005D2B3C">
        <w:t>Bijlage 13.2-Status</w:t>
      </w:r>
      <w:r>
        <w:t>)</w:t>
      </w:r>
      <w:r w:rsidR="005D2B3C">
        <w:t xml:space="preserve">. </w:t>
      </w:r>
      <w:r w:rsidR="00DA465E" w:rsidRPr="00DA465E">
        <w:t>Deze functionaliteiten zijn als v</w:t>
      </w:r>
      <w:r w:rsidR="00DA465E">
        <w:t>olgt omgezet naar eisen voor de FestoCap.</w:t>
      </w:r>
    </w:p>
    <w:tbl>
      <w:tblPr>
        <w:tblStyle w:val="Onopgemaaktetabel1"/>
        <w:tblW w:w="0" w:type="auto"/>
        <w:tblLook w:val="04A0" w:firstRow="1" w:lastRow="0" w:firstColumn="1" w:lastColumn="0" w:noHBand="0" w:noVBand="1"/>
      </w:tblPr>
      <w:tblGrid>
        <w:gridCol w:w="846"/>
        <w:gridCol w:w="8504"/>
      </w:tblGrid>
      <w:tr w:rsidR="00455D34" w14:paraId="62483A5F"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80E37E" w14:textId="574EDB5A" w:rsidR="00455D34" w:rsidRDefault="00455D34" w:rsidP="00293EEF">
            <w:r>
              <w:t>FR1.7</w:t>
            </w:r>
          </w:p>
        </w:tc>
        <w:tc>
          <w:tcPr>
            <w:tcW w:w="8504" w:type="dxa"/>
          </w:tcPr>
          <w:p w14:paraId="362FC93F" w14:textId="729A9632"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de status van de Drive op kunnen vragen</w:t>
            </w:r>
          </w:p>
        </w:tc>
      </w:tr>
      <w:tr w:rsidR="00455D34" w14:paraId="3CD99513"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3FA4D9" w14:textId="7FB6D173" w:rsidR="00455D34" w:rsidRDefault="00455D34" w:rsidP="00293EEF">
            <w:r>
              <w:t>FR1.8</w:t>
            </w:r>
          </w:p>
        </w:tc>
        <w:tc>
          <w:tcPr>
            <w:tcW w:w="8504" w:type="dxa"/>
          </w:tcPr>
          <w:p w14:paraId="07F4291B" w14:textId="7EA41E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de status van de huidige operatie op kunnen vragen</w:t>
            </w:r>
          </w:p>
        </w:tc>
      </w:tr>
      <w:tr w:rsidR="00455D34" w14:paraId="58A17762"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43A6EAF4" w14:textId="5DF7412E" w:rsidR="00455D34" w:rsidRDefault="00455D34" w:rsidP="00293EEF">
            <w:r>
              <w:t>FR1.9</w:t>
            </w:r>
          </w:p>
        </w:tc>
        <w:tc>
          <w:tcPr>
            <w:tcW w:w="8504" w:type="dxa"/>
          </w:tcPr>
          <w:p w14:paraId="0238D073" w14:textId="19A40029"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warning of malfunction in de Festo motor kunnen herkennen</w:t>
            </w:r>
          </w:p>
        </w:tc>
      </w:tr>
      <w:tr w:rsidR="00455D34" w14:paraId="23321C65"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AA2759" w14:textId="2A46B0B6" w:rsidR="00455D34" w:rsidRDefault="00455D34" w:rsidP="00293EEF">
            <w:r>
              <w:t>FR1.10</w:t>
            </w:r>
          </w:p>
        </w:tc>
        <w:tc>
          <w:tcPr>
            <w:tcW w:w="8504" w:type="dxa"/>
          </w:tcPr>
          <w:p w14:paraId="456DDFDE" w14:textId="7590661C"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enabled kan worden.</w:t>
            </w:r>
          </w:p>
        </w:tc>
      </w:tr>
      <w:tr w:rsidR="00455D34" w14:paraId="1D790075"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0BCCB0A4" w14:textId="0D644607" w:rsidR="00455D34" w:rsidRDefault="00455D34" w:rsidP="00293EEF">
            <w:r>
              <w:t>FR1.11</w:t>
            </w:r>
          </w:p>
        </w:tc>
        <w:tc>
          <w:tcPr>
            <w:tcW w:w="8504" w:type="dxa"/>
          </w:tcPr>
          <w:p w14:paraId="547812E0" w14:textId="7DB45FD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Halt geactiveerd is</w:t>
            </w:r>
          </w:p>
        </w:tc>
      </w:tr>
      <w:tr w:rsidR="00455D34" w14:paraId="6B21BBA8"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ACD008" w14:textId="1B70BC10" w:rsidR="00455D34" w:rsidRDefault="00455D34" w:rsidP="00293EEF">
            <w:r>
              <w:t>FR1.12</w:t>
            </w:r>
          </w:p>
        </w:tc>
        <w:tc>
          <w:tcPr>
            <w:tcW w:w="8504" w:type="dxa"/>
          </w:tcPr>
          <w:p w14:paraId="46133D41" w14:textId="46A143A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klaar is om te start</w:t>
            </w:r>
          </w:p>
        </w:tc>
      </w:tr>
      <w:tr w:rsidR="00455D34" w14:paraId="275BD31A"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5CF4E0F0" w14:textId="1DFC9E42" w:rsidR="00455D34" w:rsidRDefault="00455D34" w:rsidP="00293EEF">
            <w:r>
              <w:t>FR1.13</w:t>
            </w:r>
          </w:p>
        </w:tc>
        <w:tc>
          <w:tcPr>
            <w:tcW w:w="8504" w:type="dxa"/>
          </w:tcPr>
          <w:p w14:paraId="0828FC18" w14:textId="07B59A8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de bewegingsopdracht voltooid is</w:t>
            </w:r>
          </w:p>
        </w:tc>
      </w:tr>
      <w:tr w:rsidR="00455D34" w14:paraId="24BC4CF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AA1D40" w14:textId="27EAC693" w:rsidR="00455D34" w:rsidRDefault="00455D34" w:rsidP="00293EEF">
            <w:r>
              <w:t>FR1.14</w:t>
            </w:r>
          </w:p>
        </w:tc>
        <w:tc>
          <w:tcPr>
            <w:tcW w:w="8504" w:type="dxa"/>
          </w:tcPr>
          <w:p w14:paraId="29AB1E76" w14:textId="3966391F"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bewegingsopdracht een absolute of relatieve positie is</w:t>
            </w:r>
          </w:p>
        </w:tc>
      </w:tr>
      <w:tr w:rsidR="00455D34" w14:paraId="3362D1E4"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6C707EA2" w14:textId="4E97A55F" w:rsidR="00455D34" w:rsidRDefault="00455D34" w:rsidP="00293EEF">
            <w:r>
              <w:t>FR1.15</w:t>
            </w:r>
          </w:p>
        </w:tc>
        <w:tc>
          <w:tcPr>
            <w:tcW w:w="8504" w:type="dxa"/>
          </w:tcPr>
          <w:p w14:paraId="15C7F731" w14:textId="1630E29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de huidige positie van de Festo motor op kunnen vragen</w:t>
            </w:r>
          </w:p>
        </w:tc>
      </w:tr>
      <w:tr w:rsidR="00455D34" w14:paraId="6436635F"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DEB675" w14:textId="6B055031" w:rsidR="00455D34" w:rsidRPr="00455D34" w:rsidRDefault="00455D34" w:rsidP="00293EEF">
            <w:pPr>
              <w:rPr>
                <w:b w:val="0"/>
                <w:bCs w:val="0"/>
              </w:rPr>
            </w:pPr>
            <w:r>
              <w:t>FR1.16</w:t>
            </w:r>
          </w:p>
        </w:tc>
        <w:tc>
          <w:tcPr>
            <w:tcW w:w="8504" w:type="dxa"/>
          </w:tcPr>
          <w:p w14:paraId="1AA26CD8" w14:textId="32B70244" w:rsidR="00455D34" w:rsidRDefault="00455D34" w:rsidP="001B6BC1">
            <w:pPr>
              <w:keepNext/>
              <w:cnfStyle w:val="000000100000" w:firstRow="0" w:lastRow="0" w:firstColumn="0" w:lastColumn="0" w:oddVBand="0" w:evenVBand="0" w:oddHBand="1" w:evenHBand="0" w:firstRowFirstColumn="0" w:firstRowLastColumn="0" w:lastRowFirstColumn="0" w:lastRowLastColumn="0"/>
            </w:pPr>
            <w:r>
              <w:t>De FestoCap moet de ingestelde snelheid van de Festo motor op kunnen vragen</w:t>
            </w:r>
          </w:p>
        </w:tc>
      </w:tr>
    </w:tbl>
    <w:p w14:paraId="7A8F16BC" w14:textId="3DE1597D" w:rsidR="00DA465E" w:rsidRPr="00475E70" w:rsidRDefault="001B6BC1" w:rsidP="001B6BC1">
      <w:pPr>
        <w:pStyle w:val="Bijschrift"/>
        <w:rPr>
          <w:lang w:val="en-GB"/>
        </w:rPr>
      </w:pPr>
      <w:r w:rsidRPr="00475E70">
        <w:rPr>
          <w:lang w:val="en-GB"/>
        </w:rPr>
        <w:t xml:space="preserve">Tabel </w:t>
      </w:r>
      <w:r>
        <w:fldChar w:fldCharType="begin"/>
      </w:r>
      <w:r w:rsidRPr="00475E70">
        <w:rPr>
          <w:lang w:val="en-GB"/>
        </w:rPr>
        <w:instrText xml:space="preserve"> SEQ Tabel \* ARABIC </w:instrText>
      </w:r>
      <w:r>
        <w:fldChar w:fldCharType="separate"/>
      </w:r>
      <w:r w:rsidR="00475E70" w:rsidRPr="00475E70">
        <w:rPr>
          <w:noProof/>
          <w:lang w:val="en-GB"/>
        </w:rPr>
        <w:t>2</w:t>
      </w:r>
      <w:r>
        <w:fldChar w:fldCharType="end"/>
      </w:r>
      <w:r w:rsidRPr="00475E70">
        <w:rPr>
          <w:lang w:val="en-GB"/>
        </w:rPr>
        <w:t>, Requirements FestoCap Festo motor status</w:t>
      </w:r>
    </w:p>
    <w:p w14:paraId="47B07656" w14:textId="77777777" w:rsidR="00BC3E60" w:rsidRPr="00475E70" w:rsidRDefault="00BC3E60">
      <w:pPr>
        <w:rPr>
          <w:rFonts w:asciiTheme="majorHAnsi" w:eastAsiaTheme="majorEastAsia" w:hAnsiTheme="majorHAnsi" w:cstheme="majorBidi"/>
          <w:b/>
          <w:bCs/>
          <w:smallCaps/>
          <w:color w:val="000000" w:themeColor="text1"/>
          <w:sz w:val="28"/>
          <w:szCs w:val="28"/>
          <w:lang w:val="en-GB"/>
        </w:rPr>
      </w:pPr>
      <w:r w:rsidRPr="00475E70">
        <w:rPr>
          <w:lang w:val="en-GB"/>
        </w:rPr>
        <w:br w:type="page"/>
      </w:r>
    </w:p>
    <w:p w14:paraId="4C6EF5A6" w14:textId="49C93985" w:rsidR="00FC3944" w:rsidRDefault="00FC3944" w:rsidP="002019DB">
      <w:pPr>
        <w:pStyle w:val="Kop2"/>
      </w:pPr>
      <w:bookmarkStart w:id="76" w:name="_Ref22733559"/>
      <w:bookmarkStart w:id="77" w:name="_Toc22738763"/>
      <w:r>
        <w:lastRenderedPageBreak/>
        <w:t>Communicatie tussen de FestoCap en de Festo motor</w:t>
      </w:r>
      <w:bookmarkEnd w:id="76"/>
      <w:bookmarkEnd w:id="77"/>
    </w:p>
    <w:p w14:paraId="43B35783" w14:textId="72D978CB" w:rsidR="00FC3944" w:rsidRDefault="00FC3944" w:rsidP="00FC3944">
      <w:r>
        <w:t xml:space="preserve">Voor het aansturen van de Festo motor moet er de </w:t>
      </w:r>
      <w:r w:rsidRPr="00FF61D0">
        <w:t xml:space="preserve">mogelijkheid zijn om berichten te kunnen versturen en ontvangen </w:t>
      </w:r>
      <w:r w:rsidR="00325F5F">
        <w:t>van</w:t>
      </w:r>
      <w:r w:rsidRPr="00FF61D0">
        <w:t xml:space="preserve"> Festo motor</w:t>
      </w:r>
      <w:r>
        <w:t>. Om dit te kunnen realiseren moet er naar de</w:t>
      </w:r>
      <w:r w:rsidR="00325F5F">
        <w:t xml:space="preserve"> beschikbare</w:t>
      </w:r>
      <w:r>
        <w:t xml:space="preserve"> software aan zowel de kant van de FestoCap als die van de Festo Motor. Vervolgens moet er ook vastgesteld worden hoe deze berichten er uit komen te zien.  Ten slotte is het ook belangrijk om een verbinding tussen de programma’s te onderhouden, natuurlijk is een stabiele verbinding vereist maar de FestoCap moet ook functioneren als de verbinding wegvalt.</w:t>
      </w:r>
      <w:r w:rsidR="00E730A1">
        <w:t xml:space="preserve"> Zo zijn er de volgende requirements aan de FestoCap gesteld betreffende connectie en communicatie :</w:t>
      </w:r>
    </w:p>
    <w:tbl>
      <w:tblPr>
        <w:tblStyle w:val="Onopgemaaktetabel1"/>
        <w:tblW w:w="0" w:type="auto"/>
        <w:tblLook w:val="04A0" w:firstRow="1" w:lastRow="0" w:firstColumn="1" w:lastColumn="0" w:noHBand="0" w:noVBand="1"/>
      </w:tblPr>
      <w:tblGrid>
        <w:gridCol w:w="723"/>
        <w:gridCol w:w="8627"/>
      </w:tblGrid>
      <w:tr w:rsidR="00455D34" w14:paraId="7B58B304"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29EBC3" w14:textId="7B41C6F1" w:rsidR="00455D34" w:rsidRDefault="00455D34" w:rsidP="00FC3944">
            <w:r>
              <w:t>FR2.1</w:t>
            </w:r>
          </w:p>
        </w:tc>
        <w:tc>
          <w:tcPr>
            <w:tcW w:w="8646" w:type="dxa"/>
          </w:tcPr>
          <w:p w14:paraId="134C90B9" w14:textId="25E66E80" w:rsidR="00455D34" w:rsidRPr="00455D34" w:rsidRDefault="00455D34" w:rsidP="00FC3944">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kunnen verbinden met een Festo motor</w:t>
            </w:r>
          </w:p>
        </w:tc>
      </w:tr>
      <w:tr w:rsidR="00455D34" w14:paraId="51E3897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D45E54C" w14:textId="13D46FBB" w:rsidR="00455D34" w:rsidRDefault="00455D34" w:rsidP="00FC3944">
            <w:r>
              <w:t>FR2.2</w:t>
            </w:r>
          </w:p>
        </w:tc>
        <w:tc>
          <w:tcPr>
            <w:tcW w:w="8646" w:type="dxa"/>
          </w:tcPr>
          <w:p w14:paraId="14D887EF" w14:textId="2746415A"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de verbinding kunnen verbreken met een Festo motor</w:t>
            </w:r>
          </w:p>
        </w:tc>
      </w:tr>
      <w:tr w:rsidR="00455D34" w14:paraId="744AA5D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E815137" w14:textId="77E73EBC" w:rsidR="00455D34" w:rsidRDefault="00455D34" w:rsidP="00FC3944">
            <w:r>
              <w:t>FR2.3</w:t>
            </w:r>
          </w:p>
        </w:tc>
        <w:tc>
          <w:tcPr>
            <w:tcW w:w="8646" w:type="dxa"/>
          </w:tcPr>
          <w:p w14:paraId="211D18BC" w14:textId="0D7A7904" w:rsidR="00455D34" w:rsidRDefault="00455D34" w:rsidP="00FC3944">
            <w:pPr>
              <w:cnfStyle w:val="000000000000" w:firstRow="0" w:lastRow="0" w:firstColumn="0" w:lastColumn="0" w:oddVBand="0" w:evenVBand="0" w:oddHBand="0" w:evenHBand="0" w:firstRowFirstColumn="0" w:firstRowLastColumn="0" w:lastRowFirstColumn="0" w:lastRowLastColumn="0"/>
            </w:pPr>
            <w:r>
              <w:t>De FestoCap moet verbindingsfouten kunnen herkennen en weergeven aan de gebruiker</w:t>
            </w:r>
          </w:p>
        </w:tc>
      </w:tr>
      <w:tr w:rsidR="00455D34" w14:paraId="4CE2A8E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AC686F" w14:textId="631F6B5B" w:rsidR="00455D34" w:rsidRDefault="00455D34" w:rsidP="00FC3944">
            <w:r>
              <w:t>FR2.4</w:t>
            </w:r>
          </w:p>
        </w:tc>
        <w:tc>
          <w:tcPr>
            <w:tcW w:w="8646" w:type="dxa"/>
          </w:tcPr>
          <w:p w14:paraId="6EC9C049" w14:textId="32157EC0"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berichten kunnen versturen naar een Festo motor</w:t>
            </w:r>
          </w:p>
        </w:tc>
      </w:tr>
      <w:tr w:rsidR="00455D34" w14:paraId="504ECF0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64D8347" w14:textId="70AB6612" w:rsidR="00455D34" w:rsidRDefault="00455D34" w:rsidP="00FC3944">
            <w:r>
              <w:t>FR2.5</w:t>
            </w:r>
          </w:p>
        </w:tc>
        <w:tc>
          <w:tcPr>
            <w:tcW w:w="8646" w:type="dxa"/>
          </w:tcPr>
          <w:p w14:paraId="22BD3960" w14:textId="5A2F5E9D" w:rsidR="00455D34" w:rsidRDefault="00455D34" w:rsidP="00475E70">
            <w:pPr>
              <w:keepNext/>
              <w:cnfStyle w:val="000000000000" w:firstRow="0" w:lastRow="0" w:firstColumn="0" w:lastColumn="0" w:oddVBand="0" w:evenVBand="0" w:oddHBand="0" w:evenHBand="0" w:firstRowFirstColumn="0" w:firstRowLastColumn="0" w:lastRowFirstColumn="0" w:lastRowLastColumn="0"/>
            </w:pPr>
            <w:r>
              <w:t>De FestoCap moet berichten kunnen ontvangen van een Festo motor</w:t>
            </w:r>
          </w:p>
        </w:tc>
      </w:tr>
    </w:tbl>
    <w:p w14:paraId="04AF27EB" w14:textId="4AC4258B" w:rsidR="00475E70" w:rsidRDefault="00475E70">
      <w:pPr>
        <w:pStyle w:val="Bijschrift"/>
      </w:pPr>
      <w:r>
        <w:t xml:space="preserve">Tabel </w:t>
      </w:r>
      <w:r>
        <w:fldChar w:fldCharType="begin"/>
      </w:r>
      <w:r>
        <w:instrText xml:space="preserve"> SEQ Tabel \* ARABIC </w:instrText>
      </w:r>
      <w:r>
        <w:fldChar w:fldCharType="separate"/>
      </w:r>
      <w:r>
        <w:rPr>
          <w:noProof/>
        </w:rPr>
        <w:t>3</w:t>
      </w:r>
      <w:r>
        <w:fldChar w:fldCharType="end"/>
      </w:r>
      <w:r>
        <w:t>, Requirements FestoCap standaard communicatie</w:t>
      </w:r>
      <w:r>
        <w:rPr>
          <w:noProof/>
        </w:rPr>
        <w:t xml:space="preserve"> functionaliteiten</w:t>
      </w:r>
    </w:p>
    <w:p w14:paraId="7DFE19DC" w14:textId="36578E17" w:rsidR="00325F5F" w:rsidRDefault="00325F5F" w:rsidP="002019DB">
      <w:pPr>
        <w:pStyle w:val="Kop2"/>
      </w:pPr>
      <w:bookmarkStart w:id="78" w:name="_Toc22738764"/>
      <w:r>
        <w:t>User Interface</w:t>
      </w:r>
      <w:bookmarkEnd w:id="78"/>
    </w:p>
    <w:p w14:paraId="57F2DDFF" w14:textId="007BE3D9" w:rsidR="00325F5F" w:rsidRDefault="00325F5F" w:rsidP="00325F5F">
      <w:r>
        <w:t xml:space="preserve">Omdat de FestoCap een product </w:t>
      </w:r>
      <w:r w:rsidR="00716C33">
        <w:t>is dat ingezet wordt door Gibas zal er ook een uiteindelijk een duidelijk user interface moeten komen. Grafisch Design valt niet onder de stageopdracht, maar het is wel tot een bepaalde mate van toepassing om de functies van de FestoCap duidelijk weer te geven.</w:t>
      </w:r>
      <w:r w:rsidR="003C5D5C">
        <w:t xml:space="preserve"> </w:t>
      </w:r>
      <w:r w:rsidR="00716C33">
        <w:t>Na meerdere besprekingen met de stagebegeleider zijn de volgende requirements voor de user interface naar voren gekomen:</w:t>
      </w:r>
    </w:p>
    <w:tbl>
      <w:tblPr>
        <w:tblStyle w:val="Onopgemaaktetabel1"/>
        <w:tblW w:w="0" w:type="auto"/>
        <w:tblLook w:val="04A0" w:firstRow="1" w:lastRow="0" w:firstColumn="1" w:lastColumn="0" w:noHBand="0" w:noVBand="1"/>
      </w:tblPr>
      <w:tblGrid>
        <w:gridCol w:w="835"/>
        <w:gridCol w:w="8515"/>
      </w:tblGrid>
      <w:tr w:rsidR="00455D34" w14:paraId="50B1B58B"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8398F9" w14:textId="7828D371" w:rsidR="00455D34" w:rsidRDefault="00455D34" w:rsidP="00325F5F">
            <w:r>
              <w:t>FR3.1</w:t>
            </w:r>
          </w:p>
        </w:tc>
        <w:tc>
          <w:tcPr>
            <w:tcW w:w="0" w:type="auto"/>
          </w:tcPr>
          <w:p w14:paraId="0B70FA1A" w14:textId="72DD7FFA"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user interface een positie kunnen invoeren voor de Festo motor</w:t>
            </w:r>
          </w:p>
        </w:tc>
      </w:tr>
      <w:tr w:rsidR="00455D34" w14:paraId="40FCA19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81FEFC" w14:textId="53DBD2AE" w:rsidR="00455D34" w:rsidRDefault="00455D34" w:rsidP="00325F5F">
            <w:r>
              <w:t>FR3.2</w:t>
            </w:r>
          </w:p>
        </w:tc>
        <w:tc>
          <w:tcPr>
            <w:tcW w:w="0" w:type="auto"/>
          </w:tcPr>
          <w:p w14:paraId="3962B274"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een variabele in PolyScope als positie </w:t>
            </w:r>
          </w:p>
          <w:p w14:paraId="4C8E7FAB" w14:textId="4305322D" w:rsidR="00455D34" w:rsidRDefault="00455D34" w:rsidP="00325F5F">
            <w:pPr>
              <w:cnfStyle w:val="000000100000" w:firstRow="0" w:lastRow="0" w:firstColumn="0" w:lastColumn="0" w:oddVBand="0" w:evenVBand="0" w:oddHBand="1" w:evenHBand="0" w:firstRowFirstColumn="0" w:firstRowLastColumn="0" w:lastRowFirstColumn="0" w:lastRowLastColumn="0"/>
            </w:pPr>
            <w:r>
              <w:t>voor de Festo motor invoeren</w:t>
            </w:r>
          </w:p>
        </w:tc>
      </w:tr>
      <w:tr w:rsidR="00455D34" w14:paraId="0085293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0EFE00A3" w14:textId="05F08709" w:rsidR="00455D34" w:rsidRDefault="00455D34" w:rsidP="00325F5F">
            <w:r>
              <w:t>FR3.3</w:t>
            </w:r>
          </w:p>
        </w:tc>
        <w:tc>
          <w:tcPr>
            <w:tcW w:w="0" w:type="auto"/>
          </w:tcPr>
          <w:p w14:paraId="36CEE47C" w14:textId="321FF4C5"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home commando uit kunnen voeren</w:t>
            </w:r>
          </w:p>
        </w:tc>
      </w:tr>
      <w:tr w:rsidR="00455D34" w14:paraId="1F9114F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3B393" w14:textId="47EF5EBC" w:rsidR="00455D34" w:rsidRDefault="00455D34" w:rsidP="00325F5F">
            <w:r>
              <w:t>FR3.4</w:t>
            </w:r>
          </w:p>
        </w:tc>
        <w:tc>
          <w:tcPr>
            <w:tcW w:w="0" w:type="auto"/>
          </w:tcPr>
          <w:p w14:paraId="0F8B6952" w14:textId="416B233D"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aan kunnen geven of de positie relatief is</w:t>
            </w:r>
          </w:p>
        </w:tc>
      </w:tr>
      <w:tr w:rsidR="00455D34" w14:paraId="5D8461E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7CD4CDF3" w14:textId="214C4C5D" w:rsidR="00455D34" w:rsidRDefault="00455D34" w:rsidP="00325F5F">
            <w:r>
              <w:t>FR3.5</w:t>
            </w:r>
          </w:p>
        </w:tc>
        <w:tc>
          <w:tcPr>
            <w:tcW w:w="0" w:type="auto"/>
          </w:tcPr>
          <w:p w14:paraId="1BDD1D92" w14:textId="487CF52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aan kunnen geven of de positie absoluut is</w:t>
            </w:r>
          </w:p>
        </w:tc>
      </w:tr>
      <w:tr w:rsidR="00455D34" w14:paraId="53C55BD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6E17C3" w14:textId="47751207" w:rsidR="00455D34" w:rsidRDefault="00455D34" w:rsidP="00325F5F">
            <w:r>
              <w:t>FR3.6</w:t>
            </w:r>
          </w:p>
        </w:tc>
        <w:tc>
          <w:tcPr>
            <w:tcW w:w="0" w:type="auto"/>
          </w:tcPr>
          <w:p w14:paraId="29C99786"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aan kunnen geven of PolyScope moet</w:t>
            </w:r>
          </w:p>
          <w:p w14:paraId="3AACD3DA" w14:textId="1A64D845" w:rsidR="00455D34" w:rsidRDefault="00455D34" w:rsidP="00325F5F">
            <w:pPr>
              <w:cnfStyle w:val="000000100000" w:firstRow="0" w:lastRow="0" w:firstColumn="0" w:lastColumn="0" w:oddVBand="0" w:evenVBand="0" w:oddHBand="1" w:evenHBand="0" w:firstRowFirstColumn="0" w:firstRowLastColumn="0" w:lastRowFirstColumn="0" w:lastRowLastColumn="0"/>
            </w:pPr>
            <w:r>
              <w:t xml:space="preserve"> wachten tot het commando uitgevoerd is</w:t>
            </w:r>
          </w:p>
        </w:tc>
      </w:tr>
      <w:tr w:rsidR="00455D34" w14:paraId="7FA03AC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EABDC33" w14:textId="2CC713CA" w:rsidR="00455D34" w:rsidRDefault="00455D34" w:rsidP="00325F5F">
            <w:r>
              <w:t>FR3.7</w:t>
            </w:r>
          </w:p>
        </w:tc>
        <w:tc>
          <w:tcPr>
            <w:tcW w:w="0" w:type="auto"/>
          </w:tcPr>
          <w:p w14:paraId="55605789" w14:textId="7A926EA6"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IP in kunnen voeren om mee te verbinden</w:t>
            </w:r>
          </w:p>
        </w:tc>
      </w:tr>
      <w:tr w:rsidR="00455D34" w14:paraId="4F7FF24B"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064281" w14:textId="5BDD0778" w:rsidR="00455D34" w:rsidRDefault="00455D34" w:rsidP="00325F5F">
            <w:r>
              <w:t>FR3.8</w:t>
            </w:r>
          </w:p>
        </w:tc>
        <w:tc>
          <w:tcPr>
            <w:tcW w:w="0" w:type="auto"/>
          </w:tcPr>
          <w:p w14:paraId="40FBCF5E" w14:textId="022B8126"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een Port in kunnen voeren om mee te verbinden</w:t>
            </w:r>
          </w:p>
        </w:tc>
      </w:tr>
      <w:tr w:rsidR="00455D34" w14:paraId="55A8E67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A391414" w14:textId="1F2489C4" w:rsidR="00455D34" w:rsidRDefault="00455D34" w:rsidP="00325F5F">
            <w:r>
              <w:t>FR3.9</w:t>
            </w:r>
          </w:p>
        </w:tc>
        <w:tc>
          <w:tcPr>
            <w:tcW w:w="0" w:type="auto"/>
          </w:tcPr>
          <w:p w14:paraId="7A7EFACA" w14:textId="3D32357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enable commando uit kunnen voeren</w:t>
            </w:r>
          </w:p>
        </w:tc>
      </w:tr>
      <w:tr w:rsidR="00455D34" w14:paraId="1001348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EE606" w14:textId="32184E87" w:rsidR="00455D34" w:rsidRDefault="00455D34" w:rsidP="00325F5F">
            <w:r>
              <w:t>FR3.10</w:t>
            </w:r>
          </w:p>
        </w:tc>
        <w:tc>
          <w:tcPr>
            <w:tcW w:w="0" w:type="auto"/>
          </w:tcPr>
          <w:p w14:paraId="4B9EDFD0" w14:textId="0AC42FEA"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kunnen verbinden met een Festo motor</w:t>
            </w:r>
          </w:p>
        </w:tc>
      </w:tr>
      <w:tr w:rsidR="00455D34" w14:paraId="6B8F5F75"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FD28806" w14:textId="65155880" w:rsidR="00455D34" w:rsidRDefault="00455D34" w:rsidP="00325F5F">
            <w:r>
              <w:t>FR3.11</w:t>
            </w:r>
          </w:p>
        </w:tc>
        <w:tc>
          <w:tcPr>
            <w:tcW w:w="0" w:type="auto"/>
          </w:tcPr>
          <w:p w14:paraId="1948F55D" w14:textId="707B28A0"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verbinding met een Festo motor kunnen verbreken</w:t>
            </w:r>
          </w:p>
        </w:tc>
      </w:tr>
      <w:tr w:rsidR="00455D34" w14:paraId="1D88ED9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B3463" w14:textId="7E2FB3E7" w:rsidR="00455D34" w:rsidRDefault="00455D34" w:rsidP="00325F5F">
            <w:r>
              <w:t>FR3.12</w:t>
            </w:r>
          </w:p>
        </w:tc>
        <w:tc>
          <w:tcPr>
            <w:tcW w:w="0" w:type="auto"/>
          </w:tcPr>
          <w:p w14:paraId="18D97D3D"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kunnen selecteren of er verbonden moet </w:t>
            </w:r>
          </w:p>
          <w:p w14:paraId="764DEE7B" w14:textId="1865EA48" w:rsidR="00455D34" w:rsidRDefault="00455D34" w:rsidP="00325F5F">
            <w:pPr>
              <w:cnfStyle w:val="000000100000" w:firstRow="0" w:lastRow="0" w:firstColumn="0" w:lastColumn="0" w:oddVBand="0" w:evenVBand="0" w:oddHBand="1" w:evenHBand="0" w:firstRowFirstColumn="0" w:firstRowLastColumn="0" w:lastRowFirstColumn="0" w:lastRowLastColumn="0"/>
            </w:pPr>
            <w:r>
              <w:t>worden bij het opstarten van PolyScope</w:t>
            </w:r>
          </w:p>
        </w:tc>
      </w:tr>
      <w:tr w:rsidR="00455D34" w14:paraId="5C5EF1A1"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D2CC199" w14:textId="4A55FA6F" w:rsidR="00455D34" w:rsidRDefault="00455D34" w:rsidP="00325F5F">
            <w:r>
              <w:t>FR3.13</w:t>
            </w:r>
          </w:p>
        </w:tc>
        <w:tc>
          <w:tcPr>
            <w:tcW w:w="0" w:type="auto"/>
          </w:tcPr>
          <w:p w14:paraId="290EF8D2" w14:textId="4F45A08B"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huidige positie van een Festo motor kunnen zien</w:t>
            </w:r>
          </w:p>
        </w:tc>
      </w:tr>
      <w:tr w:rsidR="00455D34" w14:paraId="2DE5A293"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BFBAFC" w14:textId="4A382A41" w:rsidR="00455D34" w:rsidRDefault="00455D34" w:rsidP="00325F5F">
            <w:r>
              <w:t>FR3.14</w:t>
            </w:r>
          </w:p>
        </w:tc>
        <w:tc>
          <w:tcPr>
            <w:tcW w:w="0" w:type="auto"/>
          </w:tcPr>
          <w:p w14:paraId="62E2B278" w14:textId="790BE0E5"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gebruiker moet vanuit de user interface de status van de verbinding kunnen zien</w:t>
            </w:r>
          </w:p>
        </w:tc>
      </w:tr>
    </w:tbl>
    <w:p w14:paraId="3F345E2C" w14:textId="032A8B71" w:rsidR="00716C33" w:rsidRPr="0030196D" w:rsidRDefault="00475E70" w:rsidP="00475E70">
      <w:pPr>
        <w:pStyle w:val="Bijschrift"/>
        <w:rPr>
          <w:lang w:val="en-GB"/>
        </w:rPr>
      </w:pPr>
      <w:r w:rsidRPr="0030196D">
        <w:rPr>
          <w:lang w:val="en-GB"/>
        </w:rPr>
        <w:t xml:space="preserve">Tabel </w:t>
      </w:r>
      <w:r>
        <w:fldChar w:fldCharType="begin"/>
      </w:r>
      <w:r w:rsidRPr="0030196D">
        <w:rPr>
          <w:lang w:val="en-GB"/>
        </w:rPr>
        <w:instrText xml:space="preserve"> SEQ Tabel \* ARABIC </w:instrText>
      </w:r>
      <w:r>
        <w:fldChar w:fldCharType="separate"/>
      </w:r>
      <w:r w:rsidRPr="0030196D">
        <w:rPr>
          <w:noProof/>
          <w:lang w:val="en-GB"/>
        </w:rPr>
        <w:t>4</w:t>
      </w:r>
      <w:r>
        <w:fldChar w:fldCharType="end"/>
      </w:r>
      <w:r w:rsidRPr="0030196D">
        <w:rPr>
          <w:lang w:val="en-GB"/>
        </w:rPr>
        <w:t>, R</w:t>
      </w:r>
      <w:r w:rsidR="0030196D" w:rsidRPr="0030196D">
        <w:rPr>
          <w:lang w:val="en-GB"/>
        </w:rPr>
        <w:t>e</w:t>
      </w:r>
      <w:r w:rsidRPr="0030196D">
        <w:rPr>
          <w:lang w:val="en-GB"/>
        </w:rPr>
        <w:t>quirements FestoCap User Interface</w:t>
      </w:r>
    </w:p>
    <w:p w14:paraId="193C0AAA" w14:textId="77777777" w:rsidR="005D2B3C" w:rsidRPr="0030196D" w:rsidRDefault="005D2B3C">
      <w:pPr>
        <w:rPr>
          <w:rFonts w:asciiTheme="majorHAnsi" w:eastAsiaTheme="majorEastAsia" w:hAnsiTheme="majorHAnsi" w:cstheme="majorBidi"/>
          <w:b/>
          <w:bCs/>
          <w:color w:val="000000" w:themeColor="text1"/>
          <w:lang w:val="en-GB"/>
        </w:rPr>
      </w:pPr>
      <w:r w:rsidRPr="0030196D">
        <w:rPr>
          <w:lang w:val="en-GB"/>
        </w:rPr>
        <w:br w:type="page"/>
      </w:r>
    </w:p>
    <w:p w14:paraId="54F22727" w14:textId="1A891D76" w:rsidR="00E730A1" w:rsidRDefault="00325F5F" w:rsidP="002019DB">
      <w:pPr>
        <w:pStyle w:val="Kop2"/>
      </w:pPr>
      <w:bookmarkStart w:id="79" w:name="_Toc22738765"/>
      <w:r>
        <w:lastRenderedPageBreak/>
        <w:t>Toolbar URCap</w:t>
      </w:r>
      <w:bookmarkEnd w:id="79"/>
    </w:p>
    <w:p w14:paraId="2FE38042" w14:textId="42D28CCF" w:rsidR="00325F5F" w:rsidRDefault="004D55E2" w:rsidP="00325F5F">
      <w:r>
        <w:t>Vanuit versie 5.x van PolyScope is het mogelijk een Toolbar toe te voegen aan PolyScope. Een Toolbar is een drop-down menu dat ten alle tijden binnen PolyScope geopend kan worden.</w:t>
      </w:r>
      <w:r w:rsidR="00CF1011" w:rsidRPr="00CF1011">
        <w:t xml:space="preserve"> </w:t>
      </w:r>
      <w:r w:rsidR="00CF1011">
        <w:t>De Toolbar is een aparte node vergelijkbaar met de Program en Installation Nodes, alleen heeft deze een versimpelde API en is niet gebonden aan URCommand.</w:t>
      </w:r>
      <w:r>
        <w:t xml:space="preserve"> Deze </w:t>
      </w:r>
      <w:r w:rsidR="00CF1011">
        <w:t xml:space="preserve">Toolbar </w:t>
      </w:r>
      <w:r>
        <w:t>kan toegepast worden bij de FestoCap om directe commando’s naar de motor te geven zonder er een volledig programma binnen PolyScope voor uit te voeren, bijvoorbeeld om de positie van de motor de verstellen of home opnieuw in te stellen.</w:t>
      </w:r>
      <w:r w:rsidR="00CF1011">
        <w:t xml:space="preserve"> Omdat de Toolbar een Node op zich is komen er zowel functionele eisen als eisen voor de user interface voor in de requirements van de Toolbar. Uit overleg met de stagebegeleider en collega’s zijn de volgende requirements voor de Toolbar naar voren gekomen :</w:t>
      </w:r>
    </w:p>
    <w:tbl>
      <w:tblPr>
        <w:tblStyle w:val="Onopgemaaktetabel1"/>
        <w:tblW w:w="0" w:type="auto"/>
        <w:tblLook w:val="04A0" w:firstRow="1" w:lastRow="0" w:firstColumn="1" w:lastColumn="0" w:noHBand="0" w:noVBand="1"/>
      </w:tblPr>
      <w:tblGrid>
        <w:gridCol w:w="723"/>
        <w:gridCol w:w="8627"/>
      </w:tblGrid>
      <w:tr w:rsidR="00455D34" w14:paraId="25DA204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5C42404" w14:textId="632DE3BD" w:rsidR="00455D34" w:rsidRDefault="00455D34" w:rsidP="00325F5F">
            <w:r>
              <w:t>FR4.1</w:t>
            </w:r>
          </w:p>
        </w:tc>
        <w:tc>
          <w:tcPr>
            <w:tcW w:w="8646" w:type="dxa"/>
          </w:tcPr>
          <w:p w14:paraId="559A91D9" w14:textId="2474F412"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Toolbar interface de huidige positie van een Festo motor kunnen zien</w:t>
            </w:r>
          </w:p>
        </w:tc>
      </w:tr>
      <w:tr w:rsidR="00455D34" w14:paraId="11C55A0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E92E613" w14:textId="2A27BBB9" w:rsidR="00455D34" w:rsidRDefault="00455D34" w:rsidP="00325F5F">
            <w:r>
              <w:t>FR4.2</w:t>
            </w:r>
          </w:p>
        </w:tc>
        <w:tc>
          <w:tcPr>
            <w:tcW w:w="8646" w:type="dxa"/>
          </w:tcPr>
          <w:p w14:paraId="3C1521FA" w14:textId="40A68040"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status van de verbinding kunnen zien</w:t>
            </w:r>
          </w:p>
        </w:tc>
      </w:tr>
      <w:tr w:rsidR="00455D34" w14:paraId="458D8B8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3EC0502" w14:textId="737A00C1" w:rsidR="00455D34" w:rsidRDefault="00455D34" w:rsidP="00325F5F">
            <w:r>
              <w:t>FR4.3</w:t>
            </w:r>
          </w:p>
        </w:tc>
        <w:tc>
          <w:tcPr>
            <w:tcW w:w="8646" w:type="dxa"/>
          </w:tcPr>
          <w:p w14:paraId="5B1B68BA" w14:textId="74914409"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stap commando uit kunnen voeren</w:t>
            </w:r>
          </w:p>
        </w:tc>
      </w:tr>
      <w:tr w:rsidR="00455D34" w14:paraId="2BF2848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5577F9" w14:textId="56C37656" w:rsidR="00455D34" w:rsidRDefault="00455D34" w:rsidP="00325F5F">
            <w:r>
              <w:t>FR4.4</w:t>
            </w:r>
          </w:p>
        </w:tc>
        <w:tc>
          <w:tcPr>
            <w:tcW w:w="8646" w:type="dxa"/>
          </w:tcPr>
          <w:p w14:paraId="622E795B" w14:textId="1088DB6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grootte van de stap in kunnen voeren</w:t>
            </w:r>
          </w:p>
        </w:tc>
      </w:tr>
      <w:tr w:rsidR="00455D34" w14:paraId="105DC73D"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AB08D45" w14:textId="1283B891" w:rsidR="00455D34" w:rsidRDefault="00455D34" w:rsidP="00325F5F">
            <w:r>
              <w:t>FR4.5</w:t>
            </w:r>
          </w:p>
        </w:tc>
        <w:tc>
          <w:tcPr>
            <w:tcW w:w="8646" w:type="dxa"/>
          </w:tcPr>
          <w:p w14:paraId="11D41607" w14:textId="02E873D6"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de Festo motor positief laten Joggen door een knop in te houden</w:t>
            </w:r>
          </w:p>
        </w:tc>
      </w:tr>
      <w:tr w:rsidR="00455D34" w14:paraId="3F48505A"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F99DE50" w14:textId="55FC7E9E" w:rsidR="00455D34" w:rsidRDefault="00455D34" w:rsidP="00325F5F">
            <w:r>
              <w:t>FR4.6</w:t>
            </w:r>
          </w:p>
        </w:tc>
        <w:tc>
          <w:tcPr>
            <w:tcW w:w="8646" w:type="dxa"/>
          </w:tcPr>
          <w:p w14:paraId="78B12794" w14:textId="5228503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Festo motor negatief laten Joggen door een knop in te houden</w:t>
            </w:r>
          </w:p>
        </w:tc>
      </w:tr>
      <w:tr w:rsidR="00455D34" w14:paraId="1EB7EE2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11E1418" w14:textId="30DA3C89" w:rsidR="00455D34" w:rsidRDefault="00455D34" w:rsidP="00325F5F">
            <w:r>
              <w:t>FR4.7</w:t>
            </w:r>
          </w:p>
        </w:tc>
        <w:tc>
          <w:tcPr>
            <w:tcW w:w="8646" w:type="dxa"/>
          </w:tcPr>
          <w:p w14:paraId="543F62A3" w14:textId="7CF293D4"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home commando uit kunnen voeren</w:t>
            </w:r>
          </w:p>
        </w:tc>
      </w:tr>
      <w:tr w:rsidR="00455D34" w14:paraId="46EFF9BB"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E644BEB" w14:textId="25E2CC33" w:rsidR="00455D34" w:rsidRDefault="00455D34" w:rsidP="00325F5F">
            <w:r>
              <w:t>FR4.8</w:t>
            </w:r>
          </w:p>
        </w:tc>
        <w:tc>
          <w:tcPr>
            <w:tcW w:w="8646" w:type="dxa"/>
          </w:tcPr>
          <w:p w14:paraId="1138B121" w14:textId="79F59BBB"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Toolbar moet duidelijk te identificeren zijn als de Toolbar voor een Festo motor</w:t>
            </w:r>
          </w:p>
        </w:tc>
      </w:tr>
    </w:tbl>
    <w:p w14:paraId="038367B1" w14:textId="49774934" w:rsidR="00475E70" w:rsidRDefault="00475E70">
      <w:pPr>
        <w:pStyle w:val="Bijschrift"/>
      </w:pPr>
      <w:r>
        <w:t xml:space="preserve">Tabel </w:t>
      </w:r>
      <w:r>
        <w:fldChar w:fldCharType="begin"/>
      </w:r>
      <w:r>
        <w:instrText xml:space="preserve"> SEQ Tabel \* ARABIC </w:instrText>
      </w:r>
      <w:r>
        <w:fldChar w:fldCharType="separate"/>
      </w:r>
      <w:r>
        <w:rPr>
          <w:noProof/>
        </w:rPr>
        <w:t>5</w:t>
      </w:r>
      <w:r>
        <w:fldChar w:fldCharType="end"/>
      </w:r>
      <w:r>
        <w:t>, Requirements FestoCap Toolbar</w:t>
      </w:r>
    </w:p>
    <w:p w14:paraId="60715A0C" w14:textId="12285082" w:rsidR="00325F5F" w:rsidRPr="00325F5F" w:rsidRDefault="00325F5F" w:rsidP="002019DB">
      <w:pPr>
        <w:pStyle w:val="Kop2"/>
      </w:pPr>
      <w:bookmarkStart w:id="80" w:name="_Toc22738766"/>
      <w:r>
        <w:t>Ondersteuning meerdere Festo motoren</w:t>
      </w:r>
      <w:bookmarkEnd w:id="80"/>
    </w:p>
    <w:p w14:paraId="5936A928" w14:textId="36B05833" w:rsidR="00DE6016" w:rsidRPr="00FC3944" w:rsidRDefault="00DE6016" w:rsidP="00FC3944">
      <w:r>
        <w:t>Om meerdere Festo motoren te kunnen ondersteunen moet de FestoCap dynamisch opgesteld worden. Dit betekend dat de FestoCap moet kunnen functioneren ongeacht van de verbonden motor, en het moet mogelijk zijn voor de gebruiker om verschillende  motoren te kunnen selecteren. Ook komt de uitdaging om de verschillende functionaliteiten van de motoren vast te stellen, er is natuurlijk een duidelijk verschil in ene lineaire motor en roterende. Bepaalde commando’s zouden ook anders zijn afhankelijk van de motor. Het is belangrijk dat de FestoCap deze afwijkingen in motoren kan verwerken zodat er geen nieuwe URCap aangemaakt hoeft te worden voor elke nieuwe motor. De volgende requirements voor de ondersteuning van meerdere Festo motoren zijn vastgesteld :</w:t>
      </w:r>
    </w:p>
    <w:tbl>
      <w:tblPr>
        <w:tblStyle w:val="Onopgemaaktetabel1"/>
        <w:tblW w:w="0" w:type="auto"/>
        <w:tblLook w:val="04A0" w:firstRow="1" w:lastRow="0" w:firstColumn="1" w:lastColumn="0" w:noHBand="0" w:noVBand="1"/>
      </w:tblPr>
      <w:tblGrid>
        <w:gridCol w:w="723"/>
        <w:gridCol w:w="8627"/>
      </w:tblGrid>
      <w:tr w:rsidR="00455D34" w14:paraId="13885DDA"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1B40CD0" w14:textId="5FD9C94D" w:rsidR="00455D34" w:rsidRDefault="00455D34" w:rsidP="000934ED">
            <w:r>
              <w:t>FR5.1</w:t>
            </w:r>
          </w:p>
        </w:tc>
        <w:tc>
          <w:tcPr>
            <w:tcW w:w="8646" w:type="dxa"/>
          </w:tcPr>
          <w:p w14:paraId="4D2EB2A6" w14:textId="41332234" w:rsidR="00455D34" w:rsidRPr="00455D34" w:rsidRDefault="00455D34" w:rsidP="000934ED">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engineer moet, zonder de FestoCap aan te passen ,een nieuwe Festo motor klasse toe kunnen voegen</w:t>
            </w:r>
          </w:p>
        </w:tc>
      </w:tr>
      <w:tr w:rsidR="00455D34" w14:paraId="1F5AC01C"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726025" w14:textId="26909D38" w:rsidR="00455D34" w:rsidRDefault="00455D34" w:rsidP="000934ED">
            <w:r>
              <w:t>FR5.2</w:t>
            </w:r>
          </w:p>
        </w:tc>
        <w:tc>
          <w:tcPr>
            <w:tcW w:w="8646" w:type="dxa"/>
          </w:tcPr>
          <w:p w14:paraId="71853BF9" w14:textId="535C854B" w:rsidR="00455D34" w:rsidRDefault="00455D34" w:rsidP="000934ED">
            <w:pPr>
              <w:cnfStyle w:val="000000100000" w:firstRow="0" w:lastRow="0" w:firstColumn="0" w:lastColumn="0" w:oddVBand="0" w:evenVBand="0" w:oddHBand="1" w:evenHBand="0" w:firstRowFirstColumn="0" w:firstRowLastColumn="0" w:lastRowFirstColumn="0" w:lastRowLastColumn="0"/>
            </w:pPr>
            <w:r>
              <w:t>De gebruiker moet een Festo motor kunnen selecteren in de user interface</w:t>
            </w:r>
          </w:p>
        </w:tc>
      </w:tr>
      <w:tr w:rsidR="00455D34" w14:paraId="555528C7"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AC2ABBC" w14:textId="39AE7111" w:rsidR="00455D34" w:rsidRDefault="00455D34" w:rsidP="000934ED">
            <w:r>
              <w:t>FR5.3</w:t>
            </w:r>
          </w:p>
        </w:tc>
        <w:tc>
          <w:tcPr>
            <w:tcW w:w="8646" w:type="dxa"/>
          </w:tcPr>
          <w:p w14:paraId="7788C75D" w14:textId="01DF3360" w:rsidR="00455D34" w:rsidRDefault="00455D34" w:rsidP="000934ED">
            <w:pPr>
              <w:cnfStyle w:val="000000000000" w:firstRow="0" w:lastRow="0" w:firstColumn="0" w:lastColumn="0" w:oddVBand="0" w:evenVBand="0" w:oddHBand="0" w:evenHBand="0" w:firstRowFirstColumn="0" w:firstRowLastColumn="0" w:lastRowFirstColumn="0" w:lastRowLastColumn="0"/>
            </w:pPr>
            <w:r>
              <w:t>De FestoCap moet een interface klasse hebben die het mogelijk maakt nieuwe Festo motoren toe te voegen</w:t>
            </w:r>
          </w:p>
        </w:tc>
      </w:tr>
      <w:tr w:rsidR="00455D34" w14:paraId="0939231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3C30C8D" w14:textId="2368B174" w:rsidR="00455D34" w:rsidRDefault="00455D34" w:rsidP="000934ED">
            <w:r>
              <w:t>FR5.4</w:t>
            </w:r>
          </w:p>
        </w:tc>
        <w:tc>
          <w:tcPr>
            <w:tcW w:w="8646" w:type="dxa"/>
          </w:tcPr>
          <w:p w14:paraId="3F0A4D02" w14:textId="49433E8A"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FestoCap moet onderscheid kunnen maken tussen de verschillende Festo motoren</w:t>
            </w:r>
          </w:p>
        </w:tc>
      </w:tr>
    </w:tbl>
    <w:p w14:paraId="6285A50F" w14:textId="27969A62" w:rsidR="0006309E" w:rsidRDefault="00475E70" w:rsidP="00475E70">
      <w:pPr>
        <w:pStyle w:val="Bijschrift"/>
      </w:pPr>
      <w:r>
        <w:t xml:space="preserve">Tabel </w:t>
      </w:r>
      <w:r>
        <w:fldChar w:fldCharType="begin"/>
      </w:r>
      <w:r>
        <w:instrText xml:space="preserve"> SEQ Tabel \* ARABIC </w:instrText>
      </w:r>
      <w:r>
        <w:fldChar w:fldCharType="separate"/>
      </w:r>
      <w:r>
        <w:rPr>
          <w:noProof/>
        </w:rPr>
        <w:t>6</w:t>
      </w:r>
      <w:r>
        <w:fldChar w:fldCharType="end"/>
      </w:r>
      <w:r>
        <w:t>, Requirements FestoCap ondersteuning meerdere motoren</w:t>
      </w:r>
    </w:p>
    <w:p w14:paraId="40413344" w14:textId="77777777" w:rsidR="005D2B3C" w:rsidRDefault="005D2B3C">
      <w:pPr>
        <w:rPr>
          <w:rFonts w:asciiTheme="majorHAnsi" w:eastAsiaTheme="majorEastAsia" w:hAnsiTheme="majorHAnsi" w:cstheme="majorBidi"/>
          <w:b/>
          <w:bCs/>
          <w:color w:val="000000" w:themeColor="text1"/>
        </w:rPr>
      </w:pPr>
      <w:r>
        <w:br w:type="page"/>
      </w:r>
    </w:p>
    <w:p w14:paraId="24F98B42" w14:textId="2F71EA95" w:rsidR="00F52BE2" w:rsidRDefault="00F52BE2" w:rsidP="002019DB">
      <w:pPr>
        <w:pStyle w:val="Kop2"/>
      </w:pPr>
      <w:bookmarkStart w:id="81" w:name="_Toc22738767"/>
      <w:r>
        <w:lastRenderedPageBreak/>
        <w:t>Requirements Ontwikkelomgeving</w:t>
      </w:r>
      <w:bookmarkEnd w:id="81"/>
    </w:p>
    <w:p w14:paraId="73C3A7C4" w14:textId="72E19CAF" w:rsidR="0061146D" w:rsidRDefault="00F52BE2" w:rsidP="00567CF9">
      <w:r>
        <w:t>De requirements aan de ontwikkelomgeving zijn eisen die de ontwikkeling van de FestoCap mogelijk maakt. Om de requirements van de ontwikkelomgeving vast te stellen kunnen de functionele requirements voor de FestoCap gebruikt worden. Veel van de requirements van de FestoCap kunnen direct vertaald naar requirements voor de ontwikkelomgeving, bijvoorbeeld :“</w:t>
      </w:r>
      <w:r w:rsidRPr="0006309E">
        <w:rPr>
          <w:i/>
          <w:iCs/>
        </w:rPr>
        <w:t xml:space="preserve">Het moet mogelijk zijn om FR.3.1 te kunnen implementeren met de geleverde </w:t>
      </w:r>
      <w:r w:rsidR="00D2260B">
        <w:rPr>
          <w:i/>
          <w:iCs/>
        </w:rPr>
        <w:t>SDK</w:t>
      </w:r>
      <w:r>
        <w:t xml:space="preserve">”. Sommige requirements aan de FestoCap kunnen vertalen naar dezelfde requirement aan de Ontwikkelomgeving, </w:t>
      </w:r>
      <w:r w:rsidR="0073197B">
        <w:t>deze zullen ook samen behandeld worden, in bijlage(x) is een volledige lijst van requirements te vinden.</w:t>
      </w:r>
      <w:r w:rsidR="0061146D">
        <w:t xml:space="preserve"> </w:t>
      </w:r>
    </w:p>
    <w:p w14:paraId="10F50C4B" w14:textId="119FC971" w:rsidR="0061146D" w:rsidRDefault="0061146D" w:rsidP="002019DB">
      <w:pPr>
        <w:pStyle w:val="Kop2"/>
      </w:pPr>
      <w:bookmarkStart w:id="82" w:name="_Toc22738768"/>
      <w:r>
        <w:t>Communicatie</w:t>
      </w:r>
      <w:bookmarkEnd w:id="82"/>
    </w:p>
    <w:p w14:paraId="494C71D8" w14:textId="77777777" w:rsidR="00AD1DD0" w:rsidRDefault="0061146D" w:rsidP="0061146D">
      <w:r>
        <w:t>Een cruciaal deel van dit project is de communicatie. Er moet uiteindelijk een motor bestuurd worden vanaf de FestoCap, dit is niet mogelijk zonder goede communicatie tussen de</w:t>
      </w:r>
      <w:r w:rsidR="006A2B6D">
        <w:t xml:space="preserve"> twee systemen. In de requirements voor de FestoCap is al vastgesteld dat deze verbinding mogelijk moet zijn en te onderhouden. De requirements beschrijven een simpele stabiele connectie als eis. Er worden berichten verzonden en ontvangen, vanzelfsprekend moet er ook gehandeld worden wanneer de connectie verbroken wordt, of deze vertraagd. De volgende eisen aan de Communicatiemogelijkheden van de Ontwikkelomgeving zijn vastgesteld</w:t>
      </w:r>
      <w:r w:rsidR="00AD1DD0">
        <w:t xml:space="preserve">. </w:t>
      </w:r>
    </w:p>
    <w:p w14:paraId="39FFA62E" w14:textId="2FA50172" w:rsidR="0061146D" w:rsidRDefault="00AD1DD0" w:rsidP="00AD1DD0">
      <w:pPr>
        <w:pStyle w:val="Lijstalinea"/>
        <w:numPr>
          <w:ilvl w:val="0"/>
          <w:numId w:val="33"/>
        </w:numPr>
      </w:pPr>
      <w:r>
        <w:t>Er moet de mogelijkheid zijn om een URCap te produceren die kan verbinden met een webserver via een socketverbinding</w:t>
      </w:r>
    </w:p>
    <w:p w14:paraId="6835389F" w14:textId="39F9E1F4" w:rsidR="00AD1DD0" w:rsidRDefault="00AD1DD0" w:rsidP="00AD1DD0">
      <w:pPr>
        <w:pStyle w:val="Lijstalinea"/>
        <w:numPr>
          <w:ilvl w:val="0"/>
          <w:numId w:val="33"/>
        </w:numPr>
      </w:pPr>
      <w:r>
        <w:t>De Festo motor moet via een, bij voorkeur TCP, verbinding aangesloten kunnen worden aan het UR Systeem</w:t>
      </w:r>
    </w:p>
    <w:p w14:paraId="29FD7AFD" w14:textId="5FAC2313" w:rsidR="00AD1DD0" w:rsidRDefault="00AD1DD0" w:rsidP="00AD1DD0">
      <w:pPr>
        <w:pStyle w:val="Lijstalinea"/>
        <w:numPr>
          <w:ilvl w:val="0"/>
          <w:numId w:val="33"/>
        </w:numPr>
      </w:pPr>
      <w:r>
        <w:t>Er moet de mogelijkheid zijn om commando berichten te versturen naar de webserver en statusberichten op de vragen van andere sockets.</w:t>
      </w:r>
    </w:p>
    <w:p w14:paraId="69CA74FA" w14:textId="6F4C1941" w:rsidR="00AD1DD0" w:rsidRDefault="00AD1DD0" w:rsidP="00AD1DD0">
      <w:pPr>
        <w:pStyle w:val="Lijstalinea"/>
        <w:numPr>
          <w:ilvl w:val="0"/>
          <w:numId w:val="33"/>
        </w:numPr>
      </w:pPr>
      <w:r>
        <w:t>Er moet ondersteuning zijn voor het Modbus protocol dat gebruikt wordt in de Festo motor.</w:t>
      </w:r>
    </w:p>
    <w:p w14:paraId="3C58A388" w14:textId="4980051A" w:rsidR="006A2B6D" w:rsidRDefault="008C35BB" w:rsidP="002019DB">
      <w:pPr>
        <w:pStyle w:val="Kop2"/>
      </w:pPr>
      <w:bookmarkStart w:id="83" w:name="_Toc22738769"/>
      <w:r>
        <w:t>User Interface</w:t>
      </w:r>
      <w:bookmarkEnd w:id="83"/>
    </w:p>
    <w:p w14:paraId="5F99455D" w14:textId="499F2594" w:rsidR="0061146D" w:rsidRDefault="008C35BB" w:rsidP="00567CF9">
      <w:r>
        <w:t>Omdat de FestoCap uiteindelijk geleverd wordt in met de producten van Gibas, is een functionele user interface van groot belang. Zoals in het PvA besproken zal er minimale aandacht besteed worden aan de weergave maar wordt er vooral aan de functionaliteit van de interface gewerkt. Uiteindelijk moet het mogelijk zijn de om met een Festo motor te kunnen verbinden en alle functionaliteiten van de motor aan te kunnen sturen vanuit deze interface.</w:t>
      </w:r>
      <w:r w:rsidR="00A62527">
        <w:t xml:space="preserve"> </w:t>
      </w:r>
      <w:r>
        <w:t xml:space="preserve">Omdat er gewerkt wordt met de </w:t>
      </w:r>
      <w:r w:rsidR="00D2260B">
        <w:t>SDK</w:t>
      </w:r>
      <w:r>
        <w:t xml:space="preserve"> van UR, die zijn eigen interface library heeft, is het van belang van tevoren vast te stellen welke eisen er aan de interface van de FestoCap zitten. Wanneer deze eisen niet voldaan kunnen worden zal er gekeken worden of er een alternatief mogelijk is binnen of buiten de </w:t>
      </w:r>
      <w:r w:rsidR="00D2260B">
        <w:t>SDK</w:t>
      </w:r>
      <w:r>
        <w:t xml:space="preserve">. </w:t>
      </w:r>
    </w:p>
    <w:p w14:paraId="596A3AB0" w14:textId="5B505095" w:rsidR="00567CF9" w:rsidRDefault="00A62527" w:rsidP="00F52BE2">
      <w:r>
        <w:t>Vanuit de eisen van de FestoCap komen al basisfunctionaliteiten naar voren waar , na een kort vooronderzoek, vanuit wordt gegaan dat deze mogelijk zijn binnen de interface van de UR. Dit betreft functionaliteiten als; aanpassen van de lay-out, vernieuwen van de lay-out at run-time , eigen variabelen weergeven, waardes real-time updaten. Er zijn ook eisen waar onderzoek gedaan moet worden naar de mogelijkheden, bijvoorbeeld de variabelen binnen PolyScope.</w:t>
      </w:r>
      <w:r w:rsidR="00567CF9">
        <w:t xml:space="preserve"> </w:t>
      </w:r>
    </w:p>
    <w:p w14:paraId="33305D70" w14:textId="427D2D3B" w:rsidR="002019DB" w:rsidRDefault="002019DB" w:rsidP="002019DB">
      <w:pPr>
        <w:pStyle w:val="Kop2"/>
      </w:pPr>
      <w:bookmarkStart w:id="84" w:name="_Toc22738770"/>
      <w:r>
        <w:lastRenderedPageBreak/>
        <w:t>Conclusie</w:t>
      </w:r>
      <w:bookmarkEnd w:id="84"/>
    </w:p>
    <w:p w14:paraId="5FC1461A" w14:textId="15959E91" w:rsidR="00BC3E60" w:rsidRPr="002019DB" w:rsidRDefault="002019DB" w:rsidP="002019DB">
      <w:r>
        <w:t xml:space="preserve">De FestoCap is een stap verder van de gebruikelijke URCap. De FestoCap moet een duidelijke interface bevatten voor het vertalen van alle mogelijke commando’s van de motoren.  </w:t>
      </w:r>
      <w:r w:rsidR="00BC3E60">
        <w:t xml:space="preserve">Berichten die door de FestoCap verzonden en ontvangen worden moeten juist afgehandeld worden binnen PolyScope. Op de communicatie na zijn de overige eisen redelijke basisfunctionaliteiten waar de meeste programmeertalen al ondersteuning voor bieden. </w:t>
      </w:r>
    </w:p>
    <w:p w14:paraId="0A62E145" w14:textId="77777777" w:rsidR="00434EA3" w:rsidRDefault="00434EA3">
      <w:pPr>
        <w:rPr>
          <w:rFonts w:asciiTheme="majorHAnsi" w:eastAsiaTheme="majorEastAsia" w:hAnsiTheme="majorHAnsi" w:cstheme="majorBidi"/>
          <w:color w:val="000000" w:themeColor="text1"/>
          <w:sz w:val="28"/>
          <w:szCs w:val="28"/>
          <w:highlight w:val="lightGray"/>
          <w14:scene3d>
            <w14:camera w14:prst="orthographicFront"/>
            <w14:lightRig w14:rig="threePt" w14:dir="t">
              <w14:rot w14:lat="0" w14:lon="0" w14:rev="0"/>
            </w14:lightRig>
          </w14:scene3d>
        </w:rPr>
      </w:pPr>
      <w:r>
        <w:rPr>
          <w:b/>
          <w:bCs/>
          <w:smallCaps/>
          <w:highlight w:val="lightGray"/>
          <w14:scene3d>
            <w14:camera w14:prst="orthographicFront"/>
            <w14:lightRig w14:rig="threePt" w14:dir="t">
              <w14:rot w14:lat="0" w14:lon="0" w14:rev="0"/>
            </w14:lightRig>
          </w14:scene3d>
        </w:rPr>
        <w:br w:type="page"/>
      </w:r>
    </w:p>
    <w:p w14:paraId="35F8DE13" w14:textId="49647DFE" w:rsidR="00072709" w:rsidRPr="00072709" w:rsidRDefault="00072709" w:rsidP="002019DB">
      <w:pPr>
        <w:pStyle w:val="Kop1"/>
      </w:pPr>
      <w:bookmarkStart w:id="85" w:name="_Toc22738771"/>
      <w:r>
        <w:lastRenderedPageBreak/>
        <w:t>Analyse</w:t>
      </w:r>
      <w:bookmarkEnd w:id="85"/>
    </w:p>
    <w:p w14:paraId="314DA41A" w14:textId="4FE19114" w:rsidR="00273E77" w:rsidRDefault="00273E77" w:rsidP="00CB04E0">
      <w:r>
        <w:t>In deze analyse worden de requirements die eerder opgesteld zijn naast de mogelijkheden van de ontwikkelomgeving gezet en wordt er gekeken of deze voldoen. Ook wordt er naar de andere mogelijkheden van de ontwikkelomgeving gekeken en hoe een URCap gegenereerd wordt. Ten slotte word de geleverde testopstelling onder de loep genomen.</w:t>
      </w:r>
    </w:p>
    <w:p w14:paraId="51B18FA1" w14:textId="2BC7E7B6" w:rsidR="00D2260B" w:rsidRDefault="00475C03" w:rsidP="00CB04E0">
      <w:r>
        <w:t xml:space="preserve">Om te kunnen ontwikkelen </w:t>
      </w:r>
      <w:r w:rsidR="00D2260B">
        <w:t>voor</w:t>
      </w:r>
      <w:r>
        <w:t xml:space="preserve"> de PolyScope is door Universal Robots een ontwikkelomgeving opgesteld. Deze omgeving bestaat uit een Ubuntu image met een van te voren ingestelde programmeeromgeving</w:t>
      </w:r>
      <w:r w:rsidR="00D2260B">
        <w:t xml:space="preserve"> met de URCap SDK</w:t>
      </w:r>
      <w:r>
        <w:t xml:space="preserve">, een simulator en documentatie over het ontwikkelen van URCaps. </w:t>
      </w:r>
      <w:r w:rsidR="00F52BE2">
        <w:t xml:space="preserve">De </w:t>
      </w:r>
      <w:r w:rsidR="003F32E8">
        <w:t xml:space="preserve">URCap SDK bevat een shellscript genaamd ‘newURCap.sh” die een wizard opstart om een nieuwe URCap te </w:t>
      </w:r>
      <w:r w:rsidR="006022B1">
        <w:t>creëren</w:t>
      </w:r>
      <w:r w:rsidR="003F32E8">
        <w:t xml:space="preserve">. Ook bevat de image de tutorials voor het ontwikkelen van de verschillende soorten URCaps, in deze tutorials wordt er grondig ingegaan op het gehele proces en de werking van de individuele klassen die gebruikt worden. </w:t>
      </w:r>
    </w:p>
    <w:p w14:paraId="492CFC77" w14:textId="77777777" w:rsidR="00475E70" w:rsidRPr="0090753A" w:rsidRDefault="00BC3E60" w:rsidP="00475E70">
      <w:pPr>
        <w:pStyle w:val="Geenafstand"/>
        <w:rPr>
          <w:lang w:val="nl-NL"/>
        </w:rPr>
      </w:pPr>
      <w:r w:rsidRPr="0090753A">
        <w:rPr>
          <w:lang w:val="nl-NL"/>
        </w:rPr>
        <w:t>In dit hoofdstuk word</w:t>
      </w:r>
      <w:r w:rsidR="00475E70" w:rsidRPr="0090753A">
        <w:rPr>
          <w:lang w:val="nl-NL"/>
        </w:rPr>
        <w:t xml:space="preserve">t </w:t>
      </w:r>
      <w:r w:rsidRPr="0090753A">
        <w:rPr>
          <w:lang w:val="nl-NL"/>
        </w:rPr>
        <w:t xml:space="preserve">de </w:t>
      </w:r>
      <w:r w:rsidR="00475E70" w:rsidRPr="0090753A">
        <w:rPr>
          <w:lang w:val="nl-NL"/>
        </w:rPr>
        <w:t xml:space="preserve"> volgende </w:t>
      </w:r>
      <w:r w:rsidRPr="0090753A">
        <w:rPr>
          <w:lang w:val="nl-NL"/>
        </w:rPr>
        <w:t>deelvraag</w:t>
      </w:r>
      <w:r w:rsidR="00475E70" w:rsidRPr="0090753A">
        <w:rPr>
          <w:lang w:val="nl-NL"/>
        </w:rPr>
        <w:t xml:space="preserve"> beantwoord:</w:t>
      </w:r>
    </w:p>
    <w:p w14:paraId="3D63D34E" w14:textId="5E038C5F" w:rsidR="00546B82" w:rsidRPr="00BC3E60" w:rsidRDefault="00475E70" w:rsidP="00475E70">
      <w:pPr>
        <w:pStyle w:val="Geenafstand"/>
      </w:pPr>
      <w:r w:rsidRPr="0090753A">
        <w:rPr>
          <w:lang w:val="nl-NL"/>
        </w:rPr>
        <w:t xml:space="preserve"> “</w:t>
      </w:r>
      <w:r>
        <w:fldChar w:fldCharType="begin"/>
      </w:r>
      <w:r w:rsidRPr="0090753A">
        <w:rPr>
          <w:lang w:val="nl-NL"/>
        </w:rPr>
        <w:instrText xml:space="preserve"> REF _Ref22734012 \h </w:instrText>
      </w:r>
      <w:r>
        <w:fldChar w:fldCharType="separate"/>
      </w:r>
      <w:r w:rsidRPr="0090753A">
        <w:rPr>
          <w:rStyle w:val="Subtielebenadrukking"/>
          <w:lang w:val="nl-NL"/>
        </w:rPr>
        <w:t>Is de huidige ontwikkelomgeving geschikt voor het produceren van de FestoCap?</w:t>
      </w:r>
      <w:r>
        <w:fldChar w:fldCharType="end"/>
      </w:r>
      <w:r w:rsidRPr="0090753A">
        <w:rPr>
          <w:lang w:val="nl-NL"/>
        </w:rPr>
        <w:t xml:space="preserve"> </w:t>
      </w:r>
      <w:r>
        <w:t>“</w:t>
      </w:r>
    </w:p>
    <w:p w14:paraId="0CD02484"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0BB7F393" w14:textId="51538989" w:rsidR="0090708E" w:rsidRPr="0090708E" w:rsidRDefault="0090708E" w:rsidP="002019DB">
      <w:pPr>
        <w:pStyle w:val="Kop2"/>
      </w:pPr>
      <w:bookmarkStart w:id="86" w:name="_Toc22738772"/>
      <w:r w:rsidRPr="0090708E">
        <w:lastRenderedPageBreak/>
        <w:t xml:space="preserve">URCaps </w:t>
      </w:r>
      <w:r w:rsidR="00273E77">
        <w:t>API</w:t>
      </w:r>
      <w:bookmarkEnd w:id="86"/>
    </w:p>
    <w:p w14:paraId="2F232A8C" w14:textId="0354E153" w:rsidR="0090708E" w:rsidRPr="0090708E" w:rsidRDefault="00273E77" w:rsidP="0090708E">
      <w:r>
        <w:t>De URCaps API</w:t>
      </w:r>
      <w:r w:rsidR="009505B8">
        <w:t xml:space="preserve"> geeft een programmeur toegang tot de functionaliteiten binnen PolyScope. Zoals eerder beschreven ( verwijzing naar theoretisch kader ) maakt de API gebruik van contributions. Deze contributions zijn services die ieder zijn eigen functionaliteit bieden. De vier types contributions zijn: Installation Node, Program Node, Toolbar en Daemon. De API die meegegeven wordt aan deze nodes is het Domain API. Deze bestaat weer uit drie aparte API lagen; Application, User Interface en System API’s. In de afbeelding hieronder is te zien hoe deze lagen zijn opgebouwd in </w:t>
      </w:r>
      <w:r w:rsidR="00E174E6">
        <w:t>de</w:t>
      </w:r>
      <w:r w:rsidR="009505B8">
        <w:t xml:space="preserve"> URCaps API</w:t>
      </w:r>
      <w:r w:rsidR="00E174E6">
        <w:t>.</w:t>
      </w:r>
    </w:p>
    <w:p w14:paraId="774ED027" w14:textId="77777777" w:rsidR="00E174E6" w:rsidRDefault="00E174E6" w:rsidP="00E174E6">
      <w:pPr>
        <w:keepNext/>
      </w:pPr>
      <w:r>
        <w:rPr>
          <w:noProof/>
        </w:rPr>
        <w:drawing>
          <wp:inline distT="0" distB="0" distL="0" distR="0" wp14:anchorId="502BC718" wp14:editId="0E3A2CFE">
            <wp:extent cx="5943600" cy="33407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3A73F925" w14:textId="168326F9" w:rsidR="004506A4" w:rsidRPr="00E174E6" w:rsidRDefault="00E174E6" w:rsidP="00E174E6">
      <w:pPr>
        <w:pStyle w:val="Bijschrift"/>
        <w:rPr>
          <w:color w:val="7F7F7F" w:themeColor="text1" w:themeTint="80"/>
          <w:lang w:val="en-GB"/>
        </w:rPr>
      </w:pPr>
      <w:r w:rsidRPr="00E174E6">
        <w:rPr>
          <w:color w:val="7F7F7F" w:themeColor="text1" w:themeTint="80"/>
          <w:lang w:val="en-GB"/>
        </w:rPr>
        <w:t xml:space="preserve">Figuur </w:t>
      </w:r>
      <w:r w:rsidR="0080561B">
        <w:rPr>
          <w:color w:val="7F7F7F" w:themeColor="text1" w:themeTint="80"/>
          <w:lang w:val="en-GB"/>
        </w:rPr>
        <w:fldChar w:fldCharType="begin"/>
      </w:r>
      <w:r w:rsidR="0080561B">
        <w:rPr>
          <w:color w:val="7F7F7F" w:themeColor="text1" w:themeTint="80"/>
          <w:lang w:val="en-GB"/>
        </w:rPr>
        <w:instrText xml:space="preserve"> SEQ Figuur \* ARABIC </w:instrText>
      </w:r>
      <w:r w:rsidR="0080561B">
        <w:rPr>
          <w:color w:val="7F7F7F" w:themeColor="text1" w:themeTint="80"/>
          <w:lang w:val="en-GB"/>
        </w:rPr>
        <w:fldChar w:fldCharType="separate"/>
      </w:r>
      <w:r w:rsidR="00F33459">
        <w:rPr>
          <w:noProof/>
          <w:color w:val="7F7F7F" w:themeColor="text1" w:themeTint="80"/>
          <w:lang w:val="en-GB"/>
        </w:rPr>
        <w:t>2</w:t>
      </w:r>
      <w:r w:rsidR="0080561B">
        <w:rPr>
          <w:color w:val="7F7F7F" w:themeColor="text1" w:themeTint="80"/>
          <w:lang w:val="en-GB"/>
        </w:rPr>
        <w:fldChar w:fldCharType="end"/>
      </w:r>
      <w:r w:rsidRPr="00E174E6">
        <w:rPr>
          <w:color w:val="7F7F7F" w:themeColor="text1" w:themeTint="80"/>
          <w:lang w:val="en-GB"/>
        </w:rPr>
        <w:t xml:space="preserve"> URCaps API overview </w:t>
      </w:r>
      <w:sdt>
        <w:sdtPr>
          <w:rPr>
            <w:color w:val="7F7F7F" w:themeColor="text1" w:themeTint="80"/>
            <w:lang w:val="en-GB"/>
          </w:rPr>
          <w:id w:val="-708871761"/>
          <w:citation/>
        </w:sdtPr>
        <w:sdtContent>
          <w:r w:rsidR="00475E70">
            <w:rPr>
              <w:color w:val="7F7F7F" w:themeColor="text1" w:themeTint="80"/>
              <w:lang w:val="en-GB"/>
            </w:rPr>
            <w:fldChar w:fldCharType="begin"/>
          </w:r>
          <w:r w:rsidR="00475E70" w:rsidRPr="00475E70">
            <w:rPr>
              <w:lang w:val="en-GB"/>
            </w:rPr>
            <w:instrText xml:space="preserve"> CITATION Uni3 \l 1043 </w:instrText>
          </w:r>
          <w:r w:rsidR="00475E70">
            <w:rPr>
              <w:color w:val="7F7F7F" w:themeColor="text1" w:themeTint="80"/>
              <w:lang w:val="en-GB"/>
            </w:rPr>
            <w:fldChar w:fldCharType="separate"/>
          </w:r>
          <w:r w:rsidR="00475E70" w:rsidRPr="00475E70">
            <w:rPr>
              <w:noProof/>
              <w:lang w:val="en-GB"/>
            </w:rPr>
            <w:t>(Robots, URCap API Overview, sd)</w:t>
          </w:r>
          <w:r w:rsidR="00475E70">
            <w:rPr>
              <w:color w:val="7F7F7F" w:themeColor="text1" w:themeTint="80"/>
              <w:lang w:val="en-GB"/>
            </w:rPr>
            <w:fldChar w:fldCharType="end"/>
          </w:r>
        </w:sdtContent>
      </w:sdt>
    </w:p>
    <w:p w14:paraId="40027068" w14:textId="77777777" w:rsidR="00434EA3" w:rsidRDefault="00E174E6" w:rsidP="00E174E6">
      <w:r w:rsidRPr="00E174E6">
        <w:t xml:space="preserve">De toegang tot deze </w:t>
      </w:r>
      <w:r>
        <w:t>API’s wordt gedaan via een “Provider”-object van de node. Bijvoorbeeld een Installation Node krijg een “InstallationAPIProvider”-object, die toegang geeft aan alle relevante functies voor die node. En deze wordt meegegeven aan de Installation node wanneer deze geïnstantieerd wordt.</w:t>
      </w:r>
    </w:p>
    <w:p w14:paraId="1BBD10B5" w14:textId="0D929CE0" w:rsidR="00E174E6" w:rsidRDefault="00E174E6" w:rsidP="00E174E6">
      <w:r>
        <w:t>De eisen die eerder gesteld zijn aan de ontwikkelomgeving zijn vanzelfsprekend vaak van toepassing op de API zelf. Universal Robots heeft zijn URCaps API duidelijk in kaart gebracht met een simpele overview van de URCaps API</w:t>
      </w:r>
      <w:r w:rsidR="00434EA3">
        <w:t xml:space="preserve"> (zie Bijlage, 13.3)</w:t>
      </w:r>
      <w:r>
        <w:t xml:space="preserve">. </w:t>
      </w:r>
      <w:r w:rsidR="00434EA3">
        <w:t xml:space="preserve">Deze overview is gebruikt om vast te stellen of de API voldoet. </w:t>
      </w:r>
    </w:p>
    <w:p w14:paraId="5C74746B" w14:textId="77777777" w:rsidR="00BC3E60" w:rsidRDefault="00BC3E60">
      <w:pPr>
        <w:rPr>
          <w:rFonts w:asciiTheme="majorHAnsi" w:eastAsiaTheme="majorEastAsia" w:hAnsiTheme="majorHAnsi" w:cstheme="majorBidi"/>
          <w:b/>
          <w:bCs/>
          <w:color w:val="000000" w:themeColor="text1"/>
        </w:rPr>
      </w:pPr>
      <w:r>
        <w:br w:type="page"/>
      </w:r>
    </w:p>
    <w:p w14:paraId="4C98FE7D" w14:textId="281583F7" w:rsidR="009F7827" w:rsidRDefault="009F7827" w:rsidP="002019DB">
      <w:pPr>
        <w:pStyle w:val="Kop3"/>
      </w:pPr>
      <w:bookmarkStart w:id="87" w:name="_Toc22738773"/>
      <w:r>
        <w:lastRenderedPageBreak/>
        <w:t>UR-Scriptic</w:t>
      </w:r>
      <w:bookmarkEnd w:id="87"/>
    </w:p>
    <w:p w14:paraId="2880AC7E" w14:textId="748898FD" w:rsidR="009F7827" w:rsidRDefault="009F7827" w:rsidP="009F7827">
      <w:r>
        <w:t xml:space="preserve">Het URCommand maakt gebruik van de taal URScript, dit is makkelijk gezegd een gestripte versie van Python met toegevoegde embedded functionaliteiten. Zoals code wordt omgezet naar machine instructies, wordt de code die een URCap levert omgezet naar URScript. Wanneer er een programma wordt gestart binnen PolyScope , start de zogenaamde “Real Time Thread”(RTT). Deze RTT is een thread dat bestaat uit URScript code dat gegenereerd wordt door PolyScope, waaronder ook de URCap. Wanneer deze RTT gestart wordt kunnen de waardes die meegegeven waren voor de URCap ook niet meer aangepast worden. Kortom, er is geen directe communicatie mogelijk tussen een URCap en de RTT. Zoals bevestigd op het forum van Universal Robots : </w:t>
      </w:r>
    </w:p>
    <w:p w14:paraId="6839B22E" w14:textId="0A78D6E3" w:rsidR="009F7827" w:rsidRDefault="009F7827" w:rsidP="009F7827">
      <w:pPr>
        <w:keepNext/>
      </w:pPr>
      <w:r w:rsidRPr="009F7827">
        <w:rPr>
          <w:noProof/>
        </w:rPr>
        <w:drawing>
          <wp:inline distT="0" distB="0" distL="0" distR="0" wp14:anchorId="458B0628" wp14:editId="11810F55">
            <wp:extent cx="5943600" cy="1336675"/>
            <wp:effectExtent l="19050" t="19050" r="19050" b="158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6675"/>
                    </a:xfrm>
                    <a:prstGeom prst="rect">
                      <a:avLst/>
                    </a:prstGeom>
                    <a:ln>
                      <a:solidFill>
                        <a:schemeClr val="tx1"/>
                      </a:solidFill>
                    </a:ln>
                  </pic:spPr>
                </pic:pic>
              </a:graphicData>
            </a:graphic>
          </wp:inline>
        </w:drawing>
      </w:r>
      <w:r w:rsidRPr="009F7827">
        <w:rPr>
          <w:noProof/>
        </w:rPr>
        <w:t xml:space="preserve"> </w:t>
      </w:r>
    </w:p>
    <w:p w14:paraId="734E557C" w14:textId="6962F6A1" w:rsidR="009F7827" w:rsidRPr="00475E70" w:rsidRDefault="009F7827" w:rsidP="009F7827">
      <w:pPr>
        <w:pStyle w:val="Bijschrift"/>
        <w:rPr>
          <w:u w:val="single"/>
          <w:lang w:val="en-GB"/>
        </w:rPr>
      </w:pPr>
      <w:r w:rsidRPr="00475E70">
        <w:rPr>
          <w:lang w:val="en-GB"/>
        </w:rPr>
        <w:t xml:space="preserve">Figuur </w:t>
      </w:r>
      <w:r w:rsidR="0080561B">
        <w:fldChar w:fldCharType="begin"/>
      </w:r>
      <w:r w:rsidR="0080561B" w:rsidRPr="00475E70">
        <w:rPr>
          <w:lang w:val="en-GB"/>
        </w:rPr>
        <w:instrText xml:space="preserve"> SEQ Figuur \* ARABIC </w:instrText>
      </w:r>
      <w:r w:rsidR="0080561B">
        <w:fldChar w:fldCharType="separate"/>
      </w:r>
      <w:r w:rsidR="00F33459">
        <w:rPr>
          <w:noProof/>
          <w:lang w:val="en-GB"/>
        </w:rPr>
        <w:t>3</w:t>
      </w:r>
      <w:r w:rsidR="0080561B">
        <w:fldChar w:fldCharType="end"/>
      </w:r>
      <w:r w:rsidR="00475E70" w:rsidRPr="00475E70">
        <w:rPr>
          <w:lang w:val="en-GB"/>
        </w:rPr>
        <w:t>,UR Development Support forum p</w:t>
      </w:r>
      <w:r w:rsidR="00475E70">
        <w:rPr>
          <w:lang w:val="en-GB"/>
        </w:rPr>
        <w:t xml:space="preserve">ost </w:t>
      </w:r>
      <w:sdt>
        <w:sdtPr>
          <w:id w:val="617034689"/>
          <w:citation/>
        </w:sdtPr>
        <w:sdtContent>
          <w:r w:rsidR="00475E70">
            <w:fldChar w:fldCharType="begin"/>
          </w:r>
          <w:r w:rsidR="00475E70" w:rsidRPr="00475E70">
            <w:rPr>
              <w:lang w:val="en-GB"/>
            </w:rPr>
            <w:instrText xml:space="preserve"> CITATION URSup \l 1043 </w:instrText>
          </w:r>
          <w:r w:rsidR="00475E70">
            <w:fldChar w:fldCharType="separate"/>
          </w:r>
          <w:r w:rsidR="00475E70" w:rsidRPr="00475E70">
            <w:rPr>
              <w:noProof/>
              <w:lang w:val="en-GB"/>
            </w:rPr>
            <w:t>(UR+ Development Support)</w:t>
          </w:r>
          <w:r w:rsidR="00475E70">
            <w:fldChar w:fldCharType="end"/>
          </w:r>
        </w:sdtContent>
      </w:sdt>
    </w:p>
    <w:p w14:paraId="7EBB6D83" w14:textId="3EAB48FC" w:rsidR="008E3761" w:rsidRPr="00475E70" w:rsidRDefault="008E3761" w:rsidP="002019DB">
      <w:pPr>
        <w:rPr>
          <w:rFonts w:eastAsiaTheme="majorEastAsia"/>
          <w:lang w:val="en-GB"/>
        </w:rPr>
      </w:pPr>
      <w:r w:rsidRPr="00475E70">
        <w:rPr>
          <w:lang w:val="en-GB"/>
        </w:rPr>
        <w:br w:type="page"/>
      </w:r>
    </w:p>
    <w:p w14:paraId="0B8C0B8C" w14:textId="62A18D9E" w:rsidR="00434EA3" w:rsidRDefault="00434EA3" w:rsidP="002019DB">
      <w:pPr>
        <w:pStyle w:val="Kop3"/>
        <w:rPr>
          <w:rStyle w:val="Zwaar"/>
          <w:b/>
          <w:bCs/>
        </w:rPr>
      </w:pPr>
      <w:bookmarkStart w:id="88" w:name="_Toc22738774"/>
      <w:r>
        <w:rPr>
          <w:rStyle w:val="Zwaar"/>
          <w:b/>
          <w:bCs/>
        </w:rPr>
        <w:lastRenderedPageBreak/>
        <w:t>Communicatie</w:t>
      </w:r>
      <w:bookmarkEnd w:id="88"/>
    </w:p>
    <w:p w14:paraId="4652DD02" w14:textId="6DAEAB7F" w:rsidR="000051E6" w:rsidRDefault="000051E6" w:rsidP="00434EA3">
      <w:r>
        <w:t xml:space="preserve">Als er naar de eisen gekeken wordt in 7.3.1 en naar de URCaps API, blijkt dat de URCaps API beschikt over de functionaliteiten om deze te volbrengen. De Application API beschikt over de functionaliteiten betreffende IO’s en TCP en de Installation API maakt gebruik van een TCP Contribution.  </w:t>
      </w:r>
    </w:p>
    <w:p w14:paraId="3B9A0157" w14:textId="77777777" w:rsidR="00475E70" w:rsidRDefault="00475E70" w:rsidP="00475E70">
      <w:pPr>
        <w:keepNext/>
        <w:jc w:val="center"/>
      </w:pPr>
      <w:r w:rsidRPr="00475E70">
        <w:drawing>
          <wp:inline distT="0" distB="0" distL="0" distR="0" wp14:anchorId="429D66ED" wp14:editId="2B8278FA">
            <wp:extent cx="2940201" cy="55882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201" cy="558829"/>
                    </a:xfrm>
                    <a:prstGeom prst="rect">
                      <a:avLst/>
                    </a:prstGeom>
                  </pic:spPr>
                </pic:pic>
              </a:graphicData>
            </a:graphic>
          </wp:inline>
        </w:drawing>
      </w:r>
    </w:p>
    <w:p w14:paraId="74D77549" w14:textId="19C9F354" w:rsidR="00475E70" w:rsidRDefault="00475E70" w:rsidP="00475E70">
      <w:pPr>
        <w:pStyle w:val="Bijschrift"/>
        <w:jc w:val="center"/>
      </w:pPr>
      <w:r>
        <w:t xml:space="preserve">Figuur </w:t>
      </w:r>
      <w:r>
        <w:fldChar w:fldCharType="begin"/>
      </w:r>
      <w:r>
        <w:instrText xml:space="preserve"> SEQ Figuur \* ARABIC </w:instrText>
      </w:r>
      <w:r>
        <w:fldChar w:fldCharType="separate"/>
      </w:r>
      <w:r w:rsidR="00F33459">
        <w:rPr>
          <w:noProof/>
        </w:rPr>
        <w:t>4</w:t>
      </w:r>
      <w:r>
        <w:fldChar w:fldCharType="end"/>
      </w:r>
      <w:r>
        <w:t>, API Functionaliteiten</w:t>
      </w:r>
      <w:sdt>
        <w:sdtPr>
          <w:id w:val="1338511280"/>
          <w:citation/>
        </w:sdtPr>
        <w:sdtContent>
          <w:r>
            <w:fldChar w:fldCharType="begin"/>
          </w:r>
          <w:r>
            <w:instrText xml:space="preserve"> CITATION API \l 1043 </w:instrText>
          </w:r>
          <w:r>
            <w:fldChar w:fldCharType="separate"/>
          </w:r>
          <w:r>
            <w:rPr>
              <w:noProof/>
            </w:rPr>
            <w:t xml:space="preserve"> (Robots, Overview of API Functionality)</w:t>
          </w:r>
          <w:r>
            <w:fldChar w:fldCharType="end"/>
          </w:r>
        </w:sdtContent>
      </w:sdt>
    </w:p>
    <w:p w14:paraId="7AFC5BF8" w14:textId="4767D15B" w:rsidR="00421AC9" w:rsidRPr="00421AC9" w:rsidRDefault="00467508" w:rsidP="00421AC9">
      <w:r>
        <w:t>Deze API’s beantwoorden de requirements, Er is de mogelijkheid om TCP’s te creëren, verwijderen en aan te passen. Ook heeft het de mogelijkheid om te communiceren via Modbus ,en zo het protocol van de Festo motor kan ondersteunen.</w:t>
      </w:r>
      <w:r w:rsidR="003966A6">
        <w:t xml:space="preserve"> De specifieke requirements en hoe de API hier aan voldoet wordt behandeld in Bijlage 13.4.</w:t>
      </w:r>
      <w:r w:rsidR="001459AD">
        <w:t xml:space="preserve"> </w:t>
      </w:r>
    </w:p>
    <w:p w14:paraId="45D81082" w14:textId="1A68BFF8" w:rsidR="00E174E6" w:rsidRDefault="002A72BB" w:rsidP="002019DB">
      <w:pPr>
        <w:pStyle w:val="Kop3"/>
      </w:pPr>
      <w:bookmarkStart w:id="89" w:name="_Toc22738775"/>
      <w:r>
        <w:t>User Interface</w:t>
      </w:r>
      <w:bookmarkEnd w:id="89"/>
    </w:p>
    <w:p w14:paraId="48EB1C1E" w14:textId="7CE451B8" w:rsidR="00421AC9" w:rsidRDefault="002A72BB" w:rsidP="00E174E6">
      <w:r>
        <w:t xml:space="preserve">Elke node in PolyScope krijgt een GUI </w:t>
      </w:r>
      <w:r w:rsidR="00421AC9">
        <w:t xml:space="preserve">contribution </w:t>
      </w:r>
      <w:r>
        <w:t xml:space="preserve">, deze bevat functies om </w:t>
      </w:r>
      <w:r w:rsidR="00BA4B86">
        <w:t xml:space="preserve">de interface aan te passen met behulp van HTML of Swing. Universal Robots raad Swing aan omdat het de meeste toegepaste toolkit is voor Java user interfaces onder Java developers en URCap developers. Ook worden er geen updates meer geleverd betreft HTML.  Alle objecten die ondersteund worden in JDK6 zijn geïmplementeerd bij de URCaps, dit bevat o.a. : </w:t>
      </w:r>
      <w:r w:rsidR="00475E70" w:rsidRPr="00BC3E60">
        <w:t>Te</w:t>
      </w:r>
      <w:r w:rsidR="00475E70">
        <w:t>xt</w:t>
      </w:r>
      <w:r w:rsidR="00BA4B86" w:rsidRPr="00BC3E60">
        <w:t xml:space="preserve"> Input Fields, </w:t>
      </w:r>
      <w:r w:rsidR="00475E70" w:rsidRPr="00BC3E60">
        <w:t>Num</w:t>
      </w:r>
      <w:r w:rsidR="00475E70">
        <w:t>b</w:t>
      </w:r>
      <w:r w:rsidR="00475E70" w:rsidRPr="00BC3E60">
        <w:t>er</w:t>
      </w:r>
      <w:r w:rsidR="00BA4B86" w:rsidRPr="00BC3E60">
        <w:t xml:space="preserve"> Input Fields, Special Input Fields (IP </w:t>
      </w:r>
      <w:r w:rsidR="0030196D">
        <w:t>en</w:t>
      </w:r>
      <w:r w:rsidR="00BA4B86" w:rsidRPr="00BC3E60">
        <w:t xml:space="preserve"> Passwords)</w:t>
      </w:r>
      <w:r w:rsidR="00475E70">
        <w:t xml:space="preserve">, </w:t>
      </w:r>
      <w:r w:rsidR="00BA4B86" w:rsidRPr="00BC3E60">
        <w:t>Buttons, Check</w:t>
      </w:r>
      <w:r w:rsidR="00475E70">
        <w:t>B</w:t>
      </w:r>
      <w:r w:rsidR="00BA4B86" w:rsidRPr="00BC3E60">
        <w:t>oxes, Dropdowns, Lists, Images</w:t>
      </w:r>
      <w:r w:rsidR="00BA4B86">
        <w:t xml:space="preserve"> en nog veel meer. De Swing toolkit is meer dan geschikt om een bruikbare user interface te creëren voor de FestoCap</w:t>
      </w:r>
    </w:p>
    <w:p w14:paraId="0A73A28B" w14:textId="5AFC6449" w:rsidR="00E174E6" w:rsidRPr="00E174E6" w:rsidRDefault="00E174E6" w:rsidP="002019DB">
      <w:pPr>
        <w:pStyle w:val="Kop2"/>
      </w:pPr>
      <w:bookmarkStart w:id="90" w:name="_Toc22738776"/>
      <w:r>
        <w:t>Deployment</w:t>
      </w:r>
      <w:bookmarkEnd w:id="90"/>
    </w:p>
    <w:p w14:paraId="52744832" w14:textId="095044E8" w:rsidR="004506A4" w:rsidRDefault="004506A4" w:rsidP="00BA4B86">
      <w:r>
        <w:t xml:space="preserve">Een URCap wordt </w:t>
      </w:r>
      <w:r w:rsidR="007B4824">
        <w:t>gecompileerd</w:t>
      </w:r>
      <w:r>
        <w:t xml:space="preserve"> en gebuild door middel van een Mave</w:t>
      </w:r>
      <w:r w:rsidR="00B4493B">
        <w:t>n</w:t>
      </w:r>
      <w:r>
        <w:t xml:space="preserve"> </w:t>
      </w:r>
      <w:r w:rsidR="007B4824">
        <w:t>build script</w:t>
      </w:r>
      <w:r>
        <w:t xml:space="preserve"> </w:t>
      </w:r>
      <w:r w:rsidR="007B4824" w:rsidRPr="006022B1">
        <w:t xml:space="preserve">Maven is een </w:t>
      </w:r>
      <w:r w:rsidR="007B4824">
        <w:t>B</w:t>
      </w:r>
      <w:r w:rsidR="007B4824" w:rsidRPr="006022B1">
        <w:t xml:space="preserve">uild </w:t>
      </w:r>
      <w:r w:rsidR="007B4824">
        <w:t>A</w:t>
      </w:r>
      <w:r w:rsidR="007B4824" w:rsidRPr="006022B1">
        <w:t xml:space="preserve">utomation </w:t>
      </w:r>
      <w:r w:rsidR="007B4824">
        <w:t>T</w:t>
      </w:r>
      <w:r w:rsidR="007B4824" w:rsidRPr="006022B1">
        <w:t>ool voor</w:t>
      </w:r>
      <w:r w:rsidR="007B4824">
        <w:t xml:space="preserve"> Java projecten gebaseerd op een Project Object Model(POM). Het wordt gebruik voor het builden van projecten ,dependencies en documentatie. Het levert een simpel build proces, vergelijkbaar aan ANT maar met veel meer mogelijkheden. Maven maakt gebruik van een POM file waar alle informatie in staat gerelateerd aan het project, zoals configuratie informatie en dependencies, source directory, plug-ins en goals. Wanneer een Maven project gebuild wordt leest deze het pom.xml bestand uit en voert deze commando’s out.</w:t>
      </w:r>
    </w:p>
    <w:p w14:paraId="78D534CE" w14:textId="77777777" w:rsidR="007B4824" w:rsidRDefault="004506A4" w:rsidP="004506A4">
      <w:r>
        <w:t>Vervolgens moet het bestand handmatig toegevoegd worden en daarna binnen de simulator toegepast worden. Hierna dient de simulator opnieuw opgestart te worden. Het kost veel tijd om een simpelere URCap te deployen</w:t>
      </w:r>
      <w:r w:rsidR="00BF7266">
        <w:t xml:space="preserve"> </w:t>
      </w:r>
      <w:r>
        <w:t xml:space="preserve">. Dit neemt vooral veel tijd in beslag tijdens de ontwikkeling van een URCap. </w:t>
      </w:r>
    </w:p>
    <w:p w14:paraId="2876F28A" w14:textId="77777777" w:rsidR="00774F3E" w:rsidRDefault="00774F3E">
      <w:pPr>
        <w:rPr>
          <w:rFonts w:asciiTheme="majorHAnsi" w:eastAsiaTheme="majorEastAsia" w:hAnsiTheme="majorHAnsi" w:cstheme="majorBidi"/>
          <w:b/>
          <w:bCs/>
          <w:color w:val="000000" w:themeColor="text1"/>
        </w:rPr>
      </w:pPr>
      <w:r>
        <w:br w:type="page"/>
      </w:r>
    </w:p>
    <w:p w14:paraId="54ABF4E6" w14:textId="416DB2F3" w:rsidR="007B4824" w:rsidRPr="0090708E" w:rsidRDefault="007B4824" w:rsidP="002019DB">
      <w:pPr>
        <w:pStyle w:val="Kop2"/>
      </w:pPr>
      <w:bookmarkStart w:id="91" w:name="_Toc22738777"/>
      <w:r w:rsidRPr="0090708E">
        <w:lastRenderedPageBreak/>
        <w:t>Testopstelling</w:t>
      </w:r>
      <w:bookmarkEnd w:id="91"/>
    </w:p>
    <w:p w14:paraId="550BEFD2" w14:textId="2779BEBB" w:rsidR="00674D58" w:rsidRDefault="007B4824" w:rsidP="007B4824">
      <w:r>
        <w:t>Om een URCap te kunnen produceren volgens de wensen van de opdrachtgever is een testomgeving opgezet. Deze opstelling moet de toepassing van het product voldoende simuleren</w:t>
      </w:r>
      <w:r w:rsidR="00674D58">
        <w:t xml:space="preserve"> tijdens de ontwikkeling van het product</w:t>
      </w:r>
      <w:r>
        <w:t>.</w:t>
      </w:r>
    </w:p>
    <w:p w14:paraId="0496C75B" w14:textId="1616340C" w:rsidR="00674D58" w:rsidRDefault="00674D58" w:rsidP="002019DB">
      <w:pPr>
        <w:pStyle w:val="Kop3"/>
      </w:pPr>
      <w:bookmarkStart w:id="92" w:name="_Toc22738778"/>
      <w:r>
        <w:t>Virtuele Test</w:t>
      </w:r>
      <w:r w:rsidR="009B09E6">
        <w:t>opstelling</w:t>
      </w:r>
      <w:bookmarkEnd w:id="92"/>
    </w:p>
    <w:p w14:paraId="699B4436" w14:textId="611FBEDD" w:rsidR="009B09E6" w:rsidRDefault="00674D58" w:rsidP="007B4824">
      <w:pPr>
        <w:rPr>
          <w:noProof/>
        </w:rPr>
      </w:pPr>
      <w:r>
        <w:t>Om in de beginfasen van de ontwikkeling van het project wordt er gebruik gemaakt van de virtuele omgeving geleverd door Universal Robots. Deze is verbonden</w:t>
      </w:r>
      <w:r w:rsidR="009B09E6">
        <w:t xml:space="preserve"> via netwerkkabel met een Festo motorcontroller.</w:t>
      </w:r>
      <w:r w:rsidR="009B09E6" w:rsidRPr="009B09E6">
        <w:rPr>
          <w:noProof/>
        </w:rPr>
        <w:t xml:space="preserve"> </w:t>
      </w:r>
      <w:r w:rsidR="009B09E6">
        <w:rPr>
          <w:noProof/>
        </w:rPr>
        <w:t>Deze testopstelling maakt het mogelijk snel een project te testen zonder een U</w:t>
      </w:r>
      <w:r w:rsidR="00CB47B6">
        <w:rPr>
          <w:noProof/>
        </w:rPr>
        <w:t xml:space="preserve">R Robotarm. </w:t>
      </w:r>
    </w:p>
    <w:p w14:paraId="154B829E" w14:textId="605314F9" w:rsidR="009B09E6" w:rsidRDefault="009B09E6" w:rsidP="009B09E6">
      <w:pPr>
        <w:jc w:val="center"/>
      </w:pPr>
      <w:r>
        <w:rPr>
          <w:noProof/>
        </w:rPr>
        <w:drawing>
          <wp:inline distT="0" distB="0" distL="0" distR="0" wp14:anchorId="29D26FA0" wp14:editId="49C03C6E">
            <wp:extent cx="4100830" cy="9410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0830" cy="941070"/>
                    </a:xfrm>
                    <a:prstGeom prst="rect">
                      <a:avLst/>
                    </a:prstGeom>
                    <a:noFill/>
                    <a:ln>
                      <a:noFill/>
                    </a:ln>
                  </pic:spPr>
                </pic:pic>
              </a:graphicData>
            </a:graphic>
          </wp:inline>
        </w:drawing>
      </w:r>
    </w:p>
    <w:p w14:paraId="3426CD7E" w14:textId="771ED293" w:rsidR="00CB47B6" w:rsidRPr="00CB47B6" w:rsidRDefault="00CB47B6" w:rsidP="002019DB">
      <w:pPr>
        <w:pStyle w:val="Kop3"/>
        <w:rPr>
          <w:rFonts w:eastAsiaTheme="minorEastAsia"/>
        </w:rPr>
      </w:pPr>
      <w:bookmarkStart w:id="93" w:name="_Toc22738779"/>
      <w:r>
        <w:t>Fysieke Opstelling</w:t>
      </w:r>
      <w:bookmarkEnd w:id="93"/>
    </w:p>
    <w:p w14:paraId="1E057683" w14:textId="266B10C0" w:rsidR="00C20CDA" w:rsidRDefault="00CB47B6" w:rsidP="00CB47B6">
      <w:r>
        <w:t xml:space="preserve">Voor </w:t>
      </w:r>
      <w:r w:rsidR="00F138A9">
        <w:t>de tests wordt er gebruikt gemaakt van een UR5 robotarm opstelling met twee Festo motorcontrollers en motors. Ook beschikt de opstelling over een Pick-IT Camera voor objectdetectie en grijper voor het pakken van objecten. Het doel van deze opstelling is om een bal te pakken uit een bakje en deze vervolgende bovenaan een baan te plaatsen die eindigt in het bakje. De robotarm wordt over een as verplaatst naar het drop-off punt met behulp van de eerste motor, boven het drop-off punt draait een schijf met een gat, deze schijf wordt met behulp van de tweede motor rondgedraaid. De robotarm moet op het juiste moment de bal loslaten zodat deze door het gat valt en de baan afrolt.</w:t>
      </w:r>
      <w:r w:rsidR="00C20CDA">
        <w:t xml:space="preserve"> Voor de motor in kwestie is beperkte documentatie beschikbaar, maar er is vanuit Gibas voorgesteld de documentatie van andere motoren te gebruiken in combinatie met het FTC programma.</w:t>
      </w:r>
    </w:p>
    <w:p w14:paraId="276C5153" w14:textId="7D9E50B8" w:rsidR="004231D6" w:rsidRDefault="00C20CDA" w:rsidP="00CB47B6">
      <w:r>
        <w:rPr>
          <w:noProof/>
        </w:rPr>
        <w:drawing>
          <wp:anchor distT="0" distB="0" distL="114300" distR="114300" simplePos="0" relativeHeight="251662336" behindDoc="1" locked="0" layoutInCell="1" allowOverlap="1" wp14:anchorId="54559A57" wp14:editId="77DAE30A">
            <wp:simplePos x="0" y="0"/>
            <wp:positionH relativeFrom="margin">
              <wp:align>center</wp:align>
            </wp:positionH>
            <wp:positionV relativeFrom="paragraph">
              <wp:posOffset>309525</wp:posOffset>
            </wp:positionV>
            <wp:extent cx="4285615" cy="2205355"/>
            <wp:effectExtent l="0" t="0" r="635" b="444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5615" cy="2205355"/>
                    </a:xfrm>
                    <a:prstGeom prst="rect">
                      <a:avLst/>
                    </a:prstGeom>
                  </pic:spPr>
                </pic:pic>
              </a:graphicData>
            </a:graphic>
          </wp:anchor>
        </w:drawing>
      </w:r>
      <w:r w:rsidR="004231D6" w:rsidRPr="003F32E8">
        <w:br w:type="page"/>
      </w:r>
    </w:p>
    <w:p w14:paraId="7B4CE1C8" w14:textId="1E1D506B" w:rsidR="009F7827" w:rsidRDefault="00BA4B86" w:rsidP="009F7827">
      <w:pPr>
        <w:pStyle w:val="Kop2"/>
      </w:pPr>
      <w:bookmarkStart w:id="94" w:name="_Toc22738780"/>
      <w:r>
        <w:lastRenderedPageBreak/>
        <w:t>Conclusie</w:t>
      </w:r>
      <w:bookmarkEnd w:id="94"/>
    </w:p>
    <w:p w14:paraId="00F6CF80" w14:textId="14E62246" w:rsidR="00D35DD9" w:rsidRDefault="009F7827" w:rsidP="00BA4B86">
      <w:r>
        <w:t xml:space="preserve">De ontwikkelomgeving is in zijn huidige staat </w:t>
      </w:r>
      <w:r>
        <w:rPr>
          <w:b/>
          <w:bCs/>
        </w:rPr>
        <w:t>niet</w:t>
      </w:r>
      <w:r>
        <w:t xml:space="preserve"> geschikt om de FestoCap te kunnen produceren die aan alle opgestelde requirements voldoet. Om te kunnen communiceren met de Festo Drive moet er gebruik worden gemaakt van een specifiek </w:t>
      </w:r>
      <w:r w:rsidR="002019DB">
        <w:t>Modbus</w:t>
      </w:r>
      <w:r>
        <w:t xml:space="preserve"> protocol,</w:t>
      </w:r>
      <w:r w:rsidR="002019DB">
        <w:t xml:space="preserve"> </w:t>
      </w:r>
      <w:r>
        <w:t xml:space="preserve">PolyScope beschikt niet over dit protocol. </w:t>
      </w:r>
      <w:r w:rsidR="002019DB">
        <w:t xml:space="preserve">Verder is het niet mogelijk op een makkelijke manier te communiceren vanuit de real time thread naar een URCap en met randapparatuur. Hier moet extra aandacht aan besteed worden bij de ontwikkeling van de FestoCap. </w:t>
      </w:r>
      <w:r>
        <w:t>Ook beperkt de manier waarop variabelen aangepakt worden een paar van de gestelde requirements. Het is vereist om alternatiever voor zowel de communicatie en het gebruikt van variabelen binnen PolyScope te vinden.</w:t>
      </w:r>
    </w:p>
    <w:p w14:paraId="7502B894" w14:textId="09B49650" w:rsidR="002019DB" w:rsidRDefault="002019DB" w:rsidP="00BA4B86"/>
    <w:p w14:paraId="3FB2C56A" w14:textId="77777777" w:rsidR="00421AC9" w:rsidRDefault="00421AC9">
      <w:pPr>
        <w:rPr>
          <w:rFonts w:asciiTheme="majorHAnsi" w:eastAsiaTheme="majorEastAsia" w:hAnsiTheme="majorHAnsi" w:cstheme="majorBidi"/>
          <w:b/>
          <w:bCs/>
          <w:smallCaps/>
          <w:color w:val="000000" w:themeColor="text1"/>
          <w:sz w:val="36"/>
          <w:szCs w:val="36"/>
        </w:rPr>
      </w:pPr>
      <w:r>
        <w:br w:type="page"/>
      </w:r>
    </w:p>
    <w:p w14:paraId="0178AF81" w14:textId="63419621" w:rsidR="00C8340F" w:rsidRDefault="00546B82" w:rsidP="00C8340F">
      <w:pPr>
        <w:pStyle w:val="Kop1"/>
      </w:pPr>
      <w:r>
        <w:lastRenderedPageBreak/>
        <w:t xml:space="preserve"> </w:t>
      </w:r>
      <w:bookmarkStart w:id="95" w:name="_Toc22738781"/>
      <w:r>
        <w:t>Communication is key</w:t>
      </w:r>
      <w:bookmarkEnd w:id="95"/>
    </w:p>
    <w:p w14:paraId="5D0A0D42" w14:textId="3EC91A00" w:rsidR="00546B82" w:rsidRDefault="00546B82">
      <w:r>
        <w:t xml:space="preserve">Tijdens de analyse van de URCaps API kwam naar voren dat communicatie binnen en buiten de </w:t>
      </w:r>
      <w:r w:rsidR="00AD6770">
        <w:t>FestoCap</w:t>
      </w:r>
      <w:r>
        <w:t xml:space="preserve"> een uitdaging zal zijn. In dit hoofdstuk worden de soorten communicatie behandeld waarmee de FestoCap te maken </w:t>
      </w:r>
      <w:r w:rsidR="00E83D5F">
        <w:t>zal krijgen en word</w:t>
      </w:r>
      <w:r w:rsidR="00FE3C63">
        <w:t>t er dieper op de communicatie ingegaan met de resultaten gevonden in de analyse</w:t>
      </w:r>
      <w:r>
        <w:t xml:space="preserve">. Dit beperkt zich niet alleen tot de verbinding met de Festo motor, maar ook de communicatie tussen de Nodes en de real time thread. </w:t>
      </w:r>
    </w:p>
    <w:p w14:paraId="7F4DDDFC" w14:textId="77777777" w:rsidR="0030196D" w:rsidRPr="0030196D" w:rsidRDefault="0030196D" w:rsidP="0030196D">
      <w:pPr>
        <w:pStyle w:val="Geenafstand"/>
        <w:rPr>
          <w:lang w:val="nl-NL"/>
        </w:rPr>
      </w:pPr>
      <w:r w:rsidRPr="0030196D">
        <w:rPr>
          <w:lang w:val="nl-NL"/>
        </w:rPr>
        <w:t>In dit hoofdstuk wordt de  volgende deelvraag beantwoord:</w:t>
      </w:r>
    </w:p>
    <w:p w14:paraId="43F73F8D" w14:textId="0449AF8F" w:rsidR="0030196D" w:rsidRDefault="0030196D">
      <w:r>
        <w:fldChar w:fldCharType="begin"/>
      </w:r>
      <w:r>
        <w:instrText xml:space="preserve"> REF _Ref22734563 \h </w:instrText>
      </w:r>
      <w:r>
        <w:fldChar w:fldCharType="separate"/>
      </w:r>
      <w:r>
        <w:rPr>
          <w:rStyle w:val="Subtielebenadrukking"/>
        </w:rPr>
        <w:t>Hoe werkt het communicatieprotocol van het UR systeem met het Festo drive systeem?</w:t>
      </w:r>
      <w:r>
        <w:fldChar w:fldCharType="end"/>
      </w:r>
    </w:p>
    <w:p w14:paraId="5FA7363B" w14:textId="1F0FABCD" w:rsidR="00546B82" w:rsidRDefault="00AD6770" w:rsidP="00AD6770">
      <w:pPr>
        <w:pStyle w:val="Kop2"/>
      </w:pPr>
      <w:bookmarkStart w:id="96" w:name="_Toc22738782"/>
      <w:r>
        <w:t>Modbus en Festo</w:t>
      </w:r>
      <w:bookmarkEnd w:id="96"/>
    </w:p>
    <w:p w14:paraId="373EA16E" w14:textId="2E5AE31B" w:rsidR="00AD6770" w:rsidRDefault="00AD6770" w:rsidP="00AD6770">
      <w:r>
        <w:t xml:space="preserve">Om de communicatie tussen de FestoCap en de motor te </w:t>
      </w:r>
      <w:r w:rsidR="004D15C5">
        <w:t xml:space="preserve">maken </w:t>
      </w:r>
      <w:r>
        <w:t xml:space="preserve">is het eerst van belang vast te stellen hoe er berichten naar de motor verstuurd moeten worden. In de requirements is gekeken naar welke commando’s beschikbaar zijn voor de motor, maar er is niet op in gegaan hoe deze verstuurd worden. </w:t>
      </w:r>
    </w:p>
    <w:p w14:paraId="27C85D1A" w14:textId="006A9C13" w:rsidR="00AD6770" w:rsidRDefault="00AD6770" w:rsidP="00AD6770">
      <w:r>
        <w:t>Zoals in het Theoretisch kader (</w:t>
      </w:r>
      <w:r w:rsidRPr="00AD6770">
        <w:t>7.3 Modbus</w:t>
      </w:r>
      <w:r>
        <w:t>)  is beschreven</w:t>
      </w:r>
      <w:r w:rsidR="006E3125">
        <w:t xml:space="preserve"> is het een kwestie van de juiste registers vinden en hier de waardes in te veranderen. In de geleverde documentatie is niet beschreven welke registers gebruikt worden door de Festo drive, hiervoor is het programma ModRSsim2 gebruikt. Een Modbus simulator die zowel de Master als de Slave kan simuleren. </w:t>
      </w:r>
    </w:p>
    <w:p w14:paraId="0D356220" w14:textId="6FC74F4F" w:rsidR="008D7A59" w:rsidRDefault="00260250" w:rsidP="006E3125">
      <w:r>
        <w:t xml:space="preserve">Ten eerste is er </w:t>
      </w:r>
      <w:r w:rsidR="006E3125">
        <w:t xml:space="preserve">een communicatie opgezet met de Festo Drive, </w:t>
      </w:r>
      <w:r w:rsidR="008D7A59">
        <w:t>e</w:t>
      </w:r>
      <w:r>
        <w:t>r</w:t>
      </w:r>
      <w:r w:rsidR="008D7A59">
        <w:t xml:space="preserve"> zijn er vervolgens handmatig waardes ingevuld die volgens de documentatie bepaalde commando’s uit moeten voeren. Deze commando’s zijn decimale waardes die twee bytes voor moeten stellen. </w:t>
      </w:r>
    </w:p>
    <w:p w14:paraId="71BC510D" w14:textId="5303FBB6" w:rsidR="00260250" w:rsidRDefault="00260250" w:rsidP="00260250">
      <w:pPr>
        <w:pStyle w:val="Kop3"/>
        <w:numPr>
          <w:ilvl w:val="0"/>
          <w:numId w:val="0"/>
        </w:numPr>
        <w:ind w:left="720"/>
      </w:pPr>
      <w:bookmarkStart w:id="97" w:name="_Toc22738783"/>
      <w:r>
        <w:t>Home</w:t>
      </w:r>
      <w:bookmarkEnd w:id="97"/>
    </w:p>
    <w:p w14:paraId="3339898A" w14:textId="5F336C16" w:rsidR="00F608AD" w:rsidRDefault="008D7A59" w:rsidP="00260250">
      <w:pPr>
        <w:ind w:left="720"/>
      </w:pPr>
      <w:r>
        <w:t xml:space="preserve">Om het home commando uit te voeren zijn </w:t>
      </w:r>
      <w:r w:rsidR="00F608AD">
        <w:t xml:space="preserve">bits B0,B1 van byte 1 en bits B0 en B2 van byte 2 </w:t>
      </w:r>
      <w:r w:rsidR="004D15C5">
        <w:t>op waarde 1 gezet terwijl de andere bitjes de waarde 0 hebben.</w:t>
      </w:r>
      <w:r w:rsidR="00F608AD">
        <w:t xml:space="preserve"> Deze twee bytes worden vervolgens naast elkaar geplaatst en omgezet naar een decimale waarde. In het geval van het Home commando komt er de binaire waarde </w:t>
      </w:r>
      <w:r w:rsidR="00F608AD" w:rsidRPr="00260250">
        <w:rPr>
          <w:b/>
          <w:bCs/>
        </w:rPr>
        <w:t xml:space="preserve">[0000 0011 0000 0101] </w:t>
      </w:r>
      <w:r w:rsidR="00F608AD">
        <w:t xml:space="preserve">uit, wat </w:t>
      </w:r>
      <w:r w:rsidR="004D15C5">
        <w:t>gelijk is aan</w:t>
      </w:r>
      <w:r w:rsidR="00F608AD">
        <w:t xml:space="preserve"> de decimale waarde </w:t>
      </w:r>
      <w:r w:rsidR="00F608AD" w:rsidRPr="00260250">
        <w:rPr>
          <w:b/>
          <w:bCs/>
        </w:rPr>
        <w:t>773</w:t>
      </w:r>
      <w:r w:rsidR="00F608AD">
        <w:t xml:space="preserve">. </w:t>
      </w:r>
    </w:p>
    <w:p w14:paraId="596DEE34" w14:textId="77777777" w:rsidR="00260250" w:rsidRDefault="00260250" w:rsidP="00260250">
      <w:pPr>
        <w:keepNext/>
        <w:ind w:left="720"/>
        <w:jc w:val="center"/>
      </w:pPr>
      <w:r>
        <w:rPr>
          <w:noProof/>
        </w:rPr>
        <w:drawing>
          <wp:inline distT="0" distB="0" distL="0" distR="0" wp14:anchorId="75033E39" wp14:editId="1876FF14">
            <wp:extent cx="3372485" cy="9975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2485" cy="997585"/>
                    </a:xfrm>
                    <a:prstGeom prst="rect">
                      <a:avLst/>
                    </a:prstGeom>
                    <a:noFill/>
                    <a:ln>
                      <a:noFill/>
                    </a:ln>
                  </pic:spPr>
                </pic:pic>
              </a:graphicData>
            </a:graphic>
          </wp:inline>
        </w:drawing>
      </w:r>
    </w:p>
    <w:p w14:paraId="7A563CF8" w14:textId="7474845B" w:rsidR="00260250" w:rsidRDefault="00260250" w:rsidP="00260250">
      <w:pPr>
        <w:pStyle w:val="Bijschrift"/>
        <w:ind w:left="720"/>
        <w:jc w:val="center"/>
      </w:pPr>
      <w:r>
        <w:t xml:space="preserve">Figuur </w:t>
      </w:r>
      <w:r w:rsidR="0080561B">
        <w:fldChar w:fldCharType="begin"/>
      </w:r>
      <w:r w:rsidR="0080561B">
        <w:instrText xml:space="preserve"> SEQ Figuur \* ARABIC </w:instrText>
      </w:r>
      <w:r w:rsidR="0080561B">
        <w:fldChar w:fldCharType="separate"/>
      </w:r>
      <w:r w:rsidR="00F33459">
        <w:rPr>
          <w:noProof/>
        </w:rPr>
        <w:t>5</w:t>
      </w:r>
      <w:r w:rsidR="0080561B">
        <w:fldChar w:fldCharType="end"/>
      </w:r>
      <w:r>
        <w:t>, Visualisatie van de commando Bytes in de Festo Motor</w:t>
      </w:r>
    </w:p>
    <w:p w14:paraId="7FD2D8E7" w14:textId="77777777" w:rsidR="003958AE" w:rsidRDefault="003958AE">
      <w:r>
        <w:br w:type="page"/>
      </w:r>
    </w:p>
    <w:p w14:paraId="4A80F60A" w14:textId="088512E3" w:rsidR="00145EFA" w:rsidRDefault="00F608AD" w:rsidP="00260250">
      <w:pPr>
        <w:ind w:left="720"/>
      </w:pPr>
      <w:r>
        <w:lastRenderedPageBreak/>
        <w:t>Wanneer dit bericht in het juiste register</w:t>
      </w:r>
      <w:r>
        <w:rPr>
          <w:vertAlign w:val="superscript"/>
        </w:rPr>
        <w:t>[1]</w:t>
      </w:r>
      <w:r>
        <w:t xml:space="preserve"> gezet is zal de Festo motor reageren met een statusbericht in </w:t>
      </w:r>
      <w:r w:rsidR="00145EFA">
        <w:t xml:space="preserve">andere registers. Wanneer het commando uitgevoerd is wordt de Acknowledge bit omgezet.  </w:t>
      </w:r>
    </w:p>
    <w:p w14:paraId="240DFA17" w14:textId="77777777" w:rsidR="00145EFA" w:rsidRDefault="00145EFA" w:rsidP="00145EFA">
      <w:pPr>
        <w:keepNext/>
        <w:jc w:val="center"/>
      </w:pPr>
      <w:r>
        <w:rPr>
          <w:noProof/>
        </w:rPr>
        <w:drawing>
          <wp:inline distT="0" distB="0" distL="0" distR="0" wp14:anchorId="1FF14DDD" wp14:editId="2E5FAC6B">
            <wp:extent cx="3277870" cy="90233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7870" cy="902335"/>
                    </a:xfrm>
                    <a:prstGeom prst="rect">
                      <a:avLst/>
                    </a:prstGeom>
                    <a:noFill/>
                    <a:ln>
                      <a:noFill/>
                    </a:ln>
                  </pic:spPr>
                </pic:pic>
              </a:graphicData>
            </a:graphic>
          </wp:inline>
        </w:drawing>
      </w:r>
    </w:p>
    <w:p w14:paraId="474018CD" w14:textId="022EE669" w:rsidR="00145EFA" w:rsidRDefault="00145EFA" w:rsidP="00145EFA">
      <w:pPr>
        <w:pStyle w:val="Bijschrift"/>
        <w:jc w:val="center"/>
      </w:pPr>
      <w:r>
        <w:t xml:space="preserve">Figuur  </w:t>
      </w:r>
      <w:r w:rsidR="0080561B">
        <w:fldChar w:fldCharType="begin"/>
      </w:r>
      <w:r w:rsidR="0080561B">
        <w:instrText xml:space="preserve"> SEQ Figuur \* ARABIC </w:instrText>
      </w:r>
      <w:r w:rsidR="0080561B">
        <w:fldChar w:fldCharType="separate"/>
      </w:r>
      <w:r w:rsidR="00F33459">
        <w:rPr>
          <w:noProof/>
        </w:rPr>
        <w:t>6</w:t>
      </w:r>
      <w:r w:rsidR="0080561B">
        <w:fldChar w:fldCharType="end"/>
      </w:r>
      <w:r>
        <w:t xml:space="preserve"> Visualisatie van de status bytes van de Festo motor</w:t>
      </w:r>
    </w:p>
    <w:p w14:paraId="3AA83C41" w14:textId="73CAAA57" w:rsidR="00260250" w:rsidRDefault="00260250" w:rsidP="00260250">
      <w:r>
        <w:t xml:space="preserve">Zo zijn alle commando’s die  de motor kan ontvangen omgezet naar decimale waardes. Vervolgens zijn de mogelijke statussen van de motor vastgesteld. Het rest alleen nog deze berichten in code om te zetten naar </w:t>
      </w:r>
      <w:r w:rsidR="00C20CDA">
        <w:t>functies die aangeroepen kunnen worden door de FestoCap</w:t>
      </w:r>
      <w:r>
        <w:t>.</w:t>
      </w:r>
    </w:p>
    <w:p w14:paraId="6D431324" w14:textId="08950AE7" w:rsidR="00C20CDA" w:rsidRDefault="008448BB" w:rsidP="00C20CDA">
      <w:pPr>
        <w:pStyle w:val="Kop2"/>
      </w:pPr>
      <w:bookmarkStart w:id="98" w:name="_Toc22738784"/>
      <w:r>
        <w:t>Modbus Software</w:t>
      </w:r>
      <w:bookmarkEnd w:id="98"/>
    </w:p>
    <w:p w14:paraId="6ADB37FA" w14:textId="77777777" w:rsidR="008B0AEE" w:rsidRDefault="00C20CDA" w:rsidP="00C20CDA">
      <w:r>
        <w:t xml:space="preserve">Om de Festo motor aan te kunnen sturen vanuit de FestoCap is alleen een decimaal getal niet voldoende. </w:t>
      </w:r>
      <w:r w:rsidR="008B0AEE">
        <w:t>Er moet een programma geschreven worden die de volgende acties kan uitvoeren :</w:t>
      </w:r>
    </w:p>
    <w:p w14:paraId="1F2CED6A" w14:textId="3B03B5B9" w:rsidR="008B0AEE" w:rsidRDefault="008B0AEE" w:rsidP="008B0AEE">
      <w:pPr>
        <w:pStyle w:val="Lijstalinea"/>
        <w:numPr>
          <w:ilvl w:val="0"/>
          <w:numId w:val="33"/>
        </w:numPr>
      </w:pPr>
      <w:commentRangeStart w:id="99"/>
      <w:r>
        <w:t xml:space="preserve">Een commando voor de motor omzetten naar bytes </w:t>
      </w:r>
    </w:p>
    <w:p w14:paraId="0CBEE206" w14:textId="134CAF9F" w:rsidR="008B0AEE" w:rsidRDefault="008B0AEE" w:rsidP="008B0AEE">
      <w:pPr>
        <w:pStyle w:val="Lijstalinea"/>
        <w:numPr>
          <w:ilvl w:val="0"/>
          <w:numId w:val="33"/>
        </w:numPr>
      </w:pPr>
      <w:r>
        <w:t>Bytes omzetten naar decimale waardes</w:t>
      </w:r>
    </w:p>
    <w:p w14:paraId="594A363C" w14:textId="39462267" w:rsidR="008D7A59" w:rsidRDefault="008B0AEE" w:rsidP="008D7A59">
      <w:pPr>
        <w:pStyle w:val="Lijstalinea"/>
        <w:numPr>
          <w:ilvl w:val="0"/>
          <w:numId w:val="33"/>
        </w:numPr>
      </w:pPr>
      <w:r>
        <w:t>Decimale waardes in specifieke registers zetten</w:t>
      </w:r>
    </w:p>
    <w:p w14:paraId="2E606085" w14:textId="415B8F4F" w:rsidR="008B0AEE" w:rsidRDefault="008B0AEE" w:rsidP="008D7A59">
      <w:pPr>
        <w:pStyle w:val="Lijstalinea"/>
        <w:numPr>
          <w:ilvl w:val="0"/>
          <w:numId w:val="33"/>
        </w:numPr>
      </w:pPr>
      <w:r>
        <w:t>Specifieke registers uitlezen</w:t>
      </w:r>
    </w:p>
    <w:p w14:paraId="4BB76FCA" w14:textId="01B79D7F" w:rsidR="008B0AEE" w:rsidRDefault="008B0AEE" w:rsidP="008D7A59">
      <w:pPr>
        <w:pStyle w:val="Lijstalinea"/>
        <w:numPr>
          <w:ilvl w:val="0"/>
          <w:numId w:val="33"/>
        </w:numPr>
      </w:pPr>
      <w:r>
        <w:t>Decimale waardes omzetten naar bytes</w:t>
      </w:r>
    </w:p>
    <w:p w14:paraId="59DEB5D9" w14:textId="76A99E74" w:rsidR="008448BB" w:rsidRDefault="008B0AEE" w:rsidP="008448BB">
      <w:pPr>
        <w:pStyle w:val="Lijstalinea"/>
        <w:numPr>
          <w:ilvl w:val="0"/>
          <w:numId w:val="33"/>
        </w:numPr>
      </w:pPr>
      <w:r>
        <w:t>Bytes omzetten naar een status van de motor</w:t>
      </w:r>
      <w:commentRangeEnd w:id="99"/>
      <w:r>
        <w:rPr>
          <w:rStyle w:val="Verwijzingopmerking"/>
        </w:rPr>
        <w:commentReference w:id="99"/>
      </w:r>
    </w:p>
    <w:p w14:paraId="3D2F78FA" w14:textId="58D0060D" w:rsidR="008448BB" w:rsidRDefault="008B0AEE" w:rsidP="006E3125">
      <w:r>
        <w:t>Om naar de juiste registers</w:t>
      </w:r>
      <w:r w:rsidR="00F608AD">
        <w:rPr>
          <w:rStyle w:val="Voetnootmarkering"/>
        </w:rPr>
        <w:footnoteReference w:id="1"/>
      </w:r>
      <w:r>
        <w:t xml:space="preserve"> </w:t>
      </w:r>
      <w:r w:rsidR="008448BB">
        <w:t xml:space="preserve">te schrijven </w:t>
      </w:r>
      <w:r>
        <w:t>moet er gebruik gemaakt worden van een externe library. Modbus is een bekend protocol en er is een groot aanbod aan software dat dit mogelijk maakt, de voorkeur gaat uit naar duidelijke library zodat er niet veel onbekende acties op de achtergrond uitgevoerd worden.</w:t>
      </w:r>
      <w:r w:rsidR="008448BB">
        <w:t xml:space="preserve"> </w:t>
      </w:r>
    </w:p>
    <w:p w14:paraId="01627C95" w14:textId="77777777" w:rsidR="00956524" w:rsidRDefault="00956524">
      <w:pPr>
        <w:rPr>
          <w:rFonts w:asciiTheme="majorHAnsi" w:eastAsiaTheme="majorEastAsia" w:hAnsiTheme="majorHAnsi" w:cstheme="majorBidi"/>
          <w:b/>
          <w:bCs/>
          <w:smallCaps/>
          <w:color w:val="000000" w:themeColor="text1"/>
          <w:sz w:val="28"/>
          <w:szCs w:val="28"/>
        </w:rPr>
      </w:pPr>
      <w:r>
        <w:br w:type="page"/>
      </w:r>
    </w:p>
    <w:p w14:paraId="259CED04" w14:textId="0F170689" w:rsidR="00FE3C63" w:rsidRDefault="00FE3C63" w:rsidP="00FE3C63">
      <w:pPr>
        <w:pStyle w:val="Kop2"/>
      </w:pPr>
      <w:bookmarkStart w:id="100" w:name="_Toc22738785"/>
      <w:r>
        <w:lastRenderedPageBreak/>
        <w:t>Demons</w:t>
      </w:r>
      <w:bookmarkEnd w:id="100"/>
    </w:p>
    <w:p w14:paraId="49DC149D" w14:textId="02FDCE31" w:rsidR="00FE3C63" w:rsidRPr="00FE3C63" w:rsidRDefault="00FE3C63" w:rsidP="00FE3C63">
      <w:r>
        <w:t xml:space="preserve">In de analyse is vastgesteld dat er alleen communicatie mogelijk is tussen de FestoCap en RTT in real-time met een socket verbinding. Dit betekend dat bijvoorbeeld het updaten van de status via deze verbinding moet, of wanneer er een nieuwe variabele wordt aangeroepen. Om dit , volgens UR, te versimpelen wordt er gebruik gemaakt van een zogenaamde daemon. Deze daemons zijn </w:t>
      </w:r>
      <w:r w:rsidR="00956524">
        <w:t xml:space="preserve">headless extensions die het mogelijk maken real-time met een extern apparaat te communiceren, wat in dit geval dus ook de FestoCap zelf is. In de “UR Software Processes Overview” is goed te zien hoe dit verloopt. </w:t>
      </w:r>
    </w:p>
    <w:p w14:paraId="12195303" w14:textId="77777777" w:rsidR="00956524" w:rsidRDefault="00956524" w:rsidP="00956524">
      <w:pPr>
        <w:keepNext/>
      </w:pPr>
      <w:r>
        <w:rPr>
          <w:noProof/>
        </w:rPr>
        <w:drawing>
          <wp:inline distT="0" distB="0" distL="0" distR="0" wp14:anchorId="435DEF89" wp14:editId="6D35CFEC">
            <wp:extent cx="5943600" cy="334200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09254AE" w14:textId="5814EDCF" w:rsidR="00956524" w:rsidRPr="00613843" w:rsidRDefault="00956524" w:rsidP="00956524">
      <w:pPr>
        <w:pStyle w:val="Bijschrift"/>
        <w:rPr>
          <w:lang w:val="en-GB"/>
        </w:rPr>
      </w:pPr>
      <w:r w:rsidRPr="00613843">
        <w:rPr>
          <w:lang w:val="en-GB"/>
        </w:rPr>
        <w:t xml:space="preserve">Figuur </w:t>
      </w:r>
      <w:r w:rsidR="0080561B">
        <w:fldChar w:fldCharType="begin"/>
      </w:r>
      <w:r w:rsidR="0080561B" w:rsidRPr="00613843">
        <w:rPr>
          <w:lang w:val="en-GB"/>
        </w:rPr>
        <w:instrText xml:space="preserve"> SEQ Figuur \* ARABIC </w:instrText>
      </w:r>
      <w:r w:rsidR="0080561B">
        <w:fldChar w:fldCharType="separate"/>
      </w:r>
      <w:r w:rsidR="00F33459">
        <w:rPr>
          <w:noProof/>
          <w:lang w:val="en-GB"/>
        </w:rPr>
        <w:t>7</w:t>
      </w:r>
      <w:r w:rsidR="0080561B">
        <w:fldChar w:fldCharType="end"/>
      </w:r>
      <w:r w:rsidRPr="00613843">
        <w:rPr>
          <w:lang w:val="en-GB"/>
        </w:rPr>
        <w:t xml:space="preserve"> UR Software Processes Overview</w:t>
      </w:r>
      <w:sdt>
        <w:sdtPr>
          <w:id w:val="868803233"/>
          <w:citation/>
        </w:sdtPr>
        <w:sdtContent>
          <w:r w:rsidR="00613843">
            <w:fldChar w:fldCharType="begin"/>
          </w:r>
          <w:r w:rsidR="00613843" w:rsidRPr="00613843">
            <w:rPr>
              <w:lang w:val="en-GB"/>
            </w:rPr>
            <w:instrText xml:space="preserve"> CITATION SPO \l 1043 </w:instrText>
          </w:r>
          <w:r w:rsidR="00613843">
            <w:fldChar w:fldCharType="separate"/>
          </w:r>
          <w:r w:rsidR="00613843" w:rsidRPr="00613843">
            <w:rPr>
              <w:noProof/>
              <w:lang w:val="en-GB"/>
            </w:rPr>
            <w:t xml:space="preserve"> (UR Software Processes Overview)</w:t>
          </w:r>
          <w:r w:rsidR="00613843">
            <w:fldChar w:fldCharType="end"/>
          </w:r>
        </w:sdtContent>
      </w:sdt>
    </w:p>
    <w:p w14:paraId="7C8A5045" w14:textId="48D98D4D" w:rsidR="00E34C1D" w:rsidRDefault="00956524" w:rsidP="00C71185">
      <w:r w:rsidRPr="00956524">
        <w:t xml:space="preserve">Een </w:t>
      </w:r>
      <w:r>
        <w:t xml:space="preserve">URScript </w:t>
      </w:r>
      <w:r w:rsidRPr="00956524">
        <w:t>gebruikt XML-R</w:t>
      </w:r>
      <w:r>
        <w:t>PC via een TCP socket om functies aan te roepen van de daemon. Universal Robots levert een voorbeeld</w:t>
      </w:r>
      <w:r w:rsidR="0030196D">
        <w:t xml:space="preserve"> </w:t>
      </w:r>
      <w:r>
        <w:t>van het gebruik van een daemon om een waarde in de RTT aan te passen</w:t>
      </w:r>
      <w:sdt>
        <w:sdtPr>
          <w:id w:val="457146676"/>
          <w:citation/>
        </w:sdtPr>
        <w:sdtContent>
          <w:r w:rsidR="0030196D">
            <w:fldChar w:fldCharType="begin"/>
          </w:r>
          <w:r w:rsidR="0030196D">
            <w:instrText xml:space="preserve"> CITATION URGit \l 1043 </w:instrText>
          </w:r>
          <w:r w:rsidR="0030196D">
            <w:fldChar w:fldCharType="separate"/>
          </w:r>
          <w:r w:rsidR="0030196D">
            <w:rPr>
              <w:noProof/>
            </w:rPr>
            <w:t xml:space="preserve"> (Universal Robots, 2018)</w:t>
          </w:r>
          <w:r w:rsidR="0030196D">
            <w:fldChar w:fldCharType="end"/>
          </w:r>
        </w:sdtContent>
      </w:sdt>
      <w:r>
        <w:t xml:space="preserve">. </w:t>
      </w:r>
      <w:r w:rsidR="00C71185">
        <w:t>Dit voorbeeld bestaat uit een simpele URCap waarin een waarde aangepast kan worden in real-time. Alleen op de achtergrond bestaat dit meerder verwarrende files in meerdere programmeertalen</w:t>
      </w:r>
      <w:sdt>
        <w:sdtPr>
          <w:id w:val="512657061"/>
          <w:citation/>
        </w:sdtPr>
        <w:sdtContent>
          <w:r w:rsidR="0030196D">
            <w:fldChar w:fldCharType="begin"/>
          </w:r>
          <w:r w:rsidR="0030196D">
            <w:instrText xml:space="preserve"> CITATION Uni182 \l 1043 </w:instrText>
          </w:r>
          <w:r w:rsidR="0030196D">
            <w:fldChar w:fldCharType="separate"/>
          </w:r>
          <w:r w:rsidR="0030196D">
            <w:rPr>
              <w:noProof/>
            </w:rPr>
            <w:t xml:space="preserve"> (Universal Robots, 2018)</w:t>
          </w:r>
          <w:r w:rsidR="0030196D">
            <w:fldChar w:fldCharType="end"/>
          </w:r>
        </w:sdtContent>
      </w:sdt>
      <w:r w:rsidR="00E34C1D">
        <w:t xml:space="preserve">, terwijl eigenlijk alleen om simpele socket communicatie moet gaan. </w:t>
      </w:r>
    </w:p>
    <w:p w14:paraId="28DD7113" w14:textId="77777777" w:rsidR="00E34C1D" w:rsidRDefault="00E34C1D" w:rsidP="00C71185">
      <w:r>
        <w:t xml:space="preserve">Tijdens de oriëntatie over het gebruik van deze daemons kwam al snel het idee van versimpeling naar voren. Waarom maakt men niet een Java webserver aan en laat deze communiceren met de RTT? </w:t>
      </w:r>
      <w:r w:rsidRPr="00E34C1D">
        <w:t>Dit idee werd geopperd op het forum van Universal Robots en werd afgeslagen met de reactie :</w:t>
      </w:r>
    </w:p>
    <w:p w14:paraId="3E4CA2C7" w14:textId="38EDB94A" w:rsidR="00E34C1D" w:rsidRPr="004D15C5" w:rsidRDefault="00E34C1D" w:rsidP="00E34C1D">
      <w:pPr>
        <w:jc w:val="center"/>
        <w:rPr>
          <w:i/>
          <w:iCs/>
        </w:rPr>
      </w:pPr>
      <w:r w:rsidRPr="00E34C1D">
        <w:rPr>
          <w:i/>
          <w:iCs/>
          <w:lang w:val="en-GB"/>
        </w:rPr>
        <w:t xml:space="preserve">“If you need to interact with the program executing at real-time, you should use a daemon process, and not the Java layer(Contributions, etc.) </w:t>
      </w:r>
      <w:r w:rsidRPr="004D15C5">
        <w:rPr>
          <w:i/>
          <w:iCs/>
        </w:rPr>
        <w:t xml:space="preserve">Take a look at our software architecture. “ </w:t>
      </w:r>
      <w:sdt>
        <w:sdtPr>
          <w:rPr>
            <w:i/>
            <w:iCs/>
          </w:rPr>
          <w:id w:val="-698630675"/>
          <w:citation/>
        </w:sdtPr>
        <w:sdtContent>
          <w:r w:rsidR="0030196D">
            <w:rPr>
              <w:i/>
              <w:iCs/>
            </w:rPr>
            <w:fldChar w:fldCharType="begin"/>
          </w:r>
          <w:r w:rsidR="0030196D">
            <w:rPr>
              <w:i/>
              <w:iCs/>
            </w:rPr>
            <w:instrText xml:space="preserve"> CITATION Mad17 \l 1043 </w:instrText>
          </w:r>
          <w:r w:rsidR="0030196D">
            <w:rPr>
              <w:i/>
              <w:iCs/>
            </w:rPr>
            <w:fldChar w:fldCharType="separate"/>
          </w:r>
          <w:r w:rsidR="0030196D">
            <w:rPr>
              <w:noProof/>
            </w:rPr>
            <w:t>(Madsen, 2017)</w:t>
          </w:r>
          <w:r w:rsidR="0030196D">
            <w:rPr>
              <w:i/>
              <w:iCs/>
            </w:rPr>
            <w:fldChar w:fldCharType="end"/>
          </w:r>
        </w:sdtContent>
      </w:sdt>
    </w:p>
    <w:p w14:paraId="4F72A3CC" w14:textId="013D5E19" w:rsidR="0016665E" w:rsidRPr="00E34C1D" w:rsidRDefault="00E34C1D" w:rsidP="00834D03">
      <w:r w:rsidRPr="00E34C1D">
        <w:t xml:space="preserve">Waar na verzoek om </w:t>
      </w:r>
      <w:r>
        <w:t xml:space="preserve">verduidelijking geen reactie op gegeven werd. Om de code van de FestoCap overzichtelijk en duidelijk te houden gaat de voorkeur uit  om de software binnen Java te houden indien mogelijk, zolang dit geen onnodige complicaties met zich mee brengt. </w:t>
      </w:r>
      <w:r w:rsidR="004D15C5">
        <w:t>Na de bespreking met Sjoerd</w:t>
      </w:r>
      <w:r w:rsidR="001F70B0">
        <w:t xml:space="preserve"> </w:t>
      </w:r>
      <w:r w:rsidR="001F70B0">
        <w:lastRenderedPageBreak/>
        <w:t>Radstok</w:t>
      </w:r>
      <w:r w:rsidR="004D15C5">
        <w:t xml:space="preserve"> is besloten Java te gebruiken voor de communicatie</w:t>
      </w:r>
      <w:r w:rsidR="001F70B0">
        <w:t>, waarbij hij het eens was voor het behoud van overzichtelijkheid en duidelijkheid in de software.</w:t>
      </w:r>
      <w:r w:rsidR="00834D03">
        <w:t xml:space="preserve"> </w:t>
      </w:r>
      <w:r w:rsidR="0016665E" w:rsidRPr="00E34C1D">
        <w:br w:type="page"/>
      </w:r>
    </w:p>
    <w:p w14:paraId="3F84FB29" w14:textId="72A56DCF" w:rsidR="008448BB" w:rsidRDefault="008448BB" w:rsidP="00FE3C63">
      <w:pPr>
        <w:pStyle w:val="Kop2"/>
      </w:pPr>
      <w:bookmarkStart w:id="101" w:name="_Toc22738786"/>
      <w:r>
        <w:lastRenderedPageBreak/>
        <w:t>Communicatie FestoCap naar Modbus</w:t>
      </w:r>
      <w:bookmarkEnd w:id="101"/>
    </w:p>
    <w:p w14:paraId="68A72670" w14:textId="1428898A" w:rsidR="008448BB" w:rsidRDefault="008448BB" w:rsidP="008448BB">
      <w:r>
        <w:t xml:space="preserve">Wanneer er een interface geschreven is voor de motor communicatie moet deze berichten nog op de juiste manier </w:t>
      </w:r>
      <w:r w:rsidR="00834D03">
        <w:t>kunnen versturen</w:t>
      </w:r>
      <w:r>
        <w:t xml:space="preserve">. Tijdens de analyse is naar voren gekomen dat de enige communicatie die mogelijk is vanuit de real time thread netwerk sockets zijn. </w:t>
      </w:r>
      <w:r w:rsidR="0016665E">
        <w:t xml:space="preserve">Netwerk sockets maken gebruik van een client server protocol waarbij in dit geval de FestoCap de server is en de motor een client. </w:t>
      </w:r>
      <w:r w:rsidR="0016665E" w:rsidRPr="0016665E">
        <w:t xml:space="preserve">Tevens omdat de real time thread </w:t>
      </w:r>
      <w:r w:rsidR="0016665E">
        <w:t>een aparte thread is die onbereikbaar is voor de FestoCap, zal deze ook als client moeten fungeren</w:t>
      </w:r>
      <w:r w:rsidR="00834D03">
        <w:t xml:space="preserve"> om te kunnen communiceren met de FestoCap</w:t>
      </w:r>
      <w:r w:rsidR="0016665E">
        <w:t>. Dit zal ongeveer resulteren in de volgende netwerkopstelling</w:t>
      </w:r>
      <w:r w:rsidR="0008031A">
        <w:t>(</w:t>
      </w:r>
      <w:r w:rsidR="0008031A">
        <w:fldChar w:fldCharType="begin"/>
      </w:r>
      <w:r w:rsidR="0008031A">
        <w:instrText xml:space="preserve"> REF _Ref22066251 \h </w:instrText>
      </w:r>
      <w:r w:rsidR="0008031A">
        <w:fldChar w:fldCharType="separate"/>
      </w:r>
      <w:r w:rsidR="0008031A">
        <w:t xml:space="preserve">Figuur </w:t>
      </w:r>
      <w:r w:rsidR="0008031A">
        <w:rPr>
          <w:noProof/>
        </w:rPr>
        <w:t>8</w:t>
      </w:r>
      <w:r w:rsidR="0008031A">
        <w:fldChar w:fldCharType="end"/>
      </w:r>
      <w:r w:rsidR="0008031A">
        <w:t>).</w:t>
      </w:r>
    </w:p>
    <w:p w14:paraId="2391B44D" w14:textId="3F62C83F" w:rsidR="0016665E" w:rsidRDefault="00E83D5F" w:rsidP="0016665E">
      <w:pPr>
        <w:keepNext/>
        <w:jc w:val="center"/>
      </w:pPr>
      <w:r>
        <w:rPr>
          <w:noProof/>
        </w:rPr>
        <w:drawing>
          <wp:inline distT="0" distB="0" distL="0" distR="0" wp14:anchorId="6AF14D63" wp14:editId="3AB76B5C">
            <wp:extent cx="4631690" cy="245808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1690" cy="2458085"/>
                    </a:xfrm>
                    <a:prstGeom prst="rect">
                      <a:avLst/>
                    </a:prstGeom>
                    <a:noFill/>
                    <a:ln>
                      <a:noFill/>
                    </a:ln>
                  </pic:spPr>
                </pic:pic>
              </a:graphicData>
            </a:graphic>
          </wp:inline>
        </w:drawing>
      </w:r>
    </w:p>
    <w:p w14:paraId="4828EB18" w14:textId="7468947F" w:rsidR="0016665E" w:rsidRPr="0016665E" w:rsidRDefault="0016665E" w:rsidP="0016665E">
      <w:pPr>
        <w:pStyle w:val="Bijschrift"/>
        <w:jc w:val="center"/>
      </w:pPr>
      <w:bookmarkStart w:id="102" w:name="_Ref22066251"/>
      <w:r>
        <w:t xml:space="preserve">Figuur </w:t>
      </w:r>
      <w:r w:rsidR="0080561B">
        <w:fldChar w:fldCharType="begin"/>
      </w:r>
      <w:r w:rsidR="0080561B">
        <w:instrText xml:space="preserve"> SEQ Figuur \* ARABIC </w:instrText>
      </w:r>
      <w:r w:rsidR="0080561B">
        <w:fldChar w:fldCharType="separate"/>
      </w:r>
      <w:r w:rsidR="00F33459">
        <w:rPr>
          <w:noProof/>
        </w:rPr>
        <w:t>8</w:t>
      </w:r>
      <w:r w:rsidR="0080561B">
        <w:fldChar w:fldCharType="end"/>
      </w:r>
      <w:bookmarkEnd w:id="102"/>
      <w:r>
        <w:rPr>
          <w:noProof/>
        </w:rPr>
        <w:t xml:space="preserve"> Voorbeeld Netwerkopstelling</w:t>
      </w:r>
    </w:p>
    <w:p w14:paraId="24FD7E93" w14:textId="77777777" w:rsidR="001432E6" w:rsidRDefault="00E83D5F" w:rsidP="001432E6">
      <w:r>
        <w:t>In dit voorbeeld is de CommandServer een webserver waarmee de RTT en Festo motor als clients mee verbinden. Vanuit de RTT worden commando’s verstuurd, deze worden omgezet naar berichten voor de festo motor m.b.v. de Modbus Software en vervolgens doorgestuurd naar de Festo Motor. Vanzelfsprekend wordt het tegenovergestelde proces gebruikt voor het uitlezen van de status</w:t>
      </w:r>
    </w:p>
    <w:p w14:paraId="33FB15D7" w14:textId="77777777" w:rsidR="001432E6" w:rsidRPr="001432E6" w:rsidRDefault="001432E6" w:rsidP="001432E6">
      <w:pPr>
        <w:pStyle w:val="Kop2"/>
        <w:rPr>
          <w:rFonts w:eastAsiaTheme="minorEastAsia"/>
          <w:color w:val="44546A" w:themeColor="text2"/>
          <w:sz w:val="18"/>
          <w:szCs w:val="18"/>
        </w:rPr>
      </w:pPr>
      <w:bookmarkStart w:id="103" w:name="_Toc22738787"/>
      <w:r>
        <w:t>Conclusie</w:t>
      </w:r>
      <w:bookmarkEnd w:id="103"/>
    </w:p>
    <w:p w14:paraId="6C138990" w14:textId="0CE3592C" w:rsidR="00834D03" w:rsidRDefault="00834D03" w:rsidP="001432E6">
      <w:r>
        <w:t>Na</w:t>
      </w:r>
      <w:r w:rsidR="001432E6">
        <w:t xml:space="preserve"> de analyse van de URCap API, blijkt de communicatie een uitdaging te zijn bij de ontwikkeling van de FestoCap. Vanuit de analyse is verder gewerkt naar een opstelling</w:t>
      </w:r>
      <w:r>
        <w:t xml:space="preserve"> van </w:t>
      </w:r>
      <w:r w:rsidR="001432E6">
        <w:t xml:space="preserve"> hoe de communicatie rondom de FestoCap vorm zal krijgen.</w:t>
      </w:r>
      <w:r>
        <w:t xml:space="preserve"> Hierbij is h</w:t>
      </w:r>
      <w:r w:rsidR="001432E6">
        <w:t xml:space="preserve">et maken van de Modbus interface is een tijdrovend maar duidelijk proces, maar moet grondig aangepakt worden. </w:t>
      </w:r>
    </w:p>
    <w:p w14:paraId="4B2B364D" w14:textId="16A14445" w:rsidR="00546B82" w:rsidRPr="0016665E" w:rsidRDefault="00834D03" w:rsidP="001432E6">
      <w:pPr>
        <w:rPr>
          <w:color w:val="44546A" w:themeColor="text2"/>
          <w:sz w:val="18"/>
          <w:szCs w:val="18"/>
        </w:rPr>
      </w:pPr>
      <w:r>
        <w:t xml:space="preserve">De communicatie tussen de real-time thread en de FestoCap/Motor is te realiseren door middel van een Java Webserver waarin de berichten vertaald worden naar commando’s voor de Motor. Dit proces is simpeler en overzichtelijker dan de voorgestelde daemon methode vanuit Universal Robots.  </w:t>
      </w:r>
      <w:r w:rsidR="00546B82" w:rsidRPr="0016665E">
        <w:br w:type="page"/>
      </w:r>
    </w:p>
    <w:p w14:paraId="5767E606" w14:textId="15F693A2" w:rsidR="00C13F84" w:rsidRDefault="00042AE7" w:rsidP="004D564F">
      <w:pPr>
        <w:pStyle w:val="Kop1"/>
      </w:pPr>
      <w:bookmarkStart w:id="104" w:name="_Toc22738788"/>
      <w:r>
        <w:lastRenderedPageBreak/>
        <w:t>Making a FestoCap</w:t>
      </w:r>
      <w:bookmarkEnd w:id="104"/>
    </w:p>
    <w:p w14:paraId="055BCB52" w14:textId="23E4453B" w:rsidR="00C13F84" w:rsidRDefault="00042AE7" w:rsidP="00C13F84">
      <w:r>
        <w:t>Een groot deel van de stage bestond uit het programmeren van de FestoCap</w:t>
      </w:r>
      <w:r w:rsidR="004D15C5">
        <w:t xml:space="preserve">. </w:t>
      </w:r>
      <w:r w:rsidR="003958AE">
        <w:t xml:space="preserve">Tijdens de ontwikkeling van de FestoCap zijn er meerdere obstakels naar voren gekomen die het moeilijk maakten om sommige requirements te voltooien. In dit hoofdstuk worden deze obstakels besproken en de methodes waarmee toch aan de requirements voldaan is. </w:t>
      </w:r>
      <w:r w:rsidR="00BB0256">
        <w:t xml:space="preserve"> </w:t>
      </w:r>
    </w:p>
    <w:p w14:paraId="7E19353E" w14:textId="1CA01E80" w:rsidR="00E05686" w:rsidRDefault="00702A62" w:rsidP="00BB0256">
      <w:pPr>
        <w:pStyle w:val="Kop2"/>
      </w:pPr>
      <w:bookmarkStart w:id="105" w:name="_Toc22738789"/>
      <w:r>
        <w:t>Sequence</w:t>
      </w:r>
      <w:r w:rsidR="00BB0256">
        <w:t xml:space="preserve"> FestoCap</w:t>
      </w:r>
      <w:bookmarkEnd w:id="105"/>
    </w:p>
    <w:p w14:paraId="1582794F" w14:textId="5E072D51" w:rsidR="001C5F20" w:rsidRDefault="00BB0256" w:rsidP="00BB0256">
      <w:r>
        <w:t>Wanneer in PolyScope een programma gestart wordt, start de real-</w:t>
      </w:r>
      <w:r w:rsidR="00702A62">
        <w:t xml:space="preserve">time </w:t>
      </w:r>
      <w:r>
        <w:t xml:space="preserve">thread. In deze thread staan alle </w:t>
      </w:r>
      <w:r w:rsidR="00702A62">
        <w:t>stappen</w:t>
      </w:r>
      <w:r>
        <w:t xml:space="preserve"> die uitgevoerd moeten worden, bijvoorbeeld het bewegen van de robotarm of een commando vanuit de FestoCap. Wanneer het commando voor de FestoCap aan bod komt wordt de ScriptWriter van de Program node in de FestoCap aangeroepen. Vanuit deze ScriptWriter start een sequence voor het uitvoeren van het commando</w:t>
      </w:r>
      <w:r w:rsidR="00702A62">
        <w:t>, dit proces is vastgelegd in een Sequence UML</w:t>
      </w:r>
      <w:r w:rsidR="0008031A">
        <w:t xml:space="preserve"> </w:t>
      </w:r>
      <w:r w:rsidR="0008031A">
        <w:fldChar w:fldCharType="begin"/>
      </w:r>
      <w:r w:rsidR="0008031A">
        <w:instrText xml:space="preserve"> REF _Ref22735497 \h </w:instrText>
      </w:r>
      <w:r w:rsidR="0008031A">
        <w:fldChar w:fldCharType="separate"/>
      </w:r>
      <w:r w:rsidR="0008031A">
        <w:fldChar w:fldCharType="end"/>
      </w:r>
      <w:r w:rsidR="0008031A">
        <w:t>(</w:t>
      </w:r>
      <w:r w:rsidR="0008031A">
        <w:fldChar w:fldCharType="begin"/>
      </w:r>
      <w:r w:rsidR="0008031A">
        <w:instrText xml:space="preserve"> REF _Ref22735507 \r \h </w:instrText>
      </w:r>
      <w:r w:rsidR="0008031A">
        <w:fldChar w:fldCharType="separate"/>
      </w:r>
      <w:r w:rsidR="0008031A">
        <w:t>14.6</w:t>
      </w:r>
      <w:r w:rsidR="0008031A">
        <w:fldChar w:fldCharType="end"/>
      </w:r>
      <w:r w:rsidR="0008031A">
        <w:t>)</w:t>
      </w:r>
      <w:r w:rsidR="00702A62">
        <w:t xml:space="preserve">. In dit Sequence UML staan de verschillende entiteiten, en interacties tussen deze entiteiten, die worden gebruikt om een commando uit te voeren. </w:t>
      </w:r>
      <w:r w:rsidR="001C5F20">
        <w:t>Bij het uitvoeren van een commando in de FestoCap komen de volgende stappen aan bod:</w:t>
      </w:r>
    </w:p>
    <w:p w14:paraId="09CF6482" w14:textId="507205EF" w:rsidR="001C5F20" w:rsidRDefault="001C5F20" w:rsidP="001C5F20">
      <w:pPr>
        <w:pStyle w:val="Lijstalinea"/>
        <w:numPr>
          <w:ilvl w:val="0"/>
          <w:numId w:val="37"/>
        </w:numPr>
      </w:pPr>
      <w:r>
        <w:t>De ScriptWriter opent een socket verbinding met de CommandServer, deze reageert met een accept bericht waardoor de ScriptWriter weet dat er verbinding is</w:t>
      </w:r>
    </w:p>
    <w:p w14:paraId="3B713301" w14:textId="631783EC" w:rsidR="001C5F20" w:rsidRDefault="001C5F20" w:rsidP="001C5F20">
      <w:pPr>
        <w:pStyle w:val="Lijstalinea"/>
        <w:numPr>
          <w:ilvl w:val="0"/>
          <w:numId w:val="37"/>
        </w:numPr>
      </w:pPr>
      <w:r>
        <w:t>De ScriptWriter genereerd een bericht vanuit de waardes in de models en stuurt deze als een string naar de CommandServer</w:t>
      </w:r>
    </w:p>
    <w:p w14:paraId="24BFF021" w14:textId="412D843B" w:rsidR="001C5F20" w:rsidRDefault="001C5F20" w:rsidP="001C5F20">
      <w:pPr>
        <w:pStyle w:val="Lijstalinea"/>
        <w:numPr>
          <w:ilvl w:val="0"/>
          <w:numId w:val="37"/>
        </w:numPr>
      </w:pPr>
      <w:r>
        <w:t xml:space="preserve"> De CommandServer leest dit bericht en zet deze om naar een MotorCommand object</w:t>
      </w:r>
    </w:p>
    <w:p w14:paraId="2FE1BB7E" w14:textId="41074F83" w:rsidR="001C5F20" w:rsidRDefault="001C5F20" w:rsidP="001C5F20">
      <w:pPr>
        <w:pStyle w:val="Lijstalinea"/>
        <w:numPr>
          <w:ilvl w:val="0"/>
          <w:numId w:val="37"/>
        </w:numPr>
      </w:pPr>
      <w:r>
        <w:t>De CommandServer voegt de MotorCommand toe aan een queue in de MotorCom</w:t>
      </w:r>
    </w:p>
    <w:p w14:paraId="4F26895F" w14:textId="77777777" w:rsidR="001C5F20" w:rsidRDefault="001C5F20" w:rsidP="001C5F20">
      <w:pPr>
        <w:pStyle w:val="Lijstalinea"/>
        <w:numPr>
          <w:ilvl w:val="0"/>
          <w:numId w:val="37"/>
        </w:numPr>
      </w:pPr>
      <w:r>
        <w:t>In MotorCom wordt het MotorCommand uit de queue gehaald en gelezen welke functie uitgevoerd moet worden en met welke waardes.</w:t>
      </w:r>
    </w:p>
    <w:p w14:paraId="50821BB2" w14:textId="706A7C6E" w:rsidR="001C5F20" w:rsidRDefault="001C5F20" w:rsidP="001C5F20">
      <w:pPr>
        <w:pStyle w:val="Lijstalinea"/>
        <w:numPr>
          <w:ilvl w:val="0"/>
          <w:numId w:val="37"/>
        </w:numPr>
      </w:pPr>
      <w:r>
        <w:t xml:space="preserve"> Vervolgens worden deze geschreven naar de Modbus registers </w:t>
      </w:r>
      <w:r w:rsidR="00990127">
        <w:t>van de Festo</w:t>
      </w:r>
      <w:r w:rsidR="004F2EB5">
        <w:t xml:space="preserve"> </w:t>
      </w:r>
      <w:r w:rsidR="00990127">
        <w:t>Drive</w:t>
      </w:r>
    </w:p>
    <w:p w14:paraId="5D247A17" w14:textId="4567E6FB" w:rsidR="00990127" w:rsidRDefault="00990127" w:rsidP="00990127">
      <w:pPr>
        <w:pStyle w:val="Lijstalinea"/>
        <w:numPr>
          <w:ilvl w:val="0"/>
          <w:numId w:val="37"/>
        </w:numPr>
      </w:pPr>
      <w:r>
        <w:t xml:space="preserve">De MotorCom leest de Modbus registers uit totdat er sprake is van een Acknowledge en zet de </w:t>
      </w:r>
      <w:r w:rsidR="004F2EB5">
        <w:t>Motor Status</w:t>
      </w:r>
      <w:r>
        <w:t xml:space="preserve"> op “</w:t>
      </w:r>
      <w:r w:rsidRPr="004F2EB5">
        <w:rPr>
          <w:i/>
          <w:iCs/>
        </w:rPr>
        <w:t>Movement Done</w:t>
      </w:r>
      <w:r>
        <w:t>”</w:t>
      </w:r>
    </w:p>
    <w:p w14:paraId="096470DA" w14:textId="474ADB8F" w:rsidR="00990127" w:rsidRDefault="00990127" w:rsidP="00990127">
      <w:pPr>
        <w:pStyle w:val="Lijstalinea"/>
        <w:numPr>
          <w:ilvl w:val="0"/>
          <w:numId w:val="37"/>
        </w:numPr>
      </w:pPr>
      <w:r>
        <w:t>Wanneer de CommandServer de “</w:t>
      </w:r>
      <w:r w:rsidRPr="004F2EB5">
        <w:rPr>
          <w:i/>
          <w:iCs/>
        </w:rPr>
        <w:t>Movement Done</w:t>
      </w:r>
      <w:r>
        <w:t xml:space="preserve">” leest uit de </w:t>
      </w:r>
      <w:r w:rsidR="004F2EB5">
        <w:t>motor status</w:t>
      </w:r>
      <w:r>
        <w:t xml:space="preserve"> stuurt deze een bericht over de socketverbinding terug naar de ScriptWriter</w:t>
      </w:r>
    </w:p>
    <w:p w14:paraId="5EAEF48E" w14:textId="2FCBD2FD" w:rsidR="0004235D" w:rsidRDefault="00990127" w:rsidP="0004235D">
      <w:pPr>
        <w:pStyle w:val="Lijstalinea"/>
        <w:numPr>
          <w:ilvl w:val="0"/>
          <w:numId w:val="37"/>
        </w:numPr>
      </w:pPr>
      <w:r>
        <w:t xml:space="preserve">De </w:t>
      </w:r>
      <w:r w:rsidR="004F2EB5">
        <w:t>ScriptWriter</w:t>
      </w:r>
      <w:r>
        <w:t xml:space="preserve"> sluit te socketverbinding met de Commandserver</w:t>
      </w:r>
    </w:p>
    <w:p w14:paraId="68502290" w14:textId="7E875A47" w:rsidR="00DE39D4" w:rsidRDefault="00DE39D4" w:rsidP="00DE39D4">
      <w:r>
        <w:t xml:space="preserve">Bij dit voorbeeld is er sprake van een </w:t>
      </w:r>
      <w:r w:rsidR="004F2EB5" w:rsidRPr="004F2EB5">
        <w:rPr>
          <w:i/>
          <w:iCs/>
        </w:rPr>
        <w:t>“</w:t>
      </w:r>
      <w:r w:rsidRPr="004F2EB5">
        <w:rPr>
          <w:i/>
          <w:iCs/>
        </w:rPr>
        <w:t>wait for Movement</w:t>
      </w:r>
      <w:r w:rsidR="004F2EB5" w:rsidRPr="004F2EB5">
        <w:rPr>
          <w:i/>
          <w:iCs/>
        </w:rPr>
        <w:t>”</w:t>
      </w:r>
      <w:r w:rsidRPr="004F2EB5">
        <w:rPr>
          <w:i/>
          <w:iCs/>
        </w:rPr>
        <w:t>,</w:t>
      </w:r>
      <w:r>
        <w:t xml:space="preserve"> wanneer deze optie niet ingeschakeld is zal de </w:t>
      </w:r>
      <w:r w:rsidR="004F2EB5">
        <w:t>ScriptWriter</w:t>
      </w:r>
      <w:r>
        <w:t xml:space="preserve"> het bericht sturen en vervolgens afsluiten terwijl op de achtergrond het commando uitgevoerd wordt.</w:t>
      </w:r>
    </w:p>
    <w:p w14:paraId="56FD108B" w14:textId="77777777" w:rsidR="00512051" w:rsidRDefault="00512051">
      <w:pPr>
        <w:rPr>
          <w:rFonts w:asciiTheme="majorHAnsi" w:eastAsiaTheme="majorEastAsia" w:hAnsiTheme="majorHAnsi" w:cstheme="majorBidi"/>
          <w:b/>
          <w:bCs/>
          <w:smallCaps/>
          <w:color w:val="000000" w:themeColor="text1"/>
          <w:sz w:val="28"/>
          <w:szCs w:val="28"/>
        </w:rPr>
      </w:pPr>
      <w:r>
        <w:br w:type="page"/>
      </w:r>
    </w:p>
    <w:p w14:paraId="16CCF856" w14:textId="0740AB6C" w:rsidR="00C13F84" w:rsidRDefault="00AA002D" w:rsidP="00AA002D">
      <w:pPr>
        <w:pStyle w:val="Kop2"/>
      </w:pPr>
      <w:bookmarkStart w:id="106" w:name="_Toc22738790"/>
      <w:r>
        <w:lastRenderedPageBreak/>
        <w:t>URCap</w:t>
      </w:r>
      <w:bookmarkEnd w:id="106"/>
    </w:p>
    <w:p w14:paraId="5A3BABCB" w14:textId="77777777" w:rsidR="00DE39D4" w:rsidRDefault="001F70B0" w:rsidP="00AA002D">
      <w:r>
        <w:t>Het URCap onderdeel van de FestoCap bestaat uit een installation node en een program node</w:t>
      </w:r>
      <w:r w:rsidR="00AA002D">
        <w:t>. Deze nodes met ieder respectievelijk eigen verantwoordelijkheden.</w:t>
      </w:r>
      <w:r w:rsidR="00DE39D4">
        <w:t xml:space="preserve"> Er is vastgehouden aan de structuur van UR, waarin de installation node de functionaliteiten van de URCap bevat en de program node alles bevat om de juiste URScript code te genereren. </w:t>
      </w:r>
    </w:p>
    <w:p w14:paraId="26BE11AF" w14:textId="0C967027" w:rsidR="00DE39D4" w:rsidRDefault="00DE39D4" w:rsidP="00DE39D4">
      <w:pPr>
        <w:pStyle w:val="Kop3"/>
      </w:pPr>
      <w:bookmarkStart w:id="107" w:name="_Toc22738791"/>
      <w:r>
        <w:t>Installation Node</w:t>
      </w:r>
      <w:bookmarkEnd w:id="107"/>
    </w:p>
    <w:p w14:paraId="437CB0A7" w14:textId="5F7931EA" w:rsidR="00ED3440" w:rsidRDefault="00ED3440" w:rsidP="00DE39D4">
      <w:r>
        <w:t xml:space="preserve">De installation node brengt de functionaliteit aan de FestoCap en </w:t>
      </w:r>
      <w:r w:rsidRPr="00ED3440">
        <w:t>initialiseert</w:t>
      </w:r>
      <w:r>
        <w:t xml:space="preserve"> de klassen die dit mogelijk maken. Het is terug te zien in het klassendiagra</w:t>
      </w:r>
      <w:r w:rsidR="0080561B">
        <w:t>m(</w:t>
      </w:r>
      <w:r w:rsidR="0080561B">
        <w:fldChar w:fldCharType="begin"/>
      </w:r>
      <w:r w:rsidR="0080561B">
        <w:instrText xml:space="preserve"> REF _Ref22066207 \h </w:instrText>
      </w:r>
      <w:r w:rsidR="0080561B">
        <w:fldChar w:fldCharType="separate"/>
      </w:r>
      <w:r w:rsidR="0080561B">
        <w:t xml:space="preserve">Figuur </w:t>
      </w:r>
      <w:r w:rsidR="0080561B">
        <w:rPr>
          <w:noProof/>
        </w:rPr>
        <w:t>11</w:t>
      </w:r>
      <w:r w:rsidR="0080561B">
        <w:fldChar w:fldCharType="end"/>
      </w:r>
      <w:r w:rsidR="0080561B">
        <w:t>)</w:t>
      </w:r>
      <w:r>
        <w:t xml:space="preserve"> dat deze node de meeste verantwoordelijkheid met zich mee brengt. De installation node start MotorCom en verbindt</w:t>
      </w:r>
      <w:r w:rsidR="00D307DC">
        <w:t>,</w:t>
      </w:r>
      <w:r>
        <w:t xml:space="preserve"> </w:t>
      </w:r>
      <w:r w:rsidR="00D307DC">
        <w:t>met de</w:t>
      </w:r>
      <w:r>
        <w:t xml:space="preserve"> verbindingsdetails</w:t>
      </w:r>
      <w:r w:rsidR="00D307DC">
        <w:t xml:space="preserve"> die</w:t>
      </w:r>
      <w:r>
        <w:t xml:space="preserve"> worden gelezen uit een configuratiefile</w:t>
      </w:r>
      <w:r w:rsidR="00D307DC">
        <w:t xml:space="preserve">, met de Festo Drive. Vervolgens wordt ook de CommandServer gestart waar de berichten vanuit de real-time thread ontvangen worden ontvangen, omgezet worden naar MotorCommand en in een queue gezet worden voor de MotorCom klasse. </w:t>
      </w:r>
    </w:p>
    <w:p w14:paraId="0259446A" w14:textId="241B8A1E" w:rsidR="00DE39D4" w:rsidRPr="00DE39D4" w:rsidRDefault="00D307DC" w:rsidP="00DE39D4">
      <w:r>
        <w:t xml:space="preserve">Vanuit PolyScope is de installation node ook te gebruiken om de configuratie aan de passen  of om handmatig te verbinden of de verbinding te verbreken. Ook is het mogelijk om de optie “Connect on Start” te veranderen.  </w:t>
      </w:r>
      <w:r w:rsidR="00ED3440">
        <w:t xml:space="preserve"> </w:t>
      </w:r>
    </w:p>
    <w:p w14:paraId="5B4D1889" w14:textId="32E4BF94" w:rsidR="00AA002D" w:rsidRPr="00AA002D" w:rsidRDefault="00DE39D4" w:rsidP="00DE39D4">
      <w:pPr>
        <w:pStyle w:val="Kop3"/>
      </w:pPr>
      <w:bookmarkStart w:id="108" w:name="_Toc22738792"/>
      <w:r>
        <w:t>Program Node</w:t>
      </w:r>
      <w:bookmarkEnd w:id="108"/>
      <w:r w:rsidR="00E05686">
        <w:t xml:space="preserve"> </w:t>
      </w:r>
    </w:p>
    <w:p w14:paraId="0E631ADD" w14:textId="0E80E324" w:rsidR="00A70497" w:rsidRDefault="004C01C2" w:rsidP="00C13F84">
      <w:r>
        <w:t xml:space="preserve">De taak van de program node is de juiste URScript code doorgeven aan de real-time thread in URScript. </w:t>
      </w:r>
      <w:r w:rsidR="008F34D2">
        <w:t>Dit is echter niet zo simpel als een variabele declareren en weer aanroepen. Wanneer de real-time thread start is de enige code die beschikbaar is, de code uit de GenerateScript</w:t>
      </w:r>
      <w:r w:rsidR="00D50B21">
        <w:t>()</w:t>
      </w:r>
      <w:r w:rsidR="008F34D2">
        <w:t xml:space="preserve"> functie en het </w:t>
      </w:r>
      <w:r w:rsidR="008F34D2" w:rsidRPr="00FB5923">
        <w:t>DataModel</w:t>
      </w:r>
      <w:r w:rsidR="008F34D2">
        <w:t xml:space="preserve"> van de program node. Dit betekend dat wanneer er bijvoorbeeld een waarde als</w:t>
      </w:r>
      <w:r w:rsidR="008F34D2" w:rsidRPr="008F34D2">
        <w:rPr>
          <w:i/>
          <w:iCs/>
        </w:rPr>
        <w:t xml:space="preserve"> </w:t>
      </w:r>
      <w:r w:rsidR="008F34D2" w:rsidRPr="00FB5923">
        <w:rPr>
          <w:i/>
          <w:iCs/>
        </w:rPr>
        <w:t>positio</w:t>
      </w:r>
      <w:r w:rsidR="00FB5923">
        <w:rPr>
          <w:i/>
          <w:iCs/>
        </w:rPr>
        <w:t>n</w:t>
      </w:r>
      <w:r w:rsidRPr="008F34D2">
        <w:rPr>
          <w:i/>
          <w:iCs/>
        </w:rPr>
        <w:t xml:space="preserve"> </w:t>
      </w:r>
      <w:r w:rsidR="008F34D2">
        <w:t>wordt veranderd in de URCap, dat er een model.set(POSITION,</w:t>
      </w:r>
      <w:r w:rsidR="008F34D2" w:rsidRPr="008F34D2">
        <w:rPr>
          <w:i/>
          <w:iCs/>
        </w:rPr>
        <w:t>position</w:t>
      </w:r>
      <w:r w:rsidR="008F34D2">
        <w:t>) functie aangeroepen wordt. Dit is ook het geval wanneer er de huidige positie opgevraagd wordt vanuit de program node, dat deze vanuit de GenerateScript</w:t>
      </w:r>
      <w:r w:rsidR="00D50B21">
        <w:t>()</w:t>
      </w:r>
      <w:r w:rsidR="008F34D2">
        <w:t xml:space="preserve"> aangeroepen moet worden , vervolgens in het </w:t>
      </w:r>
      <w:r w:rsidR="0008031A">
        <w:t>D</w:t>
      </w:r>
      <w:r w:rsidR="008F34D2">
        <w:t>ata</w:t>
      </w:r>
      <w:r w:rsidR="0008031A">
        <w:t>M</w:t>
      </w:r>
      <w:r w:rsidR="008F34D2">
        <w:t>odel gezet en ten slotte een model.get(CURRENT_POSITION</w:t>
      </w:r>
      <w:r w:rsidR="008F34D2" w:rsidRPr="008F34D2">
        <w:rPr>
          <w:i/>
          <w:iCs/>
        </w:rPr>
        <w:t>,current_position</w:t>
      </w:r>
      <w:r w:rsidR="008F34D2" w:rsidRPr="008F34D2">
        <w:t>)</w:t>
      </w:r>
      <w:r w:rsidR="00A70497">
        <w:t xml:space="preserve">.  Om vervolgens de juiste URScript code </w:t>
      </w:r>
      <w:r w:rsidR="00E42FF3">
        <w:t xml:space="preserve">uit te voeren, </w:t>
      </w:r>
      <w:r w:rsidR="00A70497">
        <w:t xml:space="preserve">moeten er strings verstuurd worden met de functie writer.appendLine(). Hiermee inject </w:t>
      </w:r>
      <w:r w:rsidR="00E42FF3">
        <w:t xml:space="preserve">het programma </w:t>
      </w:r>
      <w:r w:rsidR="00A70497">
        <w:t xml:space="preserve">een line in URScript die dan uitgevoerd kan worden in de real-time thread. </w:t>
      </w:r>
      <w:r w:rsidR="00E42FF3">
        <w:t xml:space="preserve"> </w:t>
      </w:r>
    </w:p>
    <w:p w14:paraId="2834FCF1" w14:textId="77777777" w:rsidR="00D50B21" w:rsidRDefault="00D50B21" w:rsidP="00D50B21">
      <w:pPr>
        <w:keepNext/>
      </w:pPr>
      <w:r w:rsidRPr="00D50B21">
        <w:drawing>
          <wp:inline distT="0" distB="0" distL="0" distR="0" wp14:anchorId="0F0978D4" wp14:editId="7F78AC2A">
            <wp:extent cx="5940407" cy="1184744"/>
            <wp:effectExtent l="0" t="0" r="381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3167" cy="1191278"/>
                    </a:xfrm>
                    <a:prstGeom prst="rect">
                      <a:avLst/>
                    </a:prstGeom>
                  </pic:spPr>
                </pic:pic>
              </a:graphicData>
            </a:graphic>
          </wp:inline>
        </w:drawing>
      </w:r>
    </w:p>
    <w:p w14:paraId="5889D9B7" w14:textId="1DB48AF2" w:rsidR="00D50B21" w:rsidRPr="008F34D2" w:rsidRDefault="00D50B21" w:rsidP="00D50B21">
      <w:pPr>
        <w:pStyle w:val="Bijschrift"/>
      </w:pPr>
      <w:r>
        <w:t xml:space="preserve">Figuur </w:t>
      </w:r>
      <w:r>
        <w:fldChar w:fldCharType="begin"/>
      </w:r>
      <w:r>
        <w:instrText xml:space="preserve"> SEQ Figuur \* ARABIC </w:instrText>
      </w:r>
      <w:r>
        <w:fldChar w:fldCharType="separate"/>
      </w:r>
      <w:r w:rsidR="00F33459">
        <w:rPr>
          <w:noProof/>
        </w:rPr>
        <w:t>9</w:t>
      </w:r>
      <w:r>
        <w:fldChar w:fldCharType="end"/>
      </w:r>
      <w:r>
        <w:t>,</w:t>
      </w:r>
      <w:r w:rsidRPr="00B10703">
        <w:t xml:space="preserve"> voorbeeld van de </w:t>
      </w:r>
      <w:r>
        <w:t>generateScript()</w:t>
      </w:r>
      <w:r w:rsidRPr="00B10703">
        <w:t xml:space="preserve"> functie</w:t>
      </w:r>
      <w:r w:rsidR="00613843">
        <w:t>, FestoMotorProgramNodeContribution.java</w:t>
      </w:r>
    </w:p>
    <w:p w14:paraId="3AC100FE" w14:textId="77777777" w:rsidR="00E42FF3" w:rsidRDefault="00E42FF3" w:rsidP="00E42FF3">
      <w:pPr>
        <w:keepNext/>
      </w:pPr>
      <w:r w:rsidRPr="00E42FF3">
        <w:rPr>
          <w:noProof/>
        </w:rPr>
        <w:lastRenderedPageBreak/>
        <w:drawing>
          <wp:inline distT="0" distB="0" distL="0" distR="0" wp14:anchorId="04D6032E" wp14:editId="1A5A1C39">
            <wp:extent cx="5943600" cy="196278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2785"/>
                    </a:xfrm>
                    <a:prstGeom prst="rect">
                      <a:avLst/>
                    </a:prstGeom>
                  </pic:spPr>
                </pic:pic>
              </a:graphicData>
            </a:graphic>
          </wp:inline>
        </w:drawing>
      </w:r>
    </w:p>
    <w:p w14:paraId="0B3AC0E0" w14:textId="3717A03B" w:rsidR="00E42FF3" w:rsidRPr="00E42FF3" w:rsidRDefault="00E42FF3" w:rsidP="00E42FF3">
      <w:pPr>
        <w:pStyle w:val="Bijschrift"/>
      </w:pPr>
      <w:r>
        <w:t xml:space="preserve">Figuur </w:t>
      </w:r>
      <w:r w:rsidR="0080561B">
        <w:fldChar w:fldCharType="begin"/>
      </w:r>
      <w:r w:rsidR="0080561B">
        <w:instrText xml:space="preserve"> SEQ Figuur \* ARABIC </w:instrText>
      </w:r>
      <w:r w:rsidR="0080561B">
        <w:fldChar w:fldCharType="separate"/>
      </w:r>
      <w:r w:rsidR="00F33459">
        <w:rPr>
          <w:noProof/>
        </w:rPr>
        <w:t>10</w:t>
      </w:r>
      <w:r w:rsidR="0080561B">
        <w:fldChar w:fldCharType="end"/>
      </w:r>
      <w:r>
        <w:t>, URScript Message Format</w:t>
      </w:r>
    </w:p>
    <w:p w14:paraId="307C7C4E" w14:textId="1EC8A7B0" w:rsidR="00512051" w:rsidRDefault="00512051" w:rsidP="00512051">
      <w:r w:rsidRPr="00E42FF3">
        <w:t>Hierin is socket_open() e</w:t>
      </w:r>
      <w:r>
        <w:t xml:space="preserve">en standaardfunctie van URScript. Het formatten van de strings is een uitdaging geweest omdat er op </w:t>
      </w:r>
      <w:r w:rsidR="003A09BD">
        <w:t>meerdere</w:t>
      </w:r>
      <w:r>
        <w:t xml:space="preserve"> niveaus strings doorgestuurd worden. Eerst wordt er de inhoud voor de </w:t>
      </w:r>
      <w:r w:rsidR="003A09BD">
        <w:t>append Line</w:t>
      </w:r>
      <w:r>
        <w:t>() als string gestuurd, vervolgens moeten de meeste functies van URScript ook als attribuut een string. Er is veel tijd verloren gegaan om tot een correcte format te komen zodat er uiteinde een bericht verstuurd wordt als in figuur 9.</w:t>
      </w:r>
    </w:p>
    <w:p w14:paraId="03D041F8" w14:textId="677F7F96" w:rsidR="00512051" w:rsidRDefault="00512051" w:rsidP="00512051"/>
    <w:p w14:paraId="214E9C0C" w14:textId="2EF4A2E8" w:rsidR="00512051" w:rsidRDefault="00512051" w:rsidP="00512051">
      <w:pPr>
        <w:pStyle w:val="Kop2"/>
      </w:pPr>
      <w:bookmarkStart w:id="109" w:name="_Toc22738793"/>
      <w:r>
        <w:t>Communicatie</w:t>
      </w:r>
      <w:bookmarkEnd w:id="109"/>
    </w:p>
    <w:p w14:paraId="7A1A6456" w14:textId="7FB23ED1" w:rsidR="00512051" w:rsidRDefault="00512051" w:rsidP="00512051">
      <w:r>
        <w:t xml:space="preserve">Wanneer er een bericht verstuurd is vanuit URScript komt deze aan bij de CommandServer. De CommandServer </w:t>
      </w:r>
      <w:r w:rsidR="001E4781">
        <w:t>accepteert alle lokale socketverbindingen en maakt een aparte thread aan per socketverbinding. In deze thread wordt gewacht op een bericht van de client om deze vervolgens te verwerken naar een MotorCommand</w:t>
      </w:r>
      <w:r w:rsidR="00A34CBF">
        <w:t xml:space="preserve"> object</w:t>
      </w:r>
      <w:r w:rsidR="001E4781">
        <w:t>.</w:t>
      </w:r>
      <w:r w:rsidR="00A34CBF">
        <w:t xml:space="preserve"> Vervolgens word dit object in een queue gezet voor de MotorCom om af te handelen. Wanneer de queue leeg is en de status van de MotorCom op “Movement Done”</w:t>
      </w:r>
      <w:r w:rsidR="001E4781">
        <w:t xml:space="preserve">  </w:t>
      </w:r>
      <w:r w:rsidR="00A34CBF">
        <w:t xml:space="preserve">staat, stuurt de MotorCommand een bericht terug naar de real-time-thread en sluit deze vervolgens de socket thread. </w:t>
      </w:r>
    </w:p>
    <w:p w14:paraId="236E6CA3" w14:textId="542BF2A8" w:rsidR="00A34CBF" w:rsidRDefault="00A34CBF" w:rsidP="00512051">
      <w:r>
        <w:t xml:space="preserve">Tijdens de ontwikkeling van het communicatiesysteem is gekozen voor een simpel communicatieprotocol en zo min mogelijk socketcommunicatie om overzichtelijkheid en simpeler te houden. In vergelijking tot het proces dat UR gebruikt, voldoet de huidige oplossing naar de wensen van de opdrachtgever. </w:t>
      </w:r>
    </w:p>
    <w:p w14:paraId="3508EF99" w14:textId="533F4D52" w:rsidR="00A34CBF" w:rsidRDefault="00A34CBF" w:rsidP="00A34CBF">
      <w:pPr>
        <w:pStyle w:val="Kop2"/>
      </w:pPr>
      <w:bookmarkStart w:id="110" w:name="_Toc22738794"/>
      <w:r>
        <w:t>Lay-out</w:t>
      </w:r>
      <w:bookmarkEnd w:id="110"/>
    </w:p>
    <w:p w14:paraId="1D0E1D5A" w14:textId="098F3AEF" w:rsidR="0080561B" w:rsidRDefault="00EE2EF5" w:rsidP="0080561B">
      <w:r>
        <w:t>Zoals eerder vermeld, in hoofdstuk 7.9, heeft de lay-out van de FestoCap geen hoge prioriteit behalve als doel voor het testen van de functionaliteiten van de FestoCap. Om deze reden is gekozen voor een minimalistische aanpak zonder teveel grafische aanpass</w:t>
      </w:r>
      <w:r w:rsidR="00076582">
        <w:t>ingen(</w:t>
      </w:r>
      <w:r w:rsidR="00076582">
        <w:fldChar w:fldCharType="begin"/>
      </w:r>
      <w:r w:rsidR="00076582">
        <w:instrText xml:space="preserve"> REF _Ref22066330 \h </w:instrText>
      </w:r>
      <w:r w:rsidR="00076582">
        <w:fldChar w:fldCharType="separate"/>
      </w:r>
      <w:r w:rsidR="00076582" w:rsidRPr="00076582">
        <w:t xml:space="preserve">Figuur </w:t>
      </w:r>
      <w:r w:rsidR="00076582" w:rsidRPr="00076582">
        <w:rPr>
          <w:noProof/>
        </w:rPr>
        <w:t>16</w:t>
      </w:r>
      <w:r w:rsidR="00076582">
        <w:fldChar w:fldCharType="end"/>
      </w:r>
      <w:r w:rsidR="00076582">
        <w:t>,</w:t>
      </w:r>
      <w:r w:rsidR="00076582">
        <w:fldChar w:fldCharType="begin"/>
      </w:r>
      <w:r w:rsidR="00076582">
        <w:instrText xml:space="preserve"> REF _Ref22066331 \h </w:instrText>
      </w:r>
      <w:r w:rsidR="00076582">
        <w:fldChar w:fldCharType="separate"/>
      </w:r>
      <w:r w:rsidR="00076582" w:rsidRPr="00076582">
        <w:t xml:space="preserve">Figuur </w:t>
      </w:r>
      <w:r w:rsidR="00076582" w:rsidRPr="00076582">
        <w:rPr>
          <w:noProof/>
        </w:rPr>
        <w:t>17</w:t>
      </w:r>
      <w:r w:rsidR="00076582">
        <w:fldChar w:fldCharType="end"/>
      </w:r>
      <w:r w:rsidR="00076582">
        <w:t>,</w:t>
      </w:r>
      <w:r w:rsidR="00076582">
        <w:fldChar w:fldCharType="begin"/>
      </w:r>
      <w:r w:rsidR="00076582">
        <w:instrText xml:space="preserve"> REF _Ref22066332 \h </w:instrText>
      </w:r>
      <w:r w:rsidR="00076582">
        <w:fldChar w:fldCharType="separate"/>
      </w:r>
      <w:r w:rsidR="00076582">
        <w:t xml:space="preserve">Figuur </w:t>
      </w:r>
      <w:r w:rsidR="00076582">
        <w:rPr>
          <w:noProof/>
        </w:rPr>
        <w:t>18</w:t>
      </w:r>
      <w:r w:rsidR="00076582">
        <w:fldChar w:fldCharType="end"/>
      </w:r>
      <w:r w:rsidR="00076582">
        <w:t>)</w:t>
      </w:r>
      <w:r>
        <w:t xml:space="preserve">. Een groot deel van de lay-out is wel het juist visualiseren van de waarden en mogelijkheden. </w:t>
      </w:r>
    </w:p>
    <w:p w14:paraId="42D83742" w14:textId="4DFC6439" w:rsidR="0080561B" w:rsidRDefault="0080561B" w:rsidP="0080561B">
      <w:pPr>
        <w:pStyle w:val="Kop3"/>
      </w:pPr>
      <w:bookmarkStart w:id="111" w:name="_Toc22738795"/>
      <w:r>
        <w:t>Variabelen weergeven</w:t>
      </w:r>
      <w:bookmarkEnd w:id="111"/>
    </w:p>
    <w:p w14:paraId="6C5ECD9C" w14:textId="0699D2AB" w:rsidR="0080561B" w:rsidRPr="00A34CBF" w:rsidRDefault="00EE2EF5" w:rsidP="0080561B">
      <w:r>
        <w:t xml:space="preserve">Zo bleek het een uitdaging te zijn om de variabelen vanuit PolyScope weer te geven in een lijst in de program node. Deze variabelen bestaan pas voor PolyScope wanneer </w:t>
      </w:r>
      <w:r w:rsidR="0080561B">
        <w:t xml:space="preserve">de real-time thread </w:t>
      </w:r>
      <w:commentRangeStart w:id="112"/>
      <w:r>
        <w:t>gestart wordt</w:t>
      </w:r>
      <w:commentRangeEnd w:id="112"/>
      <w:r>
        <w:rPr>
          <w:rStyle w:val="Verwijzingopmerking"/>
        </w:rPr>
        <w:commentReference w:id="112"/>
      </w:r>
      <w:r>
        <w:t>, om toch een dynamische lijst mogelijk te maken is er een workaround geïmplementeerd</w:t>
      </w:r>
      <w:sdt>
        <w:sdtPr>
          <w:id w:val="-1007903189"/>
          <w:citation/>
        </w:sdtPr>
        <w:sdtContent>
          <w:r w:rsidR="00D50B21">
            <w:fldChar w:fldCharType="begin"/>
          </w:r>
          <w:r w:rsidR="00D50B21">
            <w:instrText xml:space="preserve">CITATION Uni181 \l 1043 </w:instrText>
          </w:r>
          <w:r w:rsidR="00D50B21">
            <w:fldChar w:fldCharType="separate"/>
          </w:r>
          <w:r w:rsidR="00D50B21">
            <w:rPr>
              <w:noProof/>
            </w:rPr>
            <w:t xml:space="preserve"> (Robots, </w:t>
          </w:r>
          <w:r w:rsidR="00D50B21">
            <w:rPr>
              <w:noProof/>
            </w:rPr>
            <w:lastRenderedPageBreak/>
            <w:t>Univeral, 2018)</w:t>
          </w:r>
          <w:r w:rsidR="00D50B21">
            <w:fldChar w:fldCharType="end"/>
          </w:r>
        </w:sdtContent>
      </w:sdt>
      <w:r>
        <w:t xml:space="preserve">.  </w:t>
      </w:r>
      <w:r w:rsidR="00B22AF2">
        <w:t>E</w:t>
      </w:r>
      <w:r w:rsidR="0080561B">
        <w:t>cht</w:t>
      </w:r>
      <w:r w:rsidR="00B22AF2">
        <w:t>er is het</w:t>
      </w:r>
      <w:r w:rsidR="0080561B">
        <w:t xml:space="preserve"> wel mogelijk de namen van deze waarden op te halen zonder enige inhoud. Wat betekend dat, wanneer er een variabele geselecteerd wordt, de program node alleen een naam heeft van de variabele. Deze wordt vervolgens in een model gezet en wanneer de real-time thread gestart wordt. Vanuit URScript wordt deze naam uit het model gehaald en vergeleken met </w:t>
      </w:r>
      <w:r w:rsidR="0080561B" w:rsidRPr="0080561B">
        <w:t>de geïnitialiseerde</w:t>
      </w:r>
      <w:r w:rsidR="0080561B">
        <w:t xml:space="preserve"> waardes waar vervolgende de daadwerkelijke variabele gebruikt wordt voor het bericht. </w:t>
      </w:r>
    </w:p>
    <w:p w14:paraId="23E31035" w14:textId="2AF9F79A" w:rsidR="00C13F84" w:rsidRDefault="0080561B" w:rsidP="0080561B">
      <w:pPr>
        <w:pStyle w:val="Kop3"/>
      </w:pPr>
      <w:bookmarkStart w:id="113" w:name="_Toc22738796"/>
      <w:r>
        <w:t>Titles en titles</w:t>
      </w:r>
      <w:bookmarkEnd w:id="113"/>
    </w:p>
    <w:p w14:paraId="529C9CF2" w14:textId="0AA66F18" w:rsidR="0080561B" w:rsidRDefault="0080561B" w:rsidP="0080561B">
      <w:r>
        <w:t>Binnen de URCap API heeft elke node een titel, deze titel is de naam van de URCap, in dit geval de FestoCap. Wanneer de program node uit de lijst met mogelijke nodes gekozen wordt</w:t>
      </w:r>
      <w:r w:rsidR="00076582">
        <w:t>(</w:t>
      </w:r>
      <w:r w:rsidR="00076582">
        <w:fldChar w:fldCharType="begin"/>
      </w:r>
      <w:r w:rsidR="00076582">
        <w:instrText xml:space="preserve"> REF _Ref22066279 \h </w:instrText>
      </w:r>
      <w:r w:rsidR="00076582">
        <w:fldChar w:fldCharType="separate"/>
      </w:r>
      <w:r w:rsidR="00076582">
        <w:t xml:space="preserve">Figuur </w:t>
      </w:r>
      <w:r w:rsidR="00076582">
        <w:rPr>
          <w:noProof/>
        </w:rPr>
        <w:t>12</w:t>
      </w:r>
      <w:r w:rsidR="00076582">
        <w:fldChar w:fldCharType="end"/>
      </w:r>
      <w:r w:rsidR="00076582">
        <w:t xml:space="preserve">), heeft deelt deze de titel ook in de lijst van het “Robot Program”. Het was de wens van de opdrachtgever om in deze titel </w:t>
      </w:r>
      <w:r w:rsidR="003D134F">
        <w:t xml:space="preserve">de actie weer te geven, bijvoorbeeld </w:t>
      </w:r>
      <w:r w:rsidR="00FB5923">
        <w:t>m</w:t>
      </w:r>
      <w:r w:rsidR="003D134F">
        <w:t>ove(300</w:t>
      </w:r>
      <w:r w:rsidR="00FB5923">
        <w:t>)</w:t>
      </w:r>
      <w:r w:rsidR="003D134F">
        <w:t xml:space="preserve"> of in het geval van een variabele </w:t>
      </w:r>
      <w:r w:rsidR="00FB5923">
        <w:t>m</w:t>
      </w:r>
      <w:r w:rsidR="003D134F">
        <w:t xml:space="preserve">ove(Var1).  Om dit te bereiken moest ten eerste weer gebruik gemaakt worden van de Models, wat in 10.2.2 al besproken is, maar wanneer men vervolgens de titel verandert beide instanties van de titels veranderen naar </w:t>
      </w:r>
      <w:r w:rsidR="00FB5923">
        <w:t>m</w:t>
      </w:r>
      <w:r w:rsidR="003D134F">
        <w:t>ove(300). De gevonden oplossing hiervoor is het gebruik van HTML, de GUI van PolyScope maakt nog gebruik van HTML, alleen kunnen sommige attributen bijvoorbeeld geen padding of style bevatten en worden deze genegeerd door het systeem.</w:t>
      </w:r>
    </w:p>
    <w:p w14:paraId="3B3C4EC6" w14:textId="77777777" w:rsidR="00FB5923" w:rsidRDefault="00FB5923" w:rsidP="00FB5923">
      <w:pPr>
        <w:keepNext/>
        <w:jc w:val="center"/>
      </w:pPr>
      <w:r w:rsidRPr="00FB5923">
        <w:drawing>
          <wp:inline distT="0" distB="0" distL="0" distR="0" wp14:anchorId="2E9134EA" wp14:editId="6EEE8939">
            <wp:extent cx="4318222" cy="1841595"/>
            <wp:effectExtent l="0" t="0" r="6350" b="635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22" cy="1841595"/>
                    </a:xfrm>
                    <a:prstGeom prst="rect">
                      <a:avLst/>
                    </a:prstGeom>
                  </pic:spPr>
                </pic:pic>
              </a:graphicData>
            </a:graphic>
          </wp:inline>
        </w:drawing>
      </w:r>
    </w:p>
    <w:p w14:paraId="2E00B1EE" w14:textId="19FE0875" w:rsidR="00FB5923" w:rsidRPr="0080561B" w:rsidRDefault="00FB5923" w:rsidP="00FB5923">
      <w:pPr>
        <w:pStyle w:val="Bijschrift"/>
        <w:jc w:val="center"/>
      </w:pPr>
      <w:r>
        <w:t xml:space="preserve">Figuur </w:t>
      </w:r>
      <w:r>
        <w:fldChar w:fldCharType="begin"/>
      </w:r>
      <w:r>
        <w:instrText xml:space="preserve"> SEQ Figuur \* ARABIC </w:instrText>
      </w:r>
      <w:r>
        <w:fldChar w:fldCharType="separate"/>
      </w:r>
      <w:r w:rsidR="00F33459">
        <w:rPr>
          <w:noProof/>
        </w:rPr>
        <w:t>11</w:t>
      </w:r>
      <w:r>
        <w:fldChar w:fldCharType="end"/>
      </w:r>
      <w:r>
        <w:t>, voorbeeld van de getTitle() functie, FestoMotorProgramNode.</w:t>
      </w:r>
      <w:r w:rsidR="00613843">
        <w:t>j</w:t>
      </w:r>
      <w:r>
        <w:t>ava</w:t>
      </w:r>
    </w:p>
    <w:p w14:paraId="7F27014F" w14:textId="0BDFC770" w:rsidR="00C8340F" w:rsidRPr="00C30887" w:rsidRDefault="003D134F" w:rsidP="007C5BA7">
      <w:pPr>
        <w:tabs>
          <w:tab w:val="left" w:pos="3483"/>
        </w:tabs>
      </w:pPr>
      <w:r w:rsidRPr="00C30887">
        <w:t xml:space="preserve">Door </w:t>
      </w:r>
      <w:r w:rsidR="00C30887" w:rsidRPr="00C30887">
        <w:t>de titel in e</w:t>
      </w:r>
      <w:r w:rsidR="00C30887">
        <w:t xml:space="preserve">en header te stoppen en de actie als string er achter te doen wordt binnen PolyScope in de </w:t>
      </w:r>
      <w:r w:rsidR="00613843">
        <w:t>Program Node</w:t>
      </w:r>
      <w:r w:rsidR="00C30887">
        <w:t xml:space="preserve"> en in de lijst van mogelijke URCaps de HTML titel wee</w:t>
      </w:r>
      <w:r w:rsidR="00FA5FE9">
        <w:t>r</w:t>
      </w:r>
      <w:r w:rsidR="00C30887">
        <w:t xml:space="preserve">gegeven, echter omdat in de Robot Program lijst dit niet ondersteund wordt word dit genegeerd en wordt de string aan het einde van de string weergegeven. </w:t>
      </w:r>
      <w:r w:rsidR="00C13F84" w:rsidRPr="00C30887">
        <w:tab/>
      </w:r>
    </w:p>
    <w:p w14:paraId="443C4C7C" w14:textId="77777777" w:rsidR="00C30887" w:rsidRDefault="00C30887">
      <w:r>
        <w:t>Deze manier is ook toegepast bij de afbeelding in de installation node(</w:t>
      </w:r>
      <w:r>
        <w:fldChar w:fldCharType="begin"/>
      </w:r>
      <w:r>
        <w:instrText xml:space="preserve"> REF _Ref22066330 \h </w:instrText>
      </w:r>
      <w:r>
        <w:fldChar w:fldCharType="separate"/>
      </w:r>
      <w:r w:rsidRPr="00C30887">
        <w:t xml:space="preserve">Figuur </w:t>
      </w:r>
      <w:r w:rsidRPr="00C30887">
        <w:rPr>
          <w:noProof/>
        </w:rPr>
        <w:t>17</w:t>
      </w:r>
      <w:r>
        <w:fldChar w:fldCharType="end"/>
      </w:r>
      <w:r>
        <w:t xml:space="preserve">). Hierin worden ook de titles gedeeld, het is echter niet mogelijk een afbeelding te gebruiken in de lijst met URCaps, dus deze wordt automatisch genegeerd. Maar in de UI van de installation node zelf is het wel mogelijk deze afbeelding te gebruiken. </w:t>
      </w:r>
    </w:p>
    <w:p w14:paraId="49C885FD" w14:textId="77777777" w:rsidR="00C30887" w:rsidRPr="00C30887" w:rsidRDefault="00C30887" w:rsidP="00C30887">
      <w:pPr>
        <w:pStyle w:val="Kop2"/>
        <w:rPr>
          <w:sz w:val="36"/>
          <w:szCs w:val="36"/>
        </w:rPr>
      </w:pPr>
      <w:bookmarkStart w:id="114" w:name="_Toc22738797"/>
      <w:r>
        <w:t>Toolbar</w:t>
      </w:r>
      <w:bookmarkEnd w:id="114"/>
    </w:p>
    <w:p w14:paraId="166A41BB" w14:textId="044B2560" w:rsidR="00C8340F" w:rsidRPr="00C30887" w:rsidRDefault="00C30887" w:rsidP="00C30887">
      <w:pPr>
        <w:rPr>
          <w:rFonts w:eastAsiaTheme="majorEastAsia"/>
          <w:b/>
          <w:bCs/>
          <w:smallCaps/>
          <w:sz w:val="36"/>
          <w:szCs w:val="36"/>
        </w:rPr>
      </w:pPr>
      <w:r>
        <w:t xml:space="preserve">De </w:t>
      </w:r>
      <w:r w:rsidR="00715156">
        <w:t xml:space="preserve">Toolbar Node binnen de FestoCap wijkt af van de andere nodes omdat deze juist een dynamische opbouw heeft. Het doel van de Toolbar is ook dat deze overal beschikbaar is binnen PolyScope, hierdoor is de Toolbar niet gebonden aan statische Models of de real-time thread. De Toolbar is te vergelijken met de Program node, maar kan dezelfde functies uitvoeren in real-time. Er wordt ook via een socketverbinding contact gelegd met de Commandserver, alleen dan vanuit de standaard Java Library in </w:t>
      </w:r>
      <w:r w:rsidR="00715156">
        <w:lastRenderedPageBreak/>
        <w:t>plaats van URScript</w:t>
      </w:r>
      <w:r w:rsidR="00320F03">
        <w:t>(</w:t>
      </w:r>
      <w:r w:rsidR="00320F03">
        <w:fldChar w:fldCharType="begin"/>
      </w:r>
      <w:r w:rsidR="00320F03">
        <w:instrText xml:space="preserve"> REF _Ref22069345 \h </w:instrText>
      </w:r>
      <w:r w:rsidR="00320F03">
        <w:fldChar w:fldCharType="separate"/>
      </w:r>
      <w:r w:rsidR="00320F03">
        <w:t xml:space="preserve">Figuur </w:t>
      </w:r>
      <w:r w:rsidR="00320F03">
        <w:rPr>
          <w:noProof/>
        </w:rPr>
        <w:t>14</w:t>
      </w:r>
      <w:r w:rsidR="00320F03">
        <w:t>, Toolbar Klassendiagram</w:t>
      </w:r>
      <w:r w:rsidR="00320F03">
        <w:fldChar w:fldCharType="end"/>
      </w:r>
      <w:r w:rsidR="00320F03">
        <w:t>)</w:t>
      </w:r>
      <w:r w:rsidR="00715156">
        <w:t>.</w:t>
      </w:r>
      <w:r w:rsidR="00320F03">
        <w:t xml:space="preserve"> Er is weinig op te merken aan de Toolbar, alleen dat </w:t>
      </w:r>
      <w:r w:rsidR="006818A8">
        <w:t xml:space="preserve">deze de structuur heeft die ook gewenst zou zijn in de andere nodes. </w:t>
      </w:r>
      <w:r w:rsidR="00320F03">
        <w:t xml:space="preserve"> </w:t>
      </w:r>
      <w:r w:rsidR="00C8340F" w:rsidRPr="00C30887">
        <w:br w:type="page"/>
      </w:r>
    </w:p>
    <w:p w14:paraId="05684EC5" w14:textId="77777777" w:rsidR="00C8340F" w:rsidRDefault="00C8340F" w:rsidP="00C8340F">
      <w:pPr>
        <w:pStyle w:val="Kop1"/>
      </w:pPr>
      <w:bookmarkStart w:id="115" w:name="_Toc22738798"/>
      <w:r>
        <w:lastRenderedPageBreak/>
        <w:t>Conclusie</w:t>
      </w:r>
      <w:bookmarkEnd w:id="115"/>
    </w:p>
    <w:p w14:paraId="29C29DD4" w14:textId="1372E1D8" w:rsidR="00AE488B" w:rsidRDefault="00FA5FE9">
      <w:r>
        <w:t xml:space="preserve">Het maken van een URCap is een onderneming, zeker wanneer er geen ervaring aanwezig is. De tools die UR biedt zijn waardevol maar forceren ook een ,niet altijd even logische, werkwijze. Wanneer dit botst met de denkwijze en redenatie van de programmeur doet het meer kwaad dan goed. Voor een bedrijf dat veel focus heeft op de vrijheid van developers, sluit het zich zowel in de software als in communicatie af voor innovatie. </w:t>
      </w:r>
    </w:p>
    <w:p w14:paraId="0DA29903" w14:textId="7D3C987E" w:rsidR="00C8340F" w:rsidRPr="00FA5FE9" w:rsidRDefault="00AE488B">
      <w:r>
        <w:t>Bij de ontwikkeling van de FestoCap kwam naar voren dat de omvang van het project al snel buiten de vaardigheden van een enkele programmeur binnen gestelde tijdsnormen. Desalniettemin is er een functioneel product geleverd</w:t>
      </w:r>
      <w:r w:rsidR="007F3F1A">
        <w:t>.</w:t>
      </w:r>
      <w:r>
        <w:t xml:space="preserve"> </w:t>
      </w:r>
      <w:r w:rsidR="007F3F1A">
        <w:t>D</w:t>
      </w:r>
      <w:r>
        <w:t xml:space="preserve">oor de nadruk op </w:t>
      </w:r>
      <w:r w:rsidR="007F3F1A">
        <w:t>overzichtelijkheid en duidelijkheid in de structuur en functionaliteit van de FestoCap is er goede fundering gelegd voor wat in de toekomst een waardevol product kan zijn voor Gibas.</w:t>
      </w:r>
      <w:r w:rsidR="00C8340F">
        <w:br w:type="page"/>
      </w:r>
    </w:p>
    <w:p w14:paraId="31D4B978" w14:textId="77777777" w:rsidR="00C8340F" w:rsidRDefault="00C8340F" w:rsidP="00C8340F">
      <w:pPr>
        <w:pStyle w:val="Kop1"/>
      </w:pPr>
      <w:bookmarkStart w:id="116" w:name="_Toc22738799"/>
      <w:commentRangeStart w:id="117"/>
      <w:r>
        <w:lastRenderedPageBreak/>
        <w:t>Aanbevelingen</w:t>
      </w:r>
      <w:commentRangeEnd w:id="117"/>
      <w:r w:rsidR="005E7A62">
        <w:rPr>
          <w:rStyle w:val="Verwijzingopmerking"/>
          <w:rFonts w:asciiTheme="minorHAnsi" w:eastAsiaTheme="minorEastAsia" w:hAnsiTheme="minorHAnsi" w:cstheme="minorBidi"/>
          <w:b w:val="0"/>
          <w:bCs w:val="0"/>
          <w:smallCaps w:val="0"/>
          <w:color w:val="auto"/>
        </w:rPr>
        <w:commentReference w:id="117"/>
      </w:r>
      <w:bookmarkEnd w:id="116"/>
    </w:p>
    <w:p w14:paraId="57CB4A81" w14:textId="71CD5BC1" w:rsidR="006A2390" w:rsidRDefault="005E7A62">
      <w:r>
        <w:t xml:space="preserve">De FestoCap is functioneel, maar dat betekend niet dat er niet dat er niets aan de verbeteren valt. Ook zijn er onderdelen die binnen de deadline van de stageopdracht niet te realiseren waren. In dit hoofdstuk worden de aanbevelingen </w:t>
      </w:r>
      <w:r w:rsidR="006A2390">
        <w:t>en mogelijke uitbreiding voor</w:t>
      </w:r>
      <w:r>
        <w:t xml:space="preserve"> de FestoCap behandeld. </w:t>
      </w:r>
    </w:p>
    <w:p w14:paraId="72F5AB4D" w14:textId="77777777" w:rsidR="006A2390" w:rsidRPr="005D63D2" w:rsidRDefault="006A2390" w:rsidP="006A2390">
      <w:pPr>
        <w:pStyle w:val="Kop2"/>
        <w:rPr>
          <w:sz w:val="36"/>
          <w:szCs w:val="36"/>
        </w:rPr>
      </w:pPr>
      <w:bookmarkStart w:id="118" w:name="_Toc22738800"/>
      <w:r>
        <w:t>Ondersteuning meerdere motoren</w:t>
      </w:r>
      <w:bookmarkEnd w:id="118"/>
    </w:p>
    <w:p w14:paraId="046ADDC8" w14:textId="3058499A" w:rsidR="0019423B" w:rsidRDefault="006A2390" w:rsidP="006A2390">
      <w:r>
        <w:t xml:space="preserve">Het initiële plan was om een FestoCap te maken die meerdere motoren aan kan sturen, maar wegens tijdsgebrek is deze requirement niet voltooid. In de huidige versie van de FestoCap is wel rekening gehouden met de mogelijkheid voor meerdere motoren. De Commandserver stelt de FestoCap in staat om meerdere socketverbindingen aan te gaan, en het </w:t>
      </w:r>
      <w:r w:rsidR="0019423B">
        <w:t>bericht kan uitgebreid worden met een “MotorID”</w:t>
      </w:r>
      <w:r>
        <w:t xml:space="preserve">. Ook de MotorCom backend werkt met threads, waar meerdere instanties van gemaakt </w:t>
      </w:r>
      <w:r w:rsidR="0019423B">
        <w:t xml:space="preserve">kunnen </w:t>
      </w:r>
      <w:r>
        <w:t>worden</w:t>
      </w:r>
      <w:r w:rsidR="0019423B">
        <w:t xml:space="preserve">. </w:t>
      </w:r>
    </w:p>
    <w:p w14:paraId="460C6A8B" w14:textId="7A3FC7F0" w:rsidR="0019423B" w:rsidRDefault="0019423B" w:rsidP="0019423B">
      <w:pPr>
        <w:pStyle w:val="Kop2"/>
      </w:pPr>
      <w:bookmarkStart w:id="119" w:name="_Toc22738801"/>
      <w:r>
        <w:t>CommandServer standaardiseren</w:t>
      </w:r>
      <w:bookmarkEnd w:id="119"/>
    </w:p>
    <w:p w14:paraId="004435DE" w14:textId="78BE34BD" w:rsidR="00A264BE" w:rsidRDefault="0019423B" w:rsidP="006A2390">
      <w:r>
        <w:t>De CommandServer is een het beste te beschrijven als een succesvolle test. Na de overstap van Daemons naar een eigen server is het optimaliseren van de CommandServer op een lage prioriteit gezet. De berichten en het format binnen de klasse laat te wensen  over.</w:t>
      </w:r>
      <w:r w:rsidR="00A264BE">
        <w:t xml:space="preserve"> Het is ook van waarde om de CommandServer te generaliseren om een simpeler alternatief voor Daemons aan te kunnen bieden.</w:t>
      </w:r>
    </w:p>
    <w:p w14:paraId="4C2D7DCB" w14:textId="77777777" w:rsidR="00A264BE" w:rsidRPr="005D63D2" w:rsidRDefault="00A264BE" w:rsidP="00A264BE">
      <w:pPr>
        <w:pStyle w:val="Kop2"/>
        <w:rPr>
          <w:rFonts w:eastAsiaTheme="minorEastAsia"/>
          <w:sz w:val="22"/>
          <w:szCs w:val="22"/>
        </w:rPr>
      </w:pPr>
      <w:bookmarkStart w:id="120" w:name="_Toc22738802"/>
      <w:r>
        <w:t>Feedback Motoren</w:t>
      </w:r>
      <w:bookmarkEnd w:id="120"/>
    </w:p>
    <w:p w14:paraId="696849A8" w14:textId="77777777" w:rsidR="00A264BE" w:rsidRDefault="00A264BE" w:rsidP="00A264BE">
      <w:r>
        <w:t xml:space="preserve">Momenteel wordt het Festo Configuration tool gebruikt om de feedback van de Motor te identificeren. Deze functionaliteit zou ook aan de FestoCap Installation of Toolbar toegevoegd kunnen worden ,zodat een engineer of gebruiker niet van programma hoeft te wisselen om de motor feedback uit te lezen. Dit zou op dezelfde manier weergegeven kunnen worden als in de tool. </w:t>
      </w:r>
    </w:p>
    <w:p w14:paraId="2FC49701" w14:textId="77777777" w:rsidR="00A264BE" w:rsidRPr="005D63D2" w:rsidRDefault="00A264BE" w:rsidP="00A264BE">
      <w:pPr>
        <w:pStyle w:val="Kop2"/>
        <w:rPr>
          <w:rFonts w:eastAsiaTheme="minorEastAsia"/>
        </w:rPr>
      </w:pPr>
      <w:bookmarkStart w:id="121" w:name="_Toc22738803"/>
      <w:r>
        <w:t>User Interface</w:t>
      </w:r>
      <w:bookmarkEnd w:id="121"/>
    </w:p>
    <w:p w14:paraId="05A5ECCD" w14:textId="77777777" w:rsidR="00B22AF2" w:rsidRDefault="00A264BE" w:rsidP="00A264BE">
      <w:r>
        <w:t>User Interface design was nooit een belangrijk punt in het ontwikkeltraject, maar wel een waardevolle eigenschap voor de FestoCap als product. Nu is de Interface puur functioneel en weinig aandacht besteed aan de look en het gebruiksgemak. Universal Robots bied</w:t>
      </w:r>
      <w:r w:rsidR="00B22AF2">
        <w:t>t</w:t>
      </w:r>
      <w:r>
        <w:t xml:space="preserve"> een style-guide met alle </w:t>
      </w:r>
      <w:r w:rsidR="00B22AF2">
        <w:t>kleurcodes en fonts, om de FestoCap interface uniform te maken binnen PolyScope.</w:t>
      </w:r>
    </w:p>
    <w:p w14:paraId="0A0867C2" w14:textId="56FB80DB" w:rsidR="00C8340F" w:rsidRDefault="00C8340F" w:rsidP="00F33459">
      <w:r>
        <w:br w:type="page"/>
      </w:r>
    </w:p>
    <w:bookmarkStart w:id="122" w:name="_Toc22738804" w:displacedByCustomXml="next"/>
    <w:sdt>
      <w:sdtPr>
        <w:id w:val="1048415375"/>
        <w:docPartObj>
          <w:docPartGallery w:val="Bibliographies"/>
          <w:docPartUnique/>
        </w:docPartObj>
      </w:sdtPr>
      <w:sdtEndPr>
        <w:rPr>
          <w:rFonts w:asciiTheme="minorHAnsi" w:eastAsiaTheme="minorEastAsia" w:hAnsiTheme="minorHAnsi" w:cstheme="minorBidi"/>
          <w:b w:val="0"/>
          <w:bCs w:val="0"/>
          <w:smallCaps w:val="0"/>
          <w:color w:val="auto"/>
          <w:sz w:val="22"/>
          <w:szCs w:val="22"/>
        </w:rPr>
      </w:sdtEndPr>
      <w:sdtContent>
        <w:p w14:paraId="403796E3" w14:textId="6DA2F285" w:rsidR="00F33459" w:rsidRDefault="00F33459">
          <w:pPr>
            <w:pStyle w:val="Kop1"/>
          </w:pPr>
          <w:r>
            <w:t>Bibliografie</w:t>
          </w:r>
          <w:bookmarkEnd w:id="122"/>
        </w:p>
        <w:sdt>
          <w:sdtPr>
            <w:id w:val="111145805"/>
            <w:bibliography/>
          </w:sdtPr>
          <w:sdtContent>
            <w:p w14:paraId="6B76116B" w14:textId="77777777" w:rsidR="00F33459" w:rsidRDefault="00F33459" w:rsidP="00F33459">
              <w:pPr>
                <w:pStyle w:val="Bibliografie"/>
                <w:ind w:left="720" w:hanging="720"/>
                <w:rPr>
                  <w:noProof/>
                  <w:sz w:val="24"/>
                  <w:szCs w:val="24"/>
                </w:rPr>
              </w:pPr>
              <w:r>
                <w:fldChar w:fldCharType="begin"/>
              </w:r>
              <w:r>
                <w:instrText>BIBLIOGRAPHY</w:instrText>
              </w:r>
              <w:r>
                <w:fldChar w:fldCharType="separate"/>
              </w:r>
              <w:r>
                <w:rPr>
                  <w:noProof/>
                </w:rPr>
                <w:t xml:space="preserve">Festo. (sd). </w:t>
              </w:r>
              <w:r>
                <w:rPr>
                  <w:i/>
                  <w:iCs/>
                  <w:noProof/>
                </w:rPr>
                <w:t>Support Portal.</w:t>
              </w:r>
              <w:r>
                <w:rPr>
                  <w:noProof/>
                </w:rPr>
                <w:t xml:space="preserve"> Opgeroepen op 04 16, 2019, van Festo: https://www.festo.com/net/SupportPortal/Files/428408/CMMP-AS-M3_M0-C-HP_2015-12b_8046788g1.pdf</w:t>
              </w:r>
            </w:p>
            <w:p w14:paraId="2B87145B" w14:textId="77777777" w:rsidR="00F33459" w:rsidRDefault="00F33459" w:rsidP="00F33459">
              <w:pPr>
                <w:pStyle w:val="Bibliografie"/>
                <w:ind w:left="720" w:hanging="720"/>
                <w:rPr>
                  <w:noProof/>
                </w:rPr>
              </w:pPr>
              <w:r w:rsidRPr="00F33459">
                <w:rPr>
                  <w:noProof/>
                  <w:lang w:val="en-GB"/>
                </w:rPr>
                <w:t xml:space="preserve">Gibas Automation. (sd). </w:t>
              </w:r>
              <w:r w:rsidRPr="00F33459">
                <w:rPr>
                  <w:i/>
                  <w:iCs/>
                  <w:noProof/>
                  <w:lang w:val="en-GB"/>
                </w:rPr>
                <w:t>Gibas Automation</w:t>
              </w:r>
              <w:r w:rsidRPr="00F33459">
                <w:rPr>
                  <w:noProof/>
                  <w:lang w:val="en-GB"/>
                </w:rPr>
                <w:t xml:space="preserve">. </w:t>
              </w:r>
              <w:r>
                <w:rPr>
                  <w:noProof/>
                </w:rPr>
                <w:t>Opgeroepen op 04 8, 2019, van Gibas: http://www.gibas.nl/automatisering</w:t>
              </w:r>
            </w:p>
            <w:p w14:paraId="7824C2D8" w14:textId="77777777" w:rsidR="00F33459" w:rsidRDefault="00F33459" w:rsidP="00F33459">
              <w:pPr>
                <w:pStyle w:val="Bibliografie"/>
                <w:ind w:left="720" w:hanging="720"/>
                <w:rPr>
                  <w:noProof/>
                </w:rPr>
              </w:pPr>
              <w:r w:rsidRPr="00F33459">
                <w:rPr>
                  <w:noProof/>
                  <w:lang w:val="en-GB"/>
                </w:rPr>
                <w:t xml:space="preserve">Madsen, J. B. (2017, 4). URCap Program Node Execution. </w:t>
              </w:r>
              <w:r>
                <w:rPr>
                  <w:noProof/>
                </w:rPr>
                <w:t>Opgehaald van https://forum.universal-robots.com/t/urcap-program-node-execution/596/9</w:t>
              </w:r>
            </w:p>
            <w:p w14:paraId="3553C5DD" w14:textId="77777777" w:rsidR="00F33459" w:rsidRPr="00F33459" w:rsidRDefault="00F33459" w:rsidP="00F33459">
              <w:pPr>
                <w:pStyle w:val="Bibliografie"/>
                <w:ind w:left="720" w:hanging="720"/>
                <w:rPr>
                  <w:noProof/>
                  <w:lang w:val="en-GB"/>
                </w:rPr>
              </w:pPr>
              <w:r w:rsidRPr="00F33459">
                <w:rPr>
                  <w:noProof/>
                  <w:lang w:val="en-GB"/>
                </w:rPr>
                <w:t xml:space="preserve">Robots, U. (sd). </w:t>
              </w:r>
              <w:r w:rsidRPr="00F33459">
                <w:rPr>
                  <w:i/>
                  <w:iCs/>
                  <w:noProof/>
                  <w:lang w:val="en-GB"/>
                </w:rPr>
                <w:t>Overview of API Functionality.</w:t>
              </w:r>
              <w:r w:rsidRPr="00F33459">
                <w:rPr>
                  <w:noProof/>
                  <w:lang w:val="en-GB"/>
                </w:rPr>
                <w:t xml:space="preserve"> Universal Robots.</w:t>
              </w:r>
            </w:p>
            <w:p w14:paraId="69DA909D" w14:textId="77777777" w:rsidR="00F33459" w:rsidRDefault="00F33459" w:rsidP="00F33459">
              <w:pPr>
                <w:pStyle w:val="Bibliografie"/>
                <w:ind w:left="720" w:hanging="720"/>
                <w:rPr>
                  <w:noProof/>
                </w:rPr>
              </w:pPr>
              <w:r w:rsidRPr="00F33459">
                <w:rPr>
                  <w:noProof/>
                  <w:lang w:val="en-GB"/>
                </w:rPr>
                <w:t xml:space="preserve">Robots, U. (sd). </w:t>
              </w:r>
              <w:r>
                <w:rPr>
                  <w:i/>
                  <w:iCs/>
                  <w:noProof/>
                </w:rPr>
                <w:t>URCap API Overview</w:t>
              </w:r>
              <w:r>
                <w:rPr>
                  <w:noProof/>
                </w:rPr>
                <w:t>. Opgehaald van Universal Robots+: https://plus.universal-robots.com/getting-started/urcap-api-overview/</w:t>
              </w:r>
            </w:p>
            <w:p w14:paraId="00EAD55E" w14:textId="77777777" w:rsidR="00F33459" w:rsidRDefault="00F33459" w:rsidP="00F33459">
              <w:pPr>
                <w:pStyle w:val="Bibliografie"/>
                <w:ind w:left="720" w:hanging="720"/>
                <w:rPr>
                  <w:noProof/>
                </w:rPr>
              </w:pPr>
              <w:r w:rsidRPr="00F33459">
                <w:rPr>
                  <w:noProof/>
                  <w:lang w:val="en-GB"/>
                </w:rPr>
                <w:t xml:space="preserve">Robots, Univeral. (2018, 7). </w:t>
              </w:r>
              <w:r w:rsidRPr="00F33459">
                <w:rPr>
                  <w:i/>
                  <w:iCs/>
                  <w:noProof/>
                  <w:lang w:val="en-GB"/>
                </w:rPr>
                <w:t>Universal Robots Forum</w:t>
              </w:r>
              <w:r w:rsidRPr="00F33459">
                <w:rPr>
                  <w:noProof/>
                  <w:lang w:val="en-GB"/>
                </w:rPr>
                <w:t xml:space="preserve">. </w:t>
              </w:r>
              <w:r>
                <w:rPr>
                  <w:noProof/>
                </w:rPr>
                <w:t>Opgehaald van Universal Robots: https://forum.universal-robots.com/t/using-variable-value-in-java/2148/2</w:t>
              </w:r>
            </w:p>
            <w:p w14:paraId="4C083411" w14:textId="77777777" w:rsidR="00F33459" w:rsidRDefault="00F33459" w:rsidP="00F33459">
              <w:pPr>
                <w:pStyle w:val="Bibliografie"/>
                <w:ind w:left="720" w:hanging="720"/>
                <w:rPr>
                  <w:noProof/>
                </w:rPr>
              </w:pPr>
              <w:r>
                <w:rPr>
                  <w:noProof/>
                </w:rPr>
                <w:t xml:space="preserve">Toolshero. (sd). </w:t>
              </w:r>
              <w:r>
                <w:rPr>
                  <w:i/>
                  <w:iCs/>
                  <w:noProof/>
                </w:rPr>
                <w:t>Management Modellen</w:t>
              </w:r>
              <w:r>
                <w:rPr>
                  <w:noProof/>
                </w:rPr>
                <w:t>. Opgeroepen op 04 14, 2019, van https://www.toolshero.nl/management-modellen/handy-model/</w:t>
              </w:r>
            </w:p>
            <w:p w14:paraId="71C23D80" w14:textId="77777777" w:rsidR="00F33459" w:rsidRDefault="00F33459" w:rsidP="00F33459">
              <w:pPr>
                <w:pStyle w:val="Bibliografie"/>
                <w:ind w:left="720" w:hanging="720"/>
                <w:rPr>
                  <w:noProof/>
                </w:rPr>
              </w:pPr>
              <w:r>
                <w:rPr>
                  <w:noProof/>
                </w:rPr>
                <w:t xml:space="preserve">Universal Robots. (2018, 10 16). </w:t>
              </w:r>
              <w:r>
                <w:rPr>
                  <w:i/>
                  <w:iCs/>
                  <w:noProof/>
                </w:rPr>
                <w:t>MyDaemonSwing</w:t>
              </w:r>
              <w:r>
                <w:rPr>
                  <w:noProof/>
                </w:rPr>
                <w:t>. Opgehaald van Github: https://github.com/UniversalRobots/MyDaemonSwing</w:t>
              </w:r>
            </w:p>
            <w:p w14:paraId="43BE4E30" w14:textId="77777777" w:rsidR="00F33459" w:rsidRDefault="00F33459" w:rsidP="00F33459">
              <w:pPr>
                <w:pStyle w:val="Bibliografie"/>
                <w:ind w:left="720" w:hanging="720"/>
                <w:rPr>
                  <w:noProof/>
                </w:rPr>
              </w:pPr>
              <w:r w:rsidRPr="00F33459">
                <w:rPr>
                  <w:noProof/>
                  <w:lang w:val="en-GB"/>
                </w:rPr>
                <w:t xml:space="preserve">Universal Robots. (2018, 10 16). </w:t>
              </w:r>
              <w:r w:rsidRPr="00F33459">
                <w:rPr>
                  <w:i/>
                  <w:iCs/>
                  <w:noProof/>
                  <w:lang w:val="en-GB"/>
                </w:rPr>
                <w:t>MyDeamonSwing search results</w:t>
              </w:r>
              <w:r w:rsidRPr="00F33459">
                <w:rPr>
                  <w:noProof/>
                  <w:lang w:val="en-GB"/>
                </w:rPr>
                <w:t xml:space="preserve">. </w:t>
              </w:r>
              <w:r>
                <w:rPr>
                  <w:noProof/>
                </w:rPr>
                <w:t>Opgehaald van Github: https://github.com/UniversalRobots/MyDaemonSwing/find/master</w:t>
              </w:r>
            </w:p>
            <w:p w14:paraId="76CA567C" w14:textId="77777777" w:rsidR="00F33459" w:rsidRDefault="00F33459" w:rsidP="00F33459">
              <w:pPr>
                <w:pStyle w:val="Bibliografie"/>
                <w:ind w:left="720" w:hanging="720"/>
                <w:rPr>
                  <w:noProof/>
                </w:rPr>
              </w:pPr>
              <w:r w:rsidRPr="00F33459">
                <w:rPr>
                  <w:noProof/>
                  <w:lang w:val="en-GB"/>
                </w:rPr>
                <w:t xml:space="preserve">Universal Robots. (2018, 04 12). The URScript Programming Language. </w:t>
              </w:r>
              <w:r>
                <w:rPr>
                  <w:noProof/>
                </w:rPr>
                <w:t>(Version 3.5.4). Opgeroepen op 04 16, 2019, van http://me.umn.edu/courses/me5286/robotlab/Resources/scriptManual-3.5.4.pdf</w:t>
              </w:r>
            </w:p>
            <w:p w14:paraId="4B64C516" w14:textId="77777777" w:rsidR="00F33459" w:rsidRDefault="00F33459" w:rsidP="00F33459">
              <w:pPr>
                <w:pStyle w:val="Bibliografie"/>
                <w:ind w:left="720" w:hanging="720"/>
                <w:rPr>
                  <w:noProof/>
                </w:rPr>
              </w:pPr>
              <w:r w:rsidRPr="00F33459">
                <w:rPr>
                  <w:noProof/>
                  <w:lang w:val="en-GB"/>
                </w:rPr>
                <w:t xml:space="preserve">Universal Robots. (sd). </w:t>
              </w:r>
              <w:r w:rsidRPr="00F33459">
                <w:rPr>
                  <w:i/>
                  <w:iCs/>
                  <w:noProof/>
                  <w:lang w:val="en-GB"/>
                </w:rPr>
                <w:t>Overview of UR software architecture</w:t>
              </w:r>
              <w:r w:rsidRPr="00F33459">
                <w:rPr>
                  <w:noProof/>
                  <w:lang w:val="en-GB"/>
                </w:rPr>
                <w:t xml:space="preserve">. </w:t>
              </w:r>
              <w:r>
                <w:rPr>
                  <w:noProof/>
                </w:rPr>
                <w:t>Opgeroepen op 04 16, 2019, van Universal Robots+: https://plus.universal-robots.com/getting-started/ur-software-architecture/</w:t>
              </w:r>
            </w:p>
            <w:p w14:paraId="73E9C883" w14:textId="77777777" w:rsidR="00F33459" w:rsidRDefault="00F33459" w:rsidP="00F33459">
              <w:pPr>
                <w:pStyle w:val="Bibliografie"/>
                <w:ind w:left="720" w:hanging="720"/>
                <w:rPr>
                  <w:noProof/>
                </w:rPr>
              </w:pPr>
              <w:r w:rsidRPr="00F33459">
                <w:rPr>
                  <w:noProof/>
                  <w:lang w:val="en-GB"/>
                </w:rPr>
                <w:t xml:space="preserve">Universal Robots. (sd). Principle of URCaps intigration. </w:t>
              </w:r>
              <w:r>
                <w:rPr>
                  <w:noProof/>
                </w:rPr>
                <w:t>Opgeroepen op 04 16, 2019, van https://plus.universal-robots.com/getting-started/principle-of-urcaps-integration-in-polyscope/</w:t>
              </w:r>
            </w:p>
            <w:p w14:paraId="6ABE3C87" w14:textId="77777777" w:rsidR="00F33459" w:rsidRDefault="00F33459" w:rsidP="00F33459">
              <w:pPr>
                <w:pStyle w:val="Bibliografie"/>
                <w:ind w:left="720" w:hanging="720"/>
                <w:rPr>
                  <w:noProof/>
                </w:rPr>
              </w:pPr>
              <w:r w:rsidRPr="00F33459">
                <w:rPr>
                  <w:noProof/>
                  <w:lang w:val="en-GB"/>
                </w:rPr>
                <w:t>(sd).</w:t>
              </w:r>
              <w:r w:rsidRPr="00F33459">
                <w:rPr>
                  <w:i/>
                  <w:iCs/>
                  <w:noProof/>
                  <w:lang w:val="en-GB"/>
                </w:rPr>
                <w:t>UR Software Processes Overview.</w:t>
              </w:r>
              <w:r w:rsidRPr="00F33459">
                <w:rPr>
                  <w:noProof/>
                  <w:lang w:val="en-GB"/>
                </w:rPr>
                <w:t xml:space="preserve"> </w:t>
              </w:r>
              <w:r>
                <w:rPr>
                  <w:noProof/>
                </w:rPr>
                <w:t>Universal Robots. Opgeroepen op 04 16, 2019, van https://plus.universal-robots.com/getting-started/ur-software-architecture/</w:t>
              </w:r>
            </w:p>
            <w:p w14:paraId="1F24F976" w14:textId="77777777" w:rsidR="00F33459" w:rsidRDefault="00F33459" w:rsidP="00F33459">
              <w:pPr>
                <w:pStyle w:val="Bibliografie"/>
                <w:ind w:left="720" w:hanging="720"/>
                <w:rPr>
                  <w:noProof/>
                </w:rPr>
              </w:pPr>
              <w:r w:rsidRPr="00F33459">
                <w:rPr>
                  <w:noProof/>
                  <w:lang w:val="en-GB"/>
                </w:rPr>
                <w:t xml:space="preserve">UR+ Development Support. (sd). UR+ Development Support forum post. </w:t>
              </w:r>
              <w:r>
                <w:rPr>
                  <w:noProof/>
                </w:rPr>
                <w:t>Opgehaald van https://forum.universal-robots.com/t/urcap-program-node-execution/595</w:t>
              </w:r>
            </w:p>
            <w:p w14:paraId="2FA45975" w14:textId="00A5A476" w:rsidR="00F33459" w:rsidRDefault="00F33459" w:rsidP="00F33459">
              <w:r>
                <w:rPr>
                  <w:b/>
                  <w:bCs/>
                </w:rPr>
                <w:fldChar w:fldCharType="end"/>
              </w:r>
            </w:p>
          </w:sdtContent>
        </w:sdt>
      </w:sdtContent>
    </w:sdt>
    <w:p w14:paraId="44848C93" w14:textId="77777777" w:rsidR="00F33459" w:rsidRPr="00F33459" w:rsidRDefault="00F33459" w:rsidP="00F33459"/>
    <w:p w14:paraId="56999767" w14:textId="24E03930" w:rsidR="00E03167" w:rsidRDefault="00C8340F" w:rsidP="00E03167">
      <w:pPr>
        <w:pStyle w:val="Kop1"/>
      </w:pPr>
      <w:bookmarkStart w:id="123" w:name="_Toc22738805"/>
      <w:r>
        <w:lastRenderedPageBreak/>
        <w:t>Bijlage</w:t>
      </w:r>
      <w:bookmarkEnd w:id="123"/>
    </w:p>
    <w:p w14:paraId="32CFEEF4" w14:textId="24C1F6E9" w:rsidR="00E03167" w:rsidRDefault="00E03167" w:rsidP="00E03167">
      <w:pPr>
        <w:pStyle w:val="Kop2"/>
      </w:pPr>
      <w:bookmarkStart w:id="124" w:name="_Toc22738806"/>
      <w:r>
        <w:t>Festo motor Data</w:t>
      </w:r>
      <w:r w:rsidR="00F33459">
        <w:t xml:space="preserve"> </w:t>
      </w:r>
      <w:r>
        <w:t>Sheet</w:t>
      </w:r>
      <w:bookmarkEnd w:id="124"/>
      <w:r>
        <w:t xml:space="preserve"> </w:t>
      </w:r>
    </w:p>
    <w:tbl>
      <w:tblPr>
        <w:tblStyle w:val="Rastertabel2"/>
        <w:tblW w:w="0" w:type="auto"/>
        <w:tblLook w:val="04A0" w:firstRow="1" w:lastRow="0" w:firstColumn="1" w:lastColumn="0" w:noHBand="0" w:noVBand="1"/>
      </w:tblPr>
      <w:tblGrid>
        <w:gridCol w:w="4675"/>
        <w:gridCol w:w="4675"/>
      </w:tblGrid>
      <w:tr w:rsidR="00E03167" w:rsidRPr="00777BDD" w14:paraId="12F763C0" w14:textId="77777777" w:rsidTr="00E03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88A849" w14:textId="77777777" w:rsidR="00E03167" w:rsidRPr="00455D34" w:rsidRDefault="00E03167" w:rsidP="00166BA8">
            <w:r w:rsidRPr="00455D34">
              <w:t>Controle Functie</w:t>
            </w:r>
          </w:p>
        </w:tc>
        <w:tc>
          <w:tcPr>
            <w:tcW w:w="4675" w:type="dxa"/>
          </w:tcPr>
          <w:p w14:paraId="5BACE5C3" w14:textId="77777777" w:rsidR="00E03167" w:rsidRPr="00455D34" w:rsidRDefault="00E03167" w:rsidP="00166BA8">
            <w:pPr>
              <w:cnfStyle w:val="100000000000" w:firstRow="1" w:lastRow="0" w:firstColumn="0" w:lastColumn="0" w:oddVBand="0" w:evenVBand="0" w:oddHBand="0" w:evenHBand="0" w:firstRowFirstColumn="0" w:firstRowLastColumn="0" w:lastRowFirstColumn="0" w:lastRowLastColumn="0"/>
              <w:rPr>
                <w:lang w:val="en-GB"/>
              </w:rPr>
            </w:pPr>
            <w:r w:rsidRPr="00455D34">
              <w:rPr>
                <w:lang w:val="en-GB"/>
              </w:rPr>
              <w:t>Beschrijving vanuit Datasheet</w:t>
            </w:r>
          </w:p>
        </w:tc>
      </w:tr>
      <w:tr w:rsidR="00E03167" w:rsidRPr="005D63D2" w14:paraId="55E194C8"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BA8488" w14:textId="77777777" w:rsidR="00E03167" w:rsidRDefault="00E03167" w:rsidP="00166BA8">
            <w:r>
              <w:t>Enable Drive</w:t>
            </w:r>
          </w:p>
        </w:tc>
        <w:tc>
          <w:tcPr>
            <w:tcW w:w="4675" w:type="dxa"/>
          </w:tcPr>
          <w:p w14:paraId="097B2FB3" w14:textId="77777777" w:rsidR="00E03167" w:rsidRPr="00777BDD"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777BDD">
              <w:rPr>
                <w:lang w:val="en-GB"/>
              </w:rPr>
              <w:t>Enables the Festo Drive(c</w:t>
            </w:r>
            <w:r>
              <w:rPr>
                <w:lang w:val="en-GB"/>
              </w:rPr>
              <w:t xml:space="preserve">ontroller) </w:t>
            </w:r>
          </w:p>
        </w:tc>
      </w:tr>
      <w:tr w:rsidR="00E03167" w:rsidRPr="005D63D2" w14:paraId="050D4659"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A15A3AF" w14:textId="77777777" w:rsidR="00E03167" w:rsidRDefault="00E03167" w:rsidP="00166BA8">
            <w:r>
              <w:t>Stop</w:t>
            </w:r>
          </w:p>
        </w:tc>
        <w:tc>
          <w:tcPr>
            <w:tcW w:w="4675" w:type="dxa"/>
          </w:tcPr>
          <w:p w14:paraId="3B35410C" w14:textId="77777777" w:rsidR="00E03167" w:rsidRPr="004B779F"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4B779F">
              <w:rPr>
                <w:lang w:val="en-GB"/>
              </w:rPr>
              <w:t>The drive stops with m</w:t>
            </w:r>
            <w:r>
              <w:rPr>
                <w:lang w:val="en-GB"/>
              </w:rPr>
              <w:t>aximum braking ramp, the positioning job is reset.</w:t>
            </w:r>
          </w:p>
        </w:tc>
      </w:tr>
      <w:tr w:rsidR="00E03167" w:rsidRPr="005D63D2" w14:paraId="1D7D8C1D"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5087C4" w14:textId="77777777" w:rsidR="00E03167" w:rsidRDefault="00E03167" w:rsidP="00166BA8">
            <w:r>
              <w:t>Start Positioning Task</w:t>
            </w:r>
          </w:p>
        </w:tc>
        <w:tc>
          <w:tcPr>
            <w:tcW w:w="4675" w:type="dxa"/>
          </w:tcPr>
          <w:p w14:paraId="51755653"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 </w:t>
            </w:r>
            <w:r w:rsidRPr="000C0201">
              <w:rPr>
                <w:lang w:val="en-GB"/>
              </w:rPr>
              <w:t>rising edge</w:t>
            </w:r>
            <w:r>
              <w:rPr>
                <w:lang w:val="en-GB"/>
              </w:rPr>
              <w:t>*</w:t>
            </w:r>
            <w:r>
              <w:rPr>
                <w:b/>
                <w:bCs/>
                <w:lang w:val="en-GB"/>
              </w:rPr>
              <w:t xml:space="preserve"> </w:t>
            </w:r>
            <w:r>
              <w:rPr>
                <w:lang w:val="en-GB"/>
              </w:rPr>
              <w:t>transfers the current nominal data and starts a positioning process</w:t>
            </w:r>
          </w:p>
        </w:tc>
      </w:tr>
      <w:tr w:rsidR="00E03167" w:rsidRPr="005D63D2" w14:paraId="2F9E8EB7"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747505D4" w14:textId="77777777" w:rsidR="00E03167" w:rsidRDefault="00E03167" w:rsidP="00166BA8">
            <w:r>
              <w:t>Start Homing</w:t>
            </w:r>
          </w:p>
        </w:tc>
        <w:tc>
          <w:tcPr>
            <w:tcW w:w="4675" w:type="dxa"/>
          </w:tcPr>
          <w:p w14:paraId="486D994A"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A rising edge</w:t>
            </w:r>
            <w:r>
              <w:rPr>
                <w:lang w:val="en-GB"/>
              </w:rPr>
              <w:t>*</w:t>
            </w:r>
            <w:r w:rsidRPr="000C0201">
              <w:rPr>
                <w:lang w:val="en-GB"/>
              </w:rPr>
              <w:t xml:space="preserve"> starts h</w:t>
            </w:r>
            <w:r>
              <w:rPr>
                <w:lang w:val="en-GB"/>
              </w:rPr>
              <w:t>oming with the set parameters</w:t>
            </w:r>
          </w:p>
        </w:tc>
      </w:tr>
      <w:tr w:rsidR="00E03167" w:rsidRPr="005D63D2" w14:paraId="0BFEF8A0"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D5CC5B" w14:textId="77777777" w:rsidR="00E03167" w:rsidRDefault="00E03167" w:rsidP="00166BA8">
            <w:r>
              <w:t>Jog positive</w:t>
            </w:r>
          </w:p>
        </w:tc>
        <w:tc>
          <w:tcPr>
            <w:tcW w:w="4675" w:type="dxa"/>
          </w:tcPr>
          <w:p w14:paraId="550DC302"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larger actual values, as long as the bit is set.</w:t>
            </w:r>
          </w:p>
        </w:tc>
      </w:tr>
      <w:tr w:rsidR="00E03167" w:rsidRPr="005D63D2" w14:paraId="3917CA0D"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F94BDE2" w14:textId="77777777" w:rsidR="00E03167" w:rsidRDefault="00E03167" w:rsidP="00166BA8">
            <w:r>
              <w:t>Jog negative</w:t>
            </w:r>
          </w:p>
        </w:tc>
        <w:tc>
          <w:tcPr>
            <w:tcW w:w="4675" w:type="dxa"/>
          </w:tcPr>
          <w:p w14:paraId="184563F1"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smaller actual values, as long as the bit is set.</w:t>
            </w:r>
          </w:p>
        </w:tc>
      </w:tr>
      <w:tr w:rsidR="00E03167" w:rsidRPr="005D63D2" w14:paraId="12BB1137"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AF22B9" w14:textId="77777777" w:rsidR="00E03167" w:rsidRDefault="00E03167" w:rsidP="00166BA8">
            <w:r>
              <w:t>Reset Fault</w:t>
            </w:r>
          </w:p>
        </w:tc>
        <w:tc>
          <w:tcPr>
            <w:tcW w:w="4675" w:type="dxa"/>
          </w:tcPr>
          <w:p w14:paraId="39D3F06B"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A malfunction is acknowledged w</w:t>
            </w:r>
            <w:r>
              <w:rPr>
                <w:lang w:val="en-GB"/>
              </w:rPr>
              <w:t>it ha rising edge and the malfunction value is deleted</w:t>
            </w:r>
          </w:p>
        </w:tc>
      </w:tr>
      <w:tr w:rsidR="00E03167" w:rsidRPr="005D63D2" w14:paraId="0C7E851A"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2D902461" w14:textId="77777777" w:rsidR="00E03167" w:rsidRPr="000436EC" w:rsidRDefault="00E03167" w:rsidP="00166BA8">
            <w:pPr>
              <w:rPr>
                <w:lang w:val="en-GB"/>
              </w:rPr>
            </w:pPr>
            <w:r>
              <w:rPr>
                <w:lang w:val="en-GB"/>
              </w:rPr>
              <w:t>Velocity</w:t>
            </w:r>
          </w:p>
        </w:tc>
        <w:tc>
          <w:tcPr>
            <w:tcW w:w="4675" w:type="dxa"/>
          </w:tcPr>
          <w:p w14:paraId="0DD055F6"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Velocity ramp as % of base value</w:t>
            </w:r>
          </w:p>
        </w:tc>
      </w:tr>
      <w:tr w:rsidR="00E03167" w:rsidRPr="000C0201" w14:paraId="223AB915" w14:textId="77777777" w:rsidTr="00E0316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675" w:type="dxa"/>
          </w:tcPr>
          <w:p w14:paraId="6CC4FBE7" w14:textId="77777777" w:rsidR="00E03167" w:rsidRPr="000436EC" w:rsidRDefault="00E03167" w:rsidP="00166BA8">
            <w:pPr>
              <w:rPr>
                <w:lang w:val="en-GB"/>
              </w:rPr>
            </w:pPr>
            <w:r>
              <w:rPr>
                <w:lang w:val="en-GB"/>
              </w:rPr>
              <w:t>Position</w:t>
            </w:r>
          </w:p>
        </w:tc>
        <w:tc>
          <w:tcPr>
            <w:tcW w:w="4675" w:type="dxa"/>
          </w:tcPr>
          <w:p w14:paraId="5C00B55E"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Position in positioning unit </w:t>
            </w:r>
          </w:p>
        </w:tc>
      </w:tr>
      <w:tr w:rsidR="00E03167" w14:paraId="7E790689"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465458DF" w14:textId="7C512E70" w:rsidR="00E03167" w:rsidRPr="00E730A1" w:rsidRDefault="00E03167" w:rsidP="00166BA8">
            <w:pPr>
              <w:rPr>
                <w:b w:val="0"/>
                <w:bCs w:val="0"/>
              </w:rPr>
            </w:pPr>
            <w:r w:rsidRPr="00E730A1">
              <w:rPr>
                <w:b w:val="0"/>
                <w:bCs w:val="0"/>
              </w:rPr>
              <w:t>Status Functie</w:t>
            </w:r>
          </w:p>
        </w:tc>
        <w:tc>
          <w:tcPr>
            <w:tcW w:w="4675" w:type="dxa"/>
          </w:tcPr>
          <w:p w14:paraId="2CE23E33" w14:textId="77777777" w:rsidR="00E03167" w:rsidRPr="00E730A1" w:rsidRDefault="00E03167" w:rsidP="00166BA8">
            <w:pPr>
              <w:cnfStyle w:val="000000000000" w:firstRow="0" w:lastRow="0" w:firstColumn="0" w:lastColumn="0" w:oddVBand="0" w:evenVBand="0" w:oddHBand="0" w:evenHBand="0" w:firstRowFirstColumn="0" w:firstRowLastColumn="0" w:lastRowFirstColumn="0" w:lastRowLastColumn="0"/>
              <w:rPr>
                <w:b/>
                <w:bCs/>
              </w:rPr>
            </w:pPr>
            <w:r w:rsidRPr="00E730A1">
              <w:rPr>
                <w:b/>
                <w:bCs/>
              </w:rPr>
              <w:t>Beschrijving vanuit Datasheet</w:t>
            </w:r>
          </w:p>
        </w:tc>
      </w:tr>
      <w:tr w:rsidR="00E03167" w:rsidRPr="005D63D2" w14:paraId="4B21810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FCB813" w14:textId="77777777" w:rsidR="00E03167" w:rsidRPr="00E730A1" w:rsidRDefault="00E03167" w:rsidP="00166BA8">
            <w:r w:rsidRPr="00E730A1">
              <w:t>Drive Enabled</w:t>
            </w:r>
          </w:p>
        </w:tc>
        <w:tc>
          <w:tcPr>
            <w:tcW w:w="4675" w:type="dxa"/>
          </w:tcPr>
          <w:p w14:paraId="112E5F96"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=1: Drive(controller) is enabled</w:t>
            </w:r>
          </w:p>
          <w:p w14:paraId="3B15B730"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=0</w:t>
            </w:r>
            <w:r>
              <w:rPr>
                <w:lang w:val="en-GB"/>
              </w:rPr>
              <w:t>:</w:t>
            </w:r>
            <w:r w:rsidRPr="000436EC">
              <w:rPr>
                <w:lang w:val="en-GB"/>
              </w:rPr>
              <w:t xml:space="preserve"> Drive blocked, controller not a</w:t>
            </w:r>
            <w:r>
              <w:rPr>
                <w:lang w:val="en-GB"/>
              </w:rPr>
              <w:t>ctive.</w:t>
            </w:r>
          </w:p>
        </w:tc>
      </w:tr>
      <w:tr w:rsidR="00E03167" w:rsidRPr="005D63D2" w14:paraId="381E9BFC"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F5FEC84" w14:textId="77777777" w:rsidR="00E03167" w:rsidRPr="00E730A1" w:rsidRDefault="00E03167" w:rsidP="00166BA8">
            <w:r w:rsidRPr="00E730A1">
              <w:t>Operation Enabled</w:t>
            </w:r>
          </w:p>
        </w:tc>
        <w:tc>
          <w:tcPr>
            <w:tcW w:w="4675" w:type="dxa"/>
          </w:tcPr>
          <w:p w14:paraId="7E017145"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=1 Operation enabled, positioning possible.</w:t>
            </w:r>
          </w:p>
          <w:p w14:paraId="186364CC"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=0: Stop active.</w:t>
            </w:r>
          </w:p>
        </w:tc>
      </w:tr>
      <w:tr w:rsidR="00E03167" w:rsidRPr="005D63D2" w14:paraId="22F5F7F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2DD07" w14:textId="77777777" w:rsidR="00E03167" w:rsidRDefault="00E03167" w:rsidP="00166BA8">
            <w:r>
              <w:t>Warning</w:t>
            </w:r>
          </w:p>
        </w:tc>
        <w:tc>
          <w:tcPr>
            <w:tcW w:w="4675" w:type="dxa"/>
          </w:tcPr>
          <w:p w14:paraId="4AF61E26"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=1: Warning applied.</w:t>
            </w:r>
          </w:p>
          <w:p w14:paraId="5EEF7204"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=0: No warning present</w:t>
            </w:r>
          </w:p>
        </w:tc>
      </w:tr>
      <w:tr w:rsidR="00E03167" w:rsidRPr="005D63D2" w14:paraId="25A2A54B"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136A9E1" w14:textId="77777777" w:rsidR="00E03167" w:rsidRDefault="00E03167" w:rsidP="00166BA8">
            <w:r>
              <w:t>Ready Enable</w:t>
            </w:r>
          </w:p>
        </w:tc>
        <w:tc>
          <w:tcPr>
            <w:tcW w:w="4675" w:type="dxa"/>
          </w:tcPr>
          <w:p w14:paraId="391FECD6"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Ready f</w:t>
            </w:r>
            <w:r>
              <w:rPr>
                <w:lang w:val="en-GB"/>
              </w:rPr>
              <w:t>or Enable.</w:t>
            </w:r>
          </w:p>
          <w:p w14:paraId="18CDAE4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=0</w:t>
            </w:r>
            <w:r>
              <w:rPr>
                <w:lang w:val="en-GB"/>
              </w:rPr>
              <w:t>: Not ready for Enable</w:t>
            </w:r>
            <w:r w:rsidRPr="00DA465E">
              <w:rPr>
                <w:lang w:val="en-GB"/>
              </w:rPr>
              <w:t>.</w:t>
            </w:r>
          </w:p>
        </w:tc>
      </w:tr>
      <w:tr w:rsidR="00E03167" w:rsidRPr="00DA465E" w14:paraId="42A7A87D"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ABF221" w14:textId="77777777" w:rsidR="00E03167" w:rsidRDefault="00E03167" w:rsidP="00166BA8">
            <w:r>
              <w:t>Halt</w:t>
            </w:r>
          </w:p>
        </w:tc>
        <w:tc>
          <w:tcPr>
            <w:tcW w:w="4675" w:type="dxa"/>
          </w:tcPr>
          <w:p w14:paraId="3E74CB8F"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=1: Halt is not active</w:t>
            </w:r>
            <w:r>
              <w:rPr>
                <w:lang w:val="en-GB"/>
              </w:rPr>
              <w:t>;</w:t>
            </w:r>
            <w:r w:rsidRPr="00DA465E">
              <w:rPr>
                <w:lang w:val="en-GB"/>
              </w:rPr>
              <w:t xml:space="preserve"> a</w:t>
            </w:r>
            <w:r>
              <w:rPr>
                <w:lang w:val="en-GB"/>
              </w:rPr>
              <w:t>xis can be moved.</w:t>
            </w:r>
          </w:p>
          <w:p w14:paraId="21B1F243"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Halt is active.</w:t>
            </w:r>
          </w:p>
        </w:tc>
      </w:tr>
      <w:tr w:rsidR="00E03167" w:rsidRPr="005D63D2" w14:paraId="3600F9A6"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34F7AD6F" w14:textId="77777777" w:rsidR="00E03167" w:rsidRDefault="00E03167" w:rsidP="00166BA8">
            <w:r>
              <w:t>Acknowledge Start</w:t>
            </w:r>
          </w:p>
        </w:tc>
        <w:tc>
          <w:tcPr>
            <w:tcW w:w="4675" w:type="dxa"/>
          </w:tcPr>
          <w:p w14:paraId="1CC555FD"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 Start executed(homing,jogging,po</w:t>
            </w:r>
            <w:r>
              <w:rPr>
                <w:lang w:val="en-GB"/>
              </w:rPr>
              <w:t>sitioning)</w:t>
            </w:r>
          </w:p>
          <w:p w14:paraId="59809C8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Ready for start(homing,jogging,positioning)</w:t>
            </w:r>
          </w:p>
        </w:tc>
      </w:tr>
      <w:tr w:rsidR="00E03167" w:rsidRPr="00DA465E" w14:paraId="5100BB1F"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627A6" w14:textId="77777777" w:rsidR="00E03167" w:rsidRDefault="00E03167" w:rsidP="00166BA8">
            <w:r>
              <w:t>Motion Complete</w:t>
            </w:r>
          </w:p>
        </w:tc>
        <w:tc>
          <w:tcPr>
            <w:tcW w:w="4675" w:type="dxa"/>
          </w:tcPr>
          <w:p w14:paraId="75DBFD0B"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 xml:space="preserve">=1 : Positioning job completed, where </w:t>
            </w:r>
            <w:r>
              <w:rPr>
                <w:lang w:val="en-GB"/>
              </w:rPr>
              <w:t>applicable with error</w:t>
            </w:r>
          </w:p>
          <w:p w14:paraId="138784DD"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 Positioning job active</w:t>
            </w:r>
          </w:p>
        </w:tc>
      </w:tr>
      <w:tr w:rsidR="00E03167" w:rsidRPr="00DA465E" w14:paraId="462FC180"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24176DE1" w14:textId="77777777" w:rsidR="00E03167" w:rsidRDefault="00E03167" w:rsidP="00166BA8">
            <w:r>
              <w:t>Absolute / Relative</w:t>
            </w:r>
          </w:p>
        </w:tc>
        <w:tc>
          <w:tcPr>
            <w:tcW w:w="4675" w:type="dxa"/>
          </w:tcPr>
          <w:p w14:paraId="31DF0D82"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Nominal value is relative t</w:t>
            </w:r>
            <w:r>
              <w:rPr>
                <w:lang w:val="en-GB"/>
              </w:rPr>
              <w:t>o the last nominal value.</w:t>
            </w:r>
          </w:p>
          <w:p w14:paraId="5515F39D"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Nominal value is absolute.</w:t>
            </w:r>
          </w:p>
        </w:tc>
      </w:tr>
      <w:tr w:rsidR="00E03167" w:rsidRPr="005D63D2" w14:paraId="35D5A852"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1F21D2" w14:textId="77777777" w:rsidR="00E03167" w:rsidRDefault="00E03167" w:rsidP="00166BA8">
            <w:r>
              <w:t>Control Mode Feedback</w:t>
            </w:r>
          </w:p>
        </w:tc>
        <w:tc>
          <w:tcPr>
            <w:tcW w:w="4675" w:type="dxa"/>
          </w:tcPr>
          <w:p w14:paraId="1261325C"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Return the Control mode a</w:t>
            </w:r>
            <w:r>
              <w:rPr>
                <w:lang w:val="en-GB"/>
              </w:rPr>
              <w:t>ccording to the bits set(Position control, Force mode, Velocity control)</w:t>
            </w:r>
          </w:p>
        </w:tc>
      </w:tr>
      <w:tr w:rsidR="00E03167" w:rsidRPr="000436EC" w14:paraId="255377A5"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60A734C5" w14:textId="77777777" w:rsidR="00E03167" w:rsidRPr="000436EC" w:rsidRDefault="00E03167" w:rsidP="00166BA8">
            <w:pPr>
              <w:rPr>
                <w:lang w:val="en-GB"/>
              </w:rPr>
            </w:pPr>
            <w:r w:rsidRPr="000436EC">
              <w:rPr>
                <w:lang w:val="en-GB"/>
              </w:rPr>
              <w:t>Feedback depending on Control M</w:t>
            </w:r>
            <w:r>
              <w:rPr>
                <w:lang w:val="en-GB"/>
              </w:rPr>
              <w:t>ode</w:t>
            </w:r>
          </w:p>
        </w:tc>
        <w:tc>
          <w:tcPr>
            <w:tcW w:w="4675" w:type="dxa"/>
          </w:tcPr>
          <w:p w14:paraId="09A04163"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Returns feedback depending on Control mode :</w:t>
            </w:r>
          </w:p>
          <w:p w14:paraId="63F921F1"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Position control : return Velocity as % of base value.</w:t>
            </w:r>
          </w:p>
          <w:p w14:paraId="6798167B"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Force mode : return Torque as % of the rated torque</w:t>
            </w:r>
          </w:p>
          <w:p w14:paraId="50A35728" w14:textId="77777777" w:rsidR="00E03167" w:rsidRPr="000436EC" w:rsidRDefault="00E03167" w:rsidP="00F33459">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Velocity control : no function, =0</w:t>
            </w:r>
          </w:p>
        </w:tc>
      </w:tr>
    </w:tbl>
    <w:p w14:paraId="53ED0136" w14:textId="343D8FB0" w:rsidR="00E03167" w:rsidRPr="00F33459" w:rsidRDefault="00F33459" w:rsidP="00F33459">
      <w:pPr>
        <w:pStyle w:val="Bijschrift"/>
        <w:rPr>
          <w:lang w:val="en-GB"/>
        </w:rPr>
      </w:pPr>
      <w:r w:rsidRPr="00F33459">
        <w:rPr>
          <w:lang w:val="en-GB"/>
        </w:rPr>
        <w:lastRenderedPageBreak/>
        <w:t xml:space="preserve">Figuur </w:t>
      </w:r>
      <w:r>
        <w:fldChar w:fldCharType="begin"/>
      </w:r>
      <w:r w:rsidRPr="00F33459">
        <w:rPr>
          <w:lang w:val="en-GB"/>
        </w:rPr>
        <w:instrText xml:space="preserve"> SEQ Figuur \* ARABIC </w:instrText>
      </w:r>
      <w:r>
        <w:fldChar w:fldCharType="separate"/>
      </w:r>
      <w:r>
        <w:rPr>
          <w:noProof/>
          <w:lang w:val="en-GB"/>
        </w:rPr>
        <w:t>12</w:t>
      </w:r>
      <w:r>
        <w:fldChar w:fldCharType="end"/>
      </w:r>
      <w:r w:rsidRPr="00F33459">
        <w:rPr>
          <w:lang w:val="en-GB"/>
        </w:rPr>
        <w:t>, Festo Motor Data Sheet</w:t>
      </w:r>
    </w:p>
    <w:p w14:paraId="47BD88B0" w14:textId="77777777" w:rsidR="0090708E" w:rsidRDefault="0090708E" w:rsidP="0090708E">
      <w:pPr>
        <w:pStyle w:val="Kop2"/>
      </w:pPr>
      <w:bookmarkStart w:id="125" w:name="_Ref22733635"/>
      <w:bookmarkStart w:id="126" w:name="_Ref22733641"/>
      <w:bookmarkStart w:id="127" w:name="_Toc22738807"/>
      <w:r>
        <w:t>Requirements FestoCap</w:t>
      </w:r>
      <w:bookmarkEnd w:id="125"/>
      <w:bookmarkEnd w:id="126"/>
      <w:bookmarkEnd w:id="127"/>
    </w:p>
    <w:p w14:paraId="37077367" w14:textId="4D310CEF" w:rsidR="0090708E" w:rsidRPr="0090708E" w:rsidRDefault="0090708E" w:rsidP="0090708E">
      <w:pPr>
        <w:pStyle w:val="Geenafstand"/>
        <w:rPr>
          <w:lang w:val="nl-NL"/>
        </w:rPr>
      </w:pPr>
      <w:r w:rsidRPr="0090708E">
        <w:rPr>
          <w:lang w:val="nl-NL"/>
        </w:rPr>
        <w:t>Voor de ontwikkeling van d</w:t>
      </w:r>
      <w:r>
        <w:rPr>
          <w:lang w:val="nl-NL"/>
        </w:rPr>
        <w:t>e FestoCap zijn requirements aan de functionaliteiten vastgesteld. De volgende lijst bevat requirements die tijdens de stageperiode zijn vastgesteld.</w:t>
      </w:r>
    </w:p>
    <w:tbl>
      <w:tblPr>
        <w:tblStyle w:val="Onopgemaaktetabel1"/>
        <w:tblW w:w="0" w:type="auto"/>
        <w:tblLook w:val="04A0" w:firstRow="1" w:lastRow="0" w:firstColumn="1" w:lastColumn="0" w:noHBand="0" w:noVBand="1"/>
      </w:tblPr>
      <w:tblGrid>
        <w:gridCol w:w="834"/>
        <w:gridCol w:w="8516"/>
      </w:tblGrid>
      <w:tr w:rsidR="0090708E" w14:paraId="7C201784"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E308D7" w14:textId="77777777" w:rsidR="0090708E" w:rsidRPr="0090708E" w:rsidRDefault="0090708E" w:rsidP="00F52BE2">
            <w:pPr>
              <w:rPr>
                <w:b w:val="0"/>
                <w:bCs w:val="0"/>
              </w:rPr>
            </w:pPr>
            <w:r w:rsidRPr="0090708E">
              <w:rPr>
                <w:b w:val="0"/>
                <w:bCs w:val="0"/>
              </w:rPr>
              <w:t>FR1.1</w:t>
            </w:r>
          </w:p>
        </w:tc>
        <w:tc>
          <w:tcPr>
            <w:tcW w:w="8515" w:type="dxa"/>
          </w:tcPr>
          <w:p w14:paraId="27D6F274" w14:textId="77777777" w:rsidR="0090708E" w:rsidRPr="0090708E" w:rsidRDefault="0090708E" w:rsidP="00F52BE2">
            <w:pPr>
              <w:cnfStyle w:val="100000000000" w:firstRow="1" w:lastRow="0" w:firstColumn="0" w:lastColumn="0" w:oddVBand="0" w:evenVBand="0" w:oddHBand="0" w:evenHBand="0" w:firstRowFirstColumn="0" w:firstRowLastColumn="0" w:lastRowFirstColumn="0" w:lastRowLastColumn="0"/>
              <w:rPr>
                <w:b w:val="0"/>
                <w:bCs w:val="0"/>
              </w:rPr>
            </w:pPr>
            <w:r w:rsidRPr="0090708E">
              <w:rPr>
                <w:b w:val="0"/>
                <w:bCs w:val="0"/>
              </w:rPr>
              <w:t>De FestoCap moet een Festo motor kunnen activeren</w:t>
            </w:r>
          </w:p>
        </w:tc>
      </w:tr>
      <w:tr w:rsidR="0090708E" w14:paraId="75D57A5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63318D0" w14:textId="77777777" w:rsidR="0090708E" w:rsidRPr="0090708E" w:rsidRDefault="0090708E" w:rsidP="00F52BE2">
            <w:pPr>
              <w:rPr>
                <w:b w:val="0"/>
                <w:bCs w:val="0"/>
              </w:rPr>
            </w:pPr>
            <w:r w:rsidRPr="0090708E">
              <w:rPr>
                <w:b w:val="0"/>
                <w:bCs w:val="0"/>
              </w:rPr>
              <w:t>FR1.2</w:t>
            </w:r>
          </w:p>
        </w:tc>
        <w:tc>
          <w:tcPr>
            <w:tcW w:w="8515" w:type="dxa"/>
          </w:tcPr>
          <w:p w14:paraId="214BD92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kunnen stoppen tijdens een beweging</w:t>
            </w:r>
          </w:p>
        </w:tc>
      </w:tr>
      <w:tr w:rsidR="0090708E" w:rsidRPr="0090708E" w14:paraId="6881F78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C2392A" w14:textId="77777777" w:rsidR="0090708E" w:rsidRPr="0090708E" w:rsidRDefault="0090708E" w:rsidP="00F52BE2">
            <w:pPr>
              <w:rPr>
                <w:b w:val="0"/>
                <w:bCs w:val="0"/>
              </w:rPr>
            </w:pPr>
            <w:r w:rsidRPr="0090708E">
              <w:rPr>
                <w:b w:val="0"/>
                <w:bCs w:val="0"/>
              </w:rPr>
              <w:t>FR1.3</w:t>
            </w:r>
          </w:p>
        </w:tc>
        <w:tc>
          <w:tcPr>
            <w:tcW w:w="8515" w:type="dxa"/>
          </w:tcPr>
          <w:p w14:paraId="4B17BB8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naar een absolute positie kunnen verplaatsen</w:t>
            </w:r>
          </w:p>
        </w:tc>
      </w:tr>
      <w:tr w:rsidR="0090708E" w:rsidRPr="0090708E" w14:paraId="1ED62D8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017C1C" w14:textId="77777777" w:rsidR="0090708E" w:rsidRPr="0090708E" w:rsidRDefault="0090708E" w:rsidP="00F52BE2">
            <w:pPr>
              <w:rPr>
                <w:b w:val="0"/>
                <w:bCs w:val="0"/>
              </w:rPr>
            </w:pPr>
            <w:r w:rsidRPr="0090708E">
              <w:rPr>
                <w:b w:val="0"/>
                <w:bCs w:val="0"/>
              </w:rPr>
              <w:t>FR1.4</w:t>
            </w:r>
          </w:p>
        </w:tc>
        <w:tc>
          <w:tcPr>
            <w:tcW w:w="8515" w:type="dxa"/>
          </w:tcPr>
          <w:p w14:paraId="1D03335D"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naar een relatieve positie kunnen verplaatsen</w:t>
            </w:r>
          </w:p>
        </w:tc>
      </w:tr>
      <w:tr w:rsidR="0090708E" w:rsidRPr="0090708E" w14:paraId="4BB72FD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9E9853" w14:textId="77777777" w:rsidR="0090708E" w:rsidRPr="0090708E" w:rsidRDefault="0090708E" w:rsidP="00F52BE2">
            <w:pPr>
              <w:rPr>
                <w:b w:val="0"/>
                <w:bCs w:val="0"/>
              </w:rPr>
            </w:pPr>
            <w:r w:rsidRPr="0090708E">
              <w:rPr>
                <w:b w:val="0"/>
                <w:bCs w:val="0"/>
              </w:rPr>
              <w:t>FR1.5</w:t>
            </w:r>
          </w:p>
        </w:tc>
        <w:tc>
          <w:tcPr>
            <w:tcW w:w="8515" w:type="dxa"/>
          </w:tcPr>
          <w:p w14:paraId="744665A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continu in beide richtingen kunnen bewegen</w:t>
            </w:r>
          </w:p>
        </w:tc>
      </w:tr>
      <w:tr w:rsidR="0090708E" w:rsidRPr="0090708E" w14:paraId="31739F96"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DB2C8A2" w14:textId="77777777" w:rsidR="0090708E" w:rsidRPr="0090708E" w:rsidRDefault="0090708E" w:rsidP="00F52BE2">
            <w:pPr>
              <w:rPr>
                <w:b w:val="0"/>
                <w:bCs w:val="0"/>
              </w:rPr>
            </w:pPr>
            <w:r w:rsidRPr="0090708E">
              <w:rPr>
                <w:b w:val="0"/>
                <w:bCs w:val="0"/>
              </w:rPr>
              <w:t>FR1.6</w:t>
            </w:r>
          </w:p>
        </w:tc>
        <w:tc>
          <w:tcPr>
            <w:tcW w:w="8515" w:type="dxa"/>
          </w:tcPr>
          <w:p w14:paraId="5EC7C8E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error in de motor kunnen herkennen en verwerken</w:t>
            </w:r>
          </w:p>
        </w:tc>
      </w:tr>
      <w:tr w:rsidR="0090708E" w:rsidRPr="0090708E" w14:paraId="7233DB0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010FE41" w14:textId="77777777" w:rsidR="0090708E" w:rsidRPr="0090708E" w:rsidRDefault="0090708E" w:rsidP="00F52BE2">
            <w:pPr>
              <w:rPr>
                <w:b w:val="0"/>
                <w:bCs w:val="0"/>
              </w:rPr>
            </w:pPr>
            <w:r w:rsidRPr="0090708E">
              <w:rPr>
                <w:b w:val="0"/>
                <w:bCs w:val="0"/>
              </w:rPr>
              <w:t>FR1.7</w:t>
            </w:r>
          </w:p>
        </w:tc>
        <w:tc>
          <w:tcPr>
            <w:tcW w:w="8515" w:type="dxa"/>
          </w:tcPr>
          <w:p w14:paraId="76F6B9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status van de Drive op kunnen vragen</w:t>
            </w:r>
          </w:p>
        </w:tc>
      </w:tr>
      <w:tr w:rsidR="0090708E" w:rsidRPr="0090708E" w14:paraId="558D67A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A661B9E" w14:textId="77777777" w:rsidR="0090708E" w:rsidRPr="0090708E" w:rsidRDefault="0090708E" w:rsidP="00F52BE2">
            <w:pPr>
              <w:rPr>
                <w:b w:val="0"/>
                <w:bCs w:val="0"/>
              </w:rPr>
            </w:pPr>
            <w:r w:rsidRPr="0090708E">
              <w:rPr>
                <w:b w:val="0"/>
                <w:bCs w:val="0"/>
              </w:rPr>
              <w:t>FR1.8</w:t>
            </w:r>
          </w:p>
        </w:tc>
        <w:tc>
          <w:tcPr>
            <w:tcW w:w="8515" w:type="dxa"/>
          </w:tcPr>
          <w:p w14:paraId="4A3E5D4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status van de huidige operatie op kunnen vragen</w:t>
            </w:r>
          </w:p>
        </w:tc>
      </w:tr>
      <w:tr w:rsidR="0090708E" w:rsidRPr="0090708E" w14:paraId="5F1A562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CCF2D7E" w14:textId="77777777" w:rsidR="0090708E" w:rsidRPr="0090708E" w:rsidRDefault="0090708E" w:rsidP="00F52BE2">
            <w:pPr>
              <w:rPr>
                <w:b w:val="0"/>
                <w:bCs w:val="0"/>
              </w:rPr>
            </w:pPr>
            <w:r w:rsidRPr="0090708E">
              <w:rPr>
                <w:b w:val="0"/>
                <w:bCs w:val="0"/>
              </w:rPr>
              <w:t>FR1.9</w:t>
            </w:r>
          </w:p>
        </w:tc>
        <w:tc>
          <w:tcPr>
            <w:tcW w:w="8515" w:type="dxa"/>
          </w:tcPr>
          <w:p w14:paraId="231105D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warning of malfunction in de Festo motor kunnen herkennen</w:t>
            </w:r>
          </w:p>
        </w:tc>
      </w:tr>
      <w:tr w:rsidR="0090708E" w:rsidRPr="0090708E" w14:paraId="20EB922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06928B0" w14:textId="77777777" w:rsidR="0090708E" w:rsidRPr="0090708E" w:rsidRDefault="0090708E" w:rsidP="00F52BE2">
            <w:pPr>
              <w:rPr>
                <w:b w:val="0"/>
                <w:bCs w:val="0"/>
              </w:rPr>
            </w:pPr>
            <w:r w:rsidRPr="0090708E">
              <w:rPr>
                <w:b w:val="0"/>
                <w:bCs w:val="0"/>
              </w:rPr>
              <w:t>FR1.10</w:t>
            </w:r>
          </w:p>
        </w:tc>
        <w:tc>
          <w:tcPr>
            <w:tcW w:w="8515" w:type="dxa"/>
          </w:tcPr>
          <w:p w14:paraId="2D4A92B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enabled kan worden.</w:t>
            </w:r>
          </w:p>
        </w:tc>
      </w:tr>
      <w:tr w:rsidR="0090708E" w:rsidRPr="0090708E" w14:paraId="30233F6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0853D9CA" w14:textId="77777777" w:rsidR="0090708E" w:rsidRPr="0090708E" w:rsidRDefault="0090708E" w:rsidP="00F52BE2">
            <w:pPr>
              <w:rPr>
                <w:b w:val="0"/>
                <w:bCs w:val="0"/>
              </w:rPr>
            </w:pPr>
            <w:r w:rsidRPr="0090708E">
              <w:rPr>
                <w:b w:val="0"/>
                <w:bCs w:val="0"/>
              </w:rPr>
              <w:t>FR1.11</w:t>
            </w:r>
          </w:p>
        </w:tc>
        <w:tc>
          <w:tcPr>
            <w:tcW w:w="8515" w:type="dxa"/>
          </w:tcPr>
          <w:p w14:paraId="13D6BD2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Halt geactiveerd is</w:t>
            </w:r>
          </w:p>
        </w:tc>
      </w:tr>
      <w:tr w:rsidR="0090708E" w:rsidRPr="0090708E" w14:paraId="42EA4805"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3455CFD" w14:textId="77777777" w:rsidR="0090708E" w:rsidRPr="0090708E" w:rsidRDefault="0090708E" w:rsidP="00F52BE2">
            <w:pPr>
              <w:rPr>
                <w:b w:val="0"/>
                <w:bCs w:val="0"/>
              </w:rPr>
            </w:pPr>
            <w:r w:rsidRPr="0090708E">
              <w:rPr>
                <w:b w:val="0"/>
                <w:bCs w:val="0"/>
              </w:rPr>
              <w:t>FR1.12</w:t>
            </w:r>
          </w:p>
        </w:tc>
        <w:tc>
          <w:tcPr>
            <w:tcW w:w="8515" w:type="dxa"/>
          </w:tcPr>
          <w:p w14:paraId="270D43AF"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klaar is om te start</w:t>
            </w:r>
          </w:p>
        </w:tc>
      </w:tr>
      <w:tr w:rsidR="0090708E" w:rsidRPr="0090708E" w14:paraId="0B6E529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0D9D18B" w14:textId="77777777" w:rsidR="0090708E" w:rsidRPr="0090708E" w:rsidRDefault="0090708E" w:rsidP="00F52BE2">
            <w:pPr>
              <w:rPr>
                <w:b w:val="0"/>
                <w:bCs w:val="0"/>
              </w:rPr>
            </w:pPr>
            <w:r w:rsidRPr="0090708E">
              <w:rPr>
                <w:b w:val="0"/>
                <w:bCs w:val="0"/>
              </w:rPr>
              <w:t>FR1.13</w:t>
            </w:r>
          </w:p>
        </w:tc>
        <w:tc>
          <w:tcPr>
            <w:tcW w:w="8515" w:type="dxa"/>
          </w:tcPr>
          <w:p w14:paraId="2F48804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de bewegingsopdracht voltooid is</w:t>
            </w:r>
          </w:p>
        </w:tc>
      </w:tr>
      <w:tr w:rsidR="0090708E" w:rsidRPr="0090708E" w14:paraId="3E0B05B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263AEDF" w14:textId="77777777" w:rsidR="0090708E" w:rsidRPr="0090708E" w:rsidRDefault="0090708E" w:rsidP="00F52BE2">
            <w:pPr>
              <w:rPr>
                <w:b w:val="0"/>
                <w:bCs w:val="0"/>
              </w:rPr>
            </w:pPr>
            <w:r w:rsidRPr="0090708E">
              <w:rPr>
                <w:b w:val="0"/>
                <w:bCs w:val="0"/>
              </w:rPr>
              <w:t>FR1.14</w:t>
            </w:r>
          </w:p>
        </w:tc>
        <w:tc>
          <w:tcPr>
            <w:tcW w:w="8515" w:type="dxa"/>
          </w:tcPr>
          <w:p w14:paraId="65385B1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bewegingsopdracht een absolute of relatieve positie is</w:t>
            </w:r>
          </w:p>
        </w:tc>
      </w:tr>
      <w:tr w:rsidR="0090708E" w:rsidRPr="0090708E" w14:paraId="3AB99C39"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47E69266" w14:textId="77777777" w:rsidR="0090708E" w:rsidRPr="0090708E" w:rsidRDefault="0090708E" w:rsidP="00F52BE2">
            <w:pPr>
              <w:rPr>
                <w:b w:val="0"/>
                <w:bCs w:val="0"/>
              </w:rPr>
            </w:pPr>
            <w:r w:rsidRPr="0090708E">
              <w:rPr>
                <w:b w:val="0"/>
                <w:bCs w:val="0"/>
              </w:rPr>
              <w:t>FR1.15</w:t>
            </w:r>
          </w:p>
        </w:tc>
        <w:tc>
          <w:tcPr>
            <w:tcW w:w="8515" w:type="dxa"/>
          </w:tcPr>
          <w:p w14:paraId="738B1BE2"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huidige positie van de Festo motor op kunnen vragen</w:t>
            </w:r>
          </w:p>
        </w:tc>
      </w:tr>
      <w:tr w:rsidR="0090708E" w:rsidRPr="0090708E" w14:paraId="08CB89F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DAAF891" w14:textId="77777777" w:rsidR="0090708E" w:rsidRPr="0090708E" w:rsidRDefault="0090708E" w:rsidP="00F52BE2">
            <w:pPr>
              <w:rPr>
                <w:b w:val="0"/>
                <w:bCs w:val="0"/>
              </w:rPr>
            </w:pPr>
            <w:r w:rsidRPr="0090708E">
              <w:rPr>
                <w:b w:val="0"/>
                <w:bCs w:val="0"/>
              </w:rPr>
              <w:t>FR1.16</w:t>
            </w:r>
          </w:p>
        </w:tc>
        <w:tc>
          <w:tcPr>
            <w:tcW w:w="8515" w:type="dxa"/>
          </w:tcPr>
          <w:p w14:paraId="230EC5E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ingestelde snelheid van de Festo motor op kunnen vragen</w:t>
            </w:r>
          </w:p>
        </w:tc>
      </w:tr>
      <w:tr w:rsidR="0090708E" w:rsidRPr="0090708E" w14:paraId="0DF260C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31EA2F9" w14:textId="77777777" w:rsidR="0090708E" w:rsidRPr="0090708E" w:rsidRDefault="0090708E" w:rsidP="00F52BE2">
            <w:pPr>
              <w:rPr>
                <w:b w:val="0"/>
                <w:bCs w:val="0"/>
              </w:rPr>
            </w:pPr>
            <w:r w:rsidRPr="0090708E">
              <w:rPr>
                <w:b w:val="0"/>
                <w:bCs w:val="0"/>
              </w:rPr>
              <w:t>FR2.1</w:t>
            </w:r>
          </w:p>
        </w:tc>
        <w:tc>
          <w:tcPr>
            <w:tcW w:w="8515" w:type="dxa"/>
          </w:tcPr>
          <w:p w14:paraId="395F093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kunnen verbinden met een Festo motor</w:t>
            </w:r>
          </w:p>
        </w:tc>
      </w:tr>
      <w:tr w:rsidR="0090708E" w:rsidRPr="0090708E" w14:paraId="3698EB1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6765555" w14:textId="77777777" w:rsidR="0090708E" w:rsidRPr="0090708E" w:rsidRDefault="0090708E" w:rsidP="00F52BE2">
            <w:pPr>
              <w:rPr>
                <w:b w:val="0"/>
                <w:bCs w:val="0"/>
              </w:rPr>
            </w:pPr>
            <w:r w:rsidRPr="0090708E">
              <w:rPr>
                <w:b w:val="0"/>
                <w:bCs w:val="0"/>
              </w:rPr>
              <w:t>FR2.2</w:t>
            </w:r>
          </w:p>
        </w:tc>
        <w:tc>
          <w:tcPr>
            <w:tcW w:w="8515" w:type="dxa"/>
          </w:tcPr>
          <w:p w14:paraId="24B45E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verbinding kunnen verbreken met een Festo motor</w:t>
            </w:r>
          </w:p>
        </w:tc>
      </w:tr>
      <w:tr w:rsidR="0090708E" w:rsidRPr="0090708E" w14:paraId="0D199092"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37FFF31" w14:textId="77777777" w:rsidR="0090708E" w:rsidRPr="0090708E" w:rsidRDefault="0090708E" w:rsidP="00F52BE2">
            <w:pPr>
              <w:rPr>
                <w:b w:val="0"/>
                <w:bCs w:val="0"/>
              </w:rPr>
            </w:pPr>
            <w:r w:rsidRPr="0090708E">
              <w:rPr>
                <w:b w:val="0"/>
                <w:bCs w:val="0"/>
              </w:rPr>
              <w:t>FR2.3</w:t>
            </w:r>
          </w:p>
        </w:tc>
        <w:tc>
          <w:tcPr>
            <w:tcW w:w="8515" w:type="dxa"/>
          </w:tcPr>
          <w:p w14:paraId="006DBDD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verbindingsfouten kunnen herkennen en weergeven aan de gebruiker</w:t>
            </w:r>
          </w:p>
        </w:tc>
      </w:tr>
      <w:tr w:rsidR="0090708E" w:rsidRPr="0090708E" w14:paraId="13C6609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8CBD6E1" w14:textId="77777777" w:rsidR="0090708E" w:rsidRPr="0090708E" w:rsidRDefault="0090708E" w:rsidP="00F52BE2">
            <w:pPr>
              <w:rPr>
                <w:b w:val="0"/>
                <w:bCs w:val="0"/>
              </w:rPr>
            </w:pPr>
            <w:r w:rsidRPr="0090708E">
              <w:rPr>
                <w:b w:val="0"/>
                <w:bCs w:val="0"/>
              </w:rPr>
              <w:t>FR2.4</w:t>
            </w:r>
          </w:p>
        </w:tc>
        <w:tc>
          <w:tcPr>
            <w:tcW w:w="8515" w:type="dxa"/>
          </w:tcPr>
          <w:p w14:paraId="2EFF50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berichten kunnen versturen naar een Festo motor</w:t>
            </w:r>
          </w:p>
        </w:tc>
      </w:tr>
      <w:tr w:rsidR="0090708E" w:rsidRPr="0090708E" w14:paraId="3465056A"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C734B7E" w14:textId="77777777" w:rsidR="0090708E" w:rsidRPr="0090708E" w:rsidRDefault="0090708E" w:rsidP="00F52BE2">
            <w:pPr>
              <w:rPr>
                <w:b w:val="0"/>
                <w:bCs w:val="0"/>
              </w:rPr>
            </w:pPr>
            <w:r w:rsidRPr="0090708E">
              <w:rPr>
                <w:b w:val="0"/>
                <w:bCs w:val="0"/>
              </w:rPr>
              <w:t>FR2.5</w:t>
            </w:r>
          </w:p>
        </w:tc>
        <w:tc>
          <w:tcPr>
            <w:tcW w:w="8515" w:type="dxa"/>
          </w:tcPr>
          <w:p w14:paraId="2E23F46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berichten kunnen ontvangen van een Festo motor</w:t>
            </w:r>
          </w:p>
        </w:tc>
      </w:tr>
      <w:tr w:rsidR="0090708E" w:rsidRPr="0090708E" w14:paraId="2AD0C5E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94152" w14:textId="77777777" w:rsidR="0090708E" w:rsidRPr="0090708E" w:rsidRDefault="0090708E" w:rsidP="00F52BE2">
            <w:pPr>
              <w:rPr>
                <w:b w:val="0"/>
                <w:bCs w:val="0"/>
              </w:rPr>
            </w:pPr>
            <w:r w:rsidRPr="0090708E">
              <w:rPr>
                <w:b w:val="0"/>
                <w:bCs w:val="0"/>
              </w:rPr>
              <w:t>FR3.1</w:t>
            </w:r>
          </w:p>
        </w:tc>
        <w:tc>
          <w:tcPr>
            <w:tcW w:w="0" w:type="auto"/>
          </w:tcPr>
          <w:p w14:paraId="3C5BDA4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positie kunnen invoeren voor de Festo motor</w:t>
            </w:r>
          </w:p>
        </w:tc>
      </w:tr>
      <w:tr w:rsidR="0090708E" w:rsidRPr="0090708E" w14:paraId="26CEE823"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6461EE5" w14:textId="77777777" w:rsidR="0090708E" w:rsidRPr="0090708E" w:rsidRDefault="0090708E" w:rsidP="00F52BE2">
            <w:pPr>
              <w:rPr>
                <w:b w:val="0"/>
                <w:bCs w:val="0"/>
              </w:rPr>
            </w:pPr>
            <w:r w:rsidRPr="0090708E">
              <w:rPr>
                <w:b w:val="0"/>
                <w:bCs w:val="0"/>
              </w:rPr>
              <w:t>FR3.2</w:t>
            </w:r>
          </w:p>
        </w:tc>
        <w:tc>
          <w:tcPr>
            <w:tcW w:w="0" w:type="auto"/>
          </w:tcPr>
          <w:p w14:paraId="6B1BEC1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een variabele in PolyScope als positie </w:t>
            </w:r>
          </w:p>
          <w:p w14:paraId="293D1156"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voor de Festo motor invoeren</w:t>
            </w:r>
          </w:p>
        </w:tc>
      </w:tr>
      <w:tr w:rsidR="0090708E" w:rsidRPr="0090708E" w14:paraId="54A710B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AC3CA9" w14:textId="77777777" w:rsidR="0090708E" w:rsidRPr="0090708E" w:rsidRDefault="0090708E" w:rsidP="00F52BE2">
            <w:pPr>
              <w:rPr>
                <w:b w:val="0"/>
                <w:bCs w:val="0"/>
              </w:rPr>
            </w:pPr>
            <w:r w:rsidRPr="0090708E">
              <w:rPr>
                <w:b w:val="0"/>
                <w:bCs w:val="0"/>
              </w:rPr>
              <w:t>FR3.3</w:t>
            </w:r>
          </w:p>
        </w:tc>
        <w:tc>
          <w:tcPr>
            <w:tcW w:w="0" w:type="auto"/>
          </w:tcPr>
          <w:p w14:paraId="6CA0173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home commando uit kunnen voeren</w:t>
            </w:r>
          </w:p>
        </w:tc>
      </w:tr>
      <w:tr w:rsidR="0090708E" w:rsidRPr="0090708E" w14:paraId="49934410"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839FD66" w14:textId="77777777" w:rsidR="0090708E" w:rsidRPr="0090708E" w:rsidRDefault="0090708E" w:rsidP="00F52BE2">
            <w:pPr>
              <w:rPr>
                <w:b w:val="0"/>
                <w:bCs w:val="0"/>
              </w:rPr>
            </w:pPr>
            <w:r w:rsidRPr="0090708E">
              <w:rPr>
                <w:b w:val="0"/>
                <w:bCs w:val="0"/>
              </w:rPr>
              <w:t>FR3.4</w:t>
            </w:r>
          </w:p>
        </w:tc>
        <w:tc>
          <w:tcPr>
            <w:tcW w:w="0" w:type="auto"/>
          </w:tcPr>
          <w:p w14:paraId="53BB0A9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de positie relatief is</w:t>
            </w:r>
          </w:p>
        </w:tc>
      </w:tr>
      <w:tr w:rsidR="0090708E" w:rsidRPr="0090708E" w14:paraId="3443DA6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A6EC89" w14:textId="77777777" w:rsidR="0090708E" w:rsidRPr="0090708E" w:rsidRDefault="0090708E" w:rsidP="00F52BE2">
            <w:pPr>
              <w:rPr>
                <w:b w:val="0"/>
                <w:bCs w:val="0"/>
              </w:rPr>
            </w:pPr>
            <w:r w:rsidRPr="0090708E">
              <w:rPr>
                <w:b w:val="0"/>
                <w:bCs w:val="0"/>
              </w:rPr>
              <w:t>FR3.5</w:t>
            </w:r>
          </w:p>
        </w:tc>
        <w:tc>
          <w:tcPr>
            <w:tcW w:w="0" w:type="auto"/>
          </w:tcPr>
          <w:p w14:paraId="6BCD0BA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aan kunnen geven of de positie absoluut is</w:t>
            </w:r>
          </w:p>
        </w:tc>
      </w:tr>
      <w:tr w:rsidR="0090708E" w:rsidRPr="0090708E" w14:paraId="2EC0D54A"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A1DB2C0" w14:textId="77777777" w:rsidR="0090708E" w:rsidRPr="0090708E" w:rsidRDefault="0090708E" w:rsidP="00F52BE2">
            <w:pPr>
              <w:rPr>
                <w:b w:val="0"/>
                <w:bCs w:val="0"/>
              </w:rPr>
            </w:pPr>
            <w:r w:rsidRPr="0090708E">
              <w:rPr>
                <w:b w:val="0"/>
                <w:bCs w:val="0"/>
              </w:rPr>
              <w:t>FR3.6</w:t>
            </w:r>
          </w:p>
        </w:tc>
        <w:tc>
          <w:tcPr>
            <w:tcW w:w="0" w:type="auto"/>
          </w:tcPr>
          <w:p w14:paraId="505F3EB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PolyScope moet</w:t>
            </w:r>
          </w:p>
          <w:p w14:paraId="70F62A4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 wachten tot het commando uitgevoerd is</w:t>
            </w:r>
          </w:p>
        </w:tc>
      </w:tr>
      <w:tr w:rsidR="0090708E" w:rsidRPr="0090708E" w14:paraId="1954145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33626" w14:textId="77777777" w:rsidR="0090708E" w:rsidRPr="0090708E" w:rsidRDefault="0090708E" w:rsidP="00F52BE2">
            <w:pPr>
              <w:rPr>
                <w:b w:val="0"/>
                <w:bCs w:val="0"/>
              </w:rPr>
            </w:pPr>
            <w:r w:rsidRPr="0090708E">
              <w:rPr>
                <w:b w:val="0"/>
                <w:bCs w:val="0"/>
              </w:rPr>
              <w:t>FR3.7</w:t>
            </w:r>
          </w:p>
        </w:tc>
        <w:tc>
          <w:tcPr>
            <w:tcW w:w="0" w:type="auto"/>
          </w:tcPr>
          <w:p w14:paraId="7A0127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IP in kunnen voeren om mee te verbinden</w:t>
            </w:r>
          </w:p>
        </w:tc>
      </w:tr>
      <w:tr w:rsidR="0090708E" w:rsidRPr="0090708E" w14:paraId="6036B598"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99E11AC" w14:textId="77777777" w:rsidR="0090708E" w:rsidRPr="0090708E" w:rsidRDefault="0090708E" w:rsidP="00F52BE2">
            <w:pPr>
              <w:rPr>
                <w:b w:val="0"/>
                <w:bCs w:val="0"/>
              </w:rPr>
            </w:pPr>
            <w:r w:rsidRPr="0090708E">
              <w:rPr>
                <w:b w:val="0"/>
                <w:bCs w:val="0"/>
              </w:rPr>
              <w:t>FR3.8</w:t>
            </w:r>
          </w:p>
        </w:tc>
        <w:tc>
          <w:tcPr>
            <w:tcW w:w="0" w:type="auto"/>
          </w:tcPr>
          <w:p w14:paraId="5018BDD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een Port in kunnen voeren om mee te verbinden</w:t>
            </w:r>
          </w:p>
        </w:tc>
      </w:tr>
      <w:tr w:rsidR="0090708E" w:rsidRPr="0090708E" w14:paraId="3F022F1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16AAD" w14:textId="77777777" w:rsidR="0090708E" w:rsidRPr="0090708E" w:rsidRDefault="0090708E" w:rsidP="00F52BE2">
            <w:pPr>
              <w:rPr>
                <w:b w:val="0"/>
                <w:bCs w:val="0"/>
              </w:rPr>
            </w:pPr>
            <w:r w:rsidRPr="0090708E">
              <w:rPr>
                <w:b w:val="0"/>
                <w:bCs w:val="0"/>
              </w:rPr>
              <w:t>FR3.9</w:t>
            </w:r>
          </w:p>
        </w:tc>
        <w:tc>
          <w:tcPr>
            <w:tcW w:w="0" w:type="auto"/>
          </w:tcPr>
          <w:p w14:paraId="3BC63C4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enable commando uit kunnen voeren</w:t>
            </w:r>
          </w:p>
        </w:tc>
      </w:tr>
      <w:tr w:rsidR="0090708E" w:rsidRPr="0090708E" w14:paraId="5628CF22"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1D4E536" w14:textId="77777777" w:rsidR="0090708E" w:rsidRPr="0090708E" w:rsidRDefault="0090708E" w:rsidP="00F52BE2">
            <w:pPr>
              <w:rPr>
                <w:b w:val="0"/>
                <w:bCs w:val="0"/>
              </w:rPr>
            </w:pPr>
            <w:r w:rsidRPr="0090708E">
              <w:rPr>
                <w:b w:val="0"/>
                <w:bCs w:val="0"/>
              </w:rPr>
              <w:t>FR3.10</w:t>
            </w:r>
          </w:p>
        </w:tc>
        <w:tc>
          <w:tcPr>
            <w:tcW w:w="0" w:type="auto"/>
          </w:tcPr>
          <w:p w14:paraId="6F6A256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kunnen verbinden met een Festo motor</w:t>
            </w:r>
          </w:p>
        </w:tc>
      </w:tr>
      <w:tr w:rsidR="0090708E" w:rsidRPr="0090708E" w14:paraId="3BBEBC8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9F1D8B" w14:textId="77777777" w:rsidR="0090708E" w:rsidRPr="0090708E" w:rsidRDefault="0090708E" w:rsidP="00F52BE2">
            <w:pPr>
              <w:rPr>
                <w:b w:val="0"/>
                <w:bCs w:val="0"/>
              </w:rPr>
            </w:pPr>
            <w:r w:rsidRPr="0090708E">
              <w:rPr>
                <w:b w:val="0"/>
                <w:bCs w:val="0"/>
              </w:rPr>
              <w:lastRenderedPageBreak/>
              <w:t>FR3.11</w:t>
            </w:r>
          </w:p>
        </w:tc>
        <w:tc>
          <w:tcPr>
            <w:tcW w:w="0" w:type="auto"/>
          </w:tcPr>
          <w:p w14:paraId="513D67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verbinding met een Festo motor kunnen verbreken</w:t>
            </w:r>
          </w:p>
        </w:tc>
      </w:tr>
      <w:tr w:rsidR="0090708E" w:rsidRPr="0090708E" w14:paraId="63C5EA46"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F5248E1" w14:textId="77777777" w:rsidR="0090708E" w:rsidRPr="0090708E" w:rsidRDefault="0090708E" w:rsidP="00F52BE2">
            <w:pPr>
              <w:rPr>
                <w:b w:val="0"/>
                <w:bCs w:val="0"/>
              </w:rPr>
            </w:pPr>
            <w:r w:rsidRPr="0090708E">
              <w:rPr>
                <w:b w:val="0"/>
                <w:bCs w:val="0"/>
              </w:rPr>
              <w:t>FR3.12</w:t>
            </w:r>
          </w:p>
        </w:tc>
        <w:tc>
          <w:tcPr>
            <w:tcW w:w="0" w:type="auto"/>
          </w:tcPr>
          <w:p w14:paraId="32C29311"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kunnen selecteren of er verbonden moet </w:t>
            </w:r>
          </w:p>
          <w:p w14:paraId="6D90B6E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worden bij het opstarten van PolyScope</w:t>
            </w:r>
          </w:p>
        </w:tc>
      </w:tr>
      <w:tr w:rsidR="0090708E" w:rsidRPr="0090708E" w14:paraId="2376870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97358" w14:textId="77777777" w:rsidR="0090708E" w:rsidRPr="0090708E" w:rsidRDefault="0090708E" w:rsidP="00F52BE2">
            <w:pPr>
              <w:rPr>
                <w:b w:val="0"/>
                <w:bCs w:val="0"/>
              </w:rPr>
            </w:pPr>
            <w:r w:rsidRPr="0090708E">
              <w:rPr>
                <w:b w:val="0"/>
                <w:bCs w:val="0"/>
              </w:rPr>
              <w:t>FR3.13</w:t>
            </w:r>
          </w:p>
        </w:tc>
        <w:tc>
          <w:tcPr>
            <w:tcW w:w="0" w:type="auto"/>
          </w:tcPr>
          <w:p w14:paraId="778AD0B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huidige positie van een Festo motor kunnen zien</w:t>
            </w:r>
          </w:p>
        </w:tc>
      </w:tr>
      <w:tr w:rsidR="0090708E" w:rsidRPr="0090708E" w14:paraId="63B1A33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525E897" w14:textId="77777777" w:rsidR="0090708E" w:rsidRPr="0090708E" w:rsidRDefault="0090708E" w:rsidP="00F52BE2">
            <w:pPr>
              <w:rPr>
                <w:b w:val="0"/>
                <w:bCs w:val="0"/>
              </w:rPr>
            </w:pPr>
            <w:r w:rsidRPr="0090708E">
              <w:rPr>
                <w:b w:val="0"/>
                <w:bCs w:val="0"/>
              </w:rPr>
              <w:t>FR3.14</w:t>
            </w:r>
          </w:p>
        </w:tc>
        <w:tc>
          <w:tcPr>
            <w:tcW w:w="0" w:type="auto"/>
          </w:tcPr>
          <w:p w14:paraId="6A58974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de status van de verbinding kunnen zien</w:t>
            </w:r>
          </w:p>
        </w:tc>
      </w:tr>
      <w:tr w:rsidR="0090708E" w:rsidRPr="0090708E" w14:paraId="5AD79A0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1513B31" w14:textId="77777777" w:rsidR="0090708E" w:rsidRPr="0090708E" w:rsidRDefault="0090708E" w:rsidP="00F52BE2">
            <w:pPr>
              <w:rPr>
                <w:b w:val="0"/>
                <w:bCs w:val="0"/>
              </w:rPr>
            </w:pPr>
            <w:r w:rsidRPr="0090708E">
              <w:rPr>
                <w:b w:val="0"/>
                <w:bCs w:val="0"/>
              </w:rPr>
              <w:t>FR4.1</w:t>
            </w:r>
          </w:p>
        </w:tc>
        <w:tc>
          <w:tcPr>
            <w:tcW w:w="8515" w:type="dxa"/>
          </w:tcPr>
          <w:p w14:paraId="0458B9A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huidige positie van een Festo motor kunnen zien</w:t>
            </w:r>
          </w:p>
        </w:tc>
      </w:tr>
      <w:tr w:rsidR="0090708E" w:rsidRPr="0090708E" w14:paraId="41AA6DD5"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C3DE920" w14:textId="77777777" w:rsidR="0090708E" w:rsidRPr="0090708E" w:rsidRDefault="0090708E" w:rsidP="00F52BE2">
            <w:pPr>
              <w:rPr>
                <w:b w:val="0"/>
                <w:bCs w:val="0"/>
              </w:rPr>
            </w:pPr>
            <w:r w:rsidRPr="0090708E">
              <w:rPr>
                <w:b w:val="0"/>
                <w:bCs w:val="0"/>
              </w:rPr>
              <w:t>FR4.2</w:t>
            </w:r>
          </w:p>
        </w:tc>
        <w:tc>
          <w:tcPr>
            <w:tcW w:w="8515" w:type="dxa"/>
          </w:tcPr>
          <w:p w14:paraId="0E252288"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status van de verbinding kunnen zien</w:t>
            </w:r>
          </w:p>
        </w:tc>
      </w:tr>
      <w:tr w:rsidR="0090708E" w:rsidRPr="0090708E" w14:paraId="133B932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2446796" w14:textId="77777777" w:rsidR="0090708E" w:rsidRPr="0090708E" w:rsidRDefault="0090708E" w:rsidP="00F52BE2">
            <w:pPr>
              <w:rPr>
                <w:b w:val="0"/>
                <w:bCs w:val="0"/>
              </w:rPr>
            </w:pPr>
            <w:r w:rsidRPr="0090708E">
              <w:rPr>
                <w:b w:val="0"/>
                <w:bCs w:val="0"/>
              </w:rPr>
              <w:t>FR4.3</w:t>
            </w:r>
          </w:p>
        </w:tc>
        <w:tc>
          <w:tcPr>
            <w:tcW w:w="8515" w:type="dxa"/>
          </w:tcPr>
          <w:p w14:paraId="5546ABD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stap commando uit kunnen voeren</w:t>
            </w:r>
          </w:p>
        </w:tc>
      </w:tr>
      <w:tr w:rsidR="0090708E" w:rsidRPr="0090708E" w14:paraId="07D6FA28"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F89FC0A" w14:textId="77777777" w:rsidR="0090708E" w:rsidRPr="0090708E" w:rsidRDefault="0090708E" w:rsidP="00F52BE2">
            <w:pPr>
              <w:rPr>
                <w:b w:val="0"/>
                <w:bCs w:val="0"/>
              </w:rPr>
            </w:pPr>
            <w:r w:rsidRPr="0090708E">
              <w:rPr>
                <w:b w:val="0"/>
                <w:bCs w:val="0"/>
              </w:rPr>
              <w:t>FR4.4</w:t>
            </w:r>
          </w:p>
        </w:tc>
        <w:tc>
          <w:tcPr>
            <w:tcW w:w="8515" w:type="dxa"/>
          </w:tcPr>
          <w:p w14:paraId="1B96EB8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grootte van de stap in kunnen voeren</w:t>
            </w:r>
          </w:p>
        </w:tc>
      </w:tr>
      <w:tr w:rsidR="0090708E" w:rsidRPr="0090708E" w14:paraId="395D7A5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478F05" w14:textId="77777777" w:rsidR="0090708E" w:rsidRPr="0090708E" w:rsidRDefault="0090708E" w:rsidP="00F52BE2">
            <w:pPr>
              <w:rPr>
                <w:b w:val="0"/>
                <w:bCs w:val="0"/>
              </w:rPr>
            </w:pPr>
            <w:r w:rsidRPr="0090708E">
              <w:rPr>
                <w:b w:val="0"/>
                <w:bCs w:val="0"/>
              </w:rPr>
              <w:t>FR4.5</w:t>
            </w:r>
          </w:p>
        </w:tc>
        <w:tc>
          <w:tcPr>
            <w:tcW w:w="8515" w:type="dxa"/>
          </w:tcPr>
          <w:p w14:paraId="1D469F6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Festo motor positief laten Joggen door een knop in te houden</w:t>
            </w:r>
          </w:p>
        </w:tc>
      </w:tr>
      <w:tr w:rsidR="0090708E" w:rsidRPr="0090708E" w14:paraId="0B970E1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522C6D72" w14:textId="77777777" w:rsidR="0090708E" w:rsidRPr="0090708E" w:rsidRDefault="0090708E" w:rsidP="00F52BE2">
            <w:pPr>
              <w:rPr>
                <w:b w:val="0"/>
                <w:bCs w:val="0"/>
              </w:rPr>
            </w:pPr>
            <w:r w:rsidRPr="0090708E">
              <w:rPr>
                <w:b w:val="0"/>
                <w:bCs w:val="0"/>
              </w:rPr>
              <w:t>FR4.6</w:t>
            </w:r>
          </w:p>
        </w:tc>
        <w:tc>
          <w:tcPr>
            <w:tcW w:w="8515" w:type="dxa"/>
          </w:tcPr>
          <w:p w14:paraId="0D6F8D94"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Festo motor negatief laten Joggen door een knop in te houden</w:t>
            </w:r>
          </w:p>
        </w:tc>
      </w:tr>
      <w:tr w:rsidR="0090708E" w:rsidRPr="0090708E" w14:paraId="0F706DF7"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D04E326" w14:textId="77777777" w:rsidR="0090708E" w:rsidRPr="0090708E" w:rsidRDefault="0090708E" w:rsidP="00F52BE2">
            <w:pPr>
              <w:rPr>
                <w:b w:val="0"/>
                <w:bCs w:val="0"/>
              </w:rPr>
            </w:pPr>
            <w:r w:rsidRPr="0090708E">
              <w:rPr>
                <w:b w:val="0"/>
                <w:bCs w:val="0"/>
              </w:rPr>
              <w:t>FR4.7</w:t>
            </w:r>
          </w:p>
        </w:tc>
        <w:tc>
          <w:tcPr>
            <w:tcW w:w="8515" w:type="dxa"/>
          </w:tcPr>
          <w:p w14:paraId="7F8AEB4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home commando uit kunnen voeren</w:t>
            </w:r>
          </w:p>
        </w:tc>
      </w:tr>
      <w:tr w:rsidR="0090708E" w:rsidRPr="0090708E" w14:paraId="1688331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73763AF" w14:textId="77777777" w:rsidR="0090708E" w:rsidRPr="0090708E" w:rsidRDefault="0090708E" w:rsidP="00F52BE2">
            <w:pPr>
              <w:rPr>
                <w:b w:val="0"/>
                <w:bCs w:val="0"/>
              </w:rPr>
            </w:pPr>
            <w:r w:rsidRPr="0090708E">
              <w:rPr>
                <w:b w:val="0"/>
                <w:bCs w:val="0"/>
              </w:rPr>
              <w:t>FR4.8</w:t>
            </w:r>
          </w:p>
        </w:tc>
        <w:tc>
          <w:tcPr>
            <w:tcW w:w="8515" w:type="dxa"/>
          </w:tcPr>
          <w:p w14:paraId="52F8314D"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Toolbar moet duidelijk te identificeren zijn als de Toolbar voor een Festo motor</w:t>
            </w:r>
          </w:p>
        </w:tc>
      </w:tr>
      <w:tr w:rsidR="0090708E" w:rsidRPr="0090708E" w14:paraId="5A2FEFC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6F0FF3" w14:textId="77777777" w:rsidR="0090708E" w:rsidRPr="0090708E" w:rsidRDefault="0090708E" w:rsidP="00F52BE2">
            <w:pPr>
              <w:rPr>
                <w:b w:val="0"/>
                <w:bCs w:val="0"/>
              </w:rPr>
            </w:pPr>
            <w:r w:rsidRPr="0090708E">
              <w:rPr>
                <w:b w:val="0"/>
                <w:bCs w:val="0"/>
              </w:rPr>
              <w:t>FR5.1</w:t>
            </w:r>
          </w:p>
        </w:tc>
        <w:tc>
          <w:tcPr>
            <w:tcW w:w="8515" w:type="dxa"/>
          </w:tcPr>
          <w:p w14:paraId="46C3A22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engineer moet, zonder de FestoCap aan te passen ,een nieuwe Festo motor klasse toe kunnen voegen</w:t>
            </w:r>
          </w:p>
        </w:tc>
      </w:tr>
      <w:tr w:rsidR="0090708E" w:rsidRPr="0090708E" w14:paraId="279E50D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7C0EA80A" w14:textId="77777777" w:rsidR="0090708E" w:rsidRPr="0090708E" w:rsidRDefault="0090708E" w:rsidP="00F52BE2">
            <w:pPr>
              <w:rPr>
                <w:b w:val="0"/>
                <w:bCs w:val="0"/>
              </w:rPr>
            </w:pPr>
            <w:r w:rsidRPr="0090708E">
              <w:rPr>
                <w:b w:val="0"/>
                <w:bCs w:val="0"/>
              </w:rPr>
              <w:t>FR5.2</w:t>
            </w:r>
          </w:p>
        </w:tc>
        <w:tc>
          <w:tcPr>
            <w:tcW w:w="8515" w:type="dxa"/>
          </w:tcPr>
          <w:p w14:paraId="595186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een Festo motor kunnen selecteren in de user interface</w:t>
            </w:r>
          </w:p>
        </w:tc>
      </w:tr>
      <w:tr w:rsidR="0090708E" w:rsidRPr="0090708E" w14:paraId="515B527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F9155F9" w14:textId="77777777" w:rsidR="0090708E" w:rsidRPr="0090708E" w:rsidRDefault="0090708E" w:rsidP="00F52BE2">
            <w:pPr>
              <w:rPr>
                <w:b w:val="0"/>
                <w:bCs w:val="0"/>
              </w:rPr>
            </w:pPr>
            <w:r w:rsidRPr="0090708E">
              <w:rPr>
                <w:b w:val="0"/>
                <w:bCs w:val="0"/>
              </w:rPr>
              <w:t>FR5.3</w:t>
            </w:r>
          </w:p>
        </w:tc>
        <w:tc>
          <w:tcPr>
            <w:tcW w:w="8515" w:type="dxa"/>
          </w:tcPr>
          <w:p w14:paraId="059C1EEE"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interface klasse hebben die het mogelijk maakt nieuwe Festo motoren toe te voegen</w:t>
            </w:r>
          </w:p>
        </w:tc>
      </w:tr>
      <w:tr w:rsidR="0090708E" w:rsidRPr="0090708E" w14:paraId="78ADD69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777C6C5" w14:textId="77777777" w:rsidR="0090708E" w:rsidRPr="0090708E" w:rsidRDefault="0090708E" w:rsidP="00F52BE2">
            <w:pPr>
              <w:rPr>
                <w:b w:val="0"/>
                <w:bCs w:val="0"/>
              </w:rPr>
            </w:pPr>
            <w:r w:rsidRPr="0090708E">
              <w:rPr>
                <w:b w:val="0"/>
                <w:bCs w:val="0"/>
              </w:rPr>
              <w:t>FR5.4</w:t>
            </w:r>
          </w:p>
        </w:tc>
        <w:tc>
          <w:tcPr>
            <w:tcW w:w="8515" w:type="dxa"/>
          </w:tcPr>
          <w:p w14:paraId="0911531B" w14:textId="77777777" w:rsidR="0090708E" w:rsidRPr="0090708E" w:rsidRDefault="0090708E" w:rsidP="00F33459">
            <w:pPr>
              <w:keepNext/>
              <w:cnfStyle w:val="000000000000" w:firstRow="0" w:lastRow="0" w:firstColumn="0" w:lastColumn="0" w:oddVBand="0" w:evenVBand="0" w:oddHBand="0" w:evenHBand="0" w:firstRowFirstColumn="0" w:firstRowLastColumn="0" w:lastRowFirstColumn="0" w:lastRowLastColumn="0"/>
            </w:pPr>
            <w:r w:rsidRPr="0090708E">
              <w:t>De FestoCap moet onderscheid kunnen maken tussen de verschillende Festo motoren</w:t>
            </w:r>
          </w:p>
        </w:tc>
      </w:tr>
    </w:tbl>
    <w:p w14:paraId="6A870494" w14:textId="71BD0EB1" w:rsidR="0090708E" w:rsidRPr="0090708E" w:rsidRDefault="00F33459" w:rsidP="00F33459">
      <w:pPr>
        <w:pStyle w:val="Bijschrift"/>
        <w:jc w:val="center"/>
      </w:pPr>
      <w:r>
        <w:t xml:space="preserve">Figuur </w:t>
      </w:r>
      <w:r>
        <w:fldChar w:fldCharType="begin"/>
      </w:r>
      <w:r>
        <w:instrText xml:space="preserve"> SEQ Figuur \* ARABIC </w:instrText>
      </w:r>
      <w:r>
        <w:fldChar w:fldCharType="separate"/>
      </w:r>
      <w:r>
        <w:rPr>
          <w:noProof/>
        </w:rPr>
        <w:t>13</w:t>
      </w:r>
      <w:r>
        <w:fldChar w:fldCharType="end"/>
      </w:r>
      <w:r>
        <w:t>, Requirements FestoCap</w:t>
      </w:r>
    </w:p>
    <w:p w14:paraId="7D0F57AE" w14:textId="77777777" w:rsidR="00E174E6" w:rsidRDefault="00E174E6">
      <w:pPr>
        <w:rPr>
          <w:rFonts w:asciiTheme="majorHAnsi" w:eastAsiaTheme="majorEastAsia" w:hAnsiTheme="majorHAnsi" w:cstheme="majorBidi"/>
          <w:b/>
          <w:bCs/>
          <w:smallCaps/>
          <w:color w:val="000000" w:themeColor="text1"/>
          <w:sz w:val="28"/>
          <w:szCs w:val="28"/>
        </w:rPr>
      </w:pPr>
      <w:r>
        <w:br w:type="page"/>
      </w:r>
    </w:p>
    <w:p w14:paraId="1B6AC4DD" w14:textId="4B4A50EC" w:rsidR="00C8340F" w:rsidRDefault="00E174E6" w:rsidP="00E174E6">
      <w:pPr>
        <w:pStyle w:val="Kop2"/>
      </w:pPr>
      <w:bookmarkStart w:id="128" w:name="_Toc22738808"/>
      <w:r>
        <w:lastRenderedPageBreak/>
        <w:t>API Functionaliteit</w:t>
      </w:r>
      <w:bookmarkEnd w:id="128"/>
    </w:p>
    <w:p w14:paraId="171ADCEF" w14:textId="2C9BA913" w:rsidR="0080561B" w:rsidRPr="000C700E" w:rsidRDefault="00E174E6" w:rsidP="0080561B">
      <w:pPr>
        <w:keepNext/>
        <w:jc w:val="center"/>
        <w:rPr>
          <w:lang w:val="en-GB"/>
        </w:rPr>
      </w:pPr>
      <w:r>
        <w:rPr>
          <w:noProof/>
        </w:rPr>
        <w:drawing>
          <wp:inline distT="0" distB="0" distL="0" distR="0" wp14:anchorId="5F229B4A" wp14:editId="7240DACF">
            <wp:extent cx="7699909" cy="4445546"/>
            <wp:effectExtent l="7938" t="0" r="4762" b="4763"/>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722068" cy="4458340"/>
                    </a:xfrm>
                    <a:prstGeom prst="rect">
                      <a:avLst/>
                    </a:prstGeom>
                    <a:noFill/>
                    <a:ln>
                      <a:noFill/>
                    </a:ln>
                  </pic:spPr>
                </pic:pic>
              </a:graphicData>
            </a:graphic>
          </wp:inline>
        </w:drawing>
      </w:r>
    </w:p>
    <w:p w14:paraId="3CA1EE77" w14:textId="7106C3D0" w:rsidR="0080561B" w:rsidRDefault="0080561B" w:rsidP="0080561B">
      <w:pPr>
        <w:pStyle w:val="Bijschrift"/>
        <w:jc w:val="center"/>
      </w:pPr>
      <w:r>
        <w:t xml:space="preserve">Figuur </w:t>
      </w:r>
      <w:r>
        <w:fldChar w:fldCharType="begin"/>
      </w:r>
      <w:r>
        <w:instrText xml:space="preserve"> SEQ Figuur \* ARABIC </w:instrText>
      </w:r>
      <w:r>
        <w:fldChar w:fldCharType="separate"/>
      </w:r>
      <w:r w:rsidR="00F33459">
        <w:rPr>
          <w:noProof/>
        </w:rPr>
        <w:t>14</w:t>
      </w:r>
      <w:r>
        <w:fldChar w:fldCharType="end"/>
      </w:r>
      <w:r>
        <w:t>, URCap Functionaliteit</w:t>
      </w:r>
      <w:sdt>
        <w:sdtPr>
          <w:id w:val="-1231311709"/>
          <w:citation/>
        </w:sdtPr>
        <w:sdtContent>
          <w:r w:rsidR="001B6BC1">
            <w:fldChar w:fldCharType="begin"/>
          </w:r>
          <w:r w:rsidR="001B6BC1">
            <w:instrText xml:space="preserve"> CITATION Uni3 \l 1043 </w:instrText>
          </w:r>
          <w:r w:rsidR="001B6BC1">
            <w:fldChar w:fldCharType="separate"/>
          </w:r>
          <w:r w:rsidR="001B6BC1">
            <w:rPr>
              <w:noProof/>
            </w:rPr>
            <w:t xml:space="preserve"> (Robots, URCap API Overview, sd)</w:t>
          </w:r>
          <w:r w:rsidR="001B6BC1">
            <w:fldChar w:fldCharType="end"/>
          </w:r>
        </w:sdtContent>
      </w:sdt>
    </w:p>
    <w:p w14:paraId="534611A6" w14:textId="27A47ACE" w:rsidR="00E174E6" w:rsidRDefault="0080561B" w:rsidP="005E1935">
      <w:pPr>
        <w:pStyle w:val="Kop2"/>
      </w:pPr>
      <w:bookmarkStart w:id="129" w:name="_Toc22738809"/>
      <w:r>
        <w:rPr>
          <w:noProof/>
        </w:rPr>
        <w:lastRenderedPageBreak/>
        <mc:AlternateContent>
          <mc:Choice Requires="wps">
            <w:drawing>
              <wp:anchor distT="0" distB="0" distL="114300" distR="114300" simplePos="0" relativeHeight="251669504" behindDoc="0" locked="0" layoutInCell="1" allowOverlap="1" wp14:anchorId="6C07F34C" wp14:editId="3BD6F997">
                <wp:simplePos x="0" y="0"/>
                <wp:positionH relativeFrom="column">
                  <wp:posOffset>-800100</wp:posOffset>
                </wp:positionH>
                <wp:positionV relativeFrom="paragraph">
                  <wp:posOffset>7324725</wp:posOffset>
                </wp:positionV>
                <wp:extent cx="7604125" cy="635"/>
                <wp:effectExtent l="0" t="0" r="0" b="0"/>
                <wp:wrapNone/>
                <wp:docPr id="129" name="Tekstvak 129"/>
                <wp:cNvGraphicFramePr/>
                <a:graphic xmlns:a="http://schemas.openxmlformats.org/drawingml/2006/main">
                  <a:graphicData uri="http://schemas.microsoft.com/office/word/2010/wordprocessingShape">
                    <wps:wsp>
                      <wps:cNvSpPr txBox="1"/>
                      <wps:spPr>
                        <a:xfrm>
                          <a:off x="0" y="0"/>
                          <a:ext cx="7604125" cy="635"/>
                        </a:xfrm>
                        <a:prstGeom prst="rect">
                          <a:avLst/>
                        </a:prstGeom>
                        <a:solidFill>
                          <a:prstClr val="white"/>
                        </a:solidFill>
                        <a:ln>
                          <a:noFill/>
                        </a:ln>
                      </wps:spPr>
                      <wps:txbx>
                        <w:txbxContent>
                          <w:p w14:paraId="7BBD48F3" w14:textId="741F9417" w:rsidR="0090753A" w:rsidRPr="007C2023" w:rsidRDefault="0090753A" w:rsidP="001B6BC1">
                            <w:pPr>
                              <w:pStyle w:val="Bijschrift"/>
                              <w:jc w:val="center"/>
                              <w:rPr>
                                <w:b/>
                                <w:bCs/>
                                <w:smallCaps/>
                                <w:noProof/>
                                <w:color w:val="000000" w:themeColor="text1"/>
                                <w:sz w:val="28"/>
                                <w:szCs w:val="28"/>
                              </w:rPr>
                            </w:pPr>
                            <w:bookmarkStart w:id="130" w:name="_Ref22066207"/>
                            <w:r>
                              <w:t xml:space="preserve">Figuur </w:t>
                            </w:r>
                            <w:r>
                              <w:fldChar w:fldCharType="begin"/>
                            </w:r>
                            <w:r>
                              <w:instrText xml:space="preserve"> SEQ Figuur \* ARABIC </w:instrText>
                            </w:r>
                            <w:r>
                              <w:fldChar w:fldCharType="separate"/>
                            </w:r>
                            <w:r>
                              <w:rPr>
                                <w:noProof/>
                              </w:rPr>
                              <w:t>15</w:t>
                            </w:r>
                            <w:r>
                              <w:fldChar w:fldCharType="end"/>
                            </w:r>
                            <w:bookmarkEnd w:id="130"/>
                            <w:r>
                              <w:t>, Installation Node klassendiagram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7F34C" id="Tekstvak 129" o:spid="_x0000_s1027" type="#_x0000_t202" style="position:absolute;left:0;text-align:left;margin-left:-63pt;margin-top:576.75pt;width:598.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" stroked="f">
                <v:textbox style="mso-fit-shape-to-text:t" inset="0,0,0,0">
                  <w:txbxContent>
                    <w:p w14:paraId="7BBD48F3" w14:textId="741F9417" w:rsidR="0090753A" w:rsidRPr="007C2023" w:rsidRDefault="0090753A" w:rsidP="001B6BC1">
                      <w:pPr>
                        <w:pStyle w:val="Bijschrift"/>
                        <w:jc w:val="center"/>
                        <w:rPr>
                          <w:b/>
                          <w:bCs/>
                          <w:smallCaps/>
                          <w:noProof/>
                          <w:color w:val="000000" w:themeColor="text1"/>
                          <w:sz w:val="28"/>
                          <w:szCs w:val="28"/>
                        </w:rPr>
                      </w:pPr>
                      <w:bookmarkStart w:id="131" w:name="_Ref22066207"/>
                      <w:r>
                        <w:t xml:space="preserve">Figuur </w:t>
                      </w:r>
                      <w:r>
                        <w:fldChar w:fldCharType="begin"/>
                      </w:r>
                      <w:r>
                        <w:instrText xml:space="preserve"> SEQ Figuur \* ARABIC </w:instrText>
                      </w:r>
                      <w:r>
                        <w:fldChar w:fldCharType="separate"/>
                      </w:r>
                      <w:r>
                        <w:rPr>
                          <w:noProof/>
                        </w:rPr>
                        <w:t>15</w:t>
                      </w:r>
                      <w:r>
                        <w:fldChar w:fldCharType="end"/>
                      </w:r>
                      <w:bookmarkEnd w:id="131"/>
                      <w:r>
                        <w:t>, Installation Node klassendiagram</w:t>
                      </w:r>
                    </w:p>
                  </w:txbxContent>
                </v:textbox>
              </v:shape>
            </w:pict>
          </mc:Fallback>
        </mc:AlternateContent>
      </w:r>
      <w:r w:rsidR="005E1935">
        <w:rPr>
          <w:noProof/>
        </w:rPr>
        <w:drawing>
          <wp:anchor distT="0" distB="0" distL="114300" distR="114300" simplePos="0" relativeHeight="251663360" behindDoc="0" locked="0" layoutInCell="1" allowOverlap="1" wp14:anchorId="00088C77" wp14:editId="24E8EB67">
            <wp:simplePos x="0" y="0"/>
            <wp:positionH relativeFrom="margin">
              <wp:posOffset>-800100</wp:posOffset>
            </wp:positionH>
            <wp:positionV relativeFrom="paragraph">
              <wp:posOffset>257175</wp:posOffset>
            </wp:positionV>
            <wp:extent cx="7604282" cy="70104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04282" cy="70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935">
        <w:t>Klassendiagrammen</w:t>
      </w:r>
      <w:bookmarkEnd w:id="129"/>
    </w:p>
    <w:p w14:paraId="7648C88C" w14:textId="0B3E0A53" w:rsidR="005E1935" w:rsidRDefault="005E1935">
      <w:r>
        <w:br w:type="page"/>
      </w:r>
    </w:p>
    <w:p w14:paraId="52D07AD2" w14:textId="77777777" w:rsidR="0080561B" w:rsidRDefault="005E1935" w:rsidP="0080561B">
      <w:pPr>
        <w:keepNext/>
        <w:jc w:val="center"/>
      </w:pPr>
      <w:r>
        <w:rPr>
          <w:noProof/>
        </w:rPr>
        <w:lastRenderedPageBreak/>
        <w:drawing>
          <wp:inline distT="0" distB="0" distL="0" distR="0" wp14:anchorId="00AA6164" wp14:editId="353144A7">
            <wp:extent cx="7752378" cy="3873704"/>
            <wp:effectExtent l="0" t="381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04494" cy="3899745"/>
                    </a:xfrm>
                    <a:prstGeom prst="rect">
                      <a:avLst/>
                    </a:prstGeom>
                    <a:noFill/>
                    <a:ln>
                      <a:noFill/>
                    </a:ln>
                  </pic:spPr>
                </pic:pic>
              </a:graphicData>
            </a:graphic>
          </wp:inline>
        </w:drawing>
      </w:r>
    </w:p>
    <w:p w14:paraId="661ED669" w14:textId="41105122" w:rsidR="005E1935" w:rsidRDefault="0080561B" w:rsidP="0080561B">
      <w:pPr>
        <w:pStyle w:val="Bijschrift"/>
        <w:jc w:val="center"/>
      </w:pPr>
      <w:bookmarkStart w:id="132" w:name="_Ref22066279"/>
      <w:r>
        <w:t xml:space="preserve">Figuur </w:t>
      </w:r>
      <w:r>
        <w:fldChar w:fldCharType="begin"/>
      </w:r>
      <w:r>
        <w:instrText xml:space="preserve"> SEQ Figuur \* ARABIC </w:instrText>
      </w:r>
      <w:r>
        <w:fldChar w:fldCharType="separate"/>
      </w:r>
      <w:r w:rsidR="00F33459">
        <w:rPr>
          <w:noProof/>
        </w:rPr>
        <w:t>16</w:t>
      </w:r>
      <w:r>
        <w:fldChar w:fldCharType="end"/>
      </w:r>
      <w:bookmarkEnd w:id="132"/>
      <w:r>
        <w:t>, Program Node Klassendiagram</w:t>
      </w:r>
    </w:p>
    <w:p w14:paraId="07C40C49" w14:textId="43D4FCCA" w:rsidR="005E1935" w:rsidRDefault="005E1935"/>
    <w:p w14:paraId="33351AE4" w14:textId="77777777" w:rsidR="0080561B" w:rsidRDefault="005E1935" w:rsidP="0080561B">
      <w:pPr>
        <w:keepNext/>
        <w:jc w:val="center"/>
      </w:pPr>
      <w:r>
        <w:rPr>
          <w:noProof/>
        </w:rPr>
        <w:drawing>
          <wp:inline distT="0" distB="0" distL="0" distR="0" wp14:anchorId="6EA4894A" wp14:editId="749CF0F6">
            <wp:extent cx="6987402" cy="4712017"/>
            <wp:effectExtent l="0" t="5397"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007887" cy="4725832"/>
                    </a:xfrm>
                    <a:prstGeom prst="rect">
                      <a:avLst/>
                    </a:prstGeom>
                    <a:noFill/>
                    <a:ln>
                      <a:noFill/>
                    </a:ln>
                  </pic:spPr>
                </pic:pic>
              </a:graphicData>
            </a:graphic>
          </wp:inline>
        </w:drawing>
      </w:r>
    </w:p>
    <w:p w14:paraId="03A81504" w14:textId="1184370B" w:rsidR="00476773" w:rsidRDefault="0080561B" w:rsidP="0080561B">
      <w:pPr>
        <w:pStyle w:val="Bijschrift"/>
        <w:jc w:val="center"/>
      </w:pPr>
      <w:bookmarkStart w:id="133" w:name="_Ref22069345"/>
      <w:r>
        <w:t xml:space="preserve">Figuur </w:t>
      </w:r>
      <w:r>
        <w:fldChar w:fldCharType="begin"/>
      </w:r>
      <w:r>
        <w:instrText xml:space="preserve"> SEQ Figuur \* ARABIC </w:instrText>
      </w:r>
      <w:r>
        <w:fldChar w:fldCharType="separate"/>
      </w:r>
      <w:r w:rsidR="00F33459">
        <w:rPr>
          <w:noProof/>
        </w:rPr>
        <w:t>17</w:t>
      </w:r>
      <w:r>
        <w:fldChar w:fldCharType="end"/>
      </w:r>
      <w:r>
        <w:t xml:space="preserve">, </w:t>
      </w:r>
      <w:r w:rsidR="00320F03">
        <w:t>Toolbar</w:t>
      </w:r>
      <w:r>
        <w:t xml:space="preserve"> Klassendiagram</w:t>
      </w:r>
      <w:bookmarkEnd w:id="133"/>
    </w:p>
    <w:p w14:paraId="000B1FA9" w14:textId="77777777" w:rsidR="00476773" w:rsidRDefault="00476773">
      <w:r>
        <w:br w:type="page"/>
      </w:r>
    </w:p>
    <w:p w14:paraId="325C7FCC" w14:textId="68F75304" w:rsidR="005E1935" w:rsidRDefault="00476773" w:rsidP="00476773">
      <w:pPr>
        <w:pStyle w:val="Kop2"/>
      </w:pPr>
      <w:bookmarkStart w:id="134" w:name="_Ref22735497"/>
      <w:bookmarkStart w:id="135" w:name="_Ref22735507"/>
      <w:bookmarkStart w:id="136" w:name="_Toc22738810"/>
      <w:r>
        <w:lastRenderedPageBreak/>
        <w:t xml:space="preserve">FestoCap </w:t>
      </w:r>
      <w:r w:rsidR="001B6BC1">
        <w:t>Program Node</w:t>
      </w:r>
      <w:r>
        <w:t xml:space="preserve"> Sequence UML</w:t>
      </w:r>
      <w:bookmarkEnd w:id="134"/>
      <w:bookmarkEnd w:id="135"/>
      <w:bookmarkEnd w:id="136"/>
    </w:p>
    <w:p w14:paraId="22D97BC2" w14:textId="77777777" w:rsidR="0080561B" w:rsidRDefault="00476773" w:rsidP="0080561B">
      <w:pPr>
        <w:keepNext/>
        <w:jc w:val="center"/>
      </w:pPr>
      <w:r>
        <w:rPr>
          <w:noProof/>
        </w:rPr>
        <w:drawing>
          <wp:inline distT="0" distB="0" distL="0" distR="0" wp14:anchorId="53E6FD38" wp14:editId="62F0FA75">
            <wp:extent cx="7851174" cy="3724275"/>
            <wp:effectExtent l="6032" t="0" r="3493" b="3492"/>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860816" cy="3728849"/>
                    </a:xfrm>
                    <a:prstGeom prst="rect">
                      <a:avLst/>
                    </a:prstGeom>
                    <a:noFill/>
                    <a:ln>
                      <a:noFill/>
                    </a:ln>
                  </pic:spPr>
                </pic:pic>
              </a:graphicData>
            </a:graphic>
          </wp:inline>
        </w:drawing>
      </w:r>
    </w:p>
    <w:p w14:paraId="379B5990" w14:textId="15AEBCBC" w:rsidR="003F19D3" w:rsidRDefault="0080561B" w:rsidP="0080561B">
      <w:pPr>
        <w:pStyle w:val="Bijschrift"/>
        <w:jc w:val="center"/>
      </w:pPr>
      <w:r>
        <w:lastRenderedPageBreak/>
        <w:t xml:space="preserve">Figuur </w:t>
      </w:r>
      <w:r>
        <w:fldChar w:fldCharType="begin"/>
      </w:r>
      <w:r>
        <w:instrText xml:space="preserve"> SEQ Figuur \* ARABIC </w:instrText>
      </w:r>
      <w:r>
        <w:fldChar w:fldCharType="separate"/>
      </w:r>
      <w:r w:rsidR="00F33459">
        <w:rPr>
          <w:noProof/>
        </w:rPr>
        <w:t>18</w:t>
      </w:r>
      <w:r>
        <w:fldChar w:fldCharType="end"/>
      </w:r>
      <w:r>
        <w:t>, Sequence Diagram FestoCap</w:t>
      </w:r>
    </w:p>
    <w:p w14:paraId="1BD8E5B6" w14:textId="14DAA3E6" w:rsidR="003F19D3" w:rsidRDefault="003F19D3" w:rsidP="003F19D3">
      <w:pPr>
        <w:pStyle w:val="Kop2"/>
      </w:pPr>
      <w:bookmarkStart w:id="137" w:name="_Toc22738811"/>
      <w:r>
        <w:t>Lay-Out</w:t>
      </w:r>
      <w:bookmarkEnd w:id="137"/>
    </w:p>
    <w:p w14:paraId="22CE65C7" w14:textId="6A33E13C" w:rsidR="00B43D8F" w:rsidRPr="00B43D8F" w:rsidRDefault="00B43D8F" w:rsidP="00B43D8F">
      <w:pPr>
        <w:pStyle w:val="Kop3"/>
      </w:pPr>
      <w:bookmarkStart w:id="138" w:name="_Toc22738812"/>
      <w:r>
        <w:t>Eerste indruk GUI</w:t>
      </w:r>
      <w:bookmarkEnd w:id="138"/>
    </w:p>
    <w:p w14:paraId="68EEF093" w14:textId="77777777" w:rsidR="0080561B" w:rsidRDefault="00B43D8F" w:rsidP="0080561B">
      <w:pPr>
        <w:keepNext/>
      </w:pPr>
      <w:r>
        <w:rPr>
          <w:noProof/>
        </w:rPr>
        <w:drawing>
          <wp:inline distT="0" distB="0" distL="0" distR="0" wp14:anchorId="690769FD" wp14:editId="30BB19D4">
            <wp:extent cx="5943600" cy="59436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43600"/>
                    </a:xfrm>
                    <a:prstGeom prst="rect">
                      <a:avLst/>
                    </a:prstGeom>
                  </pic:spPr>
                </pic:pic>
              </a:graphicData>
            </a:graphic>
          </wp:inline>
        </w:drawing>
      </w:r>
    </w:p>
    <w:p w14:paraId="55ACC5F2" w14:textId="260A386C" w:rsidR="00B43D8F" w:rsidRPr="00B43D8F" w:rsidRDefault="0080561B" w:rsidP="001B6BC1">
      <w:pPr>
        <w:pStyle w:val="Bijschrift"/>
        <w:jc w:val="center"/>
      </w:pPr>
      <w:r>
        <w:t xml:space="preserve">Figuur </w:t>
      </w:r>
      <w:r>
        <w:fldChar w:fldCharType="begin"/>
      </w:r>
      <w:r>
        <w:instrText xml:space="preserve"> SEQ Figuur \* ARABIC </w:instrText>
      </w:r>
      <w:r>
        <w:fldChar w:fldCharType="separate"/>
      </w:r>
      <w:r w:rsidR="00F33459">
        <w:rPr>
          <w:noProof/>
        </w:rPr>
        <w:t>19</w:t>
      </w:r>
      <w:r>
        <w:fldChar w:fldCharType="end"/>
      </w:r>
      <w:r>
        <w:t>, Eerste indruk FestoCap GUI</w:t>
      </w:r>
    </w:p>
    <w:p w14:paraId="6AE28333" w14:textId="77777777" w:rsidR="003F19D3" w:rsidRDefault="003F19D3" w:rsidP="003F19D3">
      <w:pPr>
        <w:pStyle w:val="Kop3"/>
      </w:pPr>
      <w:bookmarkStart w:id="139" w:name="_Toc22738813"/>
      <w:r>
        <w:lastRenderedPageBreak/>
        <w:t>Installation Node</w:t>
      </w:r>
      <w:bookmarkEnd w:id="139"/>
    </w:p>
    <w:p w14:paraId="2311DC31" w14:textId="77777777" w:rsidR="0080561B" w:rsidRDefault="003F19D3" w:rsidP="0080561B">
      <w:pPr>
        <w:keepNext/>
      </w:pPr>
      <w:r w:rsidRPr="003F19D3">
        <w:rPr>
          <w:noProof/>
        </w:rPr>
        <w:drawing>
          <wp:inline distT="0" distB="0" distL="0" distR="0" wp14:anchorId="6FB2EE15" wp14:editId="4504CE08">
            <wp:extent cx="5943600" cy="383730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7305"/>
                    </a:xfrm>
                    <a:prstGeom prst="rect">
                      <a:avLst/>
                    </a:prstGeom>
                  </pic:spPr>
                </pic:pic>
              </a:graphicData>
            </a:graphic>
          </wp:inline>
        </w:drawing>
      </w:r>
    </w:p>
    <w:p w14:paraId="76575A75" w14:textId="587F75C3" w:rsidR="003F19D3" w:rsidRPr="0080561B" w:rsidRDefault="0080561B" w:rsidP="001B6BC1">
      <w:pPr>
        <w:pStyle w:val="Bijschrift"/>
        <w:jc w:val="center"/>
        <w:rPr>
          <w:lang w:val="en-GB"/>
        </w:rPr>
      </w:pPr>
      <w:bookmarkStart w:id="140" w:name="_Ref22066330"/>
      <w:r w:rsidRPr="0080561B">
        <w:rPr>
          <w:lang w:val="en-GB"/>
        </w:rPr>
        <w:t xml:space="preserve">Figuur </w:t>
      </w:r>
      <w:r>
        <w:fldChar w:fldCharType="begin"/>
      </w:r>
      <w:r w:rsidRPr="0080561B">
        <w:rPr>
          <w:lang w:val="en-GB"/>
        </w:rPr>
        <w:instrText xml:space="preserve"> SEQ Figuur \* ARABIC </w:instrText>
      </w:r>
      <w:r>
        <w:fldChar w:fldCharType="separate"/>
      </w:r>
      <w:r w:rsidR="00F33459">
        <w:rPr>
          <w:noProof/>
          <w:lang w:val="en-GB"/>
        </w:rPr>
        <w:t>20</w:t>
      </w:r>
      <w:r>
        <w:fldChar w:fldCharType="end"/>
      </w:r>
      <w:bookmarkEnd w:id="140"/>
      <w:r w:rsidRPr="0080561B">
        <w:rPr>
          <w:lang w:val="en-GB"/>
        </w:rPr>
        <w:t>, Installation Node Lay-Out</w:t>
      </w:r>
    </w:p>
    <w:p w14:paraId="237B56ED" w14:textId="7378A816" w:rsidR="003F19D3" w:rsidRDefault="003F19D3" w:rsidP="003F19D3">
      <w:pPr>
        <w:pStyle w:val="Kop3"/>
      </w:pPr>
      <w:bookmarkStart w:id="141" w:name="_Toc22738814"/>
      <w:r>
        <w:lastRenderedPageBreak/>
        <w:t>Program Node</w:t>
      </w:r>
      <w:bookmarkEnd w:id="141"/>
    </w:p>
    <w:p w14:paraId="60DBC0AE" w14:textId="77777777" w:rsidR="0080561B" w:rsidRDefault="003F19D3" w:rsidP="0080561B">
      <w:pPr>
        <w:keepNext/>
      </w:pPr>
      <w:r w:rsidRPr="003F19D3">
        <w:rPr>
          <w:noProof/>
        </w:rPr>
        <w:drawing>
          <wp:inline distT="0" distB="0" distL="0" distR="0" wp14:anchorId="7F2D7405" wp14:editId="6C1A256C">
            <wp:extent cx="5943600" cy="3861435"/>
            <wp:effectExtent l="0" t="0" r="0" b="571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1435"/>
                    </a:xfrm>
                    <a:prstGeom prst="rect">
                      <a:avLst/>
                    </a:prstGeom>
                  </pic:spPr>
                </pic:pic>
              </a:graphicData>
            </a:graphic>
          </wp:inline>
        </w:drawing>
      </w:r>
    </w:p>
    <w:p w14:paraId="76D54DE6" w14:textId="23454FB7" w:rsidR="003F19D3" w:rsidRPr="0080561B" w:rsidRDefault="0080561B" w:rsidP="001B6BC1">
      <w:pPr>
        <w:pStyle w:val="Bijschrift"/>
        <w:jc w:val="center"/>
        <w:rPr>
          <w:lang w:val="en-GB"/>
        </w:rPr>
      </w:pPr>
      <w:bookmarkStart w:id="142" w:name="_Ref22065406"/>
      <w:bookmarkStart w:id="143" w:name="_Ref22066331"/>
      <w:r w:rsidRPr="0080561B">
        <w:rPr>
          <w:lang w:val="en-GB"/>
        </w:rPr>
        <w:t xml:space="preserve">Figuur </w:t>
      </w:r>
      <w:r>
        <w:fldChar w:fldCharType="begin"/>
      </w:r>
      <w:r w:rsidRPr="0080561B">
        <w:rPr>
          <w:lang w:val="en-GB"/>
        </w:rPr>
        <w:instrText xml:space="preserve"> SEQ Figuur \* ARABIC </w:instrText>
      </w:r>
      <w:r>
        <w:fldChar w:fldCharType="separate"/>
      </w:r>
      <w:r w:rsidR="00F33459">
        <w:rPr>
          <w:noProof/>
          <w:lang w:val="en-GB"/>
        </w:rPr>
        <w:t>21</w:t>
      </w:r>
      <w:r>
        <w:fldChar w:fldCharType="end"/>
      </w:r>
      <w:bookmarkEnd w:id="143"/>
      <w:r w:rsidRPr="0080561B">
        <w:rPr>
          <w:lang w:val="en-GB"/>
        </w:rPr>
        <w:t>, Program Node</w:t>
      </w:r>
      <w:bookmarkEnd w:id="142"/>
      <w:r w:rsidRPr="0080561B">
        <w:rPr>
          <w:lang w:val="en-GB"/>
        </w:rPr>
        <w:t xml:space="preserve"> Lay-Out</w:t>
      </w:r>
    </w:p>
    <w:p w14:paraId="11AC7B66" w14:textId="1F959CE7" w:rsidR="003F19D3" w:rsidRPr="003F19D3" w:rsidRDefault="003F19D3" w:rsidP="003F19D3">
      <w:pPr>
        <w:pStyle w:val="Kop3"/>
      </w:pPr>
      <w:bookmarkStart w:id="144" w:name="_Toc22738815"/>
      <w:r>
        <w:lastRenderedPageBreak/>
        <w:t>Toolbar</w:t>
      </w:r>
      <w:bookmarkEnd w:id="144"/>
    </w:p>
    <w:p w14:paraId="7089F935" w14:textId="77777777" w:rsidR="0080561B" w:rsidRDefault="003F19D3" w:rsidP="000C700E">
      <w:r w:rsidRPr="003F19D3">
        <w:rPr>
          <w:noProof/>
        </w:rPr>
        <w:drawing>
          <wp:inline distT="0" distB="0" distL="0" distR="0" wp14:anchorId="0CDE9F3B" wp14:editId="6617EDAA">
            <wp:extent cx="5943600" cy="38608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0800"/>
                    </a:xfrm>
                    <a:prstGeom prst="rect">
                      <a:avLst/>
                    </a:prstGeom>
                  </pic:spPr>
                </pic:pic>
              </a:graphicData>
            </a:graphic>
          </wp:inline>
        </w:drawing>
      </w:r>
    </w:p>
    <w:p w14:paraId="33A081CB" w14:textId="4EB534B0" w:rsidR="003F19D3" w:rsidRDefault="0080561B" w:rsidP="001B6BC1">
      <w:pPr>
        <w:pStyle w:val="Bijschrift"/>
        <w:jc w:val="center"/>
      </w:pPr>
      <w:bookmarkStart w:id="145" w:name="_Ref22066332"/>
      <w:r>
        <w:t xml:space="preserve">Figuur </w:t>
      </w:r>
      <w:r>
        <w:fldChar w:fldCharType="begin"/>
      </w:r>
      <w:r>
        <w:instrText xml:space="preserve"> SEQ Figuur \* ARABIC </w:instrText>
      </w:r>
      <w:r>
        <w:fldChar w:fldCharType="separate"/>
      </w:r>
      <w:r w:rsidR="00F33459">
        <w:rPr>
          <w:noProof/>
        </w:rPr>
        <w:t>22</w:t>
      </w:r>
      <w:r>
        <w:fldChar w:fldCharType="end"/>
      </w:r>
      <w:bookmarkEnd w:id="145"/>
      <w:r>
        <w:t>, Toolbar Node Lay-Out</w:t>
      </w:r>
    </w:p>
    <w:p w14:paraId="7DBB79EF" w14:textId="1C41AF67" w:rsidR="00854B8A" w:rsidRDefault="00854B8A">
      <w:r>
        <w:br w:type="page"/>
      </w:r>
    </w:p>
    <w:p w14:paraId="1EF2B359" w14:textId="5FD72842" w:rsidR="00854B8A" w:rsidRDefault="00854B8A">
      <w:pPr>
        <w:rPr>
          <w:rFonts w:asciiTheme="majorHAnsi" w:eastAsiaTheme="majorEastAsia" w:hAnsiTheme="majorHAnsi" w:cstheme="majorBidi"/>
          <w:b/>
          <w:bCs/>
          <w:smallCaps/>
          <w:color w:val="000000" w:themeColor="text1"/>
          <w:sz w:val="28"/>
          <w:szCs w:val="28"/>
        </w:rPr>
      </w:pPr>
      <w:r>
        <w:rPr>
          <w:rFonts w:asciiTheme="majorHAnsi" w:eastAsiaTheme="majorEastAsia" w:hAnsiTheme="majorHAnsi" w:cstheme="majorBidi"/>
          <w:b/>
          <w:bCs/>
          <w:smallCaps/>
          <w:color w:val="000000" w:themeColor="text1"/>
          <w:sz w:val="28"/>
          <w:szCs w:val="28"/>
        </w:rPr>
        <w:lastRenderedPageBreak/>
        <w:br w:type="page"/>
      </w:r>
    </w:p>
    <w:p w14:paraId="46A20A2E" w14:textId="77777777" w:rsidR="00854B8A" w:rsidRDefault="00854B8A" w:rsidP="00854B8A">
      <w:pPr>
        <w:pStyle w:val="Kop2"/>
      </w:pPr>
      <w:bookmarkStart w:id="146" w:name="_Toc22738816"/>
      <w:r>
        <w:lastRenderedPageBreak/>
        <w:t>Plan van Aanpak</w:t>
      </w:r>
      <w:bookmarkEnd w:id="146"/>
    </w:p>
    <w:sdt>
      <w:sdtPr>
        <w:id w:val="-42604141"/>
        <w:docPartObj>
          <w:docPartGallery w:val="Cover Pages"/>
          <w:docPartUnique/>
        </w:docPartObj>
      </w:sdtPr>
      <w:sdtContent>
        <w:p w14:paraId="36C3F009" w14:textId="77777777" w:rsidR="0090753A" w:rsidRPr="00027AE9" w:rsidRDefault="0090753A" w:rsidP="0090753A"/>
        <w:p w14:paraId="2656FD5B" w14:textId="228440B5" w:rsidR="0090753A" w:rsidRPr="0090753A" w:rsidRDefault="0090753A" w:rsidP="0090753A">
          <w:pPr>
            <w:pStyle w:val="PvAOndertitel1"/>
            <w:rPr>
              <w:sz w:val="96"/>
              <w:szCs w:val="96"/>
            </w:rPr>
          </w:pPr>
          <w:r w:rsidRPr="0090753A">
            <w:rPr>
              <w:sz w:val="96"/>
              <w:szCs w:val="96"/>
            </w:rPr>
            <w:t>Plan van Aanpak</w:t>
          </w:r>
        </w:p>
        <w:p w14:paraId="46B328F5" w14:textId="2EFBE751" w:rsidR="0090753A" w:rsidRPr="0090753A" w:rsidRDefault="0090753A" w:rsidP="0090753A">
          <w:pPr>
            <w:pStyle w:val="PvAOndertitel1"/>
            <w:rPr>
              <w:sz w:val="48"/>
              <w:szCs w:val="48"/>
            </w:rPr>
          </w:pPr>
          <w:r w:rsidRPr="0090753A">
            <w:rPr>
              <w:sz w:val="48"/>
              <w:szCs w:val="48"/>
            </w:rPr>
            <w:t>Gibas en het mysterie van de Festo Drive</w:t>
          </w:r>
        </w:p>
        <w:p w14:paraId="0BAD1584" w14:textId="6440D5CD" w:rsidR="0090753A" w:rsidRPr="000922A5" w:rsidRDefault="0090753A" w:rsidP="0090753A">
          <w:pPr>
            <w:pStyle w:val="PvAOndertitel1"/>
            <w:rPr>
              <w:rStyle w:val="Subtielebenadrukking"/>
            </w:rPr>
          </w:pPr>
          <w:r>
            <w:t>Versie 1.2</w:t>
          </w:r>
        </w:p>
        <w:p w14:paraId="0A1F1CF5" w14:textId="77777777" w:rsidR="0090753A" w:rsidRPr="0090753A" w:rsidRDefault="0090753A" w:rsidP="0090753A">
          <w:pPr>
            <w:pStyle w:val="Geenafstand"/>
            <w:spacing w:before="480"/>
            <w:jc w:val="center"/>
            <w:rPr>
              <w:color w:val="4472C4" w:themeColor="accent1"/>
              <w:lang w:val="nl-NL"/>
            </w:rPr>
          </w:pPr>
        </w:p>
        <w:p w14:paraId="66A698BA" w14:textId="77777777" w:rsidR="0090753A" w:rsidRDefault="0090753A" w:rsidP="0090753A">
          <w:pPr>
            <w:rPr>
              <w:rFonts w:asciiTheme="majorHAnsi" w:eastAsiaTheme="majorEastAsia" w:hAnsiTheme="majorHAnsi" w:cstheme="majorBidi"/>
              <w:color w:val="000000" w:themeColor="text1"/>
              <w:sz w:val="56"/>
              <w:szCs w:val="56"/>
            </w:rPr>
          </w:pPr>
          <w:r>
            <w:rPr>
              <w:noProof/>
            </w:rPr>
            <w:drawing>
              <wp:anchor distT="0" distB="0" distL="114300" distR="114300" simplePos="0" relativeHeight="251672576" behindDoc="1" locked="0" layoutInCell="1" allowOverlap="1" wp14:anchorId="63D4FF10" wp14:editId="7D49E7D1">
                <wp:simplePos x="0" y="0"/>
                <wp:positionH relativeFrom="margin">
                  <wp:align>right</wp:align>
                </wp:positionH>
                <wp:positionV relativeFrom="paragraph">
                  <wp:posOffset>4981575</wp:posOffset>
                </wp:positionV>
                <wp:extent cx="790575" cy="790575"/>
                <wp:effectExtent l="0" t="0" r="0" b="0"/>
                <wp:wrapNone/>
                <wp:docPr id="150" name="Afbeelding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a:graphicData>
                </a:graphic>
              </wp:anchor>
            </w:drawing>
          </w:r>
          <w:r>
            <w:rPr>
              <w:noProof/>
              <w:color w:val="4472C4" w:themeColor="accent1"/>
            </w:rPr>
            <mc:AlternateContent>
              <mc:Choice Requires="wps">
                <w:drawing>
                  <wp:anchor distT="0" distB="0" distL="114300" distR="114300" simplePos="0" relativeHeight="251671552" behindDoc="0" locked="0" layoutInCell="1" allowOverlap="1" wp14:anchorId="174F496B" wp14:editId="57C05786">
                    <wp:simplePos x="0" y="0"/>
                    <wp:positionH relativeFrom="margin">
                      <wp:align>left</wp:align>
                    </wp:positionH>
                    <wp:positionV relativeFrom="margin">
                      <wp:align>bottom</wp:align>
                    </wp:positionV>
                    <wp:extent cx="5019675" cy="891540"/>
                    <wp:effectExtent l="0" t="0" r="9525" b="3810"/>
                    <wp:wrapNone/>
                    <wp:docPr id="149" name="Tekstvak 149"/>
                    <wp:cNvGraphicFramePr/>
                    <a:graphic xmlns:a="http://schemas.openxmlformats.org/drawingml/2006/main">
                      <a:graphicData uri="http://schemas.microsoft.com/office/word/2010/wordprocessingShape">
                        <wps:wsp>
                          <wps:cNvSpPr txBox="1"/>
                          <wps:spPr>
                            <a:xfrm>
                              <a:off x="0" y="0"/>
                              <a:ext cx="5019675" cy="89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5A13D" w14:textId="77777777" w:rsidR="0090753A" w:rsidRPr="00E53D8D" w:rsidRDefault="0090753A" w:rsidP="0090753A">
                                <w:pPr>
                                  <w:pStyle w:val="Ondertitel"/>
                                </w:pPr>
                                <w:r w:rsidRPr="00E53D8D">
                                  <w:t xml:space="preserve">Student: </w:t>
                                </w:r>
                                <w:r>
                                  <w:tab/>
                                </w:r>
                                <w:r>
                                  <w:tab/>
                                </w:r>
                                <w:r w:rsidRPr="00E53D8D">
                                  <w:t>Matthijs Vos</w:t>
                                </w:r>
                                <w:r w:rsidRPr="00E53D8D">
                                  <w:tab/>
                                </w:r>
                                <w:r>
                                  <w:t>(</w:t>
                                </w:r>
                                <w:r w:rsidRPr="00E53D8D">
                                  <w:t>1651350</w:t>
                                </w:r>
                                <w:r>
                                  <w:t>)</w:t>
                                </w:r>
                              </w:p>
                              <w:p w14:paraId="0AC7A2A4" w14:textId="77777777" w:rsidR="0090753A" w:rsidRPr="00E53D8D" w:rsidRDefault="0090753A" w:rsidP="0090753A">
                                <w:pPr>
                                  <w:pStyle w:val="Ondertitel"/>
                                </w:pPr>
                                <w:r>
                                  <w:t>Stagedocent:</w:t>
                                </w:r>
                                <w:r w:rsidRPr="00E53D8D">
                                  <w:tab/>
                                </w:r>
                                <w:r>
                                  <w:tab/>
                                </w:r>
                                <w:r w:rsidRPr="00E53D8D">
                                  <w:t>Jorn Bunk</w:t>
                                </w:r>
                              </w:p>
                              <w:p w14:paraId="27B71C43" w14:textId="77777777" w:rsidR="0090753A" w:rsidRDefault="0090753A" w:rsidP="0090753A">
                                <w:pPr>
                                  <w:pStyle w:val="PvAOndertitel1"/>
                                </w:pPr>
                                <w:r>
                                  <w:t>Stagebegeleider:</w:t>
                                </w:r>
                                <w:r>
                                  <w:tab/>
                                  <w:t>Sjoerd Radstok</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496B" id="Tekstvak 149" o:spid="_x0000_s1028" type="#_x0000_t202" style="position:absolute;margin-left:0;margin-top:0;width:395.25pt;height:70.2pt;z-index:25167155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" filled="f" stroked="f" strokeweight=".5pt">
                    <v:textbox inset="0,0,0,0">
                      <w:txbxContent>
                        <w:p w14:paraId="7AC5A13D" w14:textId="77777777" w:rsidR="0090753A" w:rsidRPr="00E53D8D" w:rsidRDefault="0090753A" w:rsidP="0090753A">
                          <w:pPr>
                            <w:pStyle w:val="Ondertitel"/>
                          </w:pPr>
                          <w:r w:rsidRPr="00E53D8D">
                            <w:t xml:space="preserve">Student: </w:t>
                          </w:r>
                          <w:r>
                            <w:tab/>
                          </w:r>
                          <w:r>
                            <w:tab/>
                          </w:r>
                          <w:r w:rsidRPr="00E53D8D">
                            <w:t>Matthijs Vos</w:t>
                          </w:r>
                          <w:r w:rsidRPr="00E53D8D">
                            <w:tab/>
                          </w:r>
                          <w:r>
                            <w:t>(</w:t>
                          </w:r>
                          <w:r w:rsidRPr="00E53D8D">
                            <w:t>1651350</w:t>
                          </w:r>
                          <w:r>
                            <w:t>)</w:t>
                          </w:r>
                        </w:p>
                        <w:p w14:paraId="0AC7A2A4" w14:textId="77777777" w:rsidR="0090753A" w:rsidRPr="00E53D8D" w:rsidRDefault="0090753A" w:rsidP="0090753A">
                          <w:pPr>
                            <w:pStyle w:val="Ondertitel"/>
                          </w:pPr>
                          <w:r>
                            <w:t>Stagedocent:</w:t>
                          </w:r>
                          <w:r w:rsidRPr="00E53D8D">
                            <w:tab/>
                          </w:r>
                          <w:r>
                            <w:tab/>
                          </w:r>
                          <w:r w:rsidRPr="00E53D8D">
                            <w:t>Jorn Bunk</w:t>
                          </w:r>
                        </w:p>
                        <w:p w14:paraId="27B71C43" w14:textId="77777777" w:rsidR="0090753A" w:rsidRDefault="0090753A" w:rsidP="0090753A">
                          <w:pPr>
                            <w:pStyle w:val="PvAOndertitel1"/>
                          </w:pPr>
                          <w:r>
                            <w:t>Stagebegeleider:</w:t>
                          </w:r>
                          <w:r>
                            <w:tab/>
                            <w:t>Sjoerd Radstok</w:t>
                          </w:r>
                        </w:p>
                      </w:txbxContent>
                    </v:textbox>
                    <w10:wrap anchorx="margin" anchory="margin"/>
                  </v:shape>
                </w:pict>
              </mc:Fallback>
            </mc:AlternateContent>
          </w:r>
          <w:r>
            <w:br w:type="page"/>
          </w:r>
        </w:p>
      </w:sdtContent>
    </w:sdt>
    <w:bookmarkStart w:id="147" w:name="_Toc7095895" w:displacedByCustomXml="next"/>
    <w:sdt>
      <w:sdtPr>
        <w:rPr>
          <w:rFonts w:asciiTheme="minorHAnsi" w:eastAsiaTheme="minorEastAsia" w:hAnsiTheme="minorHAnsi" w:cstheme="minorBidi"/>
          <w:color w:val="auto"/>
          <w:sz w:val="22"/>
          <w:szCs w:val="22"/>
        </w:rPr>
        <w:id w:val="2106376331"/>
        <w:docPartObj>
          <w:docPartGallery w:val="Table of Contents"/>
          <w:docPartUnique/>
        </w:docPartObj>
      </w:sdtPr>
      <w:sdtEndPr>
        <w:rPr>
          <w:b w:val="0"/>
          <w:bCs w:val="0"/>
          <w:smallCaps w:val="0"/>
        </w:rPr>
      </w:sdtEndPr>
      <w:sdtContent>
        <w:p w14:paraId="203DFA7A" w14:textId="77777777" w:rsidR="0090753A" w:rsidRDefault="0090753A" w:rsidP="0090753A">
          <w:pPr>
            <w:pStyle w:val="PvAKop1"/>
            <w:numPr>
              <w:ilvl w:val="0"/>
              <w:numId w:val="1"/>
            </w:numPr>
          </w:pPr>
          <w:r>
            <w:t>Inhoud</w:t>
          </w:r>
        </w:p>
        <w:p w14:paraId="04BEEB2C" w14:textId="77777777" w:rsidR="0090753A" w:rsidRDefault="0090753A" w:rsidP="0090753A">
          <w:pPr>
            <w:pStyle w:val="Inhopg1"/>
            <w:tabs>
              <w:tab w:val="left" w:pos="440"/>
              <w:tab w:val="right" w:leader="dot" w:pos="9016"/>
            </w:tabs>
            <w:rPr>
              <w:noProof/>
              <w:lang w:val="en-GB" w:eastAsia="en-GB"/>
            </w:rPr>
          </w:pPr>
          <w:r>
            <w:fldChar w:fldCharType="begin"/>
          </w:r>
          <w:r>
            <w:instrText xml:space="preserve"> TOC \o "1-3" \h \z \u </w:instrText>
          </w:r>
          <w:r>
            <w:fldChar w:fldCharType="separate"/>
          </w:r>
          <w:hyperlink w:anchor="_Toc7097528" w:history="1">
            <w:r w:rsidRPr="00455D43">
              <w:rPr>
                <w:rStyle w:val="Hyperlink"/>
                <w:noProof/>
              </w:rPr>
              <w:t>2</w:t>
            </w:r>
            <w:r>
              <w:rPr>
                <w:noProof/>
                <w:lang w:val="en-GB" w:eastAsia="en-GB"/>
              </w:rPr>
              <w:tab/>
            </w:r>
            <w:r w:rsidRPr="00455D43">
              <w:rPr>
                <w:rStyle w:val="Hyperlink"/>
                <w:noProof/>
              </w:rPr>
              <w:t>Inleiding</w:t>
            </w:r>
            <w:r>
              <w:rPr>
                <w:noProof/>
                <w:webHidden/>
              </w:rPr>
              <w:tab/>
            </w:r>
            <w:r>
              <w:rPr>
                <w:noProof/>
                <w:webHidden/>
              </w:rPr>
              <w:fldChar w:fldCharType="begin"/>
            </w:r>
            <w:r>
              <w:rPr>
                <w:noProof/>
                <w:webHidden/>
              </w:rPr>
              <w:instrText xml:space="preserve"> PAGEREF _Toc7097528 \h </w:instrText>
            </w:r>
            <w:r>
              <w:rPr>
                <w:noProof/>
                <w:webHidden/>
              </w:rPr>
            </w:r>
            <w:r>
              <w:rPr>
                <w:noProof/>
                <w:webHidden/>
              </w:rPr>
              <w:fldChar w:fldCharType="separate"/>
            </w:r>
            <w:r>
              <w:rPr>
                <w:noProof/>
                <w:webHidden/>
              </w:rPr>
              <w:t>3</w:t>
            </w:r>
            <w:r>
              <w:rPr>
                <w:noProof/>
                <w:webHidden/>
              </w:rPr>
              <w:fldChar w:fldCharType="end"/>
            </w:r>
          </w:hyperlink>
        </w:p>
        <w:p w14:paraId="2B50AA16" w14:textId="77777777" w:rsidR="0090753A" w:rsidRDefault="0090753A" w:rsidP="0090753A">
          <w:pPr>
            <w:pStyle w:val="Inhopg1"/>
            <w:tabs>
              <w:tab w:val="left" w:pos="440"/>
              <w:tab w:val="right" w:leader="dot" w:pos="9016"/>
            </w:tabs>
            <w:rPr>
              <w:noProof/>
              <w:lang w:val="en-GB" w:eastAsia="en-GB"/>
            </w:rPr>
          </w:pPr>
          <w:hyperlink w:anchor="_Toc7097529" w:history="1">
            <w:r w:rsidRPr="00455D43">
              <w:rPr>
                <w:rStyle w:val="Hyperlink"/>
                <w:noProof/>
              </w:rPr>
              <w:t>3</w:t>
            </w:r>
            <w:r>
              <w:rPr>
                <w:noProof/>
                <w:lang w:val="en-GB" w:eastAsia="en-GB"/>
              </w:rPr>
              <w:tab/>
            </w:r>
            <w:r w:rsidRPr="00455D43">
              <w:rPr>
                <w:rStyle w:val="Hyperlink"/>
                <w:noProof/>
              </w:rPr>
              <w:t>Organisatorische Context</w:t>
            </w:r>
            <w:r>
              <w:rPr>
                <w:noProof/>
                <w:webHidden/>
              </w:rPr>
              <w:tab/>
            </w:r>
            <w:r>
              <w:rPr>
                <w:noProof/>
                <w:webHidden/>
              </w:rPr>
              <w:fldChar w:fldCharType="begin"/>
            </w:r>
            <w:r>
              <w:rPr>
                <w:noProof/>
                <w:webHidden/>
              </w:rPr>
              <w:instrText xml:space="preserve"> PAGEREF _Toc7097529 \h </w:instrText>
            </w:r>
            <w:r>
              <w:rPr>
                <w:noProof/>
                <w:webHidden/>
              </w:rPr>
            </w:r>
            <w:r>
              <w:rPr>
                <w:noProof/>
                <w:webHidden/>
              </w:rPr>
              <w:fldChar w:fldCharType="separate"/>
            </w:r>
            <w:r>
              <w:rPr>
                <w:noProof/>
                <w:webHidden/>
              </w:rPr>
              <w:t>4</w:t>
            </w:r>
            <w:r>
              <w:rPr>
                <w:noProof/>
                <w:webHidden/>
              </w:rPr>
              <w:fldChar w:fldCharType="end"/>
            </w:r>
          </w:hyperlink>
        </w:p>
        <w:p w14:paraId="5099E32F" w14:textId="77777777" w:rsidR="0090753A" w:rsidRDefault="0090753A" w:rsidP="0090753A">
          <w:pPr>
            <w:pStyle w:val="Inhopg2"/>
            <w:tabs>
              <w:tab w:val="left" w:pos="880"/>
              <w:tab w:val="right" w:leader="dot" w:pos="9016"/>
            </w:tabs>
            <w:rPr>
              <w:noProof/>
              <w:lang w:val="en-GB" w:eastAsia="en-GB"/>
            </w:rPr>
          </w:pPr>
          <w:hyperlink w:anchor="_Toc7097530" w:history="1">
            <w:r w:rsidRPr="00455D43">
              <w:rPr>
                <w:rStyle w:val="Hyperlink"/>
                <w:noProof/>
              </w:rPr>
              <w:t>3.1</w:t>
            </w:r>
            <w:r>
              <w:rPr>
                <w:noProof/>
                <w:lang w:val="en-GB" w:eastAsia="en-GB"/>
              </w:rPr>
              <w:tab/>
            </w:r>
            <w:r w:rsidRPr="00455D43">
              <w:rPr>
                <w:rStyle w:val="Hyperlink"/>
                <w:noProof/>
              </w:rPr>
              <w:t>Gibas Automation</w:t>
            </w:r>
            <w:r>
              <w:rPr>
                <w:noProof/>
                <w:webHidden/>
              </w:rPr>
              <w:tab/>
            </w:r>
            <w:r>
              <w:rPr>
                <w:noProof/>
                <w:webHidden/>
              </w:rPr>
              <w:fldChar w:fldCharType="begin"/>
            </w:r>
            <w:r>
              <w:rPr>
                <w:noProof/>
                <w:webHidden/>
              </w:rPr>
              <w:instrText xml:space="preserve"> PAGEREF _Toc7097530 \h </w:instrText>
            </w:r>
            <w:r>
              <w:rPr>
                <w:noProof/>
                <w:webHidden/>
              </w:rPr>
            </w:r>
            <w:r>
              <w:rPr>
                <w:noProof/>
                <w:webHidden/>
              </w:rPr>
              <w:fldChar w:fldCharType="separate"/>
            </w:r>
            <w:r>
              <w:rPr>
                <w:noProof/>
                <w:webHidden/>
              </w:rPr>
              <w:t>4</w:t>
            </w:r>
            <w:r>
              <w:rPr>
                <w:noProof/>
                <w:webHidden/>
              </w:rPr>
              <w:fldChar w:fldCharType="end"/>
            </w:r>
          </w:hyperlink>
        </w:p>
        <w:p w14:paraId="3AAD7012" w14:textId="77777777" w:rsidR="0090753A" w:rsidRDefault="0090753A" w:rsidP="0090753A">
          <w:pPr>
            <w:pStyle w:val="Inhopg2"/>
            <w:tabs>
              <w:tab w:val="left" w:pos="880"/>
              <w:tab w:val="right" w:leader="dot" w:pos="9016"/>
            </w:tabs>
            <w:rPr>
              <w:noProof/>
              <w:lang w:val="en-GB" w:eastAsia="en-GB"/>
            </w:rPr>
          </w:pPr>
          <w:hyperlink w:anchor="_Toc7097531" w:history="1">
            <w:r w:rsidRPr="00455D43">
              <w:rPr>
                <w:rStyle w:val="Hyperlink"/>
                <w:noProof/>
              </w:rPr>
              <w:t>3.2</w:t>
            </w:r>
            <w:r>
              <w:rPr>
                <w:noProof/>
                <w:lang w:val="en-GB" w:eastAsia="en-GB"/>
              </w:rPr>
              <w:tab/>
            </w:r>
            <w:r w:rsidRPr="00455D43">
              <w:rPr>
                <w:rStyle w:val="Hyperlink"/>
                <w:noProof/>
              </w:rPr>
              <w:t>Bedrijfs- en Informatiesystemen</w:t>
            </w:r>
            <w:r>
              <w:rPr>
                <w:noProof/>
                <w:webHidden/>
              </w:rPr>
              <w:tab/>
            </w:r>
            <w:r>
              <w:rPr>
                <w:noProof/>
                <w:webHidden/>
              </w:rPr>
              <w:fldChar w:fldCharType="begin"/>
            </w:r>
            <w:r>
              <w:rPr>
                <w:noProof/>
                <w:webHidden/>
              </w:rPr>
              <w:instrText xml:space="preserve"> PAGEREF _Toc7097531 \h </w:instrText>
            </w:r>
            <w:r>
              <w:rPr>
                <w:noProof/>
                <w:webHidden/>
              </w:rPr>
            </w:r>
            <w:r>
              <w:rPr>
                <w:noProof/>
                <w:webHidden/>
              </w:rPr>
              <w:fldChar w:fldCharType="separate"/>
            </w:r>
            <w:r>
              <w:rPr>
                <w:noProof/>
                <w:webHidden/>
              </w:rPr>
              <w:t>4</w:t>
            </w:r>
            <w:r>
              <w:rPr>
                <w:noProof/>
                <w:webHidden/>
              </w:rPr>
              <w:fldChar w:fldCharType="end"/>
            </w:r>
          </w:hyperlink>
        </w:p>
        <w:p w14:paraId="2AB12EE5" w14:textId="77777777" w:rsidR="0090753A" w:rsidRDefault="0090753A" w:rsidP="0090753A">
          <w:pPr>
            <w:pStyle w:val="Inhopg3"/>
            <w:tabs>
              <w:tab w:val="left" w:pos="1320"/>
              <w:tab w:val="right" w:leader="dot" w:pos="9016"/>
            </w:tabs>
            <w:rPr>
              <w:noProof/>
              <w:lang w:val="en-GB" w:eastAsia="en-GB"/>
            </w:rPr>
          </w:pPr>
          <w:hyperlink w:anchor="_Toc7097532" w:history="1">
            <w:r w:rsidRPr="00455D43">
              <w:rPr>
                <w:rStyle w:val="Hyperlink"/>
                <w:noProof/>
              </w:rPr>
              <w:t>3.2.1</w:t>
            </w:r>
            <w:r>
              <w:rPr>
                <w:noProof/>
                <w:lang w:val="en-GB" w:eastAsia="en-GB"/>
              </w:rPr>
              <w:tab/>
            </w:r>
            <w:r w:rsidRPr="00455D43">
              <w:rPr>
                <w:rStyle w:val="Hyperlink"/>
                <w:noProof/>
              </w:rPr>
              <w:t>Universal Robots</w:t>
            </w:r>
            <w:r>
              <w:rPr>
                <w:noProof/>
                <w:webHidden/>
              </w:rPr>
              <w:tab/>
            </w:r>
            <w:r>
              <w:rPr>
                <w:noProof/>
                <w:webHidden/>
              </w:rPr>
              <w:fldChar w:fldCharType="begin"/>
            </w:r>
            <w:r>
              <w:rPr>
                <w:noProof/>
                <w:webHidden/>
              </w:rPr>
              <w:instrText xml:space="preserve"> PAGEREF _Toc7097532 \h </w:instrText>
            </w:r>
            <w:r>
              <w:rPr>
                <w:noProof/>
                <w:webHidden/>
              </w:rPr>
            </w:r>
            <w:r>
              <w:rPr>
                <w:noProof/>
                <w:webHidden/>
              </w:rPr>
              <w:fldChar w:fldCharType="separate"/>
            </w:r>
            <w:r>
              <w:rPr>
                <w:noProof/>
                <w:webHidden/>
              </w:rPr>
              <w:t>4</w:t>
            </w:r>
            <w:r>
              <w:rPr>
                <w:noProof/>
                <w:webHidden/>
              </w:rPr>
              <w:fldChar w:fldCharType="end"/>
            </w:r>
          </w:hyperlink>
        </w:p>
        <w:p w14:paraId="6A60BE30" w14:textId="77777777" w:rsidR="0090753A" w:rsidRDefault="0090753A" w:rsidP="0090753A">
          <w:pPr>
            <w:pStyle w:val="Inhopg3"/>
            <w:tabs>
              <w:tab w:val="left" w:pos="1320"/>
              <w:tab w:val="right" w:leader="dot" w:pos="9016"/>
            </w:tabs>
            <w:rPr>
              <w:noProof/>
              <w:lang w:val="en-GB" w:eastAsia="en-GB"/>
            </w:rPr>
          </w:pPr>
          <w:hyperlink w:anchor="_Toc7097533" w:history="1">
            <w:r w:rsidRPr="00455D43">
              <w:rPr>
                <w:rStyle w:val="Hyperlink"/>
                <w:noProof/>
              </w:rPr>
              <w:t>3.2.2</w:t>
            </w:r>
            <w:r>
              <w:rPr>
                <w:noProof/>
                <w:lang w:val="en-GB" w:eastAsia="en-GB"/>
              </w:rPr>
              <w:tab/>
            </w:r>
            <w:r w:rsidRPr="00455D43">
              <w:rPr>
                <w:rStyle w:val="Hyperlink"/>
                <w:noProof/>
              </w:rPr>
              <w:t>Product Transportation System</w:t>
            </w:r>
            <w:r>
              <w:rPr>
                <w:noProof/>
                <w:webHidden/>
              </w:rPr>
              <w:tab/>
            </w:r>
            <w:r>
              <w:rPr>
                <w:noProof/>
                <w:webHidden/>
              </w:rPr>
              <w:fldChar w:fldCharType="begin"/>
            </w:r>
            <w:r>
              <w:rPr>
                <w:noProof/>
                <w:webHidden/>
              </w:rPr>
              <w:instrText xml:space="preserve"> PAGEREF _Toc7097533 \h </w:instrText>
            </w:r>
            <w:r>
              <w:rPr>
                <w:noProof/>
                <w:webHidden/>
              </w:rPr>
            </w:r>
            <w:r>
              <w:rPr>
                <w:noProof/>
                <w:webHidden/>
              </w:rPr>
              <w:fldChar w:fldCharType="separate"/>
            </w:r>
            <w:r>
              <w:rPr>
                <w:noProof/>
                <w:webHidden/>
              </w:rPr>
              <w:t>4</w:t>
            </w:r>
            <w:r>
              <w:rPr>
                <w:noProof/>
                <w:webHidden/>
              </w:rPr>
              <w:fldChar w:fldCharType="end"/>
            </w:r>
          </w:hyperlink>
        </w:p>
        <w:p w14:paraId="1C6D1DB8" w14:textId="77777777" w:rsidR="0090753A" w:rsidRDefault="0090753A" w:rsidP="0090753A">
          <w:pPr>
            <w:pStyle w:val="Inhopg3"/>
            <w:tabs>
              <w:tab w:val="left" w:pos="1320"/>
              <w:tab w:val="right" w:leader="dot" w:pos="9016"/>
            </w:tabs>
            <w:rPr>
              <w:noProof/>
              <w:lang w:val="en-GB" w:eastAsia="en-GB"/>
            </w:rPr>
          </w:pPr>
          <w:hyperlink w:anchor="_Toc7097534" w:history="1">
            <w:r w:rsidRPr="00455D43">
              <w:rPr>
                <w:rStyle w:val="Hyperlink"/>
                <w:noProof/>
              </w:rPr>
              <w:t>3.2.3</w:t>
            </w:r>
            <w:r>
              <w:rPr>
                <w:noProof/>
                <w:lang w:val="en-GB" w:eastAsia="en-GB"/>
              </w:rPr>
              <w:tab/>
            </w:r>
            <w:r w:rsidRPr="00455D43">
              <w:rPr>
                <w:rStyle w:val="Hyperlink"/>
                <w:noProof/>
              </w:rPr>
              <w:t>Festo Drive</w:t>
            </w:r>
            <w:r>
              <w:rPr>
                <w:noProof/>
                <w:webHidden/>
              </w:rPr>
              <w:tab/>
            </w:r>
            <w:r>
              <w:rPr>
                <w:noProof/>
                <w:webHidden/>
              </w:rPr>
              <w:fldChar w:fldCharType="begin"/>
            </w:r>
            <w:r>
              <w:rPr>
                <w:noProof/>
                <w:webHidden/>
              </w:rPr>
              <w:instrText xml:space="preserve"> PAGEREF _Toc7097534 \h </w:instrText>
            </w:r>
            <w:r>
              <w:rPr>
                <w:noProof/>
                <w:webHidden/>
              </w:rPr>
            </w:r>
            <w:r>
              <w:rPr>
                <w:noProof/>
                <w:webHidden/>
              </w:rPr>
              <w:fldChar w:fldCharType="separate"/>
            </w:r>
            <w:r>
              <w:rPr>
                <w:noProof/>
                <w:webHidden/>
              </w:rPr>
              <w:t>5</w:t>
            </w:r>
            <w:r>
              <w:rPr>
                <w:noProof/>
                <w:webHidden/>
              </w:rPr>
              <w:fldChar w:fldCharType="end"/>
            </w:r>
          </w:hyperlink>
        </w:p>
        <w:p w14:paraId="2119CD00" w14:textId="77777777" w:rsidR="0090753A" w:rsidRDefault="0090753A" w:rsidP="0090753A">
          <w:pPr>
            <w:pStyle w:val="Inhopg2"/>
            <w:tabs>
              <w:tab w:val="left" w:pos="880"/>
              <w:tab w:val="right" w:leader="dot" w:pos="9016"/>
            </w:tabs>
            <w:rPr>
              <w:noProof/>
              <w:lang w:val="en-GB" w:eastAsia="en-GB"/>
            </w:rPr>
          </w:pPr>
          <w:hyperlink w:anchor="_Toc7097535" w:history="1">
            <w:r w:rsidRPr="00455D43">
              <w:rPr>
                <w:rStyle w:val="Hyperlink"/>
                <w:noProof/>
              </w:rPr>
              <w:t>3.3</w:t>
            </w:r>
            <w:r>
              <w:rPr>
                <w:noProof/>
                <w:lang w:val="en-GB" w:eastAsia="en-GB"/>
              </w:rPr>
              <w:tab/>
            </w:r>
            <w:r w:rsidRPr="00455D43">
              <w:rPr>
                <w:rStyle w:val="Hyperlink"/>
                <w:noProof/>
              </w:rPr>
              <w:t>Bedrijfscultuur</w:t>
            </w:r>
            <w:r>
              <w:rPr>
                <w:noProof/>
                <w:webHidden/>
              </w:rPr>
              <w:tab/>
            </w:r>
            <w:r>
              <w:rPr>
                <w:noProof/>
                <w:webHidden/>
              </w:rPr>
              <w:fldChar w:fldCharType="begin"/>
            </w:r>
            <w:r>
              <w:rPr>
                <w:noProof/>
                <w:webHidden/>
              </w:rPr>
              <w:instrText xml:space="preserve"> PAGEREF _Toc7097535 \h </w:instrText>
            </w:r>
            <w:r>
              <w:rPr>
                <w:noProof/>
                <w:webHidden/>
              </w:rPr>
            </w:r>
            <w:r>
              <w:rPr>
                <w:noProof/>
                <w:webHidden/>
              </w:rPr>
              <w:fldChar w:fldCharType="separate"/>
            </w:r>
            <w:r>
              <w:rPr>
                <w:noProof/>
                <w:webHidden/>
              </w:rPr>
              <w:t>5</w:t>
            </w:r>
            <w:r>
              <w:rPr>
                <w:noProof/>
                <w:webHidden/>
              </w:rPr>
              <w:fldChar w:fldCharType="end"/>
            </w:r>
          </w:hyperlink>
        </w:p>
        <w:p w14:paraId="75DA3278" w14:textId="77777777" w:rsidR="0090753A" w:rsidRDefault="0090753A" w:rsidP="0090753A">
          <w:pPr>
            <w:pStyle w:val="Inhopg2"/>
            <w:tabs>
              <w:tab w:val="left" w:pos="880"/>
              <w:tab w:val="right" w:leader="dot" w:pos="9016"/>
            </w:tabs>
            <w:rPr>
              <w:noProof/>
              <w:lang w:val="en-GB" w:eastAsia="en-GB"/>
            </w:rPr>
          </w:pPr>
          <w:hyperlink w:anchor="_Toc7097536" w:history="1">
            <w:r w:rsidRPr="00455D43">
              <w:rPr>
                <w:rStyle w:val="Hyperlink"/>
                <w:noProof/>
              </w:rPr>
              <w:t>3.4</w:t>
            </w:r>
            <w:r>
              <w:rPr>
                <w:noProof/>
                <w:lang w:val="en-GB" w:eastAsia="en-GB"/>
              </w:rPr>
              <w:tab/>
            </w:r>
            <w:r w:rsidRPr="00455D43">
              <w:rPr>
                <w:rStyle w:val="Hyperlink"/>
                <w:noProof/>
              </w:rPr>
              <w:t>Taken en Positie van Stagiair</w:t>
            </w:r>
            <w:r>
              <w:rPr>
                <w:noProof/>
                <w:webHidden/>
              </w:rPr>
              <w:tab/>
            </w:r>
            <w:r>
              <w:rPr>
                <w:noProof/>
                <w:webHidden/>
              </w:rPr>
              <w:fldChar w:fldCharType="begin"/>
            </w:r>
            <w:r>
              <w:rPr>
                <w:noProof/>
                <w:webHidden/>
              </w:rPr>
              <w:instrText xml:space="preserve"> PAGEREF _Toc7097536 \h </w:instrText>
            </w:r>
            <w:r>
              <w:rPr>
                <w:noProof/>
                <w:webHidden/>
              </w:rPr>
            </w:r>
            <w:r>
              <w:rPr>
                <w:noProof/>
                <w:webHidden/>
              </w:rPr>
              <w:fldChar w:fldCharType="separate"/>
            </w:r>
            <w:r>
              <w:rPr>
                <w:noProof/>
                <w:webHidden/>
              </w:rPr>
              <w:t>6</w:t>
            </w:r>
            <w:r>
              <w:rPr>
                <w:noProof/>
                <w:webHidden/>
              </w:rPr>
              <w:fldChar w:fldCharType="end"/>
            </w:r>
          </w:hyperlink>
        </w:p>
        <w:p w14:paraId="4ECF0BA5" w14:textId="77777777" w:rsidR="0090753A" w:rsidRDefault="0090753A" w:rsidP="0090753A">
          <w:pPr>
            <w:pStyle w:val="Inhopg1"/>
            <w:tabs>
              <w:tab w:val="left" w:pos="440"/>
              <w:tab w:val="right" w:leader="dot" w:pos="9016"/>
            </w:tabs>
            <w:rPr>
              <w:noProof/>
              <w:lang w:val="en-GB" w:eastAsia="en-GB"/>
            </w:rPr>
          </w:pPr>
          <w:hyperlink w:anchor="_Toc7097537" w:history="1">
            <w:r w:rsidRPr="00455D43">
              <w:rPr>
                <w:rStyle w:val="Hyperlink"/>
                <w:noProof/>
              </w:rPr>
              <w:t>4</w:t>
            </w:r>
            <w:r>
              <w:rPr>
                <w:noProof/>
                <w:lang w:val="en-GB" w:eastAsia="en-GB"/>
              </w:rPr>
              <w:tab/>
            </w:r>
            <w:r w:rsidRPr="00455D43">
              <w:rPr>
                <w:rStyle w:val="Hyperlink"/>
                <w:noProof/>
              </w:rPr>
              <w:t>De Opdracht</w:t>
            </w:r>
            <w:r>
              <w:rPr>
                <w:noProof/>
                <w:webHidden/>
              </w:rPr>
              <w:tab/>
            </w:r>
            <w:r>
              <w:rPr>
                <w:noProof/>
                <w:webHidden/>
              </w:rPr>
              <w:fldChar w:fldCharType="begin"/>
            </w:r>
            <w:r>
              <w:rPr>
                <w:noProof/>
                <w:webHidden/>
              </w:rPr>
              <w:instrText xml:space="preserve"> PAGEREF _Toc7097537 \h </w:instrText>
            </w:r>
            <w:r>
              <w:rPr>
                <w:noProof/>
                <w:webHidden/>
              </w:rPr>
            </w:r>
            <w:r>
              <w:rPr>
                <w:noProof/>
                <w:webHidden/>
              </w:rPr>
              <w:fldChar w:fldCharType="separate"/>
            </w:r>
            <w:r>
              <w:rPr>
                <w:noProof/>
                <w:webHidden/>
              </w:rPr>
              <w:t>7</w:t>
            </w:r>
            <w:r>
              <w:rPr>
                <w:noProof/>
                <w:webHidden/>
              </w:rPr>
              <w:fldChar w:fldCharType="end"/>
            </w:r>
          </w:hyperlink>
        </w:p>
        <w:p w14:paraId="77FEA210" w14:textId="77777777" w:rsidR="0090753A" w:rsidRDefault="0090753A" w:rsidP="0090753A">
          <w:pPr>
            <w:pStyle w:val="Inhopg2"/>
            <w:tabs>
              <w:tab w:val="left" w:pos="880"/>
              <w:tab w:val="right" w:leader="dot" w:pos="9016"/>
            </w:tabs>
            <w:rPr>
              <w:noProof/>
              <w:lang w:val="en-GB" w:eastAsia="en-GB"/>
            </w:rPr>
          </w:pPr>
          <w:hyperlink w:anchor="_Toc7097538" w:history="1">
            <w:r w:rsidRPr="00455D43">
              <w:rPr>
                <w:rStyle w:val="Hyperlink"/>
                <w:noProof/>
              </w:rPr>
              <w:t>4.1</w:t>
            </w:r>
            <w:r>
              <w:rPr>
                <w:noProof/>
                <w:lang w:val="en-GB" w:eastAsia="en-GB"/>
              </w:rPr>
              <w:tab/>
            </w:r>
            <w:r w:rsidRPr="00455D43">
              <w:rPr>
                <w:rStyle w:val="Hyperlink"/>
                <w:noProof/>
              </w:rPr>
              <w:t>Stageopdracht</w:t>
            </w:r>
            <w:r>
              <w:rPr>
                <w:noProof/>
                <w:webHidden/>
              </w:rPr>
              <w:tab/>
            </w:r>
            <w:r>
              <w:rPr>
                <w:noProof/>
                <w:webHidden/>
              </w:rPr>
              <w:fldChar w:fldCharType="begin"/>
            </w:r>
            <w:r>
              <w:rPr>
                <w:noProof/>
                <w:webHidden/>
              </w:rPr>
              <w:instrText xml:space="preserve"> PAGEREF _Toc7097538 \h </w:instrText>
            </w:r>
            <w:r>
              <w:rPr>
                <w:noProof/>
                <w:webHidden/>
              </w:rPr>
            </w:r>
            <w:r>
              <w:rPr>
                <w:noProof/>
                <w:webHidden/>
              </w:rPr>
              <w:fldChar w:fldCharType="separate"/>
            </w:r>
            <w:r>
              <w:rPr>
                <w:noProof/>
                <w:webHidden/>
              </w:rPr>
              <w:t>7</w:t>
            </w:r>
            <w:r>
              <w:rPr>
                <w:noProof/>
                <w:webHidden/>
              </w:rPr>
              <w:fldChar w:fldCharType="end"/>
            </w:r>
          </w:hyperlink>
        </w:p>
        <w:p w14:paraId="7E9C39F1" w14:textId="77777777" w:rsidR="0090753A" w:rsidRDefault="0090753A" w:rsidP="0090753A">
          <w:pPr>
            <w:pStyle w:val="Inhopg2"/>
            <w:tabs>
              <w:tab w:val="left" w:pos="880"/>
              <w:tab w:val="right" w:leader="dot" w:pos="9016"/>
            </w:tabs>
            <w:rPr>
              <w:noProof/>
              <w:lang w:val="en-GB" w:eastAsia="en-GB"/>
            </w:rPr>
          </w:pPr>
          <w:hyperlink w:anchor="_Toc7097539" w:history="1">
            <w:r w:rsidRPr="00455D43">
              <w:rPr>
                <w:rStyle w:val="Hyperlink"/>
                <w:noProof/>
              </w:rPr>
              <w:t>4.2</w:t>
            </w:r>
            <w:r>
              <w:rPr>
                <w:noProof/>
                <w:lang w:val="en-GB" w:eastAsia="en-GB"/>
              </w:rPr>
              <w:tab/>
            </w:r>
            <w:r w:rsidRPr="00455D43">
              <w:rPr>
                <w:rStyle w:val="Hyperlink"/>
                <w:noProof/>
              </w:rPr>
              <w:t>Businessdoel</w:t>
            </w:r>
            <w:r>
              <w:rPr>
                <w:noProof/>
                <w:webHidden/>
              </w:rPr>
              <w:tab/>
            </w:r>
            <w:r>
              <w:rPr>
                <w:noProof/>
                <w:webHidden/>
              </w:rPr>
              <w:fldChar w:fldCharType="begin"/>
            </w:r>
            <w:r>
              <w:rPr>
                <w:noProof/>
                <w:webHidden/>
              </w:rPr>
              <w:instrText xml:space="preserve"> PAGEREF _Toc7097539 \h </w:instrText>
            </w:r>
            <w:r>
              <w:rPr>
                <w:noProof/>
                <w:webHidden/>
              </w:rPr>
            </w:r>
            <w:r>
              <w:rPr>
                <w:noProof/>
                <w:webHidden/>
              </w:rPr>
              <w:fldChar w:fldCharType="separate"/>
            </w:r>
            <w:r>
              <w:rPr>
                <w:noProof/>
                <w:webHidden/>
              </w:rPr>
              <w:t>7</w:t>
            </w:r>
            <w:r>
              <w:rPr>
                <w:noProof/>
                <w:webHidden/>
              </w:rPr>
              <w:fldChar w:fldCharType="end"/>
            </w:r>
          </w:hyperlink>
        </w:p>
        <w:p w14:paraId="4A67D5C0" w14:textId="77777777" w:rsidR="0090753A" w:rsidRDefault="0090753A" w:rsidP="0090753A">
          <w:pPr>
            <w:pStyle w:val="Inhopg2"/>
            <w:tabs>
              <w:tab w:val="left" w:pos="880"/>
              <w:tab w:val="right" w:leader="dot" w:pos="9016"/>
            </w:tabs>
            <w:rPr>
              <w:noProof/>
              <w:lang w:val="en-GB" w:eastAsia="en-GB"/>
            </w:rPr>
          </w:pPr>
          <w:hyperlink w:anchor="_Toc7097540" w:history="1">
            <w:r w:rsidRPr="00455D43">
              <w:rPr>
                <w:rStyle w:val="Hyperlink"/>
                <w:noProof/>
              </w:rPr>
              <w:t>4.3</w:t>
            </w:r>
            <w:r>
              <w:rPr>
                <w:noProof/>
                <w:lang w:val="en-GB" w:eastAsia="en-GB"/>
              </w:rPr>
              <w:tab/>
            </w:r>
            <w:r w:rsidRPr="00455D43">
              <w:rPr>
                <w:rStyle w:val="Hyperlink"/>
                <w:noProof/>
              </w:rPr>
              <w:t>Doelstelling Opdracht</w:t>
            </w:r>
            <w:r>
              <w:rPr>
                <w:noProof/>
                <w:webHidden/>
              </w:rPr>
              <w:tab/>
            </w:r>
            <w:r>
              <w:rPr>
                <w:noProof/>
                <w:webHidden/>
              </w:rPr>
              <w:fldChar w:fldCharType="begin"/>
            </w:r>
            <w:r>
              <w:rPr>
                <w:noProof/>
                <w:webHidden/>
              </w:rPr>
              <w:instrText xml:space="preserve"> PAGEREF _Toc7097540 \h </w:instrText>
            </w:r>
            <w:r>
              <w:rPr>
                <w:noProof/>
                <w:webHidden/>
              </w:rPr>
            </w:r>
            <w:r>
              <w:rPr>
                <w:noProof/>
                <w:webHidden/>
              </w:rPr>
              <w:fldChar w:fldCharType="separate"/>
            </w:r>
            <w:r>
              <w:rPr>
                <w:noProof/>
                <w:webHidden/>
              </w:rPr>
              <w:t>7</w:t>
            </w:r>
            <w:r>
              <w:rPr>
                <w:noProof/>
                <w:webHidden/>
              </w:rPr>
              <w:fldChar w:fldCharType="end"/>
            </w:r>
          </w:hyperlink>
        </w:p>
        <w:p w14:paraId="0C8002B1" w14:textId="77777777" w:rsidR="0090753A" w:rsidRDefault="0090753A" w:rsidP="0090753A">
          <w:pPr>
            <w:pStyle w:val="Inhopg2"/>
            <w:tabs>
              <w:tab w:val="left" w:pos="880"/>
              <w:tab w:val="right" w:leader="dot" w:pos="9016"/>
            </w:tabs>
            <w:rPr>
              <w:noProof/>
              <w:lang w:val="en-GB" w:eastAsia="en-GB"/>
            </w:rPr>
          </w:pPr>
          <w:hyperlink w:anchor="_Toc7097541" w:history="1">
            <w:r w:rsidRPr="00455D43">
              <w:rPr>
                <w:rStyle w:val="Hyperlink"/>
                <w:noProof/>
              </w:rPr>
              <w:t>4.4</w:t>
            </w:r>
            <w:r>
              <w:rPr>
                <w:noProof/>
                <w:lang w:val="en-GB" w:eastAsia="en-GB"/>
              </w:rPr>
              <w:tab/>
            </w:r>
            <w:r w:rsidRPr="00455D43">
              <w:rPr>
                <w:rStyle w:val="Hyperlink"/>
                <w:noProof/>
              </w:rPr>
              <w:t>Eindproduct</w:t>
            </w:r>
            <w:r>
              <w:rPr>
                <w:noProof/>
                <w:webHidden/>
              </w:rPr>
              <w:tab/>
            </w:r>
            <w:r>
              <w:rPr>
                <w:noProof/>
                <w:webHidden/>
              </w:rPr>
              <w:fldChar w:fldCharType="begin"/>
            </w:r>
            <w:r>
              <w:rPr>
                <w:noProof/>
                <w:webHidden/>
              </w:rPr>
              <w:instrText xml:space="preserve"> PAGEREF _Toc7097541 \h </w:instrText>
            </w:r>
            <w:r>
              <w:rPr>
                <w:noProof/>
                <w:webHidden/>
              </w:rPr>
            </w:r>
            <w:r>
              <w:rPr>
                <w:noProof/>
                <w:webHidden/>
              </w:rPr>
              <w:fldChar w:fldCharType="separate"/>
            </w:r>
            <w:r>
              <w:rPr>
                <w:noProof/>
                <w:webHidden/>
              </w:rPr>
              <w:t>7</w:t>
            </w:r>
            <w:r>
              <w:rPr>
                <w:noProof/>
                <w:webHidden/>
              </w:rPr>
              <w:fldChar w:fldCharType="end"/>
            </w:r>
          </w:hyperlink>
        </w:p>
        <w:p w14:paraId="25F3EEE8" w14:textId="77777777" w:rsidR="0090753A" w:rsidRDefault="0090753A" w:rsidP="0090753A">
          <w:pPr>
            <w:pStyle w:val="Inhopg2"/>
            <w:tabs>
              <w:tab w:val="left" w:pos="880"/>
              <w:tab w:val="right" w:leader="dot" w:pos="9016"/>
            </w:tabs>
            <w:rPr>
              <w:noProof/>
              <w:lang w:val="en-GB" w:eastAsia="en-GB"/>
            </w:rPr>
          </w:pPr>
          <w:hyperlink w:anchor="_Toc7097542" w:history="1">
            <w:r w:rsidRPr="00455D43">
              <w:rPr>
                <w:rStyle w:val="Hyperlink"/>
                <w:noProof/>
              </w:rPr>
              <w:t>4.5</w:t>
            </w:r>
            <w:r>
              <w:rPr>
                <w:noProof/>
                <w:lang w:val="en-GB" w:eastAsia="en-GB"/>
              </w:rPr>
              <w:tab/>
            </w:r>
            <w:r w:rsidRPr="00455D43">
              <w:rPr>
                <w:rStyle w:val="Hyperlink"/>
                <w:noProof/>
              </w:rPr>
              <w:t>Tussenproducten</w:t>
            </w:r>
            <w:r>
              <w:rPr>
                <w:noProof/>
                <w:webHidden/>
              </w:rPr>
              <w:tab/>
            </w:r>
            <w:r>
              <w:rPr>
                <w:noProof/>
                <w:webHidden/>
              </w:rPr>
              <w:fldChar w:fldCharType="begin"/>
            </w:r>
            <w:r>
              <w:rPr>
                <w:noProof/>
                <w:webHidden/>
              </w:rPr>
              <w:instrText xml:space="preserve"> PAGEREF _Toc7097542 \h </w:instrText>
            </w:r>
            <w:r>
              <w:rPr>
                <w:noProof/>
                <w:webHidden/>
              </w:rPr>
            </w:r>
            <w:r>
              <w:rPr>
                <w:noProof/>
                <w:webHidden/>
              </w:rPr>
              <w:fldChar w:fldCharType="separate"/>
            </w:r>
            <w:r>
              <w:rPr>
                <w:noProof/>
                <w:webHidden/>
              </w:rPr>
              <w:t>7</w:t>
            </w:r>
            <w:r>
              <w:rPr>
                <w:noProof/>
                <w:webHidden/>
              </w:rPr>
              <w:fldChar w:fldCharType="end"/>
            </w:r>
          </w:hyperlink>
        </w:p>
        <w:p w14:paraId="1A211360" w14:textId="77777777" w:rsidR="0090753A" w:rsidRDefault="0090753A" w:rsidP="0090753A">
          <w:pPr>
            <w:pStyle w:val="Inhopg3"/>
            <w:tabs>
              <w:tab w:val="left" w:pos="1320"/>
              <w:tab w:val="right" w:leader="dot" w:pos="9016"/>
            </w:tabs>
            <w:rPr>
              <w:noProof/>
              <w:lang w:val="en-GB" w:eastAsia="en-GB"/>
            </w:rPr>
          </w:pPr>
          <w:hyperlink w:anchor="_Toc7097543" w:history="1">
            <w:r w:rsidRPr="00455D43">
              <w:rPr>
                <w:rStyle w:val="Hyperlink"/>
                <w:noProof/>
              </w:rPr>
              <w:t>4.5.1</w:t>
            </w:r>
            <w:r>
              <w:rPr>
                <w:noProof/>
                <w:lang w:val="en-GB" w:eastAsia="en-GB"/>
              </w:rPr>
              <w:tab/>
            </w:r>
            <w:r w:rsidRPr="00455D43">
              <w:rPr>
                <w:rStyle w:val="Hyperlink"/>
                <w:noProof/>
              </w:rPr>
              <w:t>Gemaakte keuzes en onderbouwing</w:t>
            </w:r>
            <w:r>
              <w:rPr>
                <w:noProof/>
                <w:webHidden/>
              </w:rPr>
              <w:tab/>
            </w:r>
            <w:r>
              <w:rPr>
                <w:noProof/>
                <w:webHidden/>
              </w:rPr>
              <w:fldChar w:fldCharType="begin"/>
            </w:r>
            <w:r>
              <w:rPr>
                <w:noProof/>
                <w:webHidden/>
              </w:rPr>
              <w:instrText xml:space="preserve"> PAGEREF _Toc7097543 \h </w:instrText>
            </w:r>
            <w:r>
              <w:rPr>
                <w:noProof/>
                <w:webHidden/>
              </w:rPr>
            </w:r>
            <w:r>
              <w:rPr>
                <w:noProof/>
                <w:webHidden/>
              </w:rPr>
              <w:fldChar w:fldCharType="separate"/>
            </w:r>
            <w:r>
              <w:rPr>
                <w:noProof/>
                <w:webHidden/>
              </w:rPr>
              <w:t>7</w:t>
            </w:r>
            <w:r>
              <w:rPr>
                <w:noProof/>
                <w:webHidden/>
              </w:rPr>
              <w:fldChar w:fldCharType="end"/>
            </w:r>
          </w:hyperlink>
        </w:p>
        <w:p w14:paraId="01F0FC3B" w14:textId="77777777" w:rsidR="0090753A" w:rsidRDefault="0090753A" w:rsidP="0090753A">
          <w:pPr>
            <w:pStyle w:val="Inhopg3"/>
            <w:tabs>
              <w:tab w:val="left" w:pos="1320"/>
              <w:tab w:val="right" w:leader="dot" w:pos="9016"/>
            </w:tabs>
            <w:rPr>
              <w:noProof/>
              <w:lang w:val="en-GB" w:eastAsia="en-GB"/>
            </w:rPr>
          </w:pPr>
          <w:hyperlink w:anchor="_Toc7097544" w:history="1">
            <w:r w:rsidRPr="00455D43">
              <w:rPr>
                <w:rStyle w:val="Hyperlink"/>
                <w:noProof/>
              </w:rPr>
              <w:t>4.5.2</w:t>
            </w:r>
            <w:r>
              <w:rPr>
                <w:noProof/>
                <w:lang w:val="en-GB" w:eastAsia="en-GB"/>
              </w:rPr>
              <w:tab/>
            </w:r>
            <w:r w:rsidRPr="00455D43">
              <w:rPr>
                <w:rStyle w:val="Hyperlink"/>
                <w:noProof/>
              </w:rPr>
              <w:t>Solution Architecture</w:t>
            </w:r>
            <w:r>
              <w:rPr>
                <w:noProof/>
                <w:webHidden/>
              </w:rPr>
              <w:tab/>
            </w:r>
            <w:r>
              <w:rPr>
                <w:noProof/>
                <w:webHidden/>
              </w:rPr>
              <w:fldChar w:fldCharType="begin"/>
            </w:r>
            <w:r>
              <w:rPr>
                <w:noProof/>
                <w:webHidden/>
              </w:rPr>
              <w:instrText xml:space="preserve"> PAGEREF _Toc7097544 \h </w:instrText>
            </w:r>
            <w:r>
              <w:rPr>
                <w:noProof/>
                <w:webHidden/>
              </w:rPr>
            </w:r>
            <w:r>
              <w:rPr>
                <w:noProof/>
                <w:webHidden/>
              </w:rPr>
              <w:fldChar w:fldCharType="separate"/>
            </w:r>
            <w:r>
              <w:rPr>
                <w:noProof/>
                <w:webHidden/>
              </w:rPr>
              <w:t>7</w:t>
            </w:r>
            <w:r>
              <w:rPr>
                <w:noProof/>
                <w:webHidden/>
              </w:rPr>
              <w:fldChar w:fldCharType="end"/>
            </w:r>
          </w:hyperlink>
        </w:p>
        <w:p w14:paraId="1509194F" w14:textId="77777777" w:rsidR="0090753A" w:rsidRDefault="0090753A" w:rsidP="0090753A">
          <w:pPr>
            <w:pStyle w:val="Inhopg3"/>
            <w:tabs>
              <w:tab w:val="left" w:pos="1320"/>
              <w:tab w:val="right" w:leader="dot" w:pos="9016"/>
            </w:tabs>
            <w:rPr>
              <w:noProof/>
              <w:lang w:val="en-GB" w:eastAsia="en-GB"/>
            </w:rPr>
          </w:pPr>
          <w:hyperlink w:anchor="_Toc7097545" w:history="1">
            <w:r w:rsidRPr="00455D43">
              <w:rPr>
                <w:rStyle w:val="Hyperlink"/>
                <w:noProof/>
              </w:rPr>
              <w:t>4.5.3</w:t>
            </w:r>
            <w:r>
              <w:rPr>
                <w:noProof/>
                <w:lang w:val="en-GB" w:eastAsia="en-GB"/>
              </w:rPr>
              <w:tab/>
            </w:r>
            <w:r w:rsidRPr="00455D43">
              <w:rPr>
                <w:rStyle w:val="Hyperlink"/>
                <w:noProof/>
              </w:rPr>
              <w:t>Vertical Slice</w:t>
            </w:r>
            <w:r>
              <w:rPr>
                <w:noProof/>
                <w:webHidden/>
              </w:rPr>
              <w:tab/>
            </w:r>
            <w:r>
              <w:rPr>
                <w:noProof/>
                <w:webHidden/>
              </w:rPr>
              <w:fldChar w:fldCharType="begin"/>
            </w:r>
            <w:r>
              <w:rPr>
                <w:noProof/>
                <w:webHidden/>
              </w:rPr>
              <w:instrText xml:space="preserve"> PAGEREF _Toc7097545 \h </w:instrText>
            </w:r>
            <w:r>
              <w:rPr>
                <w:noProof/>
                <w:webHidden/>
              </w:rPr>
            </w:r>
            <w:r>
              <w:rPr>
                <w:noProof/>
                <w:webHidden/>
              </w:rPr>
              <w:fldChar w:fldCharType="separate"/>
            </w:r>
            <w:r>
              <w:rPr>
                <w:noProof/>
                <w:webHidden/>
              </w:rPr>
              <w:t>8</w:t>
            </w:r>
            <w:r>
              <w:rPr>
                <w:noProof/>
                <w:webHidden/>
              </w:rPr>
              <w:fldChar w:fldCharType="end"/>
            </w:r>
          </w:hyperlink>
        </w:p>
        <w:p w14:paraId="191CB62F" w14:textId="77777777" w:rsidR="0090753A" w:rsidRDefault="0090753A" w:rsidP="0090753A">
          <w:pPr>
            <w:pStyle w:val="Inhopg2"/>
            <w:tabs>
              <w:tab w:val="left" w:pos="880"/>
              <w:tab w:val="right" w:leader="dot" w:pos="9016"/>
            </w:tabs>
            <w:rPr>
              <w:noProof/>
              <w:lang w:val="en-GB" w:eastAsia="en-GB"/>
            </w:rPr>
          </w:pPr>
          <w:hyperlink w:anchor="_Toc7097546" w:history="1">
            <w:r w:rsidRPr="00455D43">
              <w:rPr>
                <w:rStyle w:val="Hyperlink"/>
                <w:noProof/>
              </w:rPr>
              <w:t>4.6</w:t>
            </w:r>
            <w:r>
              <w:rPr>
                <w:noProof/>
                <w:lang w:val="en-GB" w:eastAsia="en-GB"/>
              </w:rPr>
              <w:tab/>
            </w:r>
            <w:r w:rsidRPr="00455D43">
              <w:rPr>
                <w:rStyle w:val="Hyperlink"/>
                <w:noProof/>
              </w:rPr>
              <w:t>Projectmethode</w:t>
            </w:r>
            <w:r>
              <w:rPr>
                <w:noProof/>
                <w:webHidden/>
              </w:rPr>
              <w:tab/>
            </w:r>
            <w:r>
              <w:rPr>
                <w:noProof/>
                <w:webHidden/>
              </w:rPr>
              <w:fldChar w:fldCharType="begin"/>
            </w:r>
            <w:r>
              <w:rPr>
                <w:noProof/>
                <w:webHidden/>
              </w:rPr>
              <w:instrText xml:space="preserve"> PAGEREF _Toc7097546 \h </w:instrText>
            </w:r>
            <w:r>
              <w:rPr>
                <w:noProof/>
                <w:webHidden/>
              </w:rPr>
            </w:r>
            <w:r>
              <w:rPr>
                <w:noProof/>
                <w:webHidden/>
              </w:rPr>
              <w:fldChar w:fldCharType="separate"/>
            </w:r>
            <w:r>
              <w:rPr>
                <w:noProof/>
                <w:webHidden/>
              </w:rPr>
              <w:t>8</w:t>
            </w:r>
            <w:r>
              <w:rPr>
                <w:noProof/>
                <w:webHidden/>
              </w:rPr>
              <w:fldChar w:fldCharType="end"/>
            </w:r>
          </w:hyperlink>
        </w:p>
        <w:p w14:paraId="7D85E251" w14:textId="77777777" w:rsidR="0090753A" w:rsidRDefault="0090753A" w:rsidP="0090753A">
          <w:pPr>
            <w:pStyle w:val="Inhopg2"/>
            <w:tabs>
              <w:tab w:val="left" w:pos="880"/>
              <w:tab w:val="right" w:leader="dot" w:pos="9016"/>
            </w:tabs>
            <w:rPr>
              <w:noProof/>
              <w:lang w:val="en-GB" w:eastAsia="en-GB"/>
            </w:rPr>
          </w:pPr>
          <w:hyperlink w:anchor="_Toc7097547" w:history="1">
            <w:r w:rsidRPr="00455D43">
              <w:rPr>
                <w:rStyle w:val="Hyperlink"/>
                <w:noProof/>
              </w:rPr>
              <w:t>4.7</w:t>
            </w:r>
            <w:r>
              <w:rPr>
                <w:noProof/>
                <w:lang w:val="en-GB" w:eastAsia="en-GB"/>
              </w:rPr>
              <w:tab/>
            </w:r>
            <w:r w:rsidRPr="00455D43">
              <w:rPr>
                <w:rStyle w:val="Hyperlink"/>
                <w:noProof/>
              </w:rPr>
              <w:t>Hoofd en Deelvragen</w:t>
            </w:r>
            <w:r>
              <w:rPr>
                <w:noProof/>
                <w:webHidden/>
              </w:rPr>
              <w:tab/>
            </w:r>
            <w:r>
              <w:rPr>
                <w:noProof/>
                <w:webHidden/>
              </w:rPr>
              <w:fldChar w:fldCharType="begin"/>
            </w:r>
            <w:r>
              <w:rPr>
                <w:noProof/>
                <w:webHidden/>
              </w:rPr>
              <w:instrText xml:space="preserve"> PAGEREF _Toc7097547 \h </w:instrText>
            </w:r>
            <w:r>
              <w:rPr>
                <w:noProof/>
                <w:webHidden/>
              </w:rPr>
            </w:r>
            <w:r>
              <w:rPr>
                <w:noProof/>
                <w:webHidden/>
              </w:rPr>
              <w:fldChar w:fldCharType="separate"/>
            </w:r>
            <w:r>
              <w:rPr>
                <w:noProof/>
                <w:webHidden/>
              </w:rPr>
              <w:t>9</w:t>
            </w:r>
            <w:r>
              <w:rPr>
                <w:noProof/>
                <w:webHidden/>
              </w:rPr>
              <w:fldChar w:fldCharType="end"/>
            </w:r>
          </w:hyperlink>
        </w:p>
        <w:p w14:paraId="144834F0" w14:textId="77777777" w:rsidR="0090753A" w:rsidRDefault="0090753A" w:rsidP="0090753A">
          <w:pPr>
            <w:pStyle w:val="Inhopg1"/>
            <w:tabs>
              <w:tab w:val="left" w:pos="440"/>
              <w:tab w:val="right" w:leader="dot" w:pos="9016"/>
            </w:tabs>
            <w:rPr>
              <w:noProof/>
              <w:lang w:val="en-GB" w:eastAsia="en-GB"/>
            </w:rPr>
          </w:pPr>
          <w:hyperlink w:anchor="_Toc7097548" w:history="1">
            <w:r w:rsidRPr="00455D43">
              <w:rPr>
                <w:rStyle w:val="Hyperlink"/>
                <w:noProof/>
              </w:rPr>
              <w:t>5</w:t>
            </w:r>
            <w:r>
              <w:rPr>
                <w:noProof/>
                <w:lang w:val="en-GB" w:eastAsia="en-GB"/>
              </w:rPr>
              <w:tab/>
            </w:r>
            <w:r w:rsidRPr="00455D43">
              <w:rPr>
                <w:rStyle w:val="Hyperlink"/>
                <w:noProof/>
              </w:rPr>
              <w:t>Theoretisch Kader</w:t>
            </w:r>
            <w:r>
              <w:rPr>
                <w:noProof/>
                <w:webHidden/>
              </w:rPr>
              <w:tab/>
            </w:r>
            <w:r>
              <w:rPr>
                <w:noProof/>
                <w:webHidden/>
              </w:rPr>
              <w:fldChar w:fldCharType="begin"/>
            </w:r>
            <w:r>
              <w:rPr>
                <w:noProof/>
                <w:webHidden/>
              </w:rPr>
              <w:instrText xml:space="preserve"> PAGEREF _Toc7097548 \h </w:instrText>
            </w:r>
            <w:r>
              <w:rPr>
                <w:noProof/>
                <w:webHidden/>
              </w:rPr>
            </w:r>
            <w:r>
              <w:rPr>
                <w:noProof/>
                <w:webHidden/>
              </w:rPr>
              <w:fldChar w:fldCharType="separate"/>
            </w:r>
            <w:r>
              <w:rPr>
                <w:noProof/>
                <w:webHidden/>
              </w:rPr>
              <w:t>10</w:t>
            </w:r>
            <w:r>
              <w:rPr>
                <w:noProof/>
                <w:webHidden/>
              </w:rPr>
              <w:fldChar w:fldCharType="end"/>
            </w:r>
          </w:hyperlink>
        </w:p>
        <w:p w14:paraId="3123AA3D" w14:textId="77777777" w:rsidR="0090753A" w:rsidRDefault="0090753A" w:rsidP="0090753A">
          <w:pPr>
            <w:pStyle w:val="Inhopg2"/>
            <w:tabs>
              <w:tab w:val="left" w:pos="880"/>
              <w:tab w:val="right" w:leader="dot" w:pos="9016"/>
            </w:tabs>
            <w:rPr>
              <w:noProof/>
              <w:lang w:val="en-GB" w:eastAsia="en-GB"/>
            </w:rPr>
          </w:pPr>
          <w:hyperlink w:anchor="_Toc7097549" w:history="1">
            <w:r w:rsidRPr="00455D43">
              <w:rPr>
                <w:rStyle w:val="Hyperlink"/>
                <w:noProof/>
              </w:rPr>
              <w:t>5.1</w:t>
            </w:r>
            <w:r>
              <w:rPr>
                <w:noProof/>
                <w:lang w:val="en-GB" w:eastAsia="en-GB"/>
              </w:rPr>
              <w:tab/>
            </w:r>
            <w:r w:rsidRPr="00455D43">
              <w:rPr>
                <w:rStyle w:val="Hyperlink"/>
                <w:noProof/>
              </w:rPr>
              <w:t>Universal Robots</w:t>
            </w:r>
            <w:r>
              <w:rPr>
                <w:noProof/>
                <w:webHidden/>
              </w:rPr>
              <w:tab/>
            </w:r>
            <w:r>
              <w:rPr>
                <w:noProof/>
                <w:webHidden/>
              </w:rPr>
              <w:fldChar w:fldCharType="begin"/>
            </w:r>
            <w:r>
              <w:rPr>
                <w:noProof/>
                <w:webHidden/>
              </w:rPr>
              <w:instrText xml:space="preserve"> PAGEREF _Toc7097549 \h </w:instrText>
            </w:r>
            <w:r>
              <w:rPr>
                <w:noProof/>
                <w:webHidden/>
              </w:rPr>
            </w:r>
            <w:r>
              <w:rPr>
                <w:noProof/>
                <w:webHidden/>
              </w:rPr>
              <w:fldChar w:fldCharType="separate"/>
            </w:r>
            <w:r>
              <w:rPr>
                <w:noProof/>
                <w:webHidden/>
              </w:rPr>
              <w:t>10</w:t>
            </w:r>
            <w:r>
              <w:rPr>
                <w:noProof/>
                <w:webHidden/>
              </w:rPr>
              <w:fldChar w:fldCharType="end"/>
            </w:r>
          </w:hyperlink>
        </w:p>
        <w:p w14:paraId="4046B1D7" w14:textId="77777777" w:rsidR="0090753A" w:rsidRDefault="0090753A" w:rsidP="0090753A">
          <w:pPr>
            <w:pStyle w:val="Inhopg3"/>
            <w:tabs>
              <w:tab w:val="left" w:pos="1320"/>
              <w:tab w:val="right" w:leader="dot" w:pos="9016"/>
            </w:tabs>
            <w:rPr>
              <w:noProof/>
              <w:lang w:val="en-GB" w:eastAsia="en-GB"/>
            </w:rPr>
          </w:pPr>
          <w:hyperlink w:anchor="_Toc7097550" w:history="1">
            <w:r w:rsidRPr="00455D43">
              <w:rPr>
                <w:rStyle w:val="Hyperlink"/>
                <w:noProof/>
              </w:rPr>
              <w:t>5.1.1</w:t>
            </w:r>
            <w:r>
              <w:rPr>
                <w:noProof/>
                <w:lang w:val="en-GB" w:eastAsia="en-GB"/>
              </w:rPr>
              <w:tab/>
            </w:r>
            <w:r w:rsidRPr="00455D43">
              <w:rPr>
                <w:rStyle w:val="Hyperlink"/>
                <w:noProof/>
              </w:rPr>
              <w:t>PolyScope</w:t>
            </w:r>
            <w:r>
              <w:rPr>
                <w:noProof/>
                <w:webHidden/>
              </w:rPr>
              <w:tab/>
            </w:r>
            <w:r>
              <w:rPr>
                <w:noProof/>
                <w:webHidden/>
              </w:rPr>
              <w:fldChar w:fldCharType="begin"/>
            </w:r>
            <w:r>
              <w:rPr>
                <w:noProof/>
                <w:webHidden/>
              </w:rPr>
              <w:instrText xml:space="preserve"> PAGEREF _Toc7097550 \h </w:instrText>
            </w:r>
            <w:r>
              <w:rPr>
                <w:noProof/>
                <w:webHidden/>
              </w:rPr>
            </w:r>
            <w:r>
              <w:rPr>
                <w:noProof/>
                <w:webHidden/>
              </w:rPr>
              <w:fldChar w:fldCharType="separate"/>
            </w:r>
            <w:r>
              <w:rPr>
                <w:noProof/>
                <w:webHidden/>
              </w:rPr>
              <w:t>10</w:t>
            </w:r>
            <w:r>
              <w:rPr>
                <w:noProof/>
                <w:webHidden/>
              </w:rPr>
              <w:fldChar w:fldCharType="end"/>
            </w:r>
          </w:hyperlink>
        </w:p>
        <w:p w14:paraId="73214A1D" w14:textId="77777777" w:rsidR="0090753A" w:rsidRDefault="0090753A" w:rsidP="0090753A">
          <w:pPr>
            <w:pStyle w:val="Inhopg3"/>
            <w:tabs>
              <w:tab w:val="left" w:pos="1320"/>
              <w:tab w:val="right" w:leader="dot" w:pos="9016"/>
            </w:tabs>
            <w:rPr>
              <w:noProof/>
              <w:lang w:val="en-GB" w:eastAsia="en-GB"/>
            </w:rPr>
          </w:pPr>
          <w:hyperlink w:anchor="_Toc7097551" w:history="1">
            <w:r w:rsidRPr="00455D43">
              <w:rPr>
                <w:rStyle w:val="Hyperlink"/>
                <w:noProof/>
              </w:rPr>
              <w:t>5.1.2</w:t>
            </w:r>
            <w:r>
              <w:rPr>
                <w:noProof/>
                <w:lang w:val="en-GB" w:eastAsia="en-GB"/>
              </w:rPr>
              <w:tab/>
            </w:r>
            <w:r w:rsidRPr="00455D43">
              <w:rPr>
                <w:rStyle w:val="Hyperlink"/>
                <w:noProof/>
              </w:rPr>
              <w:t>URScript</w:t>
            </w:r>
            <w:r>
              <w:rPr>
                <w:noProof/>
                <w:webHidden/>
              </w:rPr>
              <w:tab/>
            </w:r>
            <w:r>
              <w:rPr>
                <w:noProof/>
                <w:webHidden/>
              </w:rPr>
              <w:fldChar w:fldCharType="begin"/>
            </w:r>
            <w:r>
              <w:rPr>
                <w:noProof/>
                <w:webHidden/>
              </w:rPr>
              <w:instrText xml:space="preserve"> PAGEREF _Toc7097551 \h </w:instrText>
            </w:r>
            <w:r>
              <w:rPr>
                <w:noProof/>
                <w:webHidden/>
              </w:rPr>
            </w:r>
            <w:r>
              <w:rPr>
                <w:noProof/>
                <w:webHidden/>
              </w:rPr>
              <w:fldChar w:fldCharType="separate"/>
            </w:r>
            <w:r>
              <w:rPr>
                <w:noProof/>
                <w:webHidden/>
              </w:rPr>
              <w:t>11</w:t>
            </w:r>
            <w:r>
              <w:rPr>
                <w:noProof/>
                <w:webHidden/>
              </w:rPr>
              <w:fldChar w:fldCharType="end"/>
            </w:r>
          </w:hyperlink>
        </w:p>
        <w:p w14:paraId="5F251F89" w14:textId="77777777" w:rsidR="0090753A" w:rsidRDefault="0090753A" w:rsidP="0090753A">
          <w:pPr>
            <w:pStyle w:val="Inhopg3"/>
            <w:tabs>
              <w:tab w:val="left" w:pos="1320"/>
              <w:tab w:val="right" w:leader="dot" w:pos="9016"/>
            </w:tabs>
            <w:rPr>
              <w:noProof/>
              <w:lang w:val="en-GB" w:eastAsia="en-GB"/>
            </w:rPr>
          </w:pPr>
          <w:hyperlink w:anchor="_Toc7097552" w:history="1">
            <w:r w:rsidRPr="00455D43">
              <w:rPr>
                <w:rStyle w:val="Hyperlink"/>
                <w:noProof/>
              </w:rPr>
              <w:t>5.1.3</w:t>
            </w:r>
            <w:r>
              <w:rPr>
                <w:noProof/>
                <w:lang w:val="en-GB" w:eastAsia="en-GB"/>
              </w:rPr>
              <w:tab/>
            </w:r>
            <w:r w:rsidRPr="00455D43">
              <w:rPr>
                <w:rStyle w:val="Hyperlink"/>
                <w:noProof/>
              </w:rPr>
              <w:t>URCaps</w:t>
            </w:r>
            <w:r>
              <w:rPr>
                <w:noProof/>
                <w:webHidden/>
              </w:rPr>
              <w:tab/>
            </w:r>
            <w:r>
              <w:rPr>
                <w:noProof/>
                <w:webHidden/>
              </w:rPr>
              <w:fldChar w:fldCharType="begin"/>
            </w:r>
            <w:r>
              <w:rPr>
                <w:noProof/>
                <w:webHidden/>
              </w:rPr>
              <w:instrText xml:space="preserve"> PAGEREF _Toc7097552 \h </w:instrText>
            </w:r>
            <w:r>
              <w:rPr>
                <w:noProof/>
                <w:webHidden/>
              </w:rPr>
            </w:r>
            <w:r>
              <w:rPr>
                <w:noProof/>
                <w:webHidden/>
              </w:rPr>
              <w:fldChar w:fldCharType="separate"/>
            </w:r>
            <w:r>
              <w:rPr>
                <w:noProof/>
                <w:webHidden/>
              </w:rPr>
              <w:t>11</w:t>
            </w:r>
            <w:r>
              <w:rPr>
                <w:noProof/>
                <w:webHidden/>
              </w:rPr>
              <w:fldChar w:fldCharType="end"/>
            </w:r>
          </w:hyperlink>
        </w:p>
        <w:p w14:paraId="2E37C547" w14:textId="77777777" w:rsidR="0090753A" w:rsidRDefault="0090753A" w:rsidP="0090753A">
          <w:pPr>
            <w:pStyle w:val="Inhopg3"/>
            <w:tabs>
              <w:tab w:val="left" w:pos="1320"/>
              <w:tab w:val="right" w:leader="dot" w:pos="9016"/>
            </w:tabs>
            <w:rPr>
              <w:noProof/>
              <w:lang w:val="en-GB" w:eastAsia="en-GB"/>
            </w:rPr>
          </w:pPr>
          <w:hyperlink w:anchor="_Toc7097553" w:history="1">
            <w:r w:rsidRPr="00455D43">
              <w:rPr>
                <w:rStyle w:val="Hyperlink"/>
                <w:noProof/>
              </w:rPr>
              <w:t>5.1.4</w:t>
            </w:r>
            <w:r>
              <w:rPr>
                <w:noProof/>
                <w:lang w:val="en-GB" w:eastAsia="en-GB"/>
              </w:rPr>
              <w:tab/>
            </w:r>
            <w:r w:rsidRPr="00455D43">
              <w:rPr>
                <w:rStyle w:val="Hyperlink"/>
                <w:noProof/>
              </w:rPr>
              <w:t>URControl</w:t>
            </w:r>
            <w:r>
              <w:rPr>
                <w:noProof/>
                <w:webHidden/>
              </w:rPr>
              <w:tab/>
            </w:r>
            <w:r>
              <w:rPr>
                <w:noProof/>
                <w:webHidden/>
              </w:rPr>
              <w:fldChar w:fldCharType="begin"/>
            </w:r>
            <w:r>
              <w:rPr>
                <w:noProof/>
                <w:webHidden/>
              </w:rPr>
              <w:instrText xml:space="preserve"> PAGEREF _Toc7097553 \h </w:instrText>
            </w:r>
            <w:r>
              <w:rPr>
                <w:noProof/>
                <w:webHidden/>
              </w:rPr>
            </w:r>
            <w:r>
              <w:rPr>
                <w:noProof/>
                <w:webHidden/>
              </w:rPr>
              <w:fldChar w:fldCharType="separate"/>
            </w:r>
            <w:r>
              <w:rPr>
                <w:noProof/>
                <w:webHidden/>
              </w:rPr>
              <w:t>11</w:t>
            </w:r>
            <w:r>
              <w:rPr>
                <w:noProof/>
                <w:webHidden/>
              </w:rPr>
              <w:fldChar w:fldCharType="end"/>
            </w:r>
          </w:hyperlink>
        </w:p>
        <w:p w14:paraId="2C980DF6" w14:textId="77777777" w:rsidR="0090753A" w:rsidRDefault="0090753A" w:rsidP="0090753A">
          <w:pPr>
            <w:pStyle w:val="Inhopg2"/>
            <w:tabs>
              <w:tab w:val="left" w:pos="880"/>
              <w:tab w:val="right" w:leader="dot" w:pos="9016"/>
            </w:tabs>
            <w:rPr>
              <w:noProof/>
              <w:lang w:val="en-GB" w:eastAsia="en-GB"/>
            </w:rPr>
          </w:pPr>
          <w:hyperlink w:anchor="_Toc7097554" w:history="1">
            <w:r w:rsidRPr="00455D43">
              <w:rPr>
                <w:rStyle w:val="Hyperlink"/>
                <w:noProof/>
              </w:rPr>
              <w:t>5.2</w:t>
            </w:r>
            <w:r>
              <w:rPr>
                <w:noProof/>
                <w:lang w:val="en-GB" w:eastAsia="en-GB"/>
              </w:rPr>
              <w:tab/>
            </w:r>
            <w:r w:rsidRPr="00455D43">
              <w:rPr>
                <w:rStyle w:val="Hyperlink"/>
                <w:noProof/>
              </w:rPr>
              <w:t>Festo Drive</w:t>
            </w:r>
            <w:r>
              <w:rPr>
                <w:noProof/>
                <w:webHidden/>
              </w:rPr>
              <w:tab/>
            </w:r>
            <w:r>
              <w:rPr>
                <w:noProof/>
                <w:webHidden/>
              </w:rPr>
              <w:fldChar w:fldCharType="begin"/>
            </w:r>
            <w:r>
              <w:rPr>
                <w:noProof/>
                <w:webHidden/>
              </w:rPr>
              <w:instrText xml:space="preserve"> PAGEREF _Toc7097554 \h </w:instrText>
            </w:r>
            <w:r>
              <w:rPr>
                <w:noProof/>
                <w:webHidden/>
              </w:rPr>
            </w:r>
            <w:r>
              <w:rPr>
                <w:noProof/>
                <w:webHidden/>
              </w:rPr>
              <w:fldChar w:fldCharType="separate"/>
            </w:r>
            <w:r>
              <w:rPr>
                <w:noProof/>
                <w:webHidden/>
              </w:rPr>
              <w:t>11</w:t>
            </w:r>
            <w:r>
              <w:rPr>
                <w:noProof/>
                <w:webHidden/>
              </w:rPr>
              <w:fldChar w:fldCharType="end"/>
            </w:r>
          </w:hyperlink>
        </w:p>
        <w:p w14:paraId="605C4FB0" w14:textId="77777777" w:rsidR="0090753A" w:rsidRDefault="0090753A" w:rsidP="0090753A">
          <w:pPr>
            <w:pStyle w:val="Inhopg1"/>
            <w:tabs>
              <w:tab w:val="left" w:pos="440"/>
              <w:tab w:val="right" w:leader="dot" w:pos="9016"/>
            </w:tabs>
            <w:rPr>
              <w:noProof/>
              <w:lang w:val="en-GB" w:eastAsia="en-GB"/>
            </w:rPr>
          </w:pPr>
          <w:hyperlink w:anchor="_Toc7097555" w:history="1">
            <w:r w:rsidRPr="00455D43">
              <w:rPr>
                <w:rStyle w:val="Hyperlink"/>
                <w:noProof/>
              </w:rPr>
              <w:t>6</w:t>
            </w:r>
            <w:r>
              <w:rPr>
                <w:noProof/>
                <w:lang w:val="en-GB" w:eastAsia="en-GB"/>
              </w:rPr>
              <w:tab/>
            </w:r>
            <w:r w:rsidRPr="00455D43">
              <w:rPr>
                <w:rStyle w:val="Hyperlink"/>
                <w:noProof/>
              </w:rPr>
              <w:t>Kwaliteitscriteria</w:t>
            </w:r>
            <w:r>
              <w:rPr>
                <w:noProof/>
                <w:webHidden/>
              </w:rPr>
              <w:tab/>
            </w:r>
            <w:r>
              <w:rPr>
                <w:noProof/>
                <w:webHidden/>
              </w:rPr>
              <w:fldChar w:fldCharType="begin"/>
            </w:r>
            <w:r>
              <w:rPr>
                <w:noProof/>
                <w:webHidden/>
              </w:rPr>
              <w:instrText xml:space="preserve"> PAGEREF _Toc7097555 \h </w:instrText>
            </w:r>
            <w:r>
              <w:rPr>
                <w:noProof/>
                <w:webHidden/>
              </w:rPr>
            </w:r>
            <w:r>
              <w:rPr>
                <w:noProof/>
                <w:webHidden/>
              </w:rPr>
              <w:fldChar w:fldCharType="separate"/>
            </w:r>
            <w:r>
              <w:rPr>
                <w:noProof/>
                <w:webHidden/>
              </w:rPr>
              <w:t>12</w:t>
            </w:r>
            <w:r>
              <w:rPr>
                <w:noProof/>
                <w:webHidden/>
              </w:rPr>
              <w:fldChar w:fldCharType="end"/>
            </w:r>
          </w:hyperlink>
        </w:p>
        <w:p w14:paraId="5069EB0D" w14:textId="77777777" w:rsidR="0090753A" w:rsidRDefault="0090753A" w:rsidP="0090753A">
          <w:pPr>
            <w:pStyle w:val="Inhopg2"/>
            <w:tabs>
              <w:tab w:val="left" w:pos="880"/>
              <w:tab w:val="right" w:leader="dot" w:pos="9016"/>
            </w:tabs>
            <w:rPr>
              <w:noProof/>
              <w:lang w:val="en-GB" w:eastAsia="en-GB"/>
            </w:rPr>
          </w:pPr>
          <w:hyperlink w:anchor="_Toc7097556" w:history="1">
            <w:r w:rsidRPr="00455D43">
              <w:rPr>
                <w:rStyle w:val="Hyperlink"/>
                <w:noProof/>
              </w:rPr>
              <w:t>6.1</w:t>
            </w:r>
            <w:r>
              <w:rPr>
                <w:noProof/>
                <w:lang w:val="en-GB" w:eastAsia="en-GB"/>
              </w:rPr>
              <w:tab/>
            </w:r>
            <w:r w:rsidRPr="00455D43">
              <w:rPr>
                <w:rStyle w:val="Hyperlink"/>
                <w:noProof/>
              </w:rPr>
              <w:t>ISO25010</w:t>
            </w:r>
            <w:r>
              <w:rPr>
                <w:noProof/>
                <w:webHidden/>
              </w:rPr>
              <w:tab/>
            </w:r>
            <w:r>
              <w:rPr>
                <w:noProof/>
                <w:webHidden/>
              </w:rPr>
              <w:fldChar w:fldCharType="begin"/>
            </w:r>
            <w:r>
              <w:rPr>
                <w:noProof/>
                <w:webHidden/>
              </w:rPr>
              <w:instrText xml:space="preserve"> PAGEREF _Toc7097556 \h </w:instrText>
            </w:r>
            <w:r>
              <w:rPr>
                <w:noProof/>
                <w:webHidden/>
              </w:rPr>
            </w:r>
            <w:r>
              <w:rPr>
                <w:noProof/>
                <w:webHidden/>
              </w:rPr>
              <w:fldChar w:fldCharType="separate"/>
            </w:r>
            <w:r>
              <w:rPr>
                <w:noProof/>
                <w:webHidden/>
              </w:rPr>
              <w:t>12</w:t>
            </w:r>
            <w:r>
              <w:rPr>
                <w:noProof/>
                <w:webHidden/>
              </w:rPr>
              <w:fldChar w:fldCharType="end"/>
            </w:r>
          </w:hyperlink>
        </w:p>
        <w:p w14:paraId="0A6B42F1" w14:textId="77777777" w:rsidR="0090753A" w:rsidRDefault="0090753A" w:rsidP="0090753A">
          <w:pPr>
            <w:pStyle w:val="Inhopg3"/>
            <w:tabs>
              <w:tab w:val="left" w:pos="1320"/>
              <w:tab w:val="right" w:leader="dot" w:pos="9016"/>
            </w:tabs>
            <w:rPr>
              <w:noProof/>
              <w:lang w:val="en-GB" w:eastAsia="en-GB"/>
            </w:rPr>
          </w:pPr>
          <w:hyperlink w:anchor="_Toc7097557" w:history="1">
            <w:r w:rsidRPr="00455D43">
              <w:rPr>
                <w:rStyle w:val="Hyperlink"/>
                <w:noProof/>
              </w:rPr>
              <w:t>6.1.1</w:t>
            </w:r>
            <w:r>
              <w:rPr>
                <w:noProof/>
                <w:lang w:val="en-GB" w:eastAsia="en-GB"/>
              </w:rPr>
              <w:tab/>
            </w:r>
            <w:r w:rsidRPr="00455D43">
              <w:rPr>
                <w:rStyle w:val="Hyperlink"/>
                <w:noProof/>
              </w:rPr>
              <w:t>Functionele geschiktheid</w:t>
            </w:r>
            <w:r>
              <w:rPr>
                <w:noProof/>
                <w:webHidden/>
              </w:rPr>
              <w:tab/>
            </w:r>
            <w:r>
              <w:rPr>
                <w:noProof/>
                <w:webHidden/>
              </w:rPr>
              <w:fldChar w:fldCharType="begin"/>
            </w:r>
            <w:r>
              <w:rPr>
                <w:noProof/>
                <w:webHidden/>
              </w:rPr>
              <w:instrText xml:space="preserve"> PAGEREF _Toc7097557 \h </w:instrText>
            </w:r>
            <w:r>
              <w:rPr>
                <w:noProof/>
                <w:webHidden/>
              </w:rPr>
            </w:r>
            <w:r>
              <w:rPr>
                <w:noProof/>
                <w:webHidden/>
              </w:rPr>
              <w:fldChar w:fldCharType="separate"/>
            </w:r>
            <w:r>
              <w:rPr>
                <w:noProof/>
                <w:webHidden/>
              </w:rPr>
              <w:t>12</w:t>
            </w:r>
            <w:r>
              <w:rPr>
                <w:noProof/>
                <w:webHidden/>
              </w:rPr>
              <w:fldChar w:fldCharType="end"/>
            </w:r>
          </w:hyperlink>
        </w:p>
        <w:p w14:paraId="4FF3DCA2" w14:textId="77777777" w:rsidR="0090753A" w:rsidRDefault="0090753A" w:rsidP="0090753A">
          <w:pPr>
            <w:pStyle w:val="Inhopg3"/>
            <w:tabs>
              <w:tab w:val="left" w:pos="1320"/>
              <w:tab w:val="right" w:leader="dot" w:pos="9016"/>
            </w:tabs>
            <w:rPr>
              <w:noProof/>
              <w:lang w:val="en-GB" w:eastAsia="en-GB"/>
            </w:rPr>
          </w:pPr>
          <w:hyperlink w:anchor="_Toc7097558" w:history="1">
            <w:r w:rsidRPr="00455D43">
              <w:rPr>
                <w:rStyle w:val="Hyperlink"/>
                <w:noProof/>
              </w:rPr>
              <w:t>6.1.2</w:t>
            </w:r>
            <w:r>
              <w:rPr>
                <w:noProof/>
                <w:lang w:val="en-GB" w:eastAsia="en-GB"/>
              </w:rPr>
              <w:tab/>
            </w:r>
            <w:r w:rsidRPr="00455D43">
              <w:rPr>
                <w:rStyle w:val="Hyperlink"/>
                <w:noProof/>
              </w:rPr>
              <w:t>Bruikbaarheid</w:t>
            </w:r>
            <w:r>
              <w:rPr>
                <w:noProof/>
                <w:webHidden/>
              </w:rPr>
              <w:tab/>
            </w:r>
            <w:r>
              <w:rPr>
                <w:noProof/>
                <w:webHidden/>
              </w:rPr>
              <w:fldChar w:fldCharType="begin"/>
            </w:r>
            <w:r>
              <w:rPr>
                <w:noProof/>
                <w:webHidden/>
              </w:rPr>
              <w:instrText xml:space="preserve"> PAGEREF _Toc7097558 \h </w:instrText>
            </w:r>
            <w:r>
              <w:rPr>
                <w:noProof/>
                <w:webHidden/>
              </w:rPr>
            </w:r>
            <w:r>
              <w:rPr>
                <w:noProof/>
                <w:webHidden/>
              </w:rPr>
              <w:fldChar w:fldCharType="separate"/>
            </w:r>
            <w:r>
              <w:rPr>
                <w:noProof/>
                <w:webHidden/>
              </w:rPr>
              <w:t>12</w:t>
            </w:r>
            <w:r>
              <w:rPr>
                <w:noProof/>
                <w:webHidden/>
              </w:rPr>
              <w:fldChar w:fldCharType="end"/>
            </w:r>
          </w:hyperlink>
        </w:p>
        <w:p w14:paraId="59641ED2" w14:textId="77777777" w:rsidR="0090753A" w:rsidRDefault="0090753A" w:rsidP="0090753A">
          <w:pPr>
            <w:pStyle w:val="Inhopg3"/>
            <w:tabs>
              <w:tab w:val="left" w:pos="1320"/>
              <w:tab w:val="right" w:leader="dot" w:pos="9016"/>
            </w:tabs>
            <w:rPr>
              <w:noProof/>
              <w:lang w:val="en-GB" w:eastAsia="en-GB"/>
            </w:rPr>
          </w:pPr>
          <w:hyperlink w:anchor="_Toc7097559" w:history="1">
            <w:r w:rsidRPr="00455D43">
              <w:rPr>
                <w:rStyle w:val="Hyperlink"/>
                <w:noProof/>
              </w:rPr>
              <w:t>6.1.3</w:t>
            </w:r>
            <w:r>
              <w:rPr>
                <w:noProof/>
                <w:lang w:val="en-GB" w:eastAsia="en-GB"/>
              </w:rPr>
              <w:tab/>
            </w:r>
            <w:r w:rsidRPr="00455D43">
              <w:rPr>
                <w:rStyle w:val="Hyperlink"/>
                <w:noProof/>
              </w:rPr>
              <w:t>Betrouwbaarheid</w:t>
            </w:r>
            <w:r>
              <w:rPr>
                <w:noProof/>
                <w:webHidden/>
              </w:rPr>
              <w:tab/>
            </w:r>
            <w:r>
              <w:rPr>
                <w:noProof/>
                <w:webHidden/>
              </w:rPr>
              <w:fldChar w:fldCharType="begin"/>
            </w:r>
            <w:r>
              <w:rPr>
                <w:noProof/>
                <w:webHidden/>
              </w:rPr>
              <w:instrText xml:space="preserve"> PAGEREF _Toc7097559 \h </w:instrText>
            </w:r>
            <w:r>
              <w:rPr>
                <w:noProof/>
                <w:webHidden/>
              </w:rPr>
            </w:r>
            <w:r>
              <w:rPr>
                <w:noProof/>
                <w:webHidden/>
              </w:rPr>
              <w:fldChar w:fldCharType="separate"/>
            </w:r>
            <w:r>
              <w:rPr>
                <w:noProof/>
                <w:webHidden/>
              </w:rPr>
              <w:t>12</w:t>
            </w:r>
            <w:r>
              <w:rPr>
                <w:noProof/>
                <w:webHidden/>
              </w:rPr>
              <w:fldChar w:fldCharType="end"/>
            </w:r>
          </w:hyperlink>
        </w:p>
        <w:p w14:paraId="70FF54AC" w14:textId="77777777" w:rsidR="0090753A" w:rsidRDefault="0090753A" w:rsidP="0090753A">
          <w:pPr>
            <w:pStyle w:val="Inhopg2"/>
            <w:tabs>
              <w:tab w:val="left" w:pos="880"/>
              <w:tab w:val="right" w:leader="dot" w:pos="9016"/>
            </w:tabs>
            <w:rPr>
              <w:noProof/>
              <w:lang w:val="en-GB" w:eastAsia="en-GB"/>
            </w:rPr>
          </w:pPr>
          <w:hyperlink w:anchor="_Toc7097560" w:history="1">
            <w:r w:rsidRPr="00455D43">
              <w:rPr>
                <w:rStyle w:val="Hyperlink"/>
                <w:noProof/>
              </w:rPr>
              <w:t>6.2</w:t>
            </w:r>
            <w:r>
              <w:rPr>
                <w:noProof/>
                <w:lang w:val="en-GB" w:eastAsia="en-GB"/>
              </w:rPr>
              <w:tab/>
            </w:r>
            <w:r w:rsidRPr="00455D43">
              <w:rPr>
                <w:rStyle w:val="Hyperlink"/>
                <w:noProof/>
              </w:rPr>
              <w:t>Code Quality standaard</w:t>
            </w:r>
            <w:r>
              <w:rPr>
                <w:noProof/>
                <w:webHidden/>
              </w:rPr>
              <w:tab/>
            </w:r>
            <w:r>
              <w:rPr>
                <w:noProof/>
                <w:webHidden/>
              </w:rPr>
              <w:fldChar w:fldCharType="begin"/>
            </w:r>
            <w:r>
              <w:rPr>
                <w:noProof/>
                <w:webHidden/>
              </w:rPr>
              <w:instrText xml:space="preserve"> PAGEREF _Toc7097560 \h </w:instrText>
            </w:r>
            <w:r>
              <w:rPr>
                <w:noProof/>
                <w:webHidden/>
              </w:rPr>
            </w:r>
            <w:r>
              <w:rPr>
                <w:noProof/>
                <w:webHidden/>
              </w:rPr>
              <w:fldChar w:fldCharType="separate"/>
            </w:r>
            <w:r>
              <w:rPr>
                <w:noProof/>
                <w:webHidden/>
              </w:rPr>
              <w:t>12</w:t>
            </w:r>
            <w:r>
              <w:rPr>
                <w:noProof/>
                <w:webHidden/>
              </w:rPr>
              <w:fldChar w:fldCharType="end"/>
            </w:r>
          </w:hyperlink>
        </w:p>
        <w:p w14:paraId="0E604A64" w14:textId="77777777" w:rsidR="0090753A" w:rsidRDefault="0090753A" w:rsidP="0090753A">
          <w:pPr>
            <w:pStyle w:val="Inhopg2"/>
            <w:tabs>
              <w:tab w:val="left" w:pos="880"/>
              <w:tab w:val="right" w:leader="dot" w:pos="9016"/>
            </w:tabs>
            <w:rPr>
              <w:noProof/>
              <w:lang w:val="en-GB" w:eastAsia="en-GB"/>
            </w:rPr>
          </w:pPr>
          <w:hyperlink w:anchor="_Toc7097561" w:history="1">
            <w:r w:rsidRPr="00455D43">
              <w:rPr>
                <w:rStyle w:val="Hyperlink"/>
                <w:noProof/>
              </w:rPr>
              <w:t>6.3</w:t>
            </w:r>
            <w:r>
              <w:rPr>
                <w:noProof/>
                <w:lang w:val="en-GB" w:eastAsia="en-GB"/>
              </w:rPr>
              <w:tab/>
            </w:r>
            <w:r w:rsidRPr="00455D43">
              <w:rPr>
                <w:rStyle w:val="Hyperlink"/>
                <w:noProof/>
              </w:rPr>
              <w:t>Toetsing</w:t>
            </w:r>
            <w:r>
              <w:rPr>
                <w:noProof/>
                <w:webHidden/>
              </w:rPr>
              <w:tab/>
            </w:r>
            <w:r>
              <w:rPr>
                <w:noProof/>
                <w:webHidden/>
              </w:rPr>
              <w:fldChar w:fldCharType="begin"/>
            </w:r>
            <w:r>
              <w:rPr>
                <w:noProof/>
                <w:webHidden/>
              </w:rPr>
              <w:instrText xml:space="preserve"> PAGEREF _Toc7097561 \h </w:instrText>
            </w:r>
            <w:r>
              <w:rPr>
                <w:noProof/>
                <w:webHidden/>
              </w:rPr>
            </w:r>
            <w:r>
              <w:rPr>
                <w:noProof/>
                <w:webHidden/>
              </w:rPr>
              <w:fldChar w:fldCharType="separate"/>
            </w:r>
            <w:r>
              <w:rPr>
                <w:noProof/>
                <w:webHidden/>
              </w:rPr>
              <w:t>12</w:t>
            </w:r>
            <w:r>
              <w:rPr>
                <w:noProof/>
                <w:webHidden/>
              </w:rPr>
              <w:fldChar w:fldCharType="end"/>
            </w:r>
          </w:hyperlink>
        </w:p>
        <w:p w14:paraId="1F129434" w14:textId="77777777" w:rsidR="0090753A" w:rsidRDefault="0090753A" w:rsidP="0090753A">
          <w:pPr>
            <w:pStyle w:val="Inhopg1"/>
            <w:tabs>
              <w:tab w:val="left" w:pos="440"/>
              <w:tab w:val="right" w:leader="dot" w:pos="9016"/>
            </w:tabs>
            <w:rPr>
              <w:noProof/>
              <w:lang w:val="en-GB" w:eastAsia="en-GB"/>
            </w:rPr>
          </w:pPr>
          <w:hyperlink w:anchor="_Toc7097562" w:history="1">
            <w:r w:rsidRPr="00455D43">
              <w:rPr>
                <w:rStyle w:val="Hyperlink"/>
                <w:noProof/>
              </w:rPr>
              <w:t>7</w:t>
            </w:r>
            <w:r>
              <w:rPr>
                <w:noProof/>
                <w:lang w:val="en-GB" w:eastAsia="en-GB"/>
              </w:rPr>
              <w:tab/>
            </w:r>
            <w:r w:rsidRPr="00455D43">
              <w:rPr>
                <w:rStyle w:val="Hyperlink"/>
                <w:noProof/>
              </w:rPr>
              <w:t>Randvoorwaarden</w:t>
            </w:r>
            <w:r>
              <w:rPr>
                <w:noProof/>
                <w:webHidden/>
              </w:rPr>
              <w:tab/>
            </w:r>
            <w:r>
              <w:rPr>
                <w:noProof/>
                <w:webHidden/>
              </w:rPr>
              <w:fldChar w:fldCharType="begin"/>
            </w:r>
            <w:r>
              <w:rPr>
                <w:noProof/>
                <w:webHidden/>
              </w:rPr>
              <w:instrText xml:space="preserve"> PAGEREF _Toc7097562 \h </w:instrText>
            </w:r>
            <w:r>
              <w:rPr>
                <w:noProof/>
                <w:webHidden/>
              </w:rPr>
            </w:r>
            <w:r>
              <w:rPr>
                <w:noProof/>
                <w:webHidden/>
              </w:rPr>
              <w:fldChar w:fldCharType="separate"/>
            </w:r>
            <w:r>
              <w:rPr>
                <w:noProof/>
                <w:webHidden/>
              </w:rPr>
              <w:t>13</w:t>
            </w:r>
            <w:r>
              <w:rPr>
                <w:noProof/>
                <w:webHidden/>
              </w:rPr>
              <w:fldChar w:fldCharType="end"/>
            </w:r>
          </w:hyperlink>
        </w:p>
        <w:p w14:paraId="26CC595F" w14:textId="77777777" w:rsidR="0090753A" w:rsidRDefault="0090753A" w:rsidP="0090753A">
          <w:pPr>
            <w:pStyle w:val="Inhopg1"/>
            <w:tabs>
              <w:tab w:val="left" w:pos="440"/>
              <w:tab w:val="right" w:leader="dot" w:pos="9016"/>
            </w:tabs>
            <w:rPr>
              <w:noProof/>
              <w:lang w:val="en-GB" w:eastAsia="en-GB"/>
            </w:rPr>
          </w:pPr>
          <w:hyperlink w:anchor="_Toc7097563" w:history="1">
            <w:r w:rsidRPr="00455D43">
              <w:rPr>
                <w:rStyle w:val="Hyperlink"/>
                <w:noProof/>
              </w:rPr>
              <w:t>8</w:t>
            </w:r>
            <w:r>
              <w:rPr>
                <w:noProof/>
                <w:lang w:val="en-GB" w:eastAsia="en-GB"/>
              </w:rPr>
              <w:tab/>
            </w:r>
            <w:r w:rsidRPr="00455D43">
              <w:rPr>
                <w:rStyle w:val="Hyperlink"/>
                <w:noProof/>
              </w:rPr>
              <w:t>Planning en Organisatie</w:t>
            </w:r>
            <w:r>
              <w:rPr>
                <w:noProof/>
                <w:webHidden/>
              </w:rPr>
              <w:tab/>
            </w:r>
            <w:r>
              <w:rPr>
                <w:noProof/>
                <w:webHidden/>
              </w:rPr>
              <w:fldChar w:fldCharType="begin"/>
            </w:r>
            <w:r>
              <w:rPr>
                <w:noProof/>
                <w:webHidden/>
              </w:rPr>
              <w:instrText xml:space="preserve"> PAGEREF _Toc7097563 \h </w:instrText>
            </w:r>
            <w:r>
              <w:rPr>
                <w:noProof/>
                <w:webHidden/>
              </w:rPr>
            </w:r>
            <w:r>
              <w:rPr>
                <w:noProof/>
                <w:webHidden/>
              </w:rPr>
              <w:fldChar w:fldCharType="separate"/>
            </w:r>
            <w:r>
              <w:rPr>
                <w:noProof/>
                <w:webHidden/>
              </w:rPr>
              <w:t>13</w:t>
            </w:r>
            <w:r>
              <w:rPr>
                <w:noProof/>
                <w:webHidden/>
              </w:rPr>
              <w:fldChar w:fldCharType="end"/>
            </w:r>
          </w:hyperlink>
        </w:p>
        <w:p w14:paraId="088D5A1F" w14:textId="77777777" w:rsidR="0090753A" w:rsidRDefault="0090753A" w:rsidP="0090753A">
          <w:pPr>
            <w:pStyle w:val="Inhopg2"/>
            <w:tabs>
              <w:tab w:val="left" w:pos="880"/>
              <w:tab w:val="right" w:leader="dot" w:pos="9016"/>
            </w:tabs>
            <w:rPr>
              <w:noProof/>
              <w:lang w:val="en-GB" w:eastAsia="en-GB"/>
            </w:rPr>
          </w:pPr>
          <w:hyperlink w:anchor="_Toc7097564" w:history="1">
            <w:r w:rsidRPr="00455D43">
              <w:rPr>
                <w:rStyle w:val="Hyperlink"/>
                <w:noProof/>
              </w:rPr>
              <w:t>8.1</w:t>
            </w:r>
            <w:r>
              <w:rPr>
                <w:noProof/>
                <w:lang w:val="en-GB" w:eastAsia="en-GB"/>
              </w:rPr>
              <w:tab/>
            </w:r>
            <w:r w:rsidRPr="00455D43">
              <w:rPr>
                <w:rStyle w:val="Hyperlink"/>
                <w:noProof/>
              </w:rPr>
              <w:t>Projectorganisatie</w:t>
            </w:r>
            <w:r>
              <w:rPr>
                <w:noProof/>
                <w:webHidden/>
              </w:rPr>
              <w:tab/>
            </w:r>
            <w:r>
              <w:rPr>
                <w:noProof/>
                <w:webHidden/>
              </w:rPr>
              <w:fldChar w:fldCharType="begin"/>
            </w:r>
            <w:r>
              <w:rPr>
                <w:noProof/>
                <w:webHidden/>
              </w:rPr>
              <w:instrText xml:space="preserve"> PAGEREF _Toc7097564 \h </w:instrText>
            </w:r>
            <w:r>
              <w:rPr>
                <w:noProof/>
                <w:webHidden/>
              </w:rPr>
            </w:r>
            <w:r>
              <w:rPr>
                <w:noProof/>
                <w:webHidden/>
              </w:rPr>
              <w:fldChar w:fldCharType="separate"/>
            </w:r>
            <w:r>
              <w:rPr>
                <w:noProof/>
                <w:webHidden/>
              </w:rPr>
              <w:t>13</w:t>
            </w:r>
            <w:r>
              <w:rPr>
                <w:noProof/>
                <w:webHidden/>
              </w:rPr>
              <w:fldChar w:fldCharType="end"/>
            </w:r>
          </w:hyperlink>
        </w:p>
        <w:p w14:paraId="31C70B1D" w14:textId="77777777" w:rsidR="0090753A" w:rsidRDefault="0090753A" w:rsidP="0090753A">
          <w:pPr>
            <w:pStyle w:val="Inhopg2"/>
            <w:tabs>
              <w:tab w:val="left" w:pos="880"/>
              <w:tab w:val="right" w:leader="dot" w:pos="9016"/>
            </w:tabs>
            <w:rPr>
              <w:noProof/>
              <w:lang w:val="en-GB" w:eastAsia="en-GB"/>
            </w:rPr>
          </w:pPr>
          <w:hyperlink w:anchor="_Toc7097565" w:history="1">
            <w:r w:rsidRPr="00455D43">
              <w:rPr>
                <w:rStyle w:val="Hyperlink"/>
                <w:noProof/>
              </w:rPr>
              <w:t>8.2</w:t>
            </w:r>
            <w:r>
              <w:rPr>
                <w:noProof/>
                <w:lang w:val="en-GB" w:eastAsia="en-GB"/>
              </w:rPr>
              <w:tab/>
            </w:r>
            <w:r w:rsidRPr="00455D43">
              <w:rPr>
                <w:rStyle w:val="Hyperlink"/>
                <w:noProof/>
              </w:rPr>
              <w:t>Product Back log</w:t>
            </w:r>
            <w:r>
              <w:rPr>
                <w:noProof/>
                <w:webHidden/>
              </w:rPr>
              <w:tab/>
            </w:r>
            <w:r>
              <w:rPr>
                <w:noProof/>
                <w:webHidden/>
              </w:rPr>
              <w:fldChar w:fldCharType="begin"/>
            </w:r>
            <w:r>
              <w:rPr>
                <w:noProof/>
                <w:webHidden/>
              </w:rPr>
              <w:instrText xml:space="preserve"> PAGEREF _Toc7097565 \h </w:instrText>
            </w:r>
            <w:r>
              <w:rPr>
                <w:noProof/>
                <w:webHidden/>
              </w:rPr>
            </w:r>
            <w:r>
              <w:rPr>
                <w:noProof/>
                <w:webHidden/>
              </w:rPr>
              <w:fldChar w:fldCharType="separate"/>
            </w:r>
            <w:r>
              <w:rPr>
                <w:noProof/>
                <w:webHidden/>
              </w:rPr>
              <w:t>13</w:t>
            </w:r>
            <w:r>
              <w:rPr>
                <w:noProof/>
                <w:webHidden/>
              </w:rPr>
              <w:fldChar w:fldCharType="end"/>
            </w:r>
          </w:hyperlink>
        </w:p>
        <w:p w14:paraId="3C0225B0" w14:textId="77777777" w:rsidR="0090753A" w:rsidRDefault="0090753A" w:rsidP="0090753A">
          <w:pPr>
            <w:pStyle w:val="Inhopg3"/>
            <w:tabs>
              <w:tab w:val="left" w:pos="1320"/>
              <w:tab w:val="right" w:leader="dot" w:pos="9016"/>
            </w:tabs>
            <w:rPr>
              <w:noProof/>
              <w:lang w:val="en-GB" w:eastAsia="en-GB"/>
            </w:rPr>
          </w:pPr>
          <w:hyperlink w:anchor="_Toc7097566" w:history="1">
            <w:r w:rsidRPr="00455D43">
              <w:rPr>
                <w:rStyle w:val="Hyperlink"/>
                <w:noProof/>
              </w:rPr>
              <w:t>8.2.1</w:t>
            </w:r>
            <w:r>
              <w:rPr>
                <w:noProof/>
                <w:lang w:val="en-GB" w:eastAsia="en-GB"/>
              </w:rPr>
              <w:tab/>
            </w:r>
            <w:r w:rsidRPr="00455D43">
              <w:rPr>
                <w:rStyle w:val="Hyperlink"/>
                <w:noProof/>
              </w:rPr>
              <w:t>Must Have</w:t>
            </w:r>
            <w:r>
              <w:rPr>
                <w:noProof/>
                <w:webHidden/>
              </w:rPr>
              <w:tab/>
            </w:r>
            <w:r>
              <w:rPr>
                <w:noProof/>
                <w:webHidden/>
              </w:rPr>
              <w:fldChar w:fldCharType="begin"/>
            </w:r>
            <w:r>
              <w:rPr>
                <w:noProof/>
                <w:webHidden/>
              </w:rPr>
              <w:instrText xml:space="preserve"> PAGEREF _Toc7097566 \h </w:instrText>
            </w:r>
            <w:r>
              <w:rPr>
                <w:noProof/>
                <w:webHidden/>
              </w:rPr>
            </w:r>
            <w:r>
              <w:rPr>
                <w:noProof/>
                <w:webHidden/>
              </w:rPr>
              <w:fldChar w:fldCharType="separate"/>
            </w:r>
            <w:r>
              <w:rPr>
                <w:noProof/>
                <w:webHidden/>
              </w:rPr>
              <w:t>14</w:t>
            </w:r>
            <w:r>
              <w:rPr>
                <w:noProof/>
                <w:webHidden/>
              </w:rPr>
              <w:fldChar w:fldCharType="end"/>
            </w:r>
          </w:hyperlink>
        </w:p>
        <w:p w14:paraId="396C95B9" w14:textId="77777777" w:rsidR="0090753A" w:rsidRDefault="0090753A" w:rsidP="0090753A">
          <w:pPr>
            <w:pStyle w:val="Inhopg3"/>
            <w:tabs>
              <w:tab w:val="left" w:pos="1320"/>
              <w:tab w:val="right" w:leader="dot" w:pos="9016"/>
            </w:tabs>
            <w:rPr>
              <w:noProof/>
              <w:lang w:val="en-GB" w:eastAsia="en-GB"/>
            </w:rPr>
          </w:pPr>
          <w:hyperlink w:anchor="_Toc7097567" w:history="1">
            <w:r w:rsidRPr="00455D43">
              <w:rPr>
                <w:rStyle w:val="Hyperlink"/>
                <w:noProof/>
              </w:rPr>
              <w:t>8.2.2</w:t>
            </w:r>
            <w:r>
              <w:rPr>
                <w:noProof/>
                <w:lang w:val="en-GB" w:eastAsia="en-GB"/>
              </w:rPr>
              <w:tab/>
            </w:r>
            <w:r w:rsidRPr="00455D43">
              <w:rPr>
                <w:rStyle w:val="Hyperlink"/>
                <w:noProof/>
              </w:rPr>
              <w:t>Could Have</w:t>
            </w:r>
            <w:r>
              <w:rPr>
                <w:noProof/>
                <w:webHidden/>
              </w:rPr>
              <w:tab/>
            </w:r>
            <w:r>
              <w:rPr>
                <w:noProof/>
                <w:webHidden/>
              </w:rPr>
              <w:fldChar w:fldCharType="begin"/>
            </w:r>
            <w:r>
              <w:rPr>
                <w:noProof/>
                <w:webHidden/>
              </w:rPr>
              <w:instrText xml:space="preserve"> PAGEREF _Toc7097567 \h </w:instrText>
            </w:r>
            <w:r>
              <w:rPr>
                <w:noProof/>
                <w:webHidden/>
              </w:rPr>
            </w:r>
            <w:r>
              <w:rPr>
                <w:noProof/>
                <w:webHidden/>
              </w:rPr>
              <w:fldChar w:fldCharType="separate"/>
            </w:r>
            <w:r>
              <w:rPr>
                <w:noProof/>
                <w:webHidden/>
              </w:rPr>
              <w:t>14</w:t>
            </w:r>
            <w:r>
              <w:rPr>
                <w:noProof/>
                <w:webHidden/>
              </w:rPr>
              <w:fldChar w:fldCharType="end"/>
            </w:r>
          </w:hyperlink>
        </w:p>
        <w:p w14:paraId="15B8AA4F" w14:textId="77777777" w:rsidR="0090753A" w:rsidRDefault="0090753A" w:rsidP="0090753A">
          <w:pPr>
            <w:pStyle w:val="Inhopg3"/>
            <w:tabs>
              <w:tab w:val="left" w:pos="1320"/>
              <w:tab w:val="right" w:leader="dot" w:pos="9016"/>
            </w:tabs>
            <w:rPr>
              <w:noProof/>
              <w:lang w:val="en-GB" w:eastAsia="en-GB"/>
            </w:rPr>
          </w:pPr>
          <w:hyperlink w:anchor="_Toc7097568" w:history="1">
            <w:r w:rsidRPr="00455D43">
              <w:rPr>
                <w:rStyle w:val="Hyperlink"/>
                <w:noProof/>
              </w:rPr>
              <w:t>8.2.3</w:t>
            </w:r>
            <w:r>
              <w:rPr>
                <w:noProof/>
                <w:lang w:val="en-GB" w:eastAsia="en-GB"/>
              </w:rPr>
              <w:tab/>
            </w:r>
            <w:r w:rsidRPr="00455D43">
              <w:rPr>
                <w:rStyle w:val="Hyperlink"/>
                <w:noProof/>
              </w:rPr>
              <w:t>Should Have</w:t>
            </w:r>
            <w:r>
              <w:rPr>
                <w:noProof/>
                <w:webHidden/>
              </w:rPr>
              <w:tab/>
            </w:r>
            <w:r>
              <w:rPr>
                <w:noProof/>
                <w:webHidden/>
              </w:rPr>
              <w:fldChar w:fldCharType="begin"/>
            </w:r>
            <w:r>
              <w:rPr>
                <w:noProof/>
                <w:webHidden/>
              </w:rPr>
              <w:instrText xml:space="preserve"> PAGEREF _Toc7097568 \h </w:instrText>
            </w:r>
            <w:r>
              <w:rPr>
                <w:noProof/>
                <w:webHidden/>
              </w:rPr>
            </w:r>
            <w:r>
              <w:rPr>
                <w:noProof/>
                <w:webHidden/>
              </w:rPr>
              <w:fldChar w:fldCharType="separate"/>
            </w:r>
            <w:r>
              <w:rPr>
                <w:noProof/>
                <w:webHidden/>
              </w:rPr>
              <w:t>14</w:t>
            </w:r>
            <w:r>
              <w:rPr>
                <w:noProof/>
                <w:webHidden/>
              </w:rPr>
              <w:fldChar w:fldCharType="end"/>
            </w:r>
          </w:hyperlink>
        </w:p>
        <w:p w14:paraId="686A52D7" w14:textId="77777777" w:rsidR="0090753A" w:rsidRDefault="0090753A" w:rsidP="0090753A">
          <w:pPr>
            <w:pStyle w:val="Inhopg3"/>
            <w:tabs>
              <w:tab w:val="left" w:pos="1320"/>
              <w:tab w:val="right" w:leader="dot" w:pos="9016"/>
            </w:tabs>
            <w:rPr>
              <w:noProof/>
              <w:lang w:val="en-GB" w:eastAsia="en-GB"/>
            </w:rPr>
          </w:pPr>
          <w:hyperlink w:anchor="_Toc7097569" w:history="1">
            <w:r w:rsidRPr="00455D43">
              <w:rPr>
                <w:rStyle w:val="Hyperlink"/>
                <w:noProof/>
              </w:rPr>
              <w:t>8.2.4</w:t>
            </w:r>
            <w:r>
              <w:rPr>
                <w:noProof/>
                <w:lang w:val="en-GB" w:eastAsia="en-GB"/>
              </w:rPr>
              <w:tab/>
            </w:r>
            <w:r w:rsidRPr="00455D43">
              <w:rPr>
                <w:rStyle w:val="Hyperlink"/>
                <w:noProof/>
              </w:rPr>
              <w:t>Wont Have</w:t>
            </w:r>
            <w:r>
              <w:rPr>
                <w:noProof/>
                <w:webHidden/>
              </w:rPr>
              <w:tab/>
            </w:r>
            <w:r>
              <w:rPr>
                <w:noProof/>
                <w:webHidden/>
              </w:rPr>
              <w:fldChar w:fldCharType="begin"/>
            </w:r>
            <w:r>
              <w:rPr>
                <w:noProof/>
                <w:webHidden/>
              </w:rPr>
              <w:instrText xml:space="preserve"> PAGEREF _Toc7097569 \h </w:instrText>
            </w:r>
            <w:r>
              <w:rPr>
                <w:noProof/>
                <w:webHidden/>
              </w:rPr>
            </w:r>
            <w:r>
              <w:rPr>
                <w:noProof/>
                <w:webHidden/>
              </w:rPr>
              <w:fldChar w:fldCharType="separate"/>
            </w:r>
            <w:r>
              <w:rPr>
                <w:noProof/>
                <w:webHidden/>
              </w:rPr>
              <w:t>14</w:t>
            </w:r>
            <w:r>
              <w:rPr>
                <w:noProof/>
                <w:webHidden/>
              </w:rPr>
              <w:fldChar w:fldCharType="end"/>
            </w:r>
          </w:hyperlink>
        </w:p>
        <w:p w14:paraId="51F90082" w14:textId="77777777" w:rsidR="0090753A" w:rsidRDefault="0090753A" w:rsidP="0090753A">
          <w:pPr>
            <w:pStyle w:val="Inhopg2"/>
            <w:tabs>
              <w:tab w:val="left" w:pos="880"/>
              <w:tab w:val="right" w:leader="dot" w:pos="9016"/>
            </w:tabs>
            <w:rPr>
              <w:noProof/>
              <w:lang w:val="en-GB" w:eastAsia="en-GB"/>
            </w:rPr>
          </w:pPr>
          <w:hyperlink w:anchor="_Toc7097570" w:history="1">
            <w:r w:rsidRPr="00455D43">
              <w:rPr>
                <w:rStyle w:val="Hyperlink"/>
                <w:noProof/>
              </w:rPr>
              <w:t>8.3</w:t>
            </w:r>
            <w:r>
              <w:rPr>
                <w:noProof/>
                <w:lang w:val="en-GB" w:eastAsia="en-GB"/>
              </w:rPr>
              <w:tab/>
            </w:r>
            <w:r w:rsidRPr="00455D43">
              <w:rPr>
                <w:rStyle w:val="Hyperlink"/>
                <w:noProof/>
              </w:rPr>
              <w:t>Risico’s</w:t>
            </w:r>
            <w:r>
              <w:rPr>
                <w:noProof/>
                <w:webHidden/>
              </w:rPr>
              <w:tab/>
            </w:r>
            <w:r>
              <w:rPr>
                <w:noProof/>
                <w:webHidden/>
              </w:rPr>
              <w:fldChar w:fldCharType="begin"/>
            </w:r>
            <w:r>
              <w:rPr>
                <w:noProof/>
                <w:webHidden/>
              </w:rPr>
              <w:instrText xml:space="preserve"> PAGEREF _Toc7097570 \h </w:instrText>
            </w:r>
            <w:r>
              <w:rPr>
                <w:noProof/>
                <w:webHidden/>
              </w:rPr>
            </w:r>
            <w:r>
              <w:rPr>
                <w:noProof/>
                <w:webHidden/>
              </w:rPr>
              <w:fldChar w:fldCharType="separate"/>
            </w:r>
            <w:r>
              <w:rPr>
                <w:noProof/>
                <w:webHidden/>
              </w:rPr>
              <w:t>14</w:t>
            </w:r>
            <w:r>
              <w:rPr>
                <w:noProof/>
                <w:webHidden/>
              </w:rPr>
              <w:fldChar w:fldCharType="end"/>
            </w:r>
          </w:hyperlink>
        </w:p>
        <w:p w14:paraId="58956579" w14:textId="77777777" w:rsidR="0090753A" w:rsidRDefault="0090753A" w:rsidP="0090753A">
          <w:pPr>
            <w:pStyle w:val="Inhopg2"/>
            <w:tabs>
              <w:tab w:val="left" w:pos="880"/>
              <w:tab w:val="right" w:leader="dot" w:pos="9016"/>
            </w:tabs>
            <w:rPr>
              <w:noProof/>
              <w:lang w:val="en-GB" w:eastAsia="en-GB"/>
            </w:rPr>
          </w:pPr>
          <w:hyperlink w:anchor="_Toc7097571" w:history="1">
            <w:r w:rsidRPr="00455D43">
              <w:rPr>
                <w:rStyle w:val="Hyperlink"/>
                <w:noProof/>
              </w:rPr>
              <w:t>8.4</w:t>
            </w:r>
            <w:r>
              <w:rPr>
                <w:noProof/>
                <w:lang w:val="en-GB" w:eastAsia="en-GB"/>
              </w:rPr>
              <w:tab/>
            </w:r>
            <w:r w:rsidRPr="00455D43">
              <w:rPr>
                <w:rStyle w:val="Hyperlink"/>
                <w:noProof/>
              </w:rPr>
              <w:t>Ethische Aspecten</w:t>
            </w:r>
            <w:r>
              <w:rPr>
                <w:noProof/>
                <w:webHidden/>
              </w:rPr>
              <w:tab/>
            </w:r>
            <w:r>
              <w:rPr>
                <w:noProof/>
                <w:webHidden/>
              </w:rPr>
              <w:fldChar w:fldCharType="begin"/>
            </w:r>
            <w:r>
              <w:rPr>
                <w:noProof/>
                <w:webHidden/>
              </w:rPr>
              <w:instrText xml:space="preserve"> PAGEREF _Toc7097571 \h </w:instrText>
            </w:r>
            <w:r>
              <w:rPr>
                <w:noProof/>
                <w:webHidden/>
              </w:rPr>
            </w:r>
            <w:r>
              <w:rPr>
                <w:noProof/>
                <w:webHidden/>
              </w:rPr>
              <w:fldChar w:fldCharType="separate"/>
            </w:r>
            <w:r>
              <w:rPr>
                <w:noProof/>
                <w:webHidden/>
              </w:rPr>
              <w:t>14</w:t>
            </w:r>
            <w:r>
              <w:rPr>
                <w:noProof/>
                <w:webHidden/>
              </w:rPr>
              <w:fldChar w:fldCharType="end"/>
            </w:r>
          </w:hyperlink>
        </w:p>
        <w:p w14:paraId="7662C286" w14:textId="77777777" w:rsidR="0090753A" w:rsidRDefault="0090753A" w:rsidP="0090753A">
          <w:pPr>
            <w:pStyle w:val="Inhopg1"/>
            <w:tabs>
              <w:tab w:val="left" w:pos="440"/>
              <w:tab w:val="right" w:leader="dot" w:pos="9016"/>
            </w:tabs>
            <w:rPr>
              <w:noProof/>
              <w:lang w:val="en-GB" w:eastAsia="en-GB"/>
            </w:rPr>
          </w:pPr>
          <w:hyperlink w:anchor="_Toc7097572" w:history="1">
            <w:r w:rsidRPr="00455D43">
              <w:rPr>
                <w:rStyle w:val="Hyperlink"/>
                <w:noProof/>
              </w:rPr>
              <w:t>9</w:t>
            </w:r>
            <w:r>
              <w:rPr>
                <w:noProof/>
                <w:lang w:val="en-GB" w:eastAsia="en-GB"/>
              </w:rPr>
              <w:tab/>
            </w:r>
            <w:r w:rsidRPr="00455D43">
              <w:rPr>
                <w:rStyle w:val="Hyperlink"/>
                <w:noProof/>
              </w:rPr>
              <w:t>Communicatie</w:t>
            </w:r>
            <w:r>
              <w:rPr>
                <w:noProof/>
                <w:webHidden/>
              </w:rPr>
              <w:tab/>
            </w:r>
            <w:r>
              <w:rPr>
                <w:noProof/>
                <w:webHidden/>
              </w:rPr>
              <w:fldChar w:fldCharType="begin"/>
            </w:r>
            <w:r>
              <w:rPr>
                <w:noProof/>
                <w:webHidden/>
              </w:rPr>
              <w:instrText xml:space="preserve"> PAGEREF _Toc7097572 \h </w:instrText>
            </w:r>
            <w:r>
              <w:rPr>
                <w:noProof/>
                <w:webHidden/>
              </w:rPr>
            </w:r>
            <w:r>
              <w:rPr>
                <w:noProof/>
                <w:webHidden/>
              </w:rPr>
              <w:fldChar w:fldCharType="separate"/>
            </w:r>
            <w:r>
              <w:rPr>
                <w:noProof/>
                <w:webHidden/>
              </w:rPr>
              <w:t>15</w:t>
            </w:r>
            <w:r>
              <w:rPr>
                <w:noProof/>
                <w:webHidden/>
              </w:rPr>
              <w:fldChar w:fldCharType="end"/>
            </w:r>
          </w:hyperlink>
        </w:p>
        <w:p w14:paraId="45CD7A47" w14:textId="77777777" w:rsidR="0090753A" w:rsidRDefault="0090753A" w:rsidP="0090753A">
          <w:pPr>
            <w:pStyle w:val="Inhopg1"/>
            <w:tabs>
              <w:tab w:val="left" w:pos="660"/>
              <w:tab w:val="right" w:leader="dot" w:pos="9016"/>
            </w:tabs>
            <w:rPr>
              <w:noProof/>
              <w:lang w:val="en-GB" w:eastAsia="en-GB"/>
            </w:rPr>
          </w:pPr>
          <w:hyperlink w:anchor="_Toc7097573" w:history="1">
            <w:r w:rsidRPr="00455D43">
              <w:rPr>
                <w:rStyle w:val="Hyperlink"/>
                <w:noProof/>
              </w:rPr>
              <w:t>10</w:t>
            </w:r>
            <w:r>
              <w:rPr>
                <w:noProof/>
                <w:lang w:val="en-GB" w:eastAsia="en-GB"/>
              </w:rPr>
              <w:tab/>
            </w:r>
            <w:r w:rsidRPr="00455D43">
              <w:rPr>
                <w:rStyle w:val="Hyperlink"/>
                <w:noProof/>
              </w:rPr>
              <w:t>Bibliografie</w:t>
            </w:r>
            <w:r>
              <w:rPr>
                <w:noProof/>
                <w:webHidden/>
              </w:rPr>
              <w:tab/>
            </w:r>
            <w:r>
              <w:rPr>
                <w:noProof/>
                <w:webHidden/>
              </w:rPr>
              <w:fldChar w:fldCharType="begin"/>
            </w:r>
            <w:r>
              <w:rPr>
                <w:noProof/>
                <w:webHidden/>
              </w:rPr>
              <w:instrText xml:space="preserve"> PAGEREF _Toc7097573 \h </w:instrText>
            </w:r>
            <w:r>
              <w:rPr>
                <w:noProof/>
                <w:webHidden/>
              </w:rPr>
            </w:r>
            <w:r>
              <w:rPr>
                <w:noProof/>
                <w:webHidden/>
              </w:rPr>
              <w:fldChar w:fldCharType="separate"/>
            </w:r>
            <w:r>
              <w:rPr>
                <w:noProof/>
                <w:webHidden/>
              </w:rPr>
              <w:t>16</w:t>
            </w:r>
            <w:r>
              <w:rPr>
                <w:noProof/>
                <w:webHidden/>
              </w:rPr>
              <w:fldChar w:fldCharType="end"/>
            </w:r>
          </w:hyperlink>
        </w:p>
        <w:p w14:paraId="76D8C956" w14:textId="77777777" w:rsidR="0090753A" w:rsidRDefault="0090753A" w:rsidP="0090753A">
          <w:pPr>
            <w:pStyle w:val="Inhopg1"/>
            <w:tabs>
              <w:tab w:val="left" w:pos="660"/>
              <w:tab w:val="right" w:leader="dot" w:pos="9016"/>
            </w:tabs>
            <w:rPr>
              <w:noProof/>
              <w:lang w:val="en-GB" w:eastAsia="en-GB"/>
            </w:rPr>
          </w:pPr>
          <w:hyperlink w:anchor="_Toc7097574" w:history="1">
            <w:r w:rsidRPr="00455D43">
              <w:rPr>
                <w:rStyle w:val="Hyperlink"/>
                <w:noProof/>
              </w:rPr>
              <w:t>11</w:t>
            </w:r>
            <w:r>
              <w:rPr>
                <w:noProof/>
                <w:lang w:val="en-GB" w:eastAsia="en-GB"/>
              </w:rPr>
              <w:tab/>
            </w:r>
            <w:r w:rsidRPr="00455D43">
              <w:rPr>
                <w:rStyle w:val="Hyperlink"/>
                <w:noProof/>
              </w:rPr>
              <w:t>Bijlage</w:t>
            </w:r>
            <w:r>
              <w:rPr>
                <w:noProof/>
                <w:webHidden/>
              </w:rPr>
              <w:tab/>
            </w:r>
            <w:r>
              <w:rPr>
                <w:noProof/>
                <w:webHidden/>
              </w:rPr>
              <w:fldChar w:fldCharType="begin"/>
            </w:r>
            <w:r>
              <w:rPr>
                <w:noProof/>
                <w:webHidden/>
              </w:rPr>
              <w:instrText xml:space="preserve"> PAGEREF _Toc7097574 \h </w:instrText>
            </w:r>
            <w:r>
              <w:rPr>
                <w:noProof/>
                <w:webHidden/>
              </w:rPr>
            </w:r>
            <w:r>
              <w:rPr>
                <w:noProof/>
                <w:webHidden/>
              </w:rPr>
              <w:fldChar w:fldCharType="separate"/>
            </w:r>
            <w:r>
              <w:rPr>
                <w:noProof/>
                <w:webHidden/>
              </w:rPr>
              <w:t>17</w:t>
            </w:r>
            <w:r>
              <w:rPr>
                <w:noProof/>
                <w:webHidden/>
              </w:rPr>
              <w:fldChar w:fldCharType="end"/>
            </w:r>
          </w:hyperlink>
        </w:p>
        <w:p w14:paraId="75B0D662" w14:textId="77777777" w:rsidR="0090753A" w:rsidRDefault="0090753A" w:rsidP="0090753A">
          <w:pPr>
            <w:pStyle w:val="Inhopg2"/>
            <w:tabs>
              <w:tab w:val="left" w:pos="880"/>
              <w:tab w:val="right" w:leader="dot" w:pos="9016"/>
            </w:tabs>
            <w:rPr>
              <w:noProof/>
              <w:lang w:val="en-GB" w:eastAsia="en-GB"/>
            </w:rPr>
          </w:pPr>
          <w:hyperlink w:anchor="_Toc7097575" w:history="1">
            <w:r w:rsidRPr="00455D43">
              <w:rPr>
                <w:rStyle w:val="Hyperlink"/>
                <w:noProof/>
              </w:rPr>
              <w:t>11.1</w:t>
            </w:r>
            <w:r>
              <w:rPr>
                <w:noProof/>
                <w:lang w:val="en-GB" w:eastAsia="en-GB"/>
              </w:rPr>
              <w:tab/>
            </w:r>
            <w:r w:rsidRPr="00455D43">
              <w:rPr>
                <w:rStyle w:val="Hyperlink"/>
                <w:noProof/>
              </w:rPr>
              <w:t>Gibas Organigram</w:t>
            </w:r>
            <w:r>
              <w:rPr>
                <w:noProof/>
                <w:webHidden/>
              </w:rPr>
              <w:tab/>
            </w:r>
            <w:r>
              <w:rPr>
                <w:noProof/>
                <w:webHidden/>
              </w:rPr>
              <w:fldChar w:fldCharType="begin"/>
            </w:r>
            <w:r>
              <w:rPr>
                <w:noProof/>
                <w:webHidden/>
              </w:rPr>
              <w:instrText xml:space="preserve"> PAGEREF _Toc7097575 \h </w:instrText>
            </w:r>
            <w:r>
              <w:rPr>
                <w:noProof/>
                <w:webHidden/>
              </w:rPr>
            </w:r>
            <w:r>
              <w:rPr>
                <w:noProof/>
                <w:webHidden/>
              </w:rPr>
              <w:fldChar w:fldCharType="separate"/>
            </w:r>
            <w:r>
              <w:rPr>
                <w:noProof/>
                <w:webHidden/>
              </w:rPr>
              <w:t>17</w:t>
            </w:r>
            <w:r>
              <w:rPr>
                <w:noProof/>
                <w:webHidden/>
              </w:rPr>
              <w:fldChar w:fldCharType="end"/>
            </w:r>
          </w:hyperlink>
        </w:p>
        <w:p w14:paraId="1C1D6E68" w14:textId="77777777" w:rsidR="0090753A" w:rsidRDefault="0090753A" w:rsidP="0090753A">
          <w:r>
            <w:rPr>
              <w:b/>
              <w:bCs/>
            </w:rPr>
            <w:fldChar w:fldCharType="end"/>
          </w:r>
        </w:p>
      </w:sdtContent>
    </w:sdt>
    <w:p w14:paraId="3021488D" w14:textId="77777777" w:rsidR="0090753A" w:rsidRDefault="0090753A" w:rsidP="0090753A">
      <w:pPr>
        <w:rPr>
          <w:rFonts w:asciiTheme="majorHAnsi" w:eastAsiaTheme="majorEastAsia" w:hAnsiTheme="majorHAnsi" w:cstheme="majorBidi"/>
          <w:b/>
          <w:bCs/>
          <w:smallCaps/>
          <w:color w:val="000000" w:themeColor="text1"/>
          <w:sz w:val="36"/>
          <w:szCs w:val="36"/>
          <w:highlight w:val="lightGray"/>
        </w:rPr>
      </w:pPr>
      <w:r>
        <w:rPr>
          <w:highlight w:val="lightGray"/>
        </w:rPr>
        <w:br w:type="page"/>
      </w:r>
    </w:p>
    <w:p w14:paraId="07E9089E" w14:textId="069979C4" w:rsidR="0090753A" w:rsidRDefault="0090753A" w:rsidP="0090753A">
      <w:pPr>
        <w:pStyle w:val="PvAKop1"/>
        <w:numPr>
          <w:ilvl w:val="0"/>
          <w:numId w:val="1"/>
        </w:numPr>
      </w:pPr>
      <w:bookmarkStart w:id="148" w:name="_Toc7097528"/>
      <w:r w:rsidRPr="00986CA0">
        <w:lastRenderedPageBreak/>
        <w:t>Inleiding</w:t>
      </w:r>
      <w:bookmarkEnd w:id="147"/>
      <w:bookmarkEnd w:id="148"/>
    </w:p>
    <w:p w14:paraId="11FC3C24" w14:textId="77777777" w:rsidR="0090753A" w:rsidRDefault="0090753A" w:rsidP="0090753A">
      <w:r>
        <w:t>In dit document wordt de stageopdracht bij Gibas besproken. Het doel van dit document is om alle betrokkenen een goed beeld te geven van de geplande uitvoering van de opdracht. Zo worden alle zaken behandeld met betrekking tot de stage en indien nodig vooronderzoek. Het bedrijf zal duidelijk beschreven worden met haar diensten en producten, en de rol van de student binnen het bedrijf. Vervolgens wordt de opdracht gedefinieerd en de benodigde kennis vastgesteld om de opdracht uit te kunnen voeren. Ten slotte komt de planning aan bod; waarin het project wordt opgedeeld over de vastgestelde stageperiode.</w:t>
      </w:r>
      <w:bookmarkStart w:id="149" w:name="_Toc7095896"/>
    </w:p>
    <w:p w14:paraId="149BE109" w14:textId="77777777" w:rsidR="0090753A" w:rsidRDefault="0090753A" w:rsidP="0090753A">
      <w:r>
        <w:br w:type="page"/>
      </w:r>
    </w:p>
    <w:p w14:paraId="3B14D356" w14:textId="3FBD1844" w:rsidR="0090753A" w:rsidRPr="00986CA0" w:rsidRDefault="0090753A" w:rsidP="0090753A">
      <w:pPr>
        <w:pStyle w:val="PvAKop1"/>
        <w:numPr>
          <w:ilvl w:val="0"/>
          <w:numId w:val="1"/>
        </w:numPr>
      </w:pPr>
      <w:bookmarkStart w:id="150" w:name="_Toc7097529"/>
      <w:r w:rsidRPr="00986CA0">
        <w:lastRenderedPageBreak/>
        <w:t>Organisatorische Context</w:t>
      </w:r>
      <w:bookmarkEnd w:id="149"/>
      <w:bookmarkEnd w:id="150"/>
    </w:p>
    <w:p w14:paraId="28FC6582" w14:textId="77777777" w:rsidR="0090753A" w:rsidRPr="00986CA0" w:rsidRDefault="0090753A" w:rsidP="0090753A">
      <w:r w:rsidRPr="00986CA0">
        <w:t>Gibas is een bedrijf dat meerdere diensten</w:t>
      </w:r>
      <w:r>
        <w:t>en oplossingen</w:t>
      </w:r>
      <w:r w:rsidRPr="00986CA0">
        <w:t xml:space="preserve"> voor bedrijven aanbied</w:t>
      </w:r>
      <w:r>
        <w:t>t</w:t>
      </w:r>
      <w:r w:rsidRPr="00986CA0">
        <w:t>. Van Draai</w:t>
      </w:r>
      <w:r>
        <w:t xml:space="preserve"> </w:t>
      </w:r>
      <w:r w:rsidRPr="00986CA0">
        <w:t>en freesbanken tot Industriële robots. Daarom is het ook opgedeeld in vier verschillende branches</w:t>
      </w:r>
      <w:r>
        <w:t xml:space="preserve">; </w:t>
      </w:r>
      <w:r w:rsidRPr="00986CA0">
        <w:t>Numeriek, Automation, Tools en Logistiek.  De stageopdracht wordt uitgevoerd bij Gibas Automation. Gibas Automation beschrijft haarzelf al</w:t>
      </w:r>
      <w:r>
        <w:t>s</w:t>
      </w:r>
      <w:r w:rsidRPr="00986CA0">
        <w:t>:</w:t>
      </w:r>
    </w:p>
    <w:p w14:paraId="75CEE8D7" w14:textId="77777777" w:rsidR="0090753A" w:rsidRPr="00986CA0" w:rsidRDefault="0090753A" w:rsidP="0090753A">
      <w:pPr>
        <w:pStyle w:val="Citaat"/>
      </w:pPr>
      <w:r w:rsidRPr="00986CA0">
        <w:t>De system integrator, gevestigd in Nijkerk, heeft een solide positie in de productie industrie. Bouwend vanuit een jarenlange expertise in de metaalverwerkende sector is een brede know-how ontwikkeld in meerdere branches. Gibas verstevigt zo haar positie als uw leverancier van totaal oplossingen.</w:t>
      </w:r>
    </w:p>
    <w:p w14:paraId="1DC77E4A" w14:textId="77777777" w:rsidR="0090753A" w:rsidRPr="00986CA0" w:rsidRDefault="0090753A" w:rsidP="0090753A">
      <w:pPr>
        <w:pStyle w:val="Citaat"/>
      </w:pPr>
      <w:r w:rsidRPr="00986CA0">
        <w:t>Van gerobotiseerde machinebeladingen tot aan assemblage automatiseringen wordt maatwerk equipment vanuit een krachtige engineering geleverd. De interne service organisatie met meer dan 20 technici draagt verder zorg voor een jarenlange gegarandeerde support.</w:t>
      </w:r>
    </w:p>
    <w:p w14:paraId="09448BDE" w14:textId="77777777" w:rsidR="0090753A" w:rsidRPr="00986CA0" w:rsidRDefault="0090753A" w:rsidP="0090753A">
      <w:pPr>
        <w:pStyle w:val="Citaat"/>
      </w:pPr>
      <w:r w:rsidRPr="00986CA0">
        <w:t>De klant stellen wij centraal en de oplossingen zijn breed gedragen. De integratie met topmerken als Fanuc Robotics, Universal Robots, Siemens ...... maken het geheel betrouwbaar en stabiel</w:t>
      </w:r>
      <w:r>
        <w:t>.</w:t>
      </w:r>
      <w:sdt>
        <w:sdtPr>
          <w:id w:val="-2002111644"/>
          <w:citation/>
        </w:sdtPr>
        <w:sdtContent>
          <w:r>
            <w:fldChar w:fldCharType="begin"/>
          </w:r>
          <w:r>
            <w:instrText xml:space="preserve"> CITATION Gib19 \l 1043 </w:instrText>
          </w:r>
          <w:r>
            <w:fldChar w:fldCharType="separate"/>
          </w:r>
          <w:r>
            <w:rPr>
              <w:noProof/>
            </w:rPr>
            <w:t xml:space="preserve"> (Gibas Automation, sd)</w:t>
          </w:r>
          <w:r>
            <w:fldChar w:fldCharType="end"/>
          </w:r>
        </w:sdtContent>
      </w:sdt>
    </w:p>
    <w:p w14:paraId="25B672DB" w14:textId="77777777" w:rsidR="0090753A" w:rsidRPr="00986CA0" w:rsidRDefault="0090753A" w:rsidP="0090753A">
      <w:pPr>
        <w:pStyle w:val="PvAKop2"/>
        <w:numPr>
          <w:ilvl w:val="1"/>
          <w:numId w:val="1"/>
        </w:numPr>
      </w:pPr>
      <w:r w:rsidRPr="00986CA0">
        <w:t>Gibas Automation</w:t>
      </w:r>
    </w:p>
    <w:p w14:paraId="6360FFAB" w14:textId="77777777" w:rsidR="0090753A" w:rsidRPr="00986CA0" w:rsidRDefault="0090753A" w:rsidP="0090753A">
      <w:r w:rsidRPr="00986CA0">
        <w:t>Gibas Automation bied</w:t>
      </w:r>
      <w:r>
        <w:t>t</w:t>
      </w:r>
      <w:r w:rsidRPr="00986CA0">
        <w:t xml:space="preserve"> verschillende diensten aan, zoals robotoplossingen, machinebeladingen, engineering, speciaal machinebouw en productieautomatisering. Het verspreidt zich dan ook over verschillende branches</w:t>
      </w:r>
      <w:r>
        <w:t xml:space="preserve">, </w:t>
      </w:r>
      <w:r w:rsidRPr="00986CA0">
        <w:t xml:space="preserve">van </w:t>
      </w:r>
      <w:r>
        <w:t>a</w:t>
      </w:r>
      <w:r w:rsidRPr="00986CA0">
        <w:t xml:space="preserve">utomotive &amp; </w:t>
      </w:r>
      <w:r>
        <w:t>a</w:t>
      </w:r>
      <w:r w:rsidRPr="00986CA0">
        <w:t xml:space="preserve">erospace tot </w:t>
      </w:r>
      <w:r>
        <w:t>m</w:t>
      </w:r>
      <w:r w:rsidRPr="00986CA0">
        <w:t xml:space="preserve">edical &amp; </w:t>
      </w:r>
      <w:r>
        <w:t>l</w:t>
      </w:r>
      <w:r w:rsidRPr="00986CA0">
        <w:t>aboratoria.</w:t>
      </w:r>
    </w:p>
    <w:p w14:paraId="1B3D213C" w14:textId="77777777" w:rsidR="0090753A" w:rsidRPr="00986CA0" w:rsidRDefault="0090753A" w:rsidP="0090753A">
      <w:pPr>
        <w:pStyle w:val="PvAKop2"/>
        <w:numPr>
          <w:ilvl w:val="1"/>
          <w:numId w:val="1"/>
        </w:numPr>
      </w:pPr>
      <w:r w:rsidRPr="00986CA0">
        <w:t>Bedrijfs- en Informatiesystemen</w:t>
      </w:r>
    </w:p>
    <w:p w14:paraId="1330B3AC" w14:textId="77777777" w:rsidR="0090753A" w:rsidRDefault="0090753A" w:rsidP="0090753A">
      <w:r w:rsidRPr="00986CA0">
        <w:t>Binnen Gibas komen een aantal systemen voor die betrekking hebben tot de stageopdracht. De Universal Robots</w:t>
      </w:r>
      <w:r>
        <w:t>(</w:t>
      </w:r>
      <w:r w:rsidRPr="00986CA0">
        <w:t>UR</w:t>
      </w:r>
      <w:r>
        <w:t>)</w:t>
      </w:r>
      <w:r w:rsidRPr="00986CA0">
        <w:t xml:space="preserve"> producten worden gebruikt, deze worden in 3.1.1</w:t>
      </w:r>
      <w:r>
        <w:t xml:space="preserve"> b</w:t>
      </w:r>
      <w:r w:rsidRPr="00986CA0">
        <w:t>eschreven. Ook wordt er gebruik gemaakt van URCaps, een systeem dat het mogelijk maakt randapparatuur en accessoires toe te voegen aan een UR product. Communicatie tussen de systemen is een belangrijk aspect in</w:t>
      </w:r>
      <w:r>
        <w:t xml:space="preserve"> de</w:t>
      </w:r>
      <w:r w:rsidRPr="00986CA0">
        <w:t xml:space="preserve"> </w:t>
      </w:r>
      <w:r>
        <w:t>automatisering</w:t>
      </w:r>
      <w:r w:rsidRPr="00986CA0">
        <w:t xml:space="preserve">, dit wordt vooral afgehandeld door Gibas </w:t>
      </w:r>
      <w:r>
        <w:t>het</w:t>
      </w:r>
      <w:r w:rsidRPr="00986CA0">
        <w:t xml:space="preserve"> eigen Product Transportation System(PTS).</w:t>
      </w:r>
      <w:r>
        <w:t xml:space="preserve"> </w:t>
      </w:r>
    </w:p>
    <w:p w14:paraId="4E697BCA" w14:textId="77777777" w:rsidR="0090753A" w:rsidRDefault="0090753A" w:rsidP="0090753A">
      <w:pPr>
        <w:pStyle w:val="PvAKop3"/>
        <w:numPr>
          <w:ilvl w:val="2"/>
          <w:numId w:val="1"/>
        </w:numPr>
      </w:pPr>
      <w:r w:rsidRPr="00986CA0">
        <w:t>Universal Robots</w:t>
      </w:r>
    </w:p>
    <w:p w14:paraId="3FBED7F6" w14:textId="77777777" w:rsidR="0090753A" w:rsidRPr="00B50048" w:rsidRDefault="0090753A" w:rsidP="0090753A">
      <w:r>
        <w:t>Een groot deel van de robotoplossingen van Gibas levert maakt gebruik van Universal Robots. Universal Robots levert robotarmen die toepasbaar zijn op alle productieniveaus met als doel de productiviteit te verhogen, letsel te verminderen en de werksfeer positief te houden. De Universal Robots</w:t>
      </w:r>
      <w:r w:rsidRPr="00986CA0">
        <w:t xml:space="preserve"> zijn multi-inzetbaar en ook zeer geschikt voor het beladen van pallets. Vooruitstrevend door haar mobiliteit, de gemakkelijke programmering en interactie tussen mens en robot maakt dat er nieuwe mogelijkheden ontstaan met deze robots.</w:t>
      </w:r>
    </w:p>
    <w:p w14:paraId="176FE192" w14:textId="522AD099" w:rsidR="0090753A" w:rsidRPr="00986CA0" w:rsidRDefault="0090753A" w:rsidP="0090753A">
      <w:pPr>
        <w:pStyle w:val="PvAKop3"/>
        <w:numPr>
          <w:ilvl w:val="2"/>
          <w:numId w:val="1"/>
        </w:numPr>
      </w:pPr>
      <w:r w:rsidRPr="00986CA0">
        <w:t xml:space="preserve"> </w:t>
      </w:r>
      <w:bookmarkStart w:id="151" w:name="_Toc7095900"/>
      <w:bookmarkStart w:id="152" w:name="_Toc7097533"/>
      <w:r w:rsidRPr="00986CA0">
        <w:t>Product Transportation System</w:t>
      </w:r>
      <w:bookmarkEnd w:id="151"/>
      <w:bookmarkEnd w:id="152"/>
    </w:p>
    <w:p w14:paraId="3A2D526A" w14:textId="77777777" w:rsidR="0090753A" w:rsidRPr="00986CA0" w:rsidRDefault="0090753A" w:rsidP="0090753A">
      <w:r w:rsidRPr="001E23E6">
        <w:t>Het PTS</w:t>
      </w:r>
      <w:r w:rsidRPr="00986CA0">
        <w:t xml:space="preserve"> is software ontwikkeld door Gibas, wat het mogelijk maakt via een interface opdrachten in te voeren en deze opdrachten door het programma uit te laten voeren. De software wordt modulair </w:t>
      </w:r>
      <w:r w:rsidRPr="00986CA0">
        <w:lastRenderedPageBreak/>
        <w:t>opgebouwd zodat verschillende versies van het programma mogelijk zijn afhankelijk van de wensen van de klant.</w:t>
      </w:r>
    </w:p>
    <w:p w14:paraId="77BF8512" w14:textId="77777777" w:rsidR="0090753A" w:rsidRPr="00986CA0" w:rsidRDefault="0090753A" w:rsidP="0090753A">
      <w:r w:rsidRPr="00986CA0">
        <w:t>Het PTS kan gebruikt worden om met verschillende type robotarmen, mobile robots of opslagsystemen te communiceren. Echter blijft het hoofdprogramma die de opdrachten verwerkt hetzelfde. Het PTS bevind</w:t>
      </w:r>
      <w:r>
        <w:t>t</w:t>
      </w:r>
      <w:r w:rsidRPr="00986CA0">
        <w:t xml:space="preserve"> zich nog in </w:t>
      </w:r>
      <w:r>
        <w:t>b</w:t>
      </w:r>
      <w:r w:rsidRPr="00986CA0">
        <w:t>èta maar zal in de loop van de tijd uitgebreid worden met nieuwe functies.</w:t>
      </w:r>
    </w:p>
    <w:p w14:paraId="0960F835" w14:textId="77777777" w:rsidR="0090753A" w:rsidRPr="009E207E" w:rsidRDefault="0090753A" w:rsidP="0090753A">
      <w:pPr>
        <w:pStyle w:val="PvAKop3"/>
        <w:numPr>
          <w:ilvl w:val="2"/>
          <w:numId w:val="1"/>
        </w:numPr>
      </w:pPr>
      <w:r w:rsidRPr="00986CA0">
        <w:t>Festo Drive</w:t>
      </w:r>
    </w:p>
    <w:p w14:paraId="681EB5AF" w14:textId="77777777" w:rsidR="0090753A" w:rsidRPr="00E44F7D" w:rsidRDefault="0090753A" w:rsidP="0090753A">
      <w:pPr>
        <w:rPr>
          <w:lang w:eastAsia="en-GB"/>
        </w:rPr>
      </w:pPr>
      <w:r w:rsidRPr="00986CA0">
        <w:rPr>
          <w:rFonts w:eastAsia="Times New Roman"/>
          <w:lang w:eastAsia="en-GB"/>
        </w:rPr>
        <w:t>Festo pneumatische actuatoren zijn normaal gesproken cilinders die bedoeld zijn voor lineaire bewegingen. Deze kunnen worden geleverd als standaard cilinder met zuigerstang (ISO 6432, ISO 15552, ISO 21287 of industriële standaard zoals bijvoorbeeld UNITOP) of me</w:t>
      </w:r>
      <w:r>
        <w:rPr>
          <w:rFonts w:eastAsia="Times New Roman"/>
          <w:lang w:eastAsia="en-GB"/>
        </w:rPr>
        <w:t>t</w:t>
      </w:r>
      <w:r w:rsidRPr="00986CA0">
        <w:rPr>
          <w:rFonts w:eastAsia="Times New Roman"/>
          <w:lang w:eastAsia="en-GB"/>
        </w:rPr>
        <w:t>/ zonder zuigerstang volgens de specificaties van de fabrikant. De meeste cilinders kunnen eenvoudig worden geïnstalleerd in een bestaande machine met geschikt bevestigingsmateriaal / bevestigingsonderdelen.</w:t>
      </w:r>
      <w:r>
        <w:rPr>
          <w:rFonts w:eastAsia="Times New Roman"/>
          <w:lang w:eastAsia="en-GB"/>
        </w:rPr>
        <w:t xml:space="preserve"> Ook worden deze geleverd met een motorcontroller en de benodigde documentatie voor de besturing van deze motoren.</w:t>
      </w:r>
    </w:p>
    <w:p w14:paraId="7D2CEFC2" w14:textId="77777777" w:rsidR="0090753A" w:rsidRPr="00986CA0" w:rsidRDefault="0090753A" w:rsidP="0090753A">
      <w:pPr>
        <w:pStyle w:val="PvAKop2"/>
        <w:numPr>
          <w:ilvl w:val="1"/>
          <w:numId w:val="1"/>
        </w:numPr>
      </w:pPr>
      <w:r w:rsidRPr="00986CA0">
        <w:t>Bedrijfscultuur</w:t>
      </w:r>
    </w:p>
    <w:p w14:paraId="3FF6E8FA" w14:textId="77777777" w:rsidR="0090753A" w:rsidRPr="00986CA0" w:rsidRDefault="0090753A" w:rsidP="0090753A">
      <w:r w:rsidRPr="00986CA0">
        <w:t>Een organisatiecultuur kan beschreven worden met verschillende modellen. Het model van Harrison onderscheidt vier types: de machtsgerichte cultuur, de rollencultuur, de taakcultuur en de personeelscultuur:</w:t>
      </w:r>
    </w:p>
    <w:p w14:paraId="7E549044" w14:textId="77777777" w:rsidR="0090753A" w:rsidRPr="00986CA0" w:rsidRDefault="0090753A" w:rsidP="0090753A">
      <w:pPr>
        <w:keepNext/>
        <w:jc w:val="center"/>
      </w:pPr>
      <w:r w:rsidRPr="00986CA0">
        <w:rPr>
          <w:noProof/>
        </w:rPr>
        <w:drawing>
          <wp:inline distT="0" distB="0" distL="0" distR="0" wp14:anchorId="08EA9EBA" wp14:editId="2BD80064">
            <wp:extent cx="3907971" cy="3144215"/>
            <wp:effectExtent l="0" t="0" r="0" b="0"/>
            <wp:docPr id="151" name="Afbeelding 151" descr="https://veranderingsmanagement.files.wordpress.com/2014/01/grafie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randeringsmanagement.files.wordpress.com/2014/01/grafiek-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9925" cy="3153833"/>
                    </a:xfrm>
                    <a:prstGeom prst="rect">
                      <a:avLst/>
                    </a:prstGeom>
                    <a:noFill/>
                    <a:ln>
                      <a:noFill/>
                    </a:ln>
                  </pic:spPr>
                </pic:pic>
              </a:graphicData>
            </a:graphic>
          </wp:inline>
        </w:drawing>
      </w:r>
    </w:p>
    <w:p w14:paraId="0D2F6B8E" w14:textId="77777777" w:rsidR="0090753A" w:rsidRPr="00986CA0" w:rsidRDefault="0090753A" w:rsidP="0090753A">
      <w:pPr>
        <w:pStyle w:val="Bijschrift"/>
        <w:jc w:val="center"/>
      </w:pPr>
      <w:r w:rsidRPr="00986CA0">
        <w:t xml:space="preserve">Figuur </w:t>
      </w:r>
      <w:r w:rsidRPr="00986CA0">
        <w:fldChar w:fldCharType="begin"/>
      </w:r>
      <w:r w:rsidRPr="00986CA0">
        <w:instrText xml:space="preserve"> SEQ Figuur \* ARABIC </w:instrText>
      </w:r>
      <w:r w:rsidRPr="00986CA0">
        <w:fldChar w:fldCharType="separate"/>
      </w:r>
      <w:r w:rsidRPr="00986CA0">
        <w:rPr>
          <w:noProof/>
        </w:rPr>
        <w:t>1</w:t>
      </w:r>
      <w:r w:rsidRPr="00986CA0">
        <w:fldChar w:fldCharType="end"/>
      </w:r>
      <w:r w:rsidRPr="00986CA0">
        <w:t xml:space="preserve"> Model van Harrison</w:t>
      </w:r>
    </w:p>
    <w:p w14:paraId="6F3DDAF5" w14:textId="77777777" w:rsidR="0090753A" w:rsidRPr="00986CA0" w:rsidRDefault="0090753A" w:rsidP="0090753A">
      <w:r w:rsidRPr="00986CA0">
        <w:t>Binnen Gibas heerst er een Taakcultuur. Er is sprake van hoge machtsspreiding en een hoge samenwerkingsgraad, dit is terug te zien in het organogram</w:t>
      </w:r>
      <w:r>
        <w:t xml:space="preserve"> (Bijlage 10.1)</w:t>
      </w:r>
      <w:r w:rsidRPr="00986CA0">
        <w:t xml:space="preserve"> van het bedrijf maar ook op de werkvloer. De klanten die aangenomen worden hebben specifieke verzoeken en worden </w:t>
      </w:r>
      <w:r>
        <w:t>in aparte</w:t>
      </w:r>
      <w:r w:rsidRPr="00986CA0">
        <w:t xml:space="preserve"> opdrachten aangenomen. Er zijn meerdere specialisten nodig om een opdracht voor een klant te voltooien. Tevens is er veel contact met de klant nodig om een op maat gemaakte oplossingen te leveren.</w:t>
      </w:r>
      <w:sdt>
        <w:sdtPr>
          <w:id w:val="-1040504111"/>
          <w:citation/>
        </w:sdtPr>
        <w:sdtContent>
          <w:r>
            <w:fldChar w:fldCharType="begin"/>
          </w:r>
          <w:r>
            <w:instrText xml:space="preserve"> CITATION Too19 \l 1043 </w:instrText>
          </w:r>
          <w:r>
            <w:fldChar w:fldCharType="separate"/>
          </w:r>
          <w:r>
            <w:rPr>
              <w:noProof/>
            </w:rPr>
            <w:t xml:space="preserve"> (Toolshero, sd)</w:t>
          </w:r>
          <w:r>
            <w:fldChar w:fldCharType="end"/>
          </w:r>
        </w:sdtContent>
      </w:sdt>
    </w:p>
    <w:p w14:paraId="3305E7EF" w14:textId="77777777" w:rsidR="0090753A" w:rsidRPr="00986CA0" w:rsidRDefault="0090753A" w:rsidP="0090753A">
      <w:pPr>
        <w:pStyle w:val="PvAKop2"/>
        <w:numPr>
          <w:ilvl w:val="1"/>
          <w:numId w:val="1"/>
        </w:numPr>
      </w:pPr>
      <w:r w:rsidRPr="00986CA0">
        <w:lastRenderedPageBreak/>
        <w:t>Taken en Positie van Stagiair</w:t>
      </w:r>
    </w:p>
    <w:p w14:paraId="049F8A47" w14:textId="77777777" w:rsidR="0090753A" w:rsidRPr="00986CA0" w:rsidRDefault="0090753A" w:rsidP="0090753A">
      <w:r w:rsidRPr="00986CA0">
        <w:t>Binnen de organisatie heeft de student een van t</w:t>
      </w:r>
      <w:r>
        <w:t>e</w:t>
      </w:r>
      <w:r w:rsidRPr="00986CA0">
        <w:t>voren gedefinieerde opdracht om te voltooien. Deze opdracht is een uitbreiding op een systeem dat al toegepast wordt op de producten die Gibas levert. De student wordt als software engineer aangenomen onder begeleiding van een software engineer.</w:t>
      </w:r>
      <w:r>
        <w:t xml:space="preserve"> </w:t>
      </w:r>
    </w:p>
    <w:p w14:paraId="77888016" w14:textId="77777777" w:rsidR="0090753A" w:rsidRPr="00986CA0" w:rsidRDefault="0090753A" w:rsidP="0090753A">
      <w:r w:rsidRPr="00986CA0">
        <w:br w:type="page"/>
      </w:r>
    </w:p>
    <w:p w14:paraId="4AA6B1F8" w14:textId="059157DF" w:rsidR="0090753A" w:rsidRPr="00986CA0" w:rsidRDefault="0090753A" w:rsidP="0090753A">
      <w:pPr>
        <w:pStyle w:val="PvAKop1"/>
        <w:numPr>
          <w:ilvl w:val="0"/>
          <w:numId w:val="1"/>
        </w:numPr>
      </w:pPr>
      <w:bookmarkStart w:id="153" w:name="_Toc7095904"/>
      <w:bookmarkStart w:id="154" w:name="_Toc7097537"/>
      <w:r w:rsidRPr="00986CA0">
        <w:lastRenderedPageBreak/>
        <w:t>De Opdracht</w:t>
      </w:r>
      <w:bookmarkEnd w:id="153"/>
      <w:bookmarkEnd w:id="154"/>
    </w:p>
    <w:p w14:paraId="7806592C" w14:textId="77777777" w:rsidR="0090753A" w:rsidRPr="00986CA0" w:rsidRDefault="0090753A" w:rsidP="0090753A">
      <w:pPr>
        <w:pStyle w:val="PvAKop2"/>
        <w:numPr>
          <w:ilvl w:val="1"/>
          <w:numId w:val="1"/>
        </w:numPr>
      </w:pPr>
      <w:r w:rsidRPr="00986CA0">
        <w:t>Stageopdracht</w:t>
      </w:r>
    </w:p>
    <w:p w14:paraId="2697E446" w14:textId="77777777" w:rsidR="0090753A" w:rsidRPr="00986CA0" w:rsidRDefault="0090753A" w:rsidP="0090753A">
      <w:r w:rsidRPr="00986CA0">
        <w:t>De stageopdracht is een productopdracht. De opdracht omvat het toevoegen van een festo drive aan</w:t>
      </w:r>
      <w:r>
        <w:t xml:space="preserve"> de workflow van</w:t>
      </w:r>
      <w:r w:rsidRPr="00986CA0">
        <w:t xml:space="preserve"> een Universal Robot(UR) Robotarm. Deze festo drive is in essentie een motor die het mogelijk maakt om een product op zijn platform te bewegen door de UR</w:t>
      </w:r>
      <w:r>
        <w:t>,</w:t>
      </w:r>
      <w:r w:rsidRPr="00986CA0">
        <w:t xml:space="preserve"> zodat </w:t>
      </w:r>
      <w:r>
        <w:t>de UR</w:t>
      </w:r>
      <w:r w:rsidRPr="00986CA0">
        <w:t xml:space="preserve"> niet verplaatst hoeft te worden of rare bewegingen moet maken om bij een</w:t>
      </w:r>
      <w:r>
        <w:t xml:space="preserve"> bepaald</w:t>
      </w:r>
      <w:r w:rsidRPr="00986CA0">
        <w:t xml:space="preserve"> punt te komen. Het UR systeem maakt gebruik van URCaps, een platform om randapparatuur en accessoires toe te voegen. Gibas heeft</w:t>
      </w:r>
      <w:r>
        <w:t xml:space="preserve"> hier</w:t>
      </w:r>
      <w:r w:rsidRPr="00986CA0">
        <w:t xml:space="preserve"> al software geproduceerd alleen vertoond deze een aantal kuren volgens de opdrachtgever</w:t>
      </w:r>
      <w:r>
        <w:t>.</w:t>
      </w:r>
    </w:p>
    <w:p w14:paraId="2C1D0B80" w14:textId="77777777" w:rsidR="0090753A" w:rsidRPr="00986CA0" w:rsidRDefault="0090753A" w:rsidP="0090753A">
      <w:pPr>
        <w:pStyle w:val="PvAKop2"/>
        <w:numPr>
          <w:ilvl w:val="1"/>
          <w:numId w:val="1"/>
        </w:numPr>
      </w:pPr>
      <w:r w:rsidRPr="00986CA0">
        <w:t>Businessdoel</w:t>
      </w:r>
    </w:p>
    <w:p w14:paraId="714EFE92" w14:textId="77777777" w:rsidR="0090753A" w:rsidRPr="00986CA0" w:rsidRDefault="0090753A" w:rsidP="0090753A">
      <w:r w:rsidRPr="00986CA0">
        <w:t xml:space="preserve">Gibas levert op maat gemaakte oplossingen voor </w:t>
      </w:r>
      <w:r>
        <w:t xml:space="preserve">het </w:t>
      </w:r>
      <w:r w:rsidRPr="00986CA0">
        <w:t>automatiser</w:t>
      </w:r>
      <w:r>
        <w:t>en</w:t>
      </w:r>
      <w:r w:rsidRPr="00986CA0">
        <w:t xml:space="preserve"> van</w:t>
      </w:r>
      <w:r>
        <w:t xml:space="preserve"> de</w:t>
      </w:r>
      <w:r w:rsidRPr="00986CA0">
        <w:t xml:space="preserve"> productie bij bedrijven. Het resultaat van de opdracht zal meerdere mogelijkheden toevoegen aan het assortiment en diensten van Gibas. De toevoeging van het product is een volgende stap in de automatisering en optimalisering van de UR producten die Gibas levert.</w:t>
      </w:r>
    </w:p>
    <w:p w14:paraId="7E891568" w14:textId="77777777" w:rsidR="0090753A" w:rsidRPr="00986CA0" w:rsidRDefault="0090753A" w:rsidP="0090753A">
      <w:pPr>
        <w:pStyle w:val="PvAKop2"/>
        <w:numPr>
          <w:ilvl w:val="1"/>
          <w:numId w:val="1"/>
        </w:numPr>
      </w:pPr>
      <w:r w:rsidRPr="00986CA0">
        <w:t>Doelstelling Opdracht</w:t>
      </w:r>
    </w:p>
    <w:p w14:paraId="6C07260C" w14:textId="77777777" w:rsidR="0090753A" w:rsidRPr="00986CA0" w:rsidRDefault="0090753A" w:rsidP="0090753A">
      <w:r w:rsidRPr="00986CA0">
        <w:t xml:space="preserve">De opdracht is op te delen in een onderzoek, analyse en productie. Allereerst zal er onderzoek gedaan worden naar de UR, URCaps </w:t>
      </w:r>
      <w:r>
        <w:t>,</w:t>
      </w:r>
      <w:r w:rsidRPr="00986CA0">
        <w:t>festo drive</w:t>
      </w:r>
      <w:r>
        <w:t xml:space="preserve"> en de communicatie tussen deze systemen</w:t>
      </w:r>
      <w:r w:rsidRPr="00986CA0">
        <w:t>, gevolgd door het analyseren van de geleverde code. Er zal een keuze gemaakt worden of er verder aan de bestaande code gewerkt wordt of dat er een nieuwe codebase wordt opgezet. Vervolgens zal er aan de productie van een systeem gewerkt worden, afhankelijk van het resultaat van het onderzoek en de analyse van de code zal er gewerkt worden aan de bestaande code of aan een geheel nieuwe codebase.</w:t>
      </w:r>
    </w:p>
    <w:p w14:paraId="694B9085" w14:textId="77777777" w:rsidR="0090753A" w:rsidRPr="00986CA0" w:rsidRDefault="0090753A" w:rsidP="0090753A">
      <w:pPr>
        <w:pStyle w:val="PvAKop2"/>
        <w:numPr>
          <w:ilvl w:val="1"/>
          <w:numId w:val="1"/>
        </w:numPr>
      </w:pPr>
      <w:r w:rsidRPr="00986CA0">
        <w:t>Eindproduct</w:t>
      </w:r>
    </w:p>
    <w:p w14:paraId="12F42964" w14:textId="77777777" w:rsidR="0090753A" w:rsidRPr="00986CA0" w:rsidRDefault="0090753A" w:rsidP="0090753A">
      <w:r w:rsidRPr="00986CA0">
        <w:t xml:space="preserve">Het uiteindelijke eindproduct </w:t>
      </w:r>
      <w:r>
        <w:t>betreft e</w:t>
      </w:r>
      <w:r w:rsidRPr="00986CA0">
        <w:t xml:space="preserve">en werkend systeem dat op </w:t>
      </w:r>
      <w:r>
        <w:t>een</w:t>
      </w:r>
      <w:r w:rsidRPr="00986CA0">
        <w:t xml:space="preserve"> UR</w:t>
      </w:r>
      <w:r>
        <w:t xml:space="preserve"> product</w:t>
      </w:r>
      <w:r w:rsidRPr="00986CA0">
        <w:t xml:space="preserve"> gebruik maakt van de URCaps om een </w:t>
      </w:r>
      <w:r>
        <w:t>fe</w:t>
      </w:r>
      <w:r w:rsidRPr="00986CA0">
        <w:t xml:space="preserve">sto drive te kunnen besturen. </w:t>
      </w:r>
    </w:p>
    <w:p w14:paraId="3BE4AA75" w14:textId="77777777" w:rsidR="0090753A" w:rsidRPr="00986CA0" w:rsidRDefault="0090753A" w:rsidP="0090753A">
      <w:pPr>
        <w:pStyle w:val="PvAKop2"/>
        <w:numPr>
          <w:ilvl w:val="1"/>
          <w:numId w:val="1"/>
        </w:numPr>
      </w:pPr>
      <w:r w:rsidRPr="00986CA0">
        <w:t>Tussenproducten</w:t>
      </w:r>
    </w:p>
    <w:p w14:paraId="4E6C2F22" w14:textId="77777777" w:rsidR="0090753A" w:rsidRPr="00986CA0" w:rsidRDefault="0090753A" w:rsidP="0090753A">
      <w:r w:rsidRPr="00986CA0">
        <w:t xml:space="preserve">Omdat het project een agile methode toepast zal het resulteren in meerdere tussenproducten gedurende het ontwikkeltraject. </w:t>
      </w:r>
      <w:r>
        <w:t>De volgende</w:t>
      </w:r>
      <w:r w:rsidRPr="00986CA0">
        <w:t xml:space="preserve"> tussenproducten zijn vastgesteld om op te leveren tijdens de stage.</w:t>
      </w:r>
    </w:p>
    <w:p w14:paraId="27590305" w14:textId="77777777" w:rsidR="0090753A" w:rsidRPr="00986CA0" w:rsidRDefault="0090753A" w:rsidP="0090753A">
      <w:pPr>
        <w:pStyle w:val="PvAKop3"/>
        <w:numPr>
          <w:ilvl w:val="2"/>
          <w:numId w:val="1"/>
        </w:numPr>
      </w:pPr>
      <w:r w:rsidRPr="00986CA0">
        <w:t>Gemaakte keuzes en onderbouwing</w:t>
      </w:r>
    </w:p>
    <w:p w14:paraId="1CD59E3A" w14:textId="77777777" w:rsidR="0090753A" w:rsidRPr="00986CA0" w:rsidRDefault="0090753A" w:rsidP="0090753A">
      <w:r w:rsidRPr="00986CA0">
        <w:t>Voor</w:t>
      </w:r>
      <w:r>
        <w:t>dat</w:t>
      </w:r>
      <w:r w:rsidRPr="00986CA0">
        <w:t xml:space="preserve"> de daadwerkelijke ontwikkeling van het systeem zal plaatvinden moet eerst het benodigde onderzoek gedaan worden naar de het bestaande systeem en alle randsystemen die er mee communiceren. </w:t>
      </w:r>
      <w:r>
        <w:t xml:space="preserve">Dit resulteert in een document met het onderzoek naar de verschillende systemen. </w:t>
      </w:r>
      <w:r w:rsidRPr="00986CA0">
        <w:t>Uiteindelijk zal er een onderbouwde keuze voortgebracht worden om of de code uit te br</w:t>
      </w:r>
      <w:r>
        <w:t>ei</w:t>
      </w:r>
      <w:r w:rsidRPr="00986CA0">
        <w:t>den</w:t>
      </w:r>
      <w:r>
        <w:t>,</w:t>
      </w:r>
      <w:r w:rsidRPr="00986CA0">
        <w:t xml:space="preserve"> of opnieuw</w:t>
      </w:r>
      <w:r>
        <w:t xml:space="preserve"> te</w:t>
      </w:r>
      <w:r w:rsidRPr="00986CA0">
        <w:t xml:space="preserve"> beginnen.</w:t>
      </w:r>
    </w:p>
    <w:p w14:paraId="4A23CE84" w14:textId="6BBEBAB9" w:rsidR="0090753A" w:rsidRPr="00986CA0" w:rsidRDefault="0090753A" w:rsidP="0090753A">
      <w:pPr>
        <w:pStyle w:val="PvAKop3"/>
        <w:numPr>
          <w:ilvl w:val="2"/>
          <w:numId w:val="1"/>
        </w:numPr>
      </w:pPr>
      <w:bookmarkStart w:id="155" w:name="_Toc7095911"/>
      <w:bookmarkStart w:id="156" w:name="_Toc7097544"/>
      <w:r w:rsidRPr="00986CA0">
        <w:lastRenderedPageBreak/>
        <w:t>Solution Architecture</w:t>
      </w:r>
      <w:bookmarkEnd w:id="155"/>
      <w:bookmarkEnd w:id="156"/>
    </w:p>
    <w:p w14:paraId="5AB687AD" w14:textId="77777777" w:rsidR="0090753A" w:rsidRPr="00986CA0" w:rsidRDefault="0090753A" w:rsidP="0090753A">
      <w:r w:rsidRPr="00986CA0">
        <w:t xml:space="preserve">Een duidelijk solution architecture document creëert </w:t>
      </w:r>
      <w:r>
        <w:t xml:space="preserve">een </w:t>
      </w:r>
      <w:r w:rsidRPr="00986CA0">
        <w:t xml:space="preserve">roadmap die helpt met het visualiseren van een systeem en met het elimineren van problemen die je zonder solution architecture pas </w:t>
      </w:r>
      <w:r>
        <w:t>tijdens het ontwikkelen</w:t>
      </w:r>
      <w:r w:rsidRPr="00986CA0">
        <w:t xml:space="preserve"> was tegengekomen.</w:t>
      </w:r>
      <w:r w:rsidRPr="00986CA0">
        <w:br/>
        <w:t>Het voorlopige solution architecture document bevat de volgende diagrammen:</w:t>
      </w:r>
    </w:p>
    <w:p w14:paraId="277FDD01" w14:textId="77777777" w:rsidR="0090753A" w:rsidRPr="00986CA0" w:rsidRDefault="0090753A" w:rsidP="0090753A">
      <w:pPr>
        <w:pStyle w:val="Lijstalinea"/>
        <w:numPr>
          <w:ilvl w:val="0"/>
          <w:numId w:val="16"/>
        </w:numPr>
      </w:pPr>
      <w:r w:rsidRPr="00986CA0">
        <w:t>Use</w:t>
      </w:r>
      <w:r>
        <w:t xml:space="preserve"> </w:t>
      </w:r>
      <w:r w:rsidRPr="00986CA0">
        <w:t>Case Diagram</w:t>
      </w:r>
    </w:p>
    <w:p w14:paraId="6F4E2B14" w14:textId="77777777" w:rsidR="0090753A" w:rsidRPr="00986CA0" w:rsidRDefault="0090753A" w:rsidP="0090753A">
      <w:pPr>
        <w:pStyle w:val="Lijstalinea"/>
        <w:ind w:left="771"/>
      </w:pPr>
      <w:r w:rsidRPr="00986CA0">
        <w:t>Een Use-Case Diagram modelleert de functionaliteit van een systeem door het gebruik van actoren en Use cases. Use cases zijn een set van acties, services en functies die een systeem kan uitvoeren</w:t>
      </w:r>
      <w:r>
        <w:t>.</w:t>
      </w:r>
    </w:p>
    <w:p w14:paraId="24D7958E" w14:textId="77777777" w:rsidR="0090753A" w:rsidRPr="00986CA0" w:rsidRDefault="0090753A" w:rsidP="0090753A">
      <w:pPr>
        <w:pStyle w:val="Lijstalinea"/>
        <w:ind w:left="771"/>
        <w:rPr>
          <w:rStyle w:val="Subtielebenadrukking"/>
          <w:i w:val="0"/>
          <w:iCs w:val="0"/>
          <w:color w:val="auto"/>
        </w:rPr>
      </w:pPr>
    </w:p>
    <w:p w14:paraId="7D9122A7" w14:textId="77777777" w:rsidR="0090753A" w:rsidRPr="00986CA0" w:rsidRDefault="0090753A" w:rsidP="0090753A">
      <w:pPr>
        <w:pStyle w:val="Lijstalinea"/>
        <w:numPr>
          <w:ilvl w:val="0"/>
          <w:numId w:val="16"/>
        </w:numPr>
      </w:pPr>
      <w:r w:rsidRPr="00986CA0">
        <w:t>Activity Diagram</w:t>
      </w:r>
    </w:p>
    <w:p w14:paraId="43EB581B" w14:textId="77777777" w:rsidR="0090753A" w:rsidRPr="00986CA0" w:rsidRDefault="0090753A" w:rsidP="0090753A">
      <w:pPr>
        <w:pStyle w:val="Lijstalinea"/>
        <w:ind w:left="771"/>
      </w:pPr>
      <w:r w:rsidRPr="00986CA0">
        <w:t xml:space="preserve">Een Activity Diagram is een flowchart die de flow van een activiteit naar de ander representeert, de activiteit </w:t>
      </w:r>
      <w:r>
        <w:t>is</w:t>
      </w:r>
      <w:r w:rsidRPr="00986CA0">
        <w:t xml:space="preserve"> in essentie een operatie van het systeem.</w:t>
      </w:r>
    </w:p>
    <w:p w14:paraId="369FCBF7" w14:textId="77777777" w:rsidR="0090753A" w:rsidRPr="00986CA0" w:rsidRDefault="0090753A" w:rsidP="0090753A">
      <w:pPr>
        <w:pStyle w:val="Lijstalinea"/>
        <w:ind w:left="771"/>
      </w:pPr>
    </w:p>
    <w:p w14:paraId="2B609980" w14:textId="77777777" w:rsidR="0090753A" w:rsidRPr="00986CA0" w:rsidRDefault="0090753A" w:rsidP="0090753A">
      <w:pPr>
        <w:pStyle w:val="Lijstalinea"/>
        <w:numPr>
          <w:ilvl w:val="0"/>
          <w:numId w:val="16"/>
        </w:numPr>
      </w:pPr>
      <w:r w:rsidRPr="00986CA0">
        <w:t>Class Diagram</w:t>
      </w:r>
    </w:p>
    <w:p w14:paraId="33ED8404" w14:textId="77777777" w:rsidR="0090753A" w:rsidRPr="00986CA0" w:rsidRDefault="0090753A" w:rsidP="0090753A">
      <w:pPr>
        <w:pStyle w:val="Lijstalinea"/>
        <w:ind w:left="771"/>
      </w:pPr>
      <w:r w:rsidRPr="00986CA0">
        <w:t xml:space="preserve">Een Class Diagram beschrijft de structuur van het systeem door de klassen </w:t>
      </w:r>
      <w:r>
        <w:t xml:space="preserve">van een system </w:t>
      </w:r>
      <w:r w:rsidRPr="00986CA0">
        <w:t>en hun attributen en methodes</w:t>
      </w:r>
      <w:r>
        <w:t xml:space="preserve"> te </w:t>
      </w:r>
      <w:r w:rsidRPr="00986CA0">
        <w:t>laten zien</w:t>
      </w:r>
      <w:r>
        <w:t>.</w:t>
      </w:r>
    </w:p>
    <w:p w14:paraId="39EE4FFD" w14:textId="77777777" w:rsidR="0090753A" w:rsidRPr="00986CA0" w:rsidRDefault="0090753A" w:rsidP="0090753A">
      <w:pPr>
        <w:pStyle w:val="Lijstalinea"/>
        <w:ind w:left="771"/>
      </w:pPr>
    </w:p>
    <w:p w14:paraId="067F8224" w14:textId="77777777" w:rsidR="0090753A" w:rsidRPr="00986CA0" w:rsidRDefault="0090753A" w:rsidP="0090753A">
      <w:pPr>
        <w:pStyle w:val="Lijstalinea"/>
        <w:numPr>
          <w:ilvl w:val="0"/>
          <w:numId w:val="16"/>
        </w:numPr>
      </w:pPr>
      <w:r w:rsidRPr="00986CA0">
        <w:t>State Transition Diagram</w:t>
      </w:r>
    </w:p>
    <w:p w14:paraId="64B061C3" w14:textId="77777777" w:rsidR="0090753A" w:rsidRPr="00986CA0" w:rsidRDefault="0090753A" w:rsidP="0090753A">
      <w:pPr>
        <w:pStyle w:val="Lijstalinea"/>
        <w:ind w:left="771"/>
      </w:pPr>
      <w:r w:rsidRPr="00986CA0">
        <w:t xml:space="preserve">Een </w:t>
      </w:r>
      <w:r>
        <w:t>S</w:t>
      </w:r>
      <w:r w:rsidRPr="00986CA0">
        <w:t xml:space="preserve">tate Transition </w:t>
      </w:r>
      <w:r>
        <w:t>D</w:t>
      </w:r>
      <w:r w:rsidRPr="00986CA0">
        <w:t xml:space="preserve">iagram beschrijft alle states die een object kan hebben, </w:t>
      </w:r>
      <w:r>
        <w:t>de events die de state van een object kunnen veranderen en de condities waaraan voldaan moet worden voordat de states kunnen veranderen.</w:t>
      </w:r>
    </w:p>
    <w:p w14:paraId="5DA36901" w14:textId="76F23E6A" w:rsidR="0090753A" w:rsidRPr="00986CA0" w:rsidRDefault="0090753A" w:rsidP="0090753A">
      <w:pPr>
        <w:pStyle w:val="PvAKop3"/>
        <w:numPr>
          <w:ilvl w:val="2"/>
          <w:numId w:val="1"/>
        </w:numPr>
      </w:pPr>
      <w:bookmarkStart w:id="157" w:name="_Toc7095912"/>
      <w:bookmarkStart w:id="158" w:name="_Toc7097545"/>
      <w:r w:rsidRPr="00986CA0">
        <w:t>Vertical Slice</w:t>
      </w:r>
      <w:bookmarkEnd w:id="157"/>
      <w:bookmarkEnd w:id="158"/>
    </w:p>
    <w:p w14:paraId="61002C2B" w14:textId="77777777" w:rsidR="0090753A" w:rsidRPr="00986CA0" w:rsidRDefault="0090753A" w:rsidP="0090753A">
      <w:r w:rsidRPr="00986CA0">
        <w:t xml:space="preserve">Om een makkelijke agile aanpak van het systeem te behalen </w:t>
      </w:r>
      <w:r>
        <w:t>zullen</w:t>
      </w:r>
      <w:r w:rsidRPr="00986CA0">
        <w:t xml:space="preserve"> er vertical slice</w:t>
      </w:r>
      <w:r>
        <w:t>s</w:t>
      </w:r>
      <w:r w:rsidRPr="00986CA0">
        <w:t xml:space="preserve"> van het systeem opgeleverd worden voor feedback van de opdrachtgever. Dit is een “bare-bone</w:t>
      </w:r>
      <w:r>
        <w:t>s”</w:t>
      </w:r>
      <w:r w:rsidRPr="00986CA0">
        <w:t xml:space="preserve"> versie van het systeem met minimale functionaliteit. Zodra deze is goedgekeurd zullen de functionaliteiten uitgebreid worden tot een daadwerkelijk inzetbaar systeem.</w:t>
      </w:r>
    </w:p>
    <w:p w14:paraId="5EAB6189" w14:textId="77777777" w:rsidR="0090753A" w:rsidRPr="00986CA0" w:rsidRDefault="0090753A" w:rsidP="0090753A">
      <w:pPr>
        <w:pStyle w:val="PvAKop2"/>
        <w:numPr>
          <w:ilvl w:val="1"/>
          <w:numId w:val="1"/>
        </w:numPr>
      </w:pPr>
      <w:r w:rsidRPr="00986CA0">
        <w:t>Projectmethode</w:t>
      </w:r>
    </w:p>
    <w:p w14:paraId="6FC99E88" w14:textId="77777777" w:rsidR="0090753A" w:rsidRDefault="0090753A" w:rsidP="0090753A">
      <w:r w:rsidRPr="00986CA0">
        <w:t xml:space="preserve">Er is gekozen voor een agile aanpak door de lastig te bepalen projectplanning en </w:t>
      </w:r>
      <w:r>
        <w:t xml:space="preserve">doordat </w:t>
      </w:r>
      <w:r w:rsidRPr="00986CA0">
        <w:t>er veel wijzigingen kunnen komen in de scope. Ook is het waardevol om net werkbar</w:t>
      </w:r>
      <w:r>
        <w:t>e</w:t>
      </w:r>
      <w:r w:rsidRPr="00986CA0">
        <w:t xml:space="preserve"> tussenresultaat te kunnen tonen aan de opdrachtgever. </w:t>
      </w:r>
      <w:r>
        <w:t>Agile software ontwikkeling heeft verschillende kenmerken die van toepassing zijn aan de eisen van zowel het project,  de opdrachtgevers en de student (met betrekking tot het persoonlijk ontwikkelplan). Binnen agile development wordt er gebruik gemaakt van iteraties om risico’s te verminderen. Het doel van elke iteratie is om iets bruikbaars op te leveren. Hierdoor is goed vast te stellen met de stagebegeleider of het project correct verloopt en of er mogelijke veranderingen nodig zijn.</w:t>
      </w:r>
    </w:p>
    <w:p w14:paraId="24D3B87A" w14:textId="77777777" w:rsidR="0090753A" w:rsidRPr="00C719F4" w:rsidRDefault="0090753A" w:rsidP="0090753A">
      <w:r>
        <w:t xml:space="preserve">De stageperiode wordt opgedeeld in verschillende sprints, waarin elke sprint een afgebakende periode is met vaste onderdelen. Elke sprint duurt een week, en de sprints volgen elkaar steeds direct op. Aan het begin van de sprint is er een sprint planning waarin wordt vastgesteld wat er komende sprint wordt gedaan. Verder is er dagelijks sprake van een Daily Stand-up waarin de stagiaires voorleggen wat er </w:t>
      </w:r>
      <w:r>
        <w:lastRenderedPageBreak/>
        <w:t>gedaan is, wat er goed ging, wat er beter kan en wat er die dag gedaan wordt. Aan het eind van de sprint zal er een review en een retrospective plaatsvinden waar wordt teruggekeken op de sprint.</w:t>
      </w:r>
    </w:p>
    <w:p w14:paraId="6958D78A" w14:textId="77777777" w:rsidR="0090753A" w:rsidRDefault="0090753A" w:rsidP="0090753A">
      <w:pPr>
        <w:rPr>
          <w:rFonts w:asciiTheme="majorHAnsi" w:eastAsiaTheme="majorEastAsia" w:hAnsiTheme="majorHAnsi" w:cstheme="majorBidi"/>
          <w:b/>
          <w:bCs/>
          <w:smallCaps/>
          <w:color w:val="000000" w:themeColor="text1"/>
          <w:sz w:val="28"/>
          <w:szCs w:val="28"/>
        </w:rPr>
      </w:pPr>
      <w:r>
        <w:br w:type="page"/>
      </w:r>
    </w:p>
    <w:p w14:paraId="1051C451" w14:textId="77777777" w:rsidR="0090753A" w:rsidRPr="00986CA0" w:rsidRDefault="0090753A" w:rsidP="0090753A">
      <w:pPr>
        <w:pStyle w:val="PvAKop2"/>
        <w:numPr>
          <w:ilvl w:val="1"/>
          <w:numId w:val="1"/>
        </w:numPr>
      </w:pPr>
      <w:r w:rsidRPr="00986CA0">
        <w:lastRenderedPageBreak/>
        <w:t>Hoofd en Deelvragen</w:t>
      </w:r>
    </w:p>
    <w:p w14:paraId="2BE52295" w14:textId="77777777" w:rsidR="0090753A" w:rsidRPr="0072391A" w:rsidRDefault="0090753A" w:rsidP="0090753A">
      <w:pPr>
        <w:rPr>
          <w:rStyle w:val="Subtielebenadrukking"/>
          <w:i w:val="0"/>
          <w:iCs w:val="0"/>
          <w:color w:val="auto"/>
        </w:rPr>
      </w:pPr>
      <w:r w:rsidRPr="00986CA0">
        <w:t xml:space="preserve">De hoofdvraag voor deze stageopdracht is als volgt geformuleerd: </w:t>
      </w:r>
    </w:p>
    <w:p w14:paraId="106C68BA" w14:textId="77777777" w:rsidR="0090753A" w:rsidRPr="00986CA0" w:rsidRDefault="0090753A" w:rsidP="0090753A">
      <w:pPr>
        <w:ind w:left="720"/>
        <w:rPr>
          <w:rStyle w:val="Subtielebenadrukking"/>
        </w:rPr>
      </w:pPr>
      <w:r>
        <w:rPr>
          <w:rStyle w:val="Subtielebenadrukking"/>
        </w:rPr>
        <w:t xml:space="preserve">Hoe kan doormiddel van een URCap randapparatuur aangestuurd worden voor het gebruik met een UR systeem </w:t>
      </w:r>
      <w:r w:rsidRPr="00566A4C">
        <w:rPr>
          <w:rStyle w:val="Subtielebenadrukking"/>
          <w:b/>
        </w:rPr>
        <w:t>voor Gibas</w:t>
      </w:r>
      <w:r>
        <w:rPr>
          <w:rStyle w:val="Subtielebenadrukking"/>
        </w:rPr>
        <w:t>?</w:t>
      </w:r>
    </w:p>
    <w:p w14:paraId="29FA5CB2" w14:textId="77777777" w:rsidR="0090753A" w:rsidRPr="00986CA0" w:rsidRDefault="0090753A" w:rsidP="0090753A">
      <w:r w:rsidRPr="00986CA0">
        <w:t xml:space="preserve">Om deze vraag te kunnen beantwoorden zijn de volgende deelvragen opgesteld : </w:t>
      </w:r>
    </w:p>
    <w:p w14:paraId="04C2EA31" w14:textId="77777777" w:rsidR="0090753A" w:rsidRDefault="0090753A" w:rsidP="0090753A">
      <w:pPr>
        <w:ind w:left="720"/>
        <w:rPr>
          <w:rStyle w:val="Subtielebenadrukking"/>
        </w:rPr>
      </w:pPr>
      <w:r>
        <w:rPr>
          <w:rStyle w:val="Subtielebenadrukking"/>
        </w:rPr>
        <w:t>Is de huidige ontwikkelomgeving geschikt voor het produceren van URCaps?</w:t>
      </w:r>
    </w:p>
    <w:p w14:paraId="449EFEE4" w14:textId="77777777" w:rsidR="0090753A" w:rsidRDefault="0090753A" w:rsidP="0090753A">
      <w:pPr>
        <w:ind w:firstLine="720"/>
        <w:rPr>
          <w:rStyle w:val="Subtielebenadrukking"/>
        </w:rPr>
      </w:pPr>
      <w:r>
        <w:rPr>
          <w:rStyle w:val="Subtielebenadrukking"/>
        </w:rPr>
        <w:t>Over welke functionaliteiten beschikt de URCap API om randapparatuur te besturen?</w:t>
      </w:r>
    </w:p>
    <w:p w14:paraId="22A5474C" w14:textId="77777777" w:rsidR="0090753A" w:rsidRDefault="0090753A" w:rsidP="0090753A">
      <w:pPr>
        <w:ind w:firstLine="720"/>
        <w:rPr>
          <w:rStyle w:val="Subtielebenadrukking"/>
        </w:rPr>
      </w:pPr>
      <w:r>
        <w:rPr>
          <w:rStyle w:val="Subtielebenadrukking"/>
        </w:rPr>
        <w:t>Hoe werkt het communicatieprotocol van het UR systeem met randapparatuur?</w:t>
      </w:r>
    </w:p>
    <w:p w14:paraId="39ACF99D" w14:textId="77777777" w:rsidR="0090753A" w:rsidRPr="00566A4C" w:rsidRDefault="0090753A" w:rsidP="0090753A">
      <w:pPr>
        <w:ind w:left="720"/>
        <w:rPr>
          <w:rStyle w:val="Subtielebenadrukking"/>
          <w:b/>
        </w:rPr>
      </w:pPr>
      <w:r w:rsidRPr="00566A4C">
        <w:rPr>
          <w:rStyle w:val="Subtielebenadrukking"/>
          <w:b/>
        </w:rPr>
        <w:t xml:space="preserve">Waar moet een gebruikersinterface van een URCap minimaal aan voldoen? </w:t>
      </w:r>
    </w:p>
    <w:p w14:paraId="3BF0CF0E" w14:textId="77777777" w:rsidR="0090753A" w:rsidRPr="00986CA0" w:rsidRDefault="0090753A" w:rsidP="0090753A">
      <w:r>
        <w:rPr>
          <w:rStyle w:val="Subtielebenadrukking"/>
        </w:rPr>
        <w:tab/>
      </w:r>
      <w:r w:rsidRPr="00986CA0">
        <w:br w:type="page"/>
      </w:r>
    </w:p>
    <w:p w14:paraId="20442FD1" w14:textId="46BF9BB3" w:rsidR="0090753A" w:rsidRPr="00986CA0" w:rsidRDefault="0090753A" w:rsidP="0090753A">
      <w:pPr>
        <w:pStyle w:val="PvAKop1"/>
        <w:numPr>
          <w:ilvl w:val="0"/>
          <w:numId w:val="1"/>
        </w:numPr>
      </w:pPr>
      <w:bookmarkStart w:id="159" w:name="_Toc7095915"/>
      <w:bookmarkStart w:id="160" w:name="_Toc7097548"/>
      <w:r w:rsidRPr="00986CA0">
        <w:lastRenderedPageBreak/>
        <w:t>Theoretisch Kader</w:t>
      </w:r>
      <w:bookmarkEnd w:id="159"/>
      <w:bookmarkEnd w:id="160"/>
    </w:p>
    <w:p w14:paraId="72EB35B2" w14:textId="77777777" w:rsidR="0090753A" w:rsidRPr="00986CA0" w:rsidRDefault="0090753A" w:rsidP="0090753A">
      <w:r w:rsidRPr="00986CA0">
        <w:t xml:space="preserve">Het doel van het </w:t>
      </w:r>
      <w:r>
        <w:t>t</w:t>
      </w:r>
      <w:r w:rsidRPr="00986CA0">
        <w:t xml:space="preserve">heoretisch kader, vanuit </w:t>
      </w:r>
      <w:r>
        <w:t>de</w:t>
      </w:r>
      <w:r w:rsidRPr="00986CA0">
        <w:t xml:space="preserve"> stageleidraad genomen, is </w:t>
      </w:r>
      <w:r>
        <w:t>(voor)</w:t>
      </w:r>
      <w:r w:rsidRPr="00986CA0">
        <w:t xml:space="preserve">onderzoek doen. </w:t>
      </w:r>
      <w:r>
        <w:t>Het opstellen van een o</w:t>
      </w:r>
      <w:r w:rsidRPr="00986CA0">
        <w:t xml:space="preserve">nderzoek om de </w:t>
      </w:r>
      <w:r>
        <w:t xml:space="preserve">benodigde </w:t>
      </w:r>
      <w:r w:rsidRPr="00986CA0">
        <w:t>theorie</w:t>
      </w:r>
      <w:r>
        <w:t xml:space="preserve">, begrippen </w:t>
      </w:r>
      <w:r w:rsidRPr="00986CA0">
        <w:t>en concepten te kunnen definiëren en onderbouwen</w:t>
      </w:r>
      <w:r>
        <w:t xml:space="preserve"> voor de voltooiing van de stageopdracht</w:t>
      </w:r>
      <w:r w:rsidRPr="00986CA0">
        <w:t xml:space="preserve">. Dit wordt gebaseerd op betrouwbare literatuur met correcte literatuurverwijzingen. Ook </w:t>
      </w:r>
      <w:r>
        <w:t xml:space="preserve">wordt </w:t>
      </w:r>
      <w:r w:rsidRPr="00986CA0">
        <w:t xml:space="preserve">de belangrijkste literatuur die nog onderzocht moet worden </w:t>
      </w:r>
      <w:r>
        <w:t>voor</w:t>
      </w:r>
      <w:r w:rsidRPr="00986CA0">
        <w:t xml:space="preserve"> de uitwerking en beantwoording van de deelvragen</w:t>
      </w:r>
      <w:r>
        <w:t xml:space="preserve"> vastgesteld</w:t>
      </w:r>
      <w:r w:rsidRPr="00986CA0">
        <w:t>.</w:t>
      </w:r>
      <w:r>
        <w:t xml:space="preserve"> </w:t>
      </w:r>
    </w:p>
    <w:p w14:paraId="4477E686" w14:textId="77777777" w:rsidR="0090753A" w:rsidRPr="00986CA0" w:rsidRDefault="0090753A" w:rsidP="0090753A">
      <w:r w:rsidRPr="00986CA0">
        <w:t>Er worden verschillende systemen gebruikt bij de stageopdracht. Om een duidelijk beeld te creëren van het UR-systeem en het onderbouwen hiervan zullen deze omschreven worden. Voor een beter beeld van het UR-systeem is het volgende diagram opgesteld</w:t>
      </w:r>
      <w:r>
        <w:t xml:space="preserve"> door Universal Robots</w:t>
      </w:r>
      <w:r w:rsidRPr="00986CA0">
        <w:t xml:space="preserve"> (Figuur 2).</w:t>
      </w:r>
    </w:p>
    <w:p w14:paraId="46D37C12" w14:textId="77777777" w:rsidR="0090753A" w:rsidRPr="00986CA0" w:rsidRDefault="0090753A" w:rsidP="0090753A">
      <w:pPr>
        <w:keepNext/>
        <w:jc w:val="center"/>
      </w:pPr>
      <w:r w:rsidRPr="00986CA0">
        <w:rPr>
          <w:noProof/>
        </w:rPr>
        <w:drawing>
          <wp:inline distT="0" distB="0" distL="0" distR="0" wp14:anchorId="1893C65C" wp14:editId="782D7C94">
            <wp:extent cx="5731510" cy="3223895"/>
            <wp:effectExtent l="0" t="0" r="2540" b="0"/>
            <wp:docPr id="152" name="Afbeelding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R Software Process Overview.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4B8CC4" w14:textId="77777777" w:rsidR="0090753A" w:rsidRPr="00EC6663" w:rsidRDefault="0090753A" w:rsidP="0090753A">
      <w:pPr>
        <w:pStyle w:val="Bijschrift"/>
        <w:jc w:val="center"/>
        <w:rPr>
          <w:lang w:val="en-GB"/>
        </w:rPr>
      </w:pPr>
      <w:r w:rsidRPr="00EC6663">
        <w:rPr>
          <w:lang w:val="en-GB"/>
        </w:rPr>
        <w:t xml:space="preserve">Figuur </w:t>
      </w:r>
      <w:r w:rsidRPr="00986CA0">
        <w:fldChar w:fldCharType="begin"/>
      </w:r>
      <w:r w:rsidRPr="00EC6663">
        <w:rPr>
          <w:lang w:val="en-GB"/>
        </w:rPr>
        <w:instrText xml:space="preserve"> SEQ Figuur \* ARABIC </w:instrText>
      </w:r>
      <w:r w:rsidRPr="00986CA0">
        <w:fldChar w:fldCharType="separate"/>
      </w:r>
      <w:r w:rsidRPr="00EC6663">
        <w:rPr>
          <w:noProof/>
          <w:lang w:val="en-GB"/>
        </w:rPr>
        <w:t>2</w:t>
      </w:r>
      <w:r w:rsidRPr="00986CA0">
        <w:fldChar w:fldCharType="end"/>
      </w:r>
      <w:r w:rsidRPr="00EC6663">
        <w:rPr>
          <w:lang w:val="en-GB"/>
        </w:rPr>
        <w:t>: UR Software Processes Overview</w:t>
      </w:r>
      <w:sdt>
        <w:sdtPr>
          <w:id w:val="2069764680"/>
          <w:citation/>
        </w:sdtPr>
        <w:sdtContent>
          <w:r w:rsidRPr="00986CA0">
            <w:fldChar w:fldCharType="begin"/>
          </w:r>
          <w:r w:rsidRPr="00EC6663">
            <w:rPr>
              <w:lang w:val="en-GB"/>
            </w:rPr>
            <w:instrText xml:space="preserve"> CITATION Uni \l 1043 </w:instrText>
          </w:r>
          <w:r w:rsidRPr="00986CA0">
            <w:fldChar w:fldCharType="separate"/>
          </w:r>
          <w:r>
            <w:rPr>
              <w:noProof/>
              <w:lang w:val="en-GB"/>
            </w:rPr>
            <w:t xml:space="preserve"> </w:t>
          </w:r>
          <w:r w:rsidRPr="000707CF">
            <w:rPr>
              <w:noProof/>
              <w:lang w:val="en-GB"/>
            </w:rPr>
            <w:t>(Universal Robots)</w:t>
          </w:r>
          <w:r w:rsidRPr="00986CA0">
            <w:fldChar w:fldCharType="end"/>
          </w:r>
        </w:sdtContent>
      </w:sdt>
    </w:p>
    <w:p w14:paraId="7F6406F4" w14:textId="77777777" w:rsidR="0090753A" w:rsidRPr="00986CA0" w:rsidRDefault="0090753A" w:rsidP="0090753A">
      <w:pPr>
        <w:pStyle w:val="PvAKop2"/>
        <w:numPr>
          <w:ilvl w:val="1"/>
          <w:numId w:val="1"/>
        </w:numPr>
      </w:pPr>
      <w:r w:rsidRPr="00986CA0">
        <w:t>Universal Robots</w:t>
      </w:r>
    </w:p>
    <w:p w14:paraId="3B6BB0FB" w14:textId="77777777" w:rsidR="0090753A" w:rsidRPr="00986CA0" w:rsidRDefault="0090753A" w:rsidP="0090753A">
      <w:r w:rsidRPr="00986CA0">
        <w:t>Bij de stageopdracht wordt er gewerkt met de systemen van Universal Robots. H</w:t>
      </w:r>
      <w:r>
        <w:t xml:space="preserve">et onderzoek </w:t>
      </w:r>
      <w:r w:rsidRPr="00986CA0">
        <w:t xml:space="preserve">van deze systemen </w:t>
      </w:r>
      <w:r>
        <w:t>benut</w:t>
      </w:r>
      <w:r w:rsidRPr="00986CA0">
        <w:t xml:space="preserve"> het ontwikkel</w:t>
      </w:r>
      <w:r>
        <w:t>proces</w:t>
      </w:r>
      <w:r w:rsidRPr="00986CA0">
        <w:t xml:space="preserve"> van een URCap. Een Universal Robot kan op twee niveaus bestuurd worden op GUI niveau, door middel van de PolyScope (of eigen software) en op Script niveau, door middel van URScript. </w:t>
      </w:r>
    </w:p>
    <w:p w14:paraId="2D716E38" w14:textId="77777777" w:rsidR="0090753A" w:rsidRPr="00986CA0" w:rsidRDefault="0090753A" w:rsidP="0090753A">
      <w:pPr>
        <w:pStyle w:val="PvAKop3"/>
        <w:numPr>
          <w:ilvl w:val="2"/>
          <w:numId w:val="1"/>
        </w:numPr>
      </w:pPr>
      <w:r w:rsidRPr="00986CA0">
        <w:t>PolyScope</w:t>
      </w:r>
    </w:p>
    <w:p w14:paraId="739E166F" w14:textId="77777777" w:rsidR="0090753A" w:rsidRDefault="0090753A" w:rsidP="0090753A">
      <w:pPr>
        <w:keepNext/>
      </w:pPr>
      <w:r w:rsidRPr="00986CA0">
        <w:t xml:space="preserve">PolyScope is de grafische programmeer interface van Universal Robots. Het is de interface die de programmeur gebruikt om een UR-programma te bouwen en besturen. URCaps zijn plug-ins binnen PolyScope. Er zijn momenteel twee versies van PolyScope die geleverd worden door Gibas. </w:t>
      </w:r>
      <w:r>
        <w:t xml:space="preserve">Welke versie wordt gebruikt zal </w:t>
      </w:r>
      <w:r w:rsidRPr="00986CA0">
        <w:t xml:space="preserve">geen verschil zijn in de back-end van het systeem. Alleen de </w:t>
      </w:r>
      <w:r>
        <w:t>user i</w:t>
      </w:r>
      <w:r w:rsidRPr="00986CA0">
        <w:t>nterface is wel anders per versie, er zal tijdens</w:t>
      </w:r>
      <w:r>
        <w:t xml:space="preserve"> het project onderzocht worden hoe deze verschillen en</w:t>
      </w:r>
      <w:r w:rsidRPr="00986CA0">
        <w:t xml:space="preserve"> </w:t>
      </w:r>
      <w:r>
        <w:t xml:space="preserve">er zal </w:t>
      </w:r>
      <w:r w:rsidRPr="00986CA0">
        <w:t>uiteindelijk een user</w:t>
      </w:r>
      <w:r>
        <w:t xml:space="preserve"> </w:t>
      </w:r>
      <w:r w:rsidRPr="00986CA0">
        <w:t>interface voor beide versies van het systeem komen.</w:t>
      </w:r>
      <w:r>
        <w:t xml:space="preserve"> Een groot deel van het systeem wordt </w:t>
      </w:r>
      <w:r>
        <w:lastRenderedPageBreak/>
        <w:t xml:space="preserve">uitgevoerd in PolyScope, er zal genoeg vooronderzoek gedaan moeten worden naar het optimaal gebruik van deze software. Universal Robots stelt veel hulpmiddelen beschikbaar voor programmeurs , ‘Getting Started’-tutorials en fora voor verdere vragen. </w:t>
      </w:r>
    </w:p>
    <w:p w14:paraId="12CF9417" w14:textId="77777777" w:rsidR="0090753A" w:rsidRPr="00986CA0" w:rsidRDefault="0090753A" w:rsidP="0090753A">
      <w:pPr>
        <w:pStyle w:val="PvAKop3"/>
        <w:numPr>
          <w:ilvl w:val="2"/>
          <w:numId w:val="1"/>
        </w:numPr>
      </w:pPr>
      <w:r w:rsidRPr="00986CA0">
        <w:t>URScript</w:t>
      </w:r>
    </w:p>
    <w:p w14:paraId="40710242" w14:textId="77777777" w:rsidR="0090753A" w:rsidRDefault="0090753A" w:rsidP="0090753A">
      <w:r w:rsidRPr="00986CA0">
        <w:t>Op Script niveau wordt URScript gebruikt om de UR te besturen. URScript is een programmeertaal die gebruik maak</w:t>
      </w:r>
      <w:r>
        <w:t>t</w:t>
      </w:r>
      <w:r w:rsidRPr="00986CA0">
        <w:t xml:space="preserve"> van variabelen, types en flow control statemens zoals “if” en “else”. Verder zijn er ook variabelen en functies beschikbaar voor het monitoren en controleren van </w:t>
      </w:r>
      <w:r>
        <w:t>de</w:t>
      </w:r>
      <w:r w:rsidRPr="00986CA0">
        <w:t xml:space="preserve"> I/O en de bewegingen van de robot.</w:t>
      </w:r>
      <w:r>
        <w:t xml:space="preserve"> Dit is van toepassing bij het testen het systeem en de communicatie vanuit het UR systeem</w:t>
      </w:r>
      <w:sdt>
        <w:sdtPr>
          <w:id w:val="-172872075"/>
          <w:citation/>
        </w:sdtPr>
        <w:sdtContent>
          <w:r w:rsidRPr="00986CA0">
            <w:fldChar w:fldCharType="begin"/>
          </w:r>
          <w:r w:rsidRPr="00986CA0">
            <w:instrText xml:space="preserve">CITATION Uni18 \l 1043 </w:instrText>
          </w:r>
          <w:r w:rsidRPr="00986CA0">
            <w:fldChar w:fldCharType="separate"/>
          </w:r>
          <w:r>
            <w:rPr>
              <w:noProof/>
            </w:rPr>
            <w:t xml:space="preserve"> (Universal Robots, 2018)</w:t>
          </w:r>
          <w:r w:rsidRPr="00986CA0">
            <w:fldChar w:fldCharType="end"/>
          </w:r>
        </w:sdtContent>
      </w:sdt>
    </w:p>
    <w:p w14:paraId="4A7077E4" w14:textId="77777777" w:rsidR="0090753A" w:rsidRDefault="0090753A" w:rsidP="0090753A">
      <w:pPr>
        <w:pStyle w:val="PvAKop3"/>
        <w:numPr>
          <w:ilvl w:val="2"/>
          <w:numId w:val="1"/>
        </w:numPr>
      </w:pPr>
      <w:r>
        <w:t xml:space="preserve"> URCaps</w:t>
      </w:r>
    </w:p>
    <w:p w14:paraId="57B43E78" w14:textId="77777777" w:rsidR="0090753A" w:rsidRDefault="0090753A" w:rsidP="0090753A">
      <w:r>
        <w:t xml:space="preserve">Een URCap is een Java-based plugin voor PolyScope. Deze kan gebruikt worden om functionaliteit toe te voegen aan PolyScope, bijvoorbeeld specifieke hardware configuraties of nieuwe templates voor operaties of communicatie. De URCaps komen in het algemeen in vier soorten : Installation Node, Program node, Toolbar en Daemon </w:t>
      </w:r>
      <w:sdt>
        <w:sdtPr>
          <w:id w:val="2093814178"/>
          <w:citation/>
        </w:sdtPr>
        <w:sdtContent>
          <w:r>
            <w:fldChar w:fldCharType="begin"/>
          </w:r>
          <w:r>
            <w:instrText xml:space="preserve"> CITATION Uni2 \l 1043 </w:instrText>
          </w:r>
          <w:r>
            <w:fldChar w:fldCharType="separate"/>
          </w:r>
          <w:r>
            <w:rPr>
              <w:noProof/>
            </w:rPr>
            <w:t>(Universal Robots)</w:t>
          </w:r>
          <w:r>
            <w:fldChar w:fldCharType="end"/>
          </w:r>
        </w:sdtContent>
      </w:sdt>
    </w:p>
    <w:p w14:paraId="38CD56DD" w14:textId="77777777" w:rsidR="0090753A" w:rsidRDefault="0090753A" w:rsidP="0090753A">
      <w:pPr>
        <w:pStyle w:val="PvAKop4"/>
        <w:numPr>
          <w:ilvl w:val="3"/>
          <w:numId w:val="1"/>
        </w:numPr>
      </w:pPr>
      <w:r>
        <w:t>Installation Node</w:t>
      </w:r>
    </w:p>
    <w:p w14:paraId="388A2AE3" w14:textId="77777777" w:rsidR="0090753A" w:rsidRDefault="0090753A" w:rsidP="0090753A">
      <w:r>
        <w:t>Een Installation Node is een extensie op het installatie domein van het UR systeem. Hierin kan een URCap aanpassingen aan de user interface of extra functionaliteiten toevoegen aan de configuratie van het PolyScope systeem.</w:t>
      </w:r>
    </w:p>
    <w:p w14:paraId="279C0EB3" w14:textId="77777777" w:rsidR="0090753A" w:rsidRDefault="0090753A" w:rsidP="0090753A">
      <w:pPr>
        <w:pStyle w:val="PvAKop4"/>
        <w:numPr>
          <w:ilvl w:val="3"/>
          <w:numId w:val="1"/>
        </w:numPr>
      </w:pPr>
      <w:r>
        <w:t>Program Node</w:t>
      </w:r>
    </w:p>
    <w:p w14:paraId="28ECA067" w14:textId="77777777" w:rsidR="0090753A" w:rsidRDefault="0090753A" w:rsidP="0090753A">
      <w:r>
        <w:t>Een Program Node is een extensie op het programmeer domein van het UR systeem. Hier kan de URCap nieuwe programma’s toevoegen aan PolyScope .</w:t>
      </w:r>
    </w:p>
    <w:p w14:paraId="18D24BD0" w14:textId="77777777" w:rsidR="0090753A" w:rsidRDefault="0090753A" w:rsidP="0090753A">
      <w:pPr>
        <w:pStyle w:val="PvAKop4"/>
        <w:numPr>
          <w:ilvl w:val="3"/>
          <w:numId w:val="1"/>
        </w:numPr>
      </w:pPr>
      <w:r>
        <w:t>Toolbar</w:t>
      </w:r>
    </w:p>
    <w:p w14:paraId="56B32D79" w14:textId="77777777" w:rsidR="0090753A" w:rsidRPr="00C23E4F" w:rsidRDefault="0090753A" w:rsidP="0090753A">
      <w:r>
        <w:t>Een Toolbar is een toevoeging aan de user interface in de vorm van een pop-up menu dat vanuit het gehele programma beschikbaar is. Deze is vaak beschikbaar als er sprake is van randapparatuur als mogelijke manual override die altijd te bereiken is.</w:t>
      </w:r>
    </w:p>
    <w:p w14:paraId="32E45CAA" w14:textId="77777777" w:rsidR="0090753A" w:rsidRPr="00986CA0" w:rsidRDefault="0090753A" w:rsidP="0090753A">
      <w:pPr>
        <w:pStyle w:val="PvAKop4"/>
        <w:numPr>
          <w:ilvl w:val="3"/>
          <w:numId w:val="1"/>
        </w:numPr>
      </w:pPr>
      <w:r w:rsidRPr="00986CA0">
        <w:t>Daemon</w:t>
      </w:r>
    </w:p>
    <w:p w14:paraId="7DC3BA33" w14:textId="77777777" w:rsidR="0090753A" w:rsidRPr="00B50048" w:rsidRDefault="0090753A" w:rsidP="0090753A">
      <w:r>
        <w:t>Een</w:t>
      </w:r>
      <w:r w:rsidRPr="00986CA0">
        <w:t xml:space="preserve"> Daemon is een extension die er voor zorgt dat er een service in </w:t>
      </w:r>
      <w:r>
        <w:t>het</w:t>
      </w:r>
      <w:r w:rsidRPr="00986CA0">
        <w:t xml:space="preserve"> OS van de UR uitgevoerd kan worden, bijvoorbeeld de communicatie met externe apparatuur. Deze wordt parallel uitgevoerd naast PolyScope en URControl. URScript kan deze Daemon aanroepen met communicatie interfaces zoals XML-RPC of TCP sockets.</w:t>
      </w:r>
      <w:sdt>
        <w:sdtPr>
          <w:id w:val="546193089"/>
          <w:citation/>
        </w:sdtPr>
        <w:sdtContent>
          <w:r w:rsidRPr="00986CA0">
            <w:fldChar w:fldCharType="begin"/>
          </w:r>
          <w:r w:rsidRPr="00986CA0">
            <w:instrText xml:space="preserve">CITATION Uni1 \l 1043 </w:instrText>
          </w:r>
          <w:r w:rsidRPr="00986CA0">
            <w:fldChar w:fldCharType="separate"/>
          </w:r>
          <w:r>
            <w:rPr>
              <w:noProof/>
            </w:rPr>
            <w:t xml:space="preserve"> (Universal Robots, sd)</w:t>
          </w:r>
          <w:r w:rsidRPr="00986CA0">
            <w:fldChar w:fldCharType="end"/>
          </w:r>
        </w:sdtContent>
      </w:sdt>
    </w:p>
    <w:p w14:paraId="58CB2B90" w14:textId="77777777" w:rsidR="0090753A" w:rsidRPr="00986CA0" w:rsidRDefault="0090753A" w:rsidP="0090753A">
      <w:pPr>
        <w:pStyle w:val="PvAKop3"/>
        <w:numPr>
          <w:ilvl w:val="2"/>
          <w:numId w:val="1"/>
        </w:numPr>
      </w:pPr>
      <w:r w:rsidRPr="00986CA0">
        <w:t>URControl</w:t>
      </w:r>
    </w:p>
    <w:p w14:paraId="05532907" w14:textId="77777777" w:rsidR="0090753A" w:rsidRPr="00986CA0" w:rsidRDefault="0090753A" w:rsidP="0090753A">
      <w:r w:rsidRPr="00986CA0">
        <w:t>URControl is de real-time controller, deze bestuur</w:t>
      </w:r>
      <w:r>
        <w:t xml:space="preserve">t </w:t>
      </w:r>
      <w:r w:rsidRPr="00986CA0">
        <w:t xml:space="preserve">de robot en voert de programma’s uit. In essentie krijgt URControl een programma van PolyScope en zet deze om naar individuele machine instructies. Het is een low-level robot controller op </w:t>
      </w:r>
      <w:r>
        <w:t>een</w:t>
      </w:r>
      <w:r w:rsidRPr="00986CA0">
        <w:t xml:space="preserve"> PC in de UR. Wanneer de UR opstart zal deze als een service(daemon) opstarten en verbinden met PolyScope via TCP/IP connectie</w:t>
      </w:r>
      <w:sdt>
        <w:sdtPr>
          <w:id w:val="-1089616783"/>
          <w:citation/>
        </w:sdtPr>
        <w:sdtContent>
          <w:r w:rsidRPr="00986CA0">
            <w:fldChar w:fldCharType="begin"/>
          </w:r>
          <w:r w:rsidRPr="00986CA0">
            <w:instrText xml:space="preserve">CITATION Uni18 \l 1043 </w:instrText>
          </w:r>
          <w:r w:rsidRPr="00986CA0">
            <w:fldChar w:fldCharType="separate"/>
          </w:r>
          <w:r>
            <w:rPr>
              <w:noProof/>
            </w:rPr>
            <w:t xml:space="preserve"> (Universal Robots, 2018)</w:t>
          </w:r>
          <w:r w:rsidRPr="00986CA0">
            <w:fldChar w:fldCharType="end"/>
          </w:r>
        </w:sdtContent>
      </w:sdt>
    </w:p>
    <w:p w14:paraId="6259B2BB" w14:textId="77777777" w:rsidR="0090753A" w:rsidRPr="00986CA0" w:rsidRDefault="0090753A" w:rsidP="0090753A">
      <w:pPr>
        <w:pStyle w:val="PvAKop2"/>
        <w:numPr>
          <w:ilvl w:val="1"/>
          <w:numId w:val="1"/>
        </w:numPr>
      </w:pPr>
      <w:r w:rsidRPr="00986CA0">
        <w:t>Festo Drive</w:t>
      </w:r>
    </w:p>
    <w:p w14:paraId="262A8AD3" w14:textId="77777777" w:rsidR="0090753A" w:rsidRPr="00986CA0" w:rsidRDefault="0090753A" w:rsidP="0090753A">
      <w:r w:rsidRPr="00986CA0">
        <w:t xml:space="preserve">Het project moet uiteindelijk een motor van Festo aansturen. Deze worden geleverd met motor controller en een Festo Handling and Positioning Profile(FHPP). In </w:t>
      </w:r>
      <w:r>
        <w:t>dit</w:t>
      </w:r>
      <w:r w:rsidRPr="00986CA0">
        <w:t xml:space="preserve"> FHPP wordt grondig uitgelegd hoe </w:t>
      </w:r>
      <w:r w:rsidRPr="00986CA0">
        <w:lastRenderedPageBreak/>
        <w:t>met de motor controller gecommuniceerd wordt.</w:t>
      </w:r>
      <w:r>
        <w:t xml:space="preserve"> Om de functionaliteiten van de festo drive beter vast te stellen voor een bruikbare interface zal er testsoftware geschreven worden voor het aanroepen van alle benodigde functionaliteit. </w:t>
      </w:r>
      <w:r w:rsidRPr="00986CA0">
        <w:t xml:space="preserve"> </w:t>
      </w:r>
      <w:sdt>
        <w:sdtPr>
          <w:id w:val="-1783946146"/>
          <w:citation/>
        </w:sdtPr>
        <w:sdtContent>
          <w:r w:rsidRPr="00986CA0">
            <w:fldChar w:fldCharType="begin"/>
          </w:r>
          <w:r w:rsidRPr="00986CA0">
            <w:instrText xml:space="preserve"> CITATION Fes19 \l 1043 </w:instrText>
          </w:r>
          <w:r w:rsidRPr="00986CA0">
            <w:fldChar w:fldCharType="separate"/>
          </w:r>
          <w:r>
            <w:rPr>
              <w:noProof/>
            </w:rPr>
            <w:t>(Festo)</w:t>
          </w:r>
          <w:r w:rsidRPr="00986CA0">
            <w:fldChar w:fldCharType="end"/>
          </w:r>
        </w:sdtContent>
      </w:sdt>
    </w:p>
    <w:p w14:paraId="491C80CA" w14:textId="29D79E01" w:rsidR="0090753A" w:rsidRDefault="0090753A" w:rsidP="0090753A">
      <w:pPr>
        <w:pStyle w:val="PvAKop1"/>
        <w:numPr>
          <w:ilvl w:val="0"/>
          <w:numId w:val="1"/>
        </w:numPr>
      </w:pPr>
      <w:bookmarkStart w:id="161" w:name="_Toc7095922"/>
      <w:bookmarkStart w:id="162" w:name="_Toc7097555"/>
      <w:r w:rsidRPr="00986CA0">
        <w:t>Kwaliteitscriteria</w:t>
      </w:r>
      <w:bookmarkEnd w:id="161"/>
      <w:bookmarkEnd w:id="162"/>
    </w:p>
    <w:p w14:paraId="6585B1CD" w14:textId="77777777" w:rsidR="0090753A" w:rsidRPr="009E402E" w:rsidRDefault="0090753A" w:rsidP="0090753A">
      <w:r>
        <w:t>Om de kwaliteitscriteria van het project vast te stellen zijn de te gebruiken standaarden, methodieken en tools vastgesteld. Ook zal de methodiek voor het testen van de eindresultaten beschreven worden.</w:t>
      </w:r>
    </w:p>
    <w:p w14:paraId="5502FF4E" w14:textId="04299BE1" w:rsidR="0090753A" w:rsidRPr="00986CA0" w:rsidRDefault="0090753A" w:rsidP="0090753A">
      <w:pPr>
        <w:pStyle w:val="PvAKop2"/>
        <w:numPr>
          <w:ilvl w:val="1"/>
          <w:numId w:val="1"/>
        </w:numPr>
      </w:pPr>
      <w:bookmarkStart w:id="163" w:name="_Toc7095923"/>
      <w:bookmarkStart w:id="164" w:name="_Toc7097556"/>
      <w:r w:rsidRPr="00986CA0">
        <w:t>ISO25010</w:t>
      </w:r>
      <w:bookmarkEnd w:id="163"/>
      <w:bookmarkEnd w:id="164"/>
    </w:p>
    <w:p w14:paraId="6F093A82" w14:textId="77777777" w:rsidR="0090753A" w:rsidRPr="00986CA0" w:rsidRDefault="0090753A" w:rsidP="0090753A">
      <w:r w:rsidRPr="00986CA0">
        <w:t xml:space="preserve">Een van belangrijkste standaarden voor de kwaliteit van softwareproducten is ISO25010 </w:t>
      </w:r>
      <w:sdt>
        <w:sdtPr>
          <w:id w:val="233749621"/>
          <w:citation/>
        </w:sdtPr>
        <w:sdtContent>
          <w:r w:rsidRPr="00986CA0">
            <w:fldChar w:fldCharType="begin"/>
          </w:r>
          <w:r w:rsidRPr="00986CA0">
            <w:instrText xml:space="preserve"> CITATION ISO19 \l 1043 </w:instrText>
          </w:r>
          <w:r w:rsidRPr="00986CA0">
            <w:fldChar w:fldCharType="separate"/>
          </w:r>
          <w:r>
            <w:rPr>
              <w:noProof/>
            </w:rPr>
            <w:t>(ISO 25000, 2019)</w:t>
          </w:r>
          <w:r w:rsidRPr="00986CA0">
            <w:fldChar w:fldCharType="end"/>
          </w:r>
        </w:sdtContent>
      </w:sdt>
      <w:r w:rsidRPr="00986CA0">
        <w:t>. Deze bevat een uitgebreide lijst met verschillende onderdelen waarop een softwareproduct gescoord kan worden om de kwaliteit hiervan te bepalen. Voor deze opdracht zijn een paar van deze criteria uitgekozen die duidelijk van toepassing zijn. Deze criteria zijn (in willekeurige volgorde):</w:t>
      </w:r>
    </w:p>
    <w:p w14:paraId="50169200" w14:textId="77777777" w:rsidR="0090753A" w:rsidRPr="00986CA0" w:rsidRDefault="0090753A" w:rsidP="0090753A">
      <w:pPr>
        <w:pStyle w:val="Lijstalinea"/>
        <w:numPr>
          <w:ilvl w:val="0"/>
          <w:numId w:val="16"/>
        </w:numPr>
      </w:pPr>
      <w:r w:rsidRPr="00986CA0">
        <w:t>Functionele geschiktheid (Functional suitability)</w:t>
      </w:r>
    </w:p>
    <w:p w14:paraId="0CEBDEBF" w14:textId="77777777" w:rsidR="0090753A" w:rsidRPr="00986CA0" w:rsidRDefault="0090753A" w:rsidP="0090753A">
      <w:pPr>
        <w:pStyle w:val="Lijstalinea"/>
        <w:numPr>
          <w:ilvl w:val="0"/>
          <w:numId w:val="16"/>
        </w:numPr>
      </w:pPr>
      <w:r w:rsidRPr="00986CA0">
        <w:t>Bruikbaarheid (Usability)</w:t>
      </w:r>
    </w:p>
    <w:p w14:paraId="4FCD0992" w14:textId="77777777" w:rsidR="0090753A" w:rsidRPr="00986CA0" w:rsidRDefault="0090753A" w:rsidP="0090753A">
      <w:pPr>
        <w:pStyle w:val="Lijstalinea"/>
        <w:numPr>
          <w:ilvl w:val="0"/>
          <w:numId w:val="16"/>
        </w:numPr>
      </w:pPr>
      <w:r w:rsidRPr="00986CA0">
        <w:t>Betrouwbaarheid (Reliability)</w:t>
      </w:r>
    </w:p>
    <w:p w14:paraId="07F50B1F" w14:textId="77777777" w:rsidR="0090753A" w:rsidRPr="00986CA0" w:rsidRDefault="0090753A" w:rsidP="0090753A">
      <w:r w:rsidRPr="00986CA0">
        <w:t>Dit is een deel van de criteria uit de ISO25010 aangezien alle criteria in verschillende mate of niet van toepassing zijn op dit project. Security en Portability vallen bijvoorbeeld buiten de scope van dit project. Hieronder staat van de gekozen criteria een uitleg waarom dit belangrijk is voor dit project.</w:t>
      </w:r>
    </w:p>
    <w:p w14:paraId="5EB85902" w14:textId="6BF7A66C" w:rsidR="0090753A" w:rsidRPr="00986CA0" w:rsidRDefault="0090753A" w:rsidP="0090753A">
      <w:pPr>
        <w:pStyle w:val="PvAKop3"/>
        <w:numPr>
          <w:ilvl w:val="2"/>
          <w:numId w:val="1"/>
        </w:numPr>
      </w:pPr>
      <w:bookmarkStart w:id="165" w:name="_Toc7095924"/>
      <w:bookmarkStart w:id="166" w:name="_Toc7097557"/>
      <w:r w:rsidRPr="00986CA0">
        <w:t>Functionele geschiktheid</w:t>
      </w:r>
      <w:bookmarkEnd w:id="165"/>
      <w:bookmarkEnd w:id="166"/>
    </w:p>
    <w:p w14:paraId="613B9D22" w14:textId="77777777" w:rsidR="0090753A" w:rsidRPr="00986CA0" w:rsidRDefault="0090753A" w:rsidP="0090753A">
      <w:r w:rsidRPr="00986CA0">
        <w:t>Dit is de mate waarin een softwareproduct of computersysteem functies levert die voldoen aan de uitgesproken en veronderstelde behoeften, bij gebruik onder gespecifieerde condities. Het draait hier om compleetheid, correctheid en toepasselijkheid. Omdat het systeem bij voltooiing direct ingezet zal worden door Gibas, speelt de functionele geschiktheid een grote rol. Het systeem zal geleverd worden aan klanten en direct in gebruik genomen</w:t>
      </w:r>
      <w:r>
        <w:t xml:space="preserve"> worden</w:t>
      </w:r>
      <w:r w:rsidRPr="00986CA0">
        <w:t>.</w:t>
      </w:r>
      <w:sdt>
        <w:sdtPr>
          <w:id w:val="1550488952"/>
          <w:citation/>
        </w:sdtPr>
        <w:sdtContent>
          <w:r>
            <w:fldChar w:fldCharType="begin"/>
          </w:r>
          <w:r>
            <w:instrText xml:space="preserve"> CITATION ISO19 \l 1043 </w:instrText>
          </w:r>
          <w:r>
            <w:fldChar w:fldCharType="separate"/>
          </w:r>
          <w:r>
            <w:rPr>
              <w:noProof/>
            </w:rPr>
            <w:t xml:space="preserve"> (ISO 25000, 2019)</w:t>
          </w:r>
          <w:r>
            <w:fldChar w:fldCharType="end"/>
          </w:r>
        </w:sdtContent>
      </w:sdt>
    </w:p>
    <w:p w14:paraId="47080169" w14:textId="4405F2B2" w:rsidR="0090753A" w:rsidRPr="00986CA0" w:rsidRDefault="0090753A" w:rsidP="0090753A">
      <w:pPr>
        <w:pStyle w:val="PvAKop3"/>
        <w:numPr>
          <w:ilvl w:val="2"/>
          <w:numId w:val="1"/>
        </w:numPr>
      </w:pPr>
      <w:bookmarkStart w:id="167" w:name="_Toc7095925"/>
      <w:bookmarkStart w:id="168" w:name="_Toc7097558"/>
      <w:r w:rsidRPr="00986CA0">
        <w:t>Bruikbaarheid</w:t>
      </w:r>
      <w:bookmarkEnd w:id="167"/>
      <w:bookmarkEnd w:id="168"/>
    </w:p>
    <w:p w14:paraId="192AEDBE" w14:textId="77777777" w:rsidR="0090753A" w:rsidRPr="00986CA0" w:rsidRDefault="0090753A" w:rsidP="0090753A">
      <w:r w:rsidRPr="00986CA0">
        <w:t>De mate waarin een product of systeem gebruikt kan worden door gespecificeerde gebruikers om effectief, efficiënt en naar tevredenheid gespecificeerde doelen te bereiken in een gespecificeerde gebruikscontext. Dit komt vooral naar voren bij de GUI van de URCap.</w:t>
      </w:r>
      <w:sdt>
        <w:sdtPr>
          <w:id w:val="1039392929"/>
          <w:citation/>
        </w:sdtPr>
        <w:sdtContent>
          <w:r>
            <w:fldChar w:fldCharType="begin"/>
          </w:r>
          <w:r>
            <w:instrText xml:space="preserve"> CITATION ISO19 \l 1043 </w:instrText>
          </w:r>
          <w:r>
            <w:fldChar w:fldCharType="separate"/>
          </w:r>
          <w:r>
            <w:rPr>
              <w:noProof/>
            </w:rPr>
            <w:t xml:space="preserve"> (ISO 25000, 2019)</w:t>
          </w:r>
          <w:r>
            <w:fldChar w:fldCharType="end"/>
          </w:r>
        </w:sdtContent>
      </w:sdt>
    </w:p>
    <w:p w14:paraId="1EEF4846" w14:textId="126DE40F" w:rsidR="0090753A" w:rsidRPr="00986CA0" w:rsidRDefault="0090753A" w:rsidP="0090753A">
      <w:pPr>
        <w:pStyle w:val="PvAKop3"/>
        <w:numPr>
          <w:ilvl w:val="2"/>
          <w:numId w:val="1"/>
        </w:numPr>
      </w:pPr>
      <w:bookmarkStart w:id="169" w:name="_Toc7095926"/>
      <w:bookmarkStart w:id="170" w:name="_Toc7097559"/>
      <w:r w:rsidRPr="00986CA0">
        <w:t>Betrouwbaarheid</w:t>
      </w:r>
      <w:bookmarkEnd w:id="169"/>
      <w:bookmarkEnd w:id="170"/>
    </w:p>
    <w:p w14:paraId="5CB46C63" w14:textId="77777777" w:rsidR="0090753A" w:rsidRPr="00986CA0" w:rsidRDefault="0090753A" w:rsidP="0090753A">
      <w:r w:rsidRPr="00986CA0">
        <w:t>Aangezien het systeem gelijk toegepast wordt is het van belang dat het systeem erg betrouwbaar werkt. Dit beteken</w:t>
      </w:r>
      <w:r>
        <w:t xml:space="preserve">t </w:t>
      </w:r>
      <w:r w:rsidRPr="00986CA0">
        <w:t>dus dat het zo foutloos mogelijk moet werken en eventuele andere problemen moet kunnen doorgeven.</w:t>
      </w:r>
      <w:sdt>
        <w:sdtPr>
          <w:id w:val="-949542424"/>
          <w:citation/>
        </w:sdtPr>
        <w:sdtContent>
          <w:r>
            <w:fldChar w:fldCharType="begin"/>
          </w:r>
          <w:r>
            <w:instrText xml:space="preserve"> CITATION ISO19 \l 1043 </w:instrText>
          </w:r>
          <w:r>
            <w:fldChar w:fldCharType="separate"/>
          </w:r>
          <w:r>
            <w:rPr>
              <w:noProof/>
            </w:rPr>
            <w:t xml:space="preserve"> (ISO 25000, 2019)</w:t>
          </w:r>
          <w:r>
            <w:fldChar w:fldCharType="end"/>
          </w:r>
        </w:sdtContent>
      </w:sdt>
    </w:p>
    <w:p w14:paraId="10AEEC55" w14:textId="77F83BF7" w:rsidR="0090753A" w:rsidRPr="00986CA0" w:rsidRDefault="0090753A" w:rsidP="0090753A">
      <w:pPr>
        <w:pStyle w:val="PvAKop2"/>
        <w:numPr>
          <w:ilvl w:val="1"/>
          <w:numId w:val="1"/>
        </w:numPr>
      </w:pPr>
      <w:bookmarkStart w:id="171" w:name="_Toc7095927"/>
      <w:bookmarkStart w:id="172" w:name="_Toc7097560"/>
      <w:r w:rsidRPr="00986CA0">
        <w:t>Code Quality standaard</w:t>
      </w:r>
      <w:bookmarkEnd w:id="171"/>
      <w:bookmarkEnd w:id="172"/>
    </w:p>
    <w:p w14:paraId="21AD2E9B" w14:textId="77777777" w:rsidR="0090753A" w:rsidRPr="00986CA0" w:rsidRDefault="0090753A" w:rsidP="0090753A">
      <w:r w:rsidRPr="00986CA0">
        <w:t xml:space="preserve"> De code die geschreven wordt voor deze stage zal naast de bovengenoemde kwaliteitscriteria ook aan een codestandaard moeten voldoen. Binnen het project zal er vooral met Python en Java gewerkt worden. Voor Python zal de codestandaard PEP 8</w:t>
      </w:r>
      <w:r w:rsidRPr="007749E7">
        <w:t xml:space="preserve"> </w:t>
      </w:r>
      <w:sdt>
        <w:sdtPr>
          <w:id w:val="-921866188"/>
          <w:citation/>
        </w:sdtPr>
        <w:sdtContent>
          <w:r w:rsidRPr="00986CA0">
            <w:fldChar w:fldCharType="begin"/>
          </w:r>
          <w:r w:rsidRPr="00986CA0">
            <w:instrText xml:space="preserve"> CITATION Pyt19 \l 1043 </w:instrText>
          </w:r>
          <w:r w:rsidRPr="00986CA0">
            <w:fldChar w:fldCharType="separate"/>
          </w:r>
          <w:r>
            <w:rPr>
              <w:noProof/>
            </w:rPr>
            <w:t>(Python, sd)</w:t>
          </w:r>
          <w:r w:rsidRPr="00986CA0">
            <w:fldChar w:fldCharType="end"/>
          </w:r>
        </w:sdtContent>
      </w:sdt>
      <w:r w:rsidRPr="00986CA0">
        <w:t xml:space="preserve"> aangehouden worden. Voor Java wordt de Google Java Style Guide gebruikt.</w:t>
      </w:r>
      <w:sdt>
        <w:sdtPr>
          <w:id w:val="162904606"/>
          <w:citation/>
        </w:sdtPr>
        <w:sdtContent>
          <w:r w:rsidRPr="00986CA0">
            <w:fldChar w:fldCharType="begin"/>
          </w:r>
          <w:r w:rsidRPr="00986CA0">
            <w:instrText xml:space="preserve"> CITATION Goo19 \l 1043 </w:instrText>
          </w:r>
          <w:r w:rsidRPr="00986CA0">
            <w:fldChar w:fldCharType="separate"/>
          </w:r>
          <w:r>
            <w:rPr>
              <w:noProof/>
            </w:rPr>
            <w:t xml:space="preserve"> (Google, sd)</w:t>
          </w:r>
          <w:r w:rsidRPr="00986CA0">
            <w:fldChar w:fldCharType="end"/>
          </w:r>
        </w:sdtContent>
      </w:sdt>
    </w:p>
    <w:p w14:paraId="0BE1ACDB" w14:textId="2B0BF611" w:rsidR="0090753A" w:rsidRPr="00986CA0" w:rsidRDefault="0090753A" w:rsidP="0090753A">
      <w:pPr>
        <w:pStyle w:val="PvAKop2"/>
        <w:numPr>
          <w:ilvl w:val="1"/>
          <w:numId w:val="1"/>
        </w:numPr>
      </w:pPr>
      <w:bookmarkStart w:id="173" w:name="_Toc7095928"/>
      <w:bookmarkStart w:id="174" w:name="_Toc7097561"/>
      <w:r w:rsidRPr="00986CA0">
        <w:lastRenderedPageBreak/>
        <w:t>Toetsing</w:t>
      </w:r>
      <w:bookmarkEnd w:id="173"/>
      <w:bookmarkEnd w:id="174"/>
    </w:p>
    <w:p w14:paraId="6BB0F80A" w14:textId="77777777" w:rsidR="0090753A" w:rsidRPr="00986CA0" w:rsidRDefault="0090753A" w:rsidP="0090753A">
      <w:r w:rsidRPr="00986CA0">
        <w:t>Doordat, zoals aangeduid in hoofdstuk 4, er tijdens de ontwikkeling van de software met een agile projectmethode gewerkt wordt, wordt er bij iedere iteratie controle gehouden op de hierboven gemelde kwaliteitscriteria. Daarnaast worden alle kwaliteitscriteria tijdens de ontwerpfase mee genomen. Hierdoor wordt er vanaf het begin al zicht gehouden op de kwaliteit van de software. De gekozen code standaard wordt gecontroleerd door een set aan software tools. Met deze tools kan gecontroleerd worden dat deze standaard gevolgd wordt. Daarnaast is door het gebruik van software tools het controleren te automatiseren.</w:t>
      </w:r>
      <w:r>
        <w:t xml:space="preserve"> Ook wordt er gebruik gemaakt van Code Reviews binnen het team van stagiairs.</w:t>
      </w:r>
    </w:p>
    <w:p w14:paraId="7F289775" w14:textId="211A6160" w:rsidR="0090753A" w:rsidRPr="00986CA0" w:rsidRDefault="0090753A" w:rsidP="0090753A">
      <w:pPr>
        <w:pStyle w:val="PvAKop1"/>
        <w:numPr>
          <w:ilvl w:val="0"/>
          <w:numId w:val="1"/>
        </w:numPr>
      </w:pPr>
      <w:bookmarkStart w:id="175" w:name="_Toc7095929"/>
      <w:bookmarkStart w:id="176" w:name="_Toc7097562"/>
      <w:r w:rsidRPr="00986CA0">
        <w:t>Randvoorwaarden</w:t>
      </w:r>
      <w:bookmarkEnd w:id="175"/>
      <w:bookmarkEnd w:id="176"/>
    </w:p>
    <w:p w14:paraId="53475F36" w14:textId="77777777" w:rsidR="0090753A" w:rsidRPr="00986CA0" w:rsidRDefault="0090753A" w:rsidP="0090753A">
      <w:r w:rsidRPr="00986CA0">
        <w:t>Tijdens deze stage zal de stagiair zich houd</w:t>
      </w:r>
      <w:r>
        <w:t>en</w:t>
      </w:r>
      <w:r w:rsidRPr="00986CA0">
        <w:t xml:space="preserve"> aan de geldende huisregels binnen Gibas. Ook zal de stagiair zorg</w:t>
      </w:r>
      <w:r>
        <w:t xml:space="preserve"> </w:t>
      </w:r>
      <w:r w:rsidRPr="00986CA0">
        <w:t>dragen voor de veiligheid van zijn werkplek en werkzaamheden. Er is sprake van een fulltime stage, dit komt neer op 40 uur per week. Ziekte wordt gecommuniceerd met de stagebegeleider en de officemanager, evenals verlofdagen. Mocht er minder gewerkt worden dan de afgesproken uren, moet dit in overleg met de stagebegeleider en officemanager ingehaald worden op een ander moment.</w:t>
      </w:r>
      <w:r>
        <w:t xml:space="preserve"> Het is ook een vereiste dat de stagiair niet meer dan 20% van de stagetijd aan andere dingen dan de stageopdracht mag besteden.</w:t>
      </w:r>
    </w:p>
    <w:p w14:paraId="741C7042" w14:textId="6817DEC9" w:rsidR="0090753A" w:rsidRPr="00986CA0" w:rsidRDefault="0090753A" w:rsidP="0090753A">
      <w:pPr>
        <w:pStyle w:val="PvAKop1"/>
        <w:numPr>
          <w:ilvl w:val="0"/>
          <w:numId w:val="1"/>
        </w:numPr>
      </w:pPr>
      <w:bookmarkStart w:id="177" w:name="_Toc7095930"/>
      <w:bookmarkStart w:id="178" w:name="_Toc7097563"/>
      <w:r w:rsidRPr="00986CA0">
        <w:t>Planning en Organisatie</w:t>
      </w:r>
      <w:bookmarkEnd w:id="177"/>
      <w:bookmarkEnd w:id="178"/>
    </w:p>
    <w:p w14:paraId="020B856C" w14:textId="50F7E668" w:rsidR="0090753A" w:rsidRPr="00986CA0" w:rsidRDefault="0090753A" w:rsidP="0090753A">
      <w:pPr>
        <w:pStyle w:val="PvAKop2"/>
        <w:numPr>
          <w:ilvl w:val="1"/>
          <w:numId w:val="1"/>
        </w:numPr>
      </w:pPr>
      <w:bookmarkStart w:id="179" w:name="_Toc7095931"/>
      <w:bookmarkStart w:id="180" w:name="_Toc7097564"/>
      <w:r w:rsidRPr="00986CA0">
        <w:t>Projectorganisatie</w:t>
      </w:r>
      <w:bookmarkEnd w:id="179"/>
      <w:bookmarkEnd w:id="180"/>
    </w:p>
    <w:p w14:paraId="0F0A3403" w14:textId="77777777" w:rsidR="0090753A" w:rsidRPr="00986CA0" w:rsidRDefault="0090753A" w:rsidP="0090753A">
      <w:r w:rsidRPr="00986CA0">
        <w:t>De planning is vastgesteld in het volgende diagram (Figuur 4). Omdat er met een Agile methode gewerkt wordt zijn de taken nog redelijk groot vastgesteld, maar zullen gedefinieerd worden in sprints</w:t>
      </w:r>
      <w:r>
        <w:t xml:space="preserve"> van een week</w:t>
      </w:r>
      <w:r w:rsidRPr="00986CA0">
        <w:t xml:space="preserve">. </w:t>
      </w:r>
    </w:p>
    <w:p w14:paraId="157A1E47" w14:textId="77777777" w:rsidR="0090753A" w:rsidRPr="00986CA0" w:rsidRDefault="0090753A" w:rsidP="0090753A">
      <w:pPr>
        <w:keepNext/>
        <w:jc w:val="center"/>
      </w:pPr>
      <w:r w:rsidRPr="00986CA0">
        <w:rPr>
          <w:noProof/>
        </w:rPr>
        <w:lastRenderedPageBreak/>
        <w:drawing>
          <wp:inline distT="0" distB="0" distL="0" distR="0" wp14:anchorId="04112CB6" wp14:editId="21ECE7CF">
            <wp:extent cx="5486400" cy="3200400"/>
            <wp:effectExtent l="0" t="0" r="0" b="0"/>
            <wp:docPr id="153" name="Grafiek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E84357" w14:textId="77777777" w:rsidR="0090753A" w:rsidRPr="00986CA0" w:rsidRDefault="0090753A" w:rsidP="0090753A">
      <w:pPr>
        <w:pStyle w:val="Bijschrift"/>
        <w:jc w:val="center"/>
      </w:pPr>
      <w:r w:rsidRPr="00986CA0">
        <w:t xml:space="preserve">Figuur </w:t>
      </w:r>
      <w:r w:rsidRPr="00986CA0">
        <w:fldChar w:fldCharType="begin"/>
      </w:r>
      <w:r w:rsidRPr="00986CA0">
        <w:instrText xml:space="preserve"> SEQ Figuur \* ARABIC </w:instrText>
      </w:r>
      <w:r w:rsidRPr="00986CA0">
        <w:fldChar w:fldCharType="separate"/>
      </w:r>
      <w:r w:rsidRPr="00986CA0">
        <w:rPr>
          <w:noProof/>
        </w:rPr>
        <w:t>4</w:t>
      </w:r>
      <w:r w:rsidRPr="00986CA0">
        <w:fldChar w:fldCharType="end"/>
      </w:r>
      <w:r w:rsidRPr="00986CA0">
        <w:t xml:space="preserve"> Gantt Diagram van Projectactiviteiten tegenover Projectduur</w:t>
      </w:r>
    </w:p>
    <w:p w14:paraId="516C2743" w14:textId="2ECED2E7" w:rsidR="0090753A" w:rsidRPr="00986CA0" w:rsidRDefault="0090753A" w:rsidP="0090753A">
      <w:pPr>
        <w:pStyle w:val="PvAKop2"/>
        <w:numPr>
          <w:ilvl w:val="1"/>
          <w:numId w:val="1"/>
        </w:numPr>
      </w:pPr>
      <w:bookmarkStart w:id="181" w:name="_Toc7095932"/>
      <w:bookmarkStart w:id="182" w:name="_Toc7097565"/>
      <w:r w:rsidRPr="00986CA0">
        <w:t>Product Back log</w:t>
      </w:r>
      <w:bookmarkEnd w:id="181"/>
      <w:bookmarkEnd w:id="182"/>
    </w:p>
    <w:p w14:paraId="3D2B1A32" w14:textId="77777777" w:rsidR="0090753A" w:rsidRDefault="0090753A" w:rsidP="0090753A">
      <w:r w:rsidRPr="00986CA0">
        <w:t xml:space="preserve">Er wordt gebruikt gemaakt van een Trello board om een Product Backlog vast te </w:t>
      </w:r>
      <w:r>
        <w:t>stellen</w:t>
      </w:r>
      <w:r w:rsidRPr="00986CA0">
        <w:t>.  Hier</w:t>
      </w:r>
      <w:r>
        <w:t>i</w:t>
      </w:r>
      <w:r w:rsidRPr="00986CA0">
        <w:t>n staat alles wat er voorlopig bekend is om het systeem te maken</w:t>
      </w:r>
      <w:r w:rsidRPr="001E3650">
        <w:t xml:space="preserve">.  De requirements zijn verwerkt volgens een MoSCoW methode, onderverdeeld in Must Have, Should Have, </w:t>
      </w:r>
      <w:r>
        <w:t>C</w:t>
      </w:r>
      <w:r w:rsidRPr="001E3650">
        <w:t>ould Have, Won</w:t>
      </w:r>
      <w:r>
        <w:t>’</w:t>
      </w:r>
      <w:r w:rsidRPr="001E3650">
        <w:t>t Have</w:t>
      </w:r>
      <w:r w:rsidRPr="00FD0E6F">
        <w:t xml:space="preserve">. </w:t>
      </w:r>
      <w:r>
        <w:t>Alle onderdelen zijn items in de Product Backlog. Voor sommige van de onderdelen zal eerst onderzoek gedaan moeten worden. Dit zal bestaan uit een combinatie van literatuur onderzoek en tests.</w:t>
      </w:r>
    </w:p>
    <w:p w14:paraId="3998B65F" w14:textId="43428689" w:rsidR="0090753A" w:rsidRDefault="0090753A" w:rsidP="0090753A">
      <w:pPr>
        <w:pStyle w:val="PvAKop3"/>
        <w:numPr>
          <w:ilvl w:val="2"/>
          <w:numId w:val="1"/>
        </w:numPr>
      </w:pPr>
      <w:bookmarkStart w:id="183" w:name="_Toc7095933"/>
      <w:bookmarkStart w:id="184" w:name="_Toc7097566"/>
      <w:r>
        <w:t>Must Have</w:t>
      </w:r>
      <w:bookmarkEnd w:id="183"/>
      <w:bookmarkEnd w:id="184"/>
      <w:r>
        <w:t xml:space="preserve"> </w:t>
      </w:r>
    </w:p>
    <w:p w14:paraId="32993BEB" w14:textId="77777777" w:rsidR="0090753A" w:rsidRDefault="0090753A" w:rsidP="0090753A">
      <w:pPr>
        <w:pStyle w:val="Lijstalinea"/>
        <w:numPr>
          <w:ilvl w:val="0"/>
          <w:numId w:val="39"/>
        </w:numPr>
      </w:pPr>
      <w:r>
        <w:t>Solution Architecture</w:t>
      </w:r>
    </w:p>
    <w:p w14:paraId="3B9C854E" w14:textId="77777777" w:rsidR="0090753A" w:rsidRDefault="0090753A" w:rsidP="0090753A">
      <w:pPr>
        <w:pStyle w:val="Lijstalinea"/>
        <w:numPr>
          <w:ilvl w:val="0"/>
          <w:numId w:val="39"/>
        </w:numPr>
      </w:pPr>
      <w:r>
        <w:t>Festo program interface</w:t>
      </w:r>
    </w:p>
    <w:p w14:paraId="7EB2E07E" w14:textId="77777777" w:rsidR="0090753A" w:rsidRDefault="0090753A" w:rsidP="0090753A">
      <w:pPr>
        <w:pStyle w:val="Lijstalinea"/>
        <w:numPr>
          <w:ilvl w:val="0"/>
          <w:numId w:val="39"/>
        </w:numPr>
      </w:pPr>
      <w:r>
        <w:t>Daemon URCap</w:t>
      </w:r>
    </w:p>
    <w:p w14:paraId="2F5B35D7" w14:textId="77777777" w:rsidR="0090753A" w:rsidRDefault="0090753A" w:rsidP="0090753A">
      <w:pPr>
        <w:pStyle w:val="Lijstalinea"/>
        <w:numPr>
          <w:ilvl w:val="0"/>
          <w:numId w:val="39"/>
        </w:numPr>
      </w:pPr>
      <w:r>
        <w:t>Verbinding Daemon met Festo interface</w:t>
      </w:r>
    </w:p>
    <w:p w14:paraId="592D3A84" w14:textId="4F434A90" w:rsidR="0090753A" w:rsidRDefault="0090753A" w:rsidP="0090753A">
      <w:pPr>
        <w:pStyle w:val="PvAKop3"/>
        <w:numPr>
          <w:ilvl w:val="2"/>
          <w:numId w:val="1"/>
        </w:numPr>
      </w:pPr>
      <w:bookmarkStart w:id="185" w:name="_Toc7095934"/>
      <w:bookmarkStart w:id="186" w:name="_Toc7097567"/>
      <w:r>
        <w:t>Could Have</w:t>
      </w:r>
      <w:bookmarkEnd w:id="185"/>
      <w:bookmarkEnd w:id="186"/>
    </w:p>
    <w:p w14:paraId="372AC9BF" w14:textId="77777777" w:rsidR="0090753A" w:rsidRDefault="0090753A" w:rsidP="0090753A">
      <w:pPr>
        <w:pStyle w:val="Lijstalinea"/>
        <w:numPr>
          <w:ilvl w:val="0"/>
          <w:numId w:val="40"/>
        </w:numPr>
      </w:pPr>
      <w:r>
        <w:t>Toolbar URCap</w:t>
      </w:r>
    </w:p>
    <w:p w14:paraId="7F8A7E86" w14:textId="1DB82810" w:rsidR="0090753A" w:rsidRDefault="0090753A" w:rsidP="0090753A">
      <w:pPr>
        <w:pStyle w:val="PvAKop3"/>
        <w:numPr>
          <w:ilvl w:val="2"/>
          <w:numId w:val="1"/>
        </w:numPr>
      </w:pPr>
      <w:bookmarkStart w:id="187" w:name="_Toc7095935"/>
      <w:bookmarkStart w:id="188" w:name="_Toc7097568"/>
      <w:r>
        <w:t>Should Have</w:t>
      </w:r>
      <w:bookmarkEnd w:id="187"/>
      <w:bookmarkEnd w:id="188"/>
    </w:p>
    <w:p w14:paraId="7F24C839" w14:textId="77777777" w:rsidR="0090753A" w:rsidRDefault="0090753A" w:rsidP="0090753A">
      <w:pPr>
        <w:pStyle w:val="Lijstalinea"/>
        <w:numPr>
          <w:ilvl w:val="0"/>
          <w:numId w:val="41"/>
        </w:numPr>
      </w:pPr>
      <w:r>
        <w:t>Gebruiksaanwijzing</w:t>
      </w:r>
    </w:p>
    <w:p w14:paraId="41222220" w14:textId="77777777" w:rsidR="0090753A" w:rsidRDefault="0090753A" w:rsidP="0090753A">
      <w:pPr>
        <w:pStyle w:val="Lijstalinea"/>
        <w:numPr>
          <w:ilvl w:val="0"/>
          <w:numId w:val="41"/>
        </w:numPr>
      </w:pPr>
      <w:r>
        <w:t>User Interface URCap</w:t>
      </w:r>
    </w:p>
    <w:p w14:paraId="5584035C" w14:textId="77777777" w:rsidR="0090753A" w:rsidRDefault="0090753A" w:rsidP="0090753A">
      <w:pPr>
        <w:pStyle w:val="Lijstalinea"/>
        <w:numPr>
          <w:ilvl w:val="0"/>
          <w:numId w:val="41"/>
        </w:numPr>
      </w:pPr>
      <w:r>
        <w:t>Ondersteuning meerdere Festo’s</w:t>
      </w:r>
    </w:p>
    <w:p w14:paraId="4481C32D" w14:textId="5036DAF0" w:rsidR="0090753A" w:rsidRDefault="0090753A" w:rsidP="0090753A">
      <w:pPr>
        <w:pStyle w:val="PvAKop3"/>
        <w:numPr>
          <w:ilvl w:val="2"/>
          <w:numId w:val="1"/>
        </w:numPr>
      </w:pPr>
      <w:bookmarkStart w:id="189" w:name="_Toc7095936"/>
      <w:bookmarkStart w:id="190" w:name="_Toc7097569"/>
      <w:r>
        <w:t>Wont Have</w:t>
      </w:r>
      <w:bookmarkEnd w:id="189"/>
      <w:bookmarkEnd w:id="190"/>
    </w:p>
    <w:p w14:paraId="41297E9F" w14:textId="77777777" w:rsidR="0090753A" w:rsidRDefault="0090753A" w:rsidP="0090753A">
      <w:pPr>
        <w:pStyle w:val="Lijstalinea"/>
        <w:numPr>
          <w:ilvl w:val="0"/>
          <w:numId w:val="41"/>
        </w:numPr>
      </w:pPr>
      <w:r>
        <w:t>Licensing Software</w:t>
      </w:r>
    </w:p>
    <w:p w14:paraId="6FEB7B77" w14:textId="77777777" w:rsidR="0090753A" w:rsidRDefault="0090753A" w:rsidP="0090753A">
      <w:pPr>
        <w:pStyle w:val="Lijstalinea"/>
        <w:numPr>
          <w:ilvl w:val="0"/>
          <w:numId w:val="41"/>
        </w:numPr>
      </w:pPr>
      <w:r>
        <w:t>Gebruikerstests</w:t>
      </w:r>
    </w:p>
    <w:p w14:paraId="37EC7F0A" w14:textId="7F7BBEE9" w:rsidR="0090753A" w:rsidRDefault="0090753A" w:rsidP="0090753A">
      <w:pPr>
        <w:pStyle w:val="PvAKop2"/>
        <w:numPr>
          <w:ilvl w:val="1"/>
          <w:numId w:val="1"/>
        </w:numPr>
      </w:pPr>
      <w:r>
        <w:lastRenderedPageBreak/>
        <w:t xml:space="preserve"> </w:t>
      </w:r>
      <w:bookmarkStart w:id="191" w:name="_Toc7095937"/>
      <w:bookmarkStart w:id="192" w:name="_Toc7097570"/>
      <w:r>
        <w:t>Risico’s</w:t>
      </w:r>
      <w:bookmarkEnd w:id="191"/>
      <w:bookmarkEnd w:id="192"/>
    </w:p>
    <w:p w14:paraId="06D27163" w14:textId="77777777" w:rsidR="0090753A" w:rsidRDefault="0090753A" w:rsidP="0090753A">
      <w:r>
        <w:t>Een mogelijk risico is dat de geschatte tijd per requirements binnen het project uitloopt. Deze zijn op te lossen door middel van juiste planning, voorbereiding en duidelijk vooronderzoek. Omdat het systeem uit verschillende communicatielagen bestaat kan de ontwikkeling ook langer duren dan gepland omdat er mogelijke communicatieproblemen kunnen ontstaan. Deze problemen moeten vroegtijdig geïdentificeerd worden en de planning moet hierop aangepast worden.</w:t>
      </w:r>
    </w:p>
    <w:p w14:paraId="525492C5" w14:textId="7987E3CB" w:rsidR="0090753A" w:rsidRPr="00EC6663" w:rsidRDefault="0090753A" w:rsidP="0090753A">
      <w:pPr>
        <w:pStyle w:val="PvAKop2"/>
        <w:numPr>
          <w:ilvl w:val="1"/>
          <w:numId w:val="1"/>
        </w:numPr>
      </w:pPr>
      <w:bookmarkStart w:id="193" w:name="_Toc7095938"/>
      <w:bookmarkStart w:id="194" w:name="_Toc7097571"/>
      <w:r>
        <w:t>Ethische Aspecten</w:t>
      </w:r>
      <w:bookmarkEnd w:id="193"/>
      <w:bookmarkEnd w:id="194"/>
    </w:p>
    <w:p w14:paraId="118F6510" w14:textId="77777777" w:rsidR="0090753A" w:rsidRDefault="0090753A" w:rsidP="0090753A">
      <w:r>
        <w:t>Er wordt weinig nagedacht over de gevolgen van de dingen die ICT mogelijk maakt. Als het gebouwd kan worden, wordt het snel genoeg gebouwd door programmeurs die niet nadenken over een veiligere, betere manier om het te ontwikkelen. Automatisering zorgt er ook voor dat er banen verdwijnen, er zijn meerdere studies beschikbaar die claimen dat ongeveer 47% van de banen in de Verenigde Staten een risico loopt  geautomatiseerd te worden. Deze getallen worden aangevochten maar het blijft een factor.</w:t>
      </w:r>
      <w:sdt>
        <w:sdtPr>
          <w:id w:val="-1186141077"/>
          <w:citation/>
        </w:sdtPr>
        <w:sdtContent>
          <w:r>
            <w:fldChar w:fldCharType="begin"/>
          </w:r>
          <w:r>
            <w:instrText xml:space="preserve"> CITATION Car18 \l 1043 </w:instrText>
          </w:r>
          <w:r>
            <w:fldChar w:fldCharType="separate"/>
          </w:r>
          <w:r>
            <w:rPr>
              <w:noProof/>
            </w:rPr>
            <w:t xml:space="preserve"> (Carl Benedikt Frey, 2018)</w:t>
          </w:r>
          <w:r>
            <w:fldChar w:fldCharType="end"/>
          </w:r>
        </w:sdtContent>
      </w:sdt>
      <w:r>
        <w:t xml:space="preserve"> Maar tegelijkertijd kan robotisering ook extra banen creëren; er wordt geschat dat robots 75 miljoen banen doen verdwijnen in 2022, maar ook 133 miljoen banen creëert  </w:t>
      </w:r>
      <w:sdt>
        <w:sdtPr>
          <w:id w:val="-1552618585"/>
          <w:citation/>
        </w:sdtPr>
        <w:sdtContent>
          <w:r>
            <w:fldChar w:fldCharType="begin"/>
          </w:r>
          <w:r>
            <w:instrText xml:space="preserve"> CITATION Cen18 \l 1043 </w:instrText>
          </w:r>
          <w:r>
            <w:fldChar w:fldCharType="separate"/>
          </w:r>
          <w:r>
            <w:rPr>
              <w:noProof/>
            </w:rPr>
            <w:t>(Centre for the New Economy and Society, 2018)</w:t>
          </w:r>
          <w:r>
            <w:fldChar w:fldCharType="end"/>
          </w:r>
        </w:sdtContent>
      </w:sdt>
      <w:r>
        <w:t xml:space="preserve">. </w:t>
      </w:r>
    </w:p>
    <w:p w14:paraId="4524D3F4" w14:textId="77777777" w:rsidR="0090753A" w:rsidRDefault="0090753A" w:rsidP="0090753A">
      <w:r>
        <w:t xml:space="preserve">Hierbij moet ook nagedacht worden over wat voor banen er nou precies verdwijnen met de invoering van dit systeem. Om het simpel te beschrijven zal het systeem een beweging wegnemen die anders een werknemer zou moeten uitvoeren. Om het voorbeeldsysteem van Gibas te gebruiken: om de slijtage van een tandwiel te meten wordt met een sensor op een UR robotarm elke tand gemeten. Hierbij is het een kwestie van precisie waarbij het tandwiel elke keer correct gepositioneerd moeten worden om de juiste uitslag te krijgen. Tevens zal dit niet een volledige taak zijn van een werknemer omdat het draaien enkele secondes zou duren gevolgd door een automatische meting van de slijtage van ongeveer dertig seconden. </w:t>
      </w:r>
    </w:p>
    <w:p w14:paraId="30E419DF" w14:textId="77777777" w:rsidR="0090753A" w:rsidRDefault="0090753A" w:rsidP="0090753A">
      <w:r>
        <w:t xml:space="preserve">Natuurlijk heeft dit systeem oneindig andere toepassingen, maar deze toepassingen zullen vaak voor minimale taken zijn en nooit een volledige taak van een werknemer laten verdwijnen. Ook creëert het de taak van het onderhoud van het systeem, hiervoor is wel juiste kennis nodig. In essentie zal het een simpele taak vervangen door eentje waar meer kennis voor vereist is. </w:t>
      </w:r>
    </w:p>
    <w:p w14:paraId="39C15EDF" w14:textId="77777777" w:rsidR="0090753A" w:rsidRDefault="0090753A" w:rsidP="0090753A">
      <w:r>
        <w:t xml:space="preserve">Ethische verantwoordelijkheid is een gekozen onderwerp van het persoonlijk ontwikkelplan van de student, er zal een sectie toegekend worden aan de ethische afwegingen en gevolgen van het systeem in het eindverslag. </w:t>
      </w:r>
    </w:p>
    <w:p w14:paraId="4A616934" w14:textId="08422FCA" w:rsidR="0090753A" w:rsidRPr="00986CA0" w:rsidRDefault="0090753A" w:rsidP="0090753A">
      <w:pPr>
        <w:pStyle w:val="PvAKop1"/>
        <w:numPr>
          <w:ilvl w:val="0"/>
          <w:numId w:val="1"/>
        </w:numPr>
      </w:pPr>
      <w:bookmarkStart w:id="195" w:name="_Toc7095939"/>
      <w:bookmarkStart w:id="196" w:name="_Toc7097572"/>
      <w:r w:rsidRPr="00986CA0">
        <w:t>Communicatie</w:t>
      </w:r>
      <w:bookmarkEnd w:id="195"/>
      <w:bookmarkEnd w:id="196"/>
    </w:p>
    <w:p w14:paraId="160DC1B7" w14:textId="77777777" w:rsidR="0090753A" w:rsidRDefault="0090753A" w:rsidP="0090753A">
      <w:r>
        <w:t xml:space="preserve">Binnen het bedrijf is over het algemeen ieders deur open. Wanneer er sprake is van officiële communicatie zal dit via de mail gaan. De communicatie met de stagedocent verloopt grotendeels via de mail of telefonisch, verder is er maar sprake van een enkel bezoek op locatie om het plan van aanpak te reviewen. Er is de kans , indien nodig, dat de bezoekmomenten van de andere stagiairs kunnen worden gebruikt worden om een gesprek in te plannen.  </w:t>
      </w:r>
    </w:p>
    <w:p w14:paraId="28CD4A72" w14:textId="77777777" w:rsidR="0090753A" w:rsidRPr="00986CA0" w:rsidRDefault="0090753A" w:rsidP="0090753A">
      <w:r>
        <w:t>Wanneer het project anders verloopt dan is overeengekomen zal dit in overleg met de betrokkenen overlegd worden wat de verdere stappen zijn om het project goed te laten verlopen.</w:t>
      </w:r>
    </w:p>
    <w:p w14:paraId="66ADBD65" w14:textId="77777777" w:rsidR="0090753A" w:rsidRPr="00986CA0" w:rsidRDefault="0090753A" w:rsidP="0090753A">
      <w:r w:rsidRPr="00986CA0">
        <w:lastRenderedPageBreak/>
        <w:br w:type="page"/>
      </w:r>
    </w:p>
    <w:bookmarkStart w:id="197" w:name="_Toc7097573" w:displacedByCustomXml="next"/>
    <w:bookmarkStart w:id="198" w:name="_Toc7095940" w:displacedByCustomXml="next"/>
    <w:sdt>
      <w:sdtPr>
        <w:rPr>
          <w:rFonts w:asciiTheme="minorHAnsi" w:eastAsiaTheme="minorEastAsia" w:hAnsiTheme="minorHAnsi" w:cstheme="minorBidi"/>
          <w:color w:val="auto"/>
          <w:sz w:val="22"/>
          <w:szCs w:val="22"/>
        </w:rPr>
        <w:id w:val="-715191028"/>
        <w:docPartObj>
          <w:docPartGallery w:val="Bibliographies"/>
          <w:docPartUnique/>
        </w:docPartObj>
      </w:sdtPr>
      <w:sdtEndPr>
        <w:rPr>
          <w:b w:val="0"/>
          <w:bCs w:val="0"/>
          <w:smallCaps w:val="0"/>
        </w:rPr>
      </w:sdtEndPr>
      <w:sdtContent>
        <w:p w14:paraId="3247BE8F" w14:textId="77777777" w:rsidR="0090753A" w:rsidRPr="00986CA0" w:rsidRDefault="0090753A" w:rsidP="0090753A">
          <w:pPr>
            <w:pStyle w:val="PvAKop1"/>
            <w:numPr>
              <w:ilvl w:val="0"/>
              <w:numId w:val="1"/>
            </w:numPr>
          </w:pPr>
          <w:r w:rsidRPr="00986CA0">
            <w:t>Bibliografie</w:t>
          </w:r>
          <w:bookmarkEnd w:id="198"/>
          <w:bookmarkEnd w:id="197"/>
        </w:p>
        <w:sdt>
          <w:sdtPr>
            <w:id w:val="1984965196"/>
            <w:bibliography/>
          </w:sdtPr>
          <w:sdtContent>
            <w:p w14:paraId="056638E3" w14:textId="77777777" w:rsidR="0090753A" w:rsidRDefault="0090753A" w:rsidP="0090753A">
              <w:pPr>
                <w:pStyle w:val="Bibliografie"/>
                <w:ind w:left="720" w:hanging="720"/>
                <w:rPr>
                  <w:noProof/>
                  <w:sz w:val="24"/>
                  <w:szCs w:val="24"/>
                </w:rPr>
              </w:pPr>
              <w:r w:rsidRPr="00986CA0">
                <w:fldChar w:fldCharType="begin"/>
              </w:r>
              <w:r w:rsidRPr="0003440D">
                <w:rPr>
                  <w:lang w:val="en-GB"/>
                </w:rPr>
                <w:instrText>BIBLIOGRAPHY</w:instrText>
              </w:r>
              <w:r w:rsidRPr="00986CA0">
                <w:fldChar w:fldCharType="separate"/>
              </w:r>
              <w:r w:rsidRPr="000707CF">
                <w:rPr>
                  <w:noProof/>
                  <w:lang w:val="en-GB"/>
                </w:rPr>
                <w:t xml:space="preserve">Carl Benedikt Frey, M. O. (2018, 04 13). </w:t>
              </w:r>
              <w:r w:rsidRPr="000707CF">
                <w:rPr>
                  <w:i/>
                  <w:iCs/>
                  <w:noProof/>
                  <w:lang w:val="en-GB"/>
                </w:rPr>
                <w:t>Automation and the future of work - understanding the numbers</w:t>
              </w:r>
              <w:r w:rsidRPr="000707CF">
                <w:rPr>
                  <w:noProof/>
                  <w:lang w:val="en-GB"/>
                </w:rPr>
                <w:t xml:space="preserve">. </w:t>
              </w:r>
              <w:r>
                <w:rPr>
                  <w:noProof/>
                </w:rPr>
                <w:t>Opgeroepen op 04 23, 2019, van Oxford Martin: https://www.oxfordmartin.ox.ac.uk/opinion/view/404/</w:t>
              </w:r>
            </w:p>
            <w:p w14:paraId="3DA11423" w14:textId="77777777" w:rsidR="0090753A" w:rsidRDefault="0090753A" w:rsidP="0090753A">
              <w:pPr>
                <w:pStyle w:val="Bibliografie"/>
                <w:ind w:left="720" w:hanging="720"/>
                <w:rPr>
                  <w:noProof/>
                </w:rPr>
              </w:pPr>
              <w:r w:rsidRPr="000707CF">
                <w:rPr>
                  <w:noProof/>
                  <w:lang w:val="en-GB"/>
                </w:rPr>
                <w:t xml:space="preserve">Centre for the New Economy and Society. (2018). </w:t>
              </w:r>
              <w:r w:rsidRPr="000707CF">
                <w:rPr>
                  <w:i/>
                  <w:iCs/>
                  <w:noProof/>
                  <w:lang w:val="en-GB"/>
                </w:rPr>
                <w:t>The Future of Jobs Report.</w:t>
              </w:r>
              <w:r w:rsidRPr="000707CF">
                <w:rPr>
                  <w:noProof/>
                  <w:lang w:val="en-GB"/>
                </w:rPr>
                <w:t xml:space="preserve"> </w:t>
              </w:r>
              <w:r>
                <w:rPr>
                  <w:noProof/>
                </w:rPr>
                <w:t>Switzerland: World Economic Forum. Opgeroepen op 04 23, 2019</w:t>
              </w:r>
            </w:p>
            <w:p w14:paraId="678E5AFA" w14:textId="77777777" w:rsidR="0090753A" w:rsidRDefault="0090753A" w:rsidP="0090753A">
              <w:pPr>
                <w:pStyle w:val="Bibliografie"/>
                <w:ind w:left="720" w:hanging="720"/>
                <w:rPr>
                  <w:noProof/>
                </w:rPr>
              </w:pPr>
              <w:r>
                <w:rPr>
                  <w:noProof/>
                </w:rPr>
                <w:t xml:space="preserve">Festo. (sd). </w:t>
              </w:r>
              <w:r>
                <w:rPr>
                  <w:i/>
                  <w:iCs/>
                  <w:noProof/>
                </w:rPr>
                <w:t>Support Portal.</w:t>
              </w:r>
              <w:r>
                <w:rPr>
                  <w:noProof/>
                </w:rPr>
                <w:t xml:space="preserve"> Opgeroepen op 04 16, 2019, van Festo: https://www.festo.com/net/SupportPortal/Files/428408/CMMP-AS-M3_M0-C-HP_2015-12b_8046788g1.pdf</w:t>
              </w:r>
            </w:p>
            <w:p w14:paraId="5B4527F9" w14:textId="77777777" w:rsidR="0090753A" w:rsidRDefault="0090753A" w:rsidP="0090753A">
              <w:pPr>
                <w:pStyle w:val="Bibliografie"/>
                <w:ind w:left="720" w:hanging="720"/>
                <w:rPr>
                  <w:noProof/>
                </w:rPr>
              </w:pPr>
              <w:r w:rsidRPr="000707CF">
                <w:rPr>
                  <w:noProof/>
                  <w:lang w:val="en-GB"/>
                </w:rPr>
                <w:t xml:space="preserve">Gibas Automation. (sd). </w:t>
              </w:r>
              <w:r w:rsidRPr="000707CF">
                <w:rPr>
                  <w:i/>
                  <w:iCs/>
                  <w:noProof/>
                  <w:lang w:val="en-GB"/>
                </w:rPr>
                <w:t>Gibas Automation</w:t>
              </w:r>
              <w:r w:rsidRPr="000707CF">
                <w:rPr>
                  <w:noProof/>
                  <w:lang w:val="en-GB"/>
                </w:rPr>
                <w:t xml:space="preserve">. </w:t>
              </w:r>
              <w:r>
                <w:rPr>
                  <w:noProof/>
                </w:rPr>
                <w:t>Opgeroepen op 04 8, 2019, van Gibas: http://www.gibas.nl/automatisering</w:t>
              </w:r>
            </w:p>
            <w:p w14:paraId="071B5EAA" w14:textId="77777777" w:rsidR="0090753A" w:rsidRDefault="0090753A" w:rsidP="0090753A">
              <w:pPr>
                <w:pStyle w:val="Bibliografie"/>
                <w:ind w:left="720" w:hanging="720"/>
                <w:rPr>
                  <w:noProof/>
                </w:rPr>
              </w:pPr>
              <w:r w:rsidRPr="000707CF">
                <w:rPr>
                  <w:noProof/>
                  <w:lang w:val="en-GB"/>
                </w:rPr>
                <w:t xml:space="preserve">Google. (sd). </w:t>
              </w:r>
              <w:r w:rsidRPr="000707CF">
                <w:rPr>
                  <w:i/>
                  <w:iCs/>
                  <w:noProof/>
                  <w:lang w:val="en-GB"/>
                </w:rPr>
                <w:t>Java Style Guide</w:t>
              </w:r>
              <w:r w:rsidRPr="000707CF">
                <w:rPr>
                  <w:noProof/>
                  <w:lang w:val="en-GB"/>
                </w:rPr>
                <w:t xml:space="preserve">. </w:t>
              </w:r>
              <w:r>
                <w:rPr>
                  <w:noProof/>
                </w:rPr>
                <w:t>Opgeroepen op 04 17, 2019, van https://google.github.io/styleguide/javaguide.html</w:t>
              </w:r>
            </w:p>
            <w:p w14:paraId="400B661E" w14:textId="77777777" w:rsidR="0090753A" w:rsidRDefault="0090753A" w:rsidP="0090753A">
              <w:pPr>
                <w:pStyle w:val="Bibliografie"/>
                <w:ind w:left="720" w:hanging="720"/>
                <w:rPr>
                  <w:noProof/>
                </w:rPr>
              </w:pPr>
              <w:r>
                <w:rPr>
                  <w:noProof/>
                </w:rPr>
                <w:t xml:space="preserve">ISO 25000. (2019). </w:t>
              </w:r>
              <w:r>
                <w:rPr>
                  <w:i/>
                  <w:iCs/>
                  <w:noProof/>
                </w:rPr>
                <w:t>ISO/IEC25010</w:t>
              </w:r>
              <w:r>
                <w:rPr>
                  <w:noProof/>
                </w:rPr>
                <w:t>. Opgeroepen op 04 17, 2019, van ISO 25000: https://iso25000.com/index.php/en/iso-25000-standards/iso-25010</w:t>
              </w:r>
            </w:p>
            <w:p w14:paraId="105955E2" w14:textId="77777777" w:rsidR="0090753A" w:rsidRDefault="0090753A" w:rsidP="0090753A">
              <w:pPr>
                <w:pStyle w:val="Bibliografie"/>
                <w:ind w:left="720" w:hanging="720"/>
                <w:rPr>
                  <w:noProof/>
                </w:rPr>
              </w:pPr>
              <w:r w:rsidRPr="000707CF">
                <w:rPr>
                  <w:noProof/>
                  <w:lang w:val="en-GB"/>
                </w:rPr>
                <w:t xml:space="preserve">Python. (sd). </w:t>
              </w:r>
              <w:r w:rsidRPr="000707CF">
                <w:rPr>
                  <w:i/>
                  <w:iCs/>
                  <w:noProof/>
                  <w:lang w:val="en-GB"/>
                </w:rPr>
                <w:t>PEP 8 -- Style Guide for Python Code</w:t>
              </w:r>
              <w:r w:rsidRPr="000707CF">
                <w:rPr>
                  <w:noProof/>
                  <w:lang w:val="en-GB"/>
                </w:rPr>
                <w:t xml:space="preserve">. </w:t>
              </w:r>
              <w:r>
                <w:rPr>
                  <w:noProof/>
                </w:rPr>
                <w:t>Opgeroepen op 04 17, 2019, van https://www.youtube.com/watch?v=gSiJPNxuTj8</w:t>
              </w:r>
            </w:p>
            <w:p w14:paraId="4E406F6E" w14:textId="77777777" w:rsidR="0090753A" w:rsidRDefault="0090753A" w:rsidP="0090753A">
              <w:pPr>
                <w:pStyle w:val="Bibliografie"/>
                <w:ind w:left="720" w:hanging="720"/>
                <w:rPr>
                  <w:noProof/>
                </w:rPr>
              </w:pPr>
              <w:r>
                <w:rPr>
                  <w:noProof/>
                </w:rPr>
                <w:t xml:space="preserve">Toolshero. (sd). </w:t>
              </w:r>
              <w:r>
                <w:rPr>
                  <w:i/>
                  <w:iCs/>
                  <w:noProof/>
                </w:rPr>
                <w:t>Management Modellen</w:t>
              </w:r>
              <w:r>
                <w:rPr>
                  <w:noProof/>
                </w:rPr>
                <w:t>. Opgeroepen op 04 14, 2019, van https://www.toolshero.nl/management-modellen/handy-model/</w:t>
              </w:r>
            </w:p>
            <w:p w14:paraId="18FFAEDF" w14:textId="77777777" w:rsidR="0090753A" w:rsidRDefault="0090753A" w:rsidP="0090753A">
              <w:pPr>
                <w:pStyle w:val="Bibliografie"/>
                <w:ind w:left="720" w:hanging="720"/>
                <w:rPr>
                  <w:noProof/>
                </w:rPr>
              </w:pPr>
              <w:r w:rsidRPr="000707CF">
                <w:rPr>
                  <w:noProof/>
                  <w:lang w:val="en-GB"/>
                </w:rPr>
                <w:t xml:space="preserve">Universal Robots. (2018, 04 12). The URScript Programming Language. </w:t>
              </w:r>
              <w:r>
                <w:rPr>
                  <w:noProof/>
                </w:rPr>
                <w:t>(Version 3.5.4). Opgeroepen op 04 16, 2019, van http://me.umn.edu/courses/me5286/robotlab/Resources/scriptManual-3.5.4.pdf</w:t>
              </w:r>
            </w:p>
            <w:p w14:paraId="23E467AC" w14:textId="77777777" w:rsidR="0090753A" w:rsidRDefault="0090753A" w:rsidP="0090753A">
              <w:pPr>
                <w:pStyle w:val="Bibliografie"/>
                <w:ind w:left="720" w:hanging="720"/>
                <w:rPr>
                  <w:noProof/>
                </w:rPr>
              </w:pPr>
              <w:r w:rsidRPr="000707CF">
                <w:rPr>
                  <w:noProof/>
                  <w:lang w:val="en-GB"/>
                </w:rPr>
                <w:t xml:space="preserve">Universal Robots. (sd). </w:t>
              </w:r>
              <w:r w:rsidRPr="000707CF">
                <w:rPr>
                  <w:i/>
                  <w:iCs/>
                  <w:noProof/>
                  <w:lang w:val="en-GB"/>
                </w:rPr>
                <w:t>Overview of UR software architecture</w:t>
              </w:r>
              <w:r w:rsidRPr="000707CF">
                <w:rPr>
                  <w:noProof/>
                  <w:lang w:val="en-GB"/>
                </w:rPr>
                <w:t xml:space="preserve">. </w:t>
              </w:r>
              <w:r>
                <w:rPr>
                  <w:noProof/>
                </w:rPr>
                <w:t>Opgeroepen op 04 16, 2019, van Universal Robots+: https://plus.universal-robots.com/getting-started/ur-software-architecture/</w:t>
              </w:r>
            </w:p>
            <w:p w14:paraId="0C69EFFA" w14:textId="77777777" w:rsidR="0090753A" w:rsidRDefault="0090753A" w:rsidP="0090753A">
              <w:pPr>
                <w:pStyle w:val="Bibliografie"/>
                <w:ind w:left="720" w:hanging="720"/>
                <w:rPr>
                  <w:noProof/>
                </w:rPr>
              </w:pPr>
              <w:r w:rsidRPr="000707CF">
                <w:rPr>
                  <w:noProof/>
                  <w:lang w:val="en-GB"/>
                </w:rPr>
                <w:t xml:space="preserve">Universal Robots. (sd). Principle of URCaps intigration. </w:t>
              </w:r>
              <w:r>
                <w:rPr>
                  <w:noProof/>
                </w:rPr>
                <w:t>Opgeroepen op 04 16, 2019, van https://plus.universal-robots.com/getting-started/principle-of-urcaps-integration-in-polyscope/</w:t>
              </w:r>
            </w:p>
            <w:p w14:paraId="57281007" w14:textId="77777777" w:rsidR="0090753A" w:rsidRDefault="0090753A" w:rsidP="0090753A">
              <w:pPr>
                <w:pStyle w:val="Bibliografie"/>
                <w:ind w:left="720" w:hanging="720"/>
                <w:rPr>
                  <w:noProof/>
                </w:rPr>
              </w:pPr>
              <w:r w:rsidRPr="000707CF">
                <w:rPr>
                  <w:noProof/>
                  <w:lang w:val="en-GB"/>
                </w:rPr>
                <w:t xml:space="preserve">Universal Robots. (sd). UR SOFTWARE PROCESSES OVERVIEW. </w:t>
              </w:r>
              <w:r>
                <w:rPr>
                  <w:noProof/>
                </w:rPr>
                <w:t>Opgeroepen op 04 16, 2019, van https://plus.universal-robots.com/getting-started/ur-software-architecture/</w:t>
              </w:r>
            </w:p>
            <w:p w14:paraId="36FBBDF3" w14:textId="0FED8836" w:rsidR="0090753A" w:rsidRPr="00986CA0" w:rsidRDefault="0090753A" w:rsidP="0090753A">
              <w:r w:rsidRPr="00986CA0">
                <w:rPr>
                  <w:b/>
                  <w:bCs/>
                </w:rPr>
                <w:fldChar w:fldCharType="end"/>
              </w:r>
            </w:p>
          </w:sdtContent>
        </w:sdt>
      </w:sdtContent>
    </w:sdt>
    <w:p w14:paraId="72B2F235" w14:textId="77777777" w:rsidR="0090753A" w:rsidRPr="00986CA0" w:rsidRDefault="0090753A" w:rsidP="0090753A"/>
    <w:p w14:paraId="5602E0C6" w14:textId="7D670652" w:rsidR="0090753A" w:rsidRPr="00986CA0" w:rsidRDefault="0090753A" w:rsidP="0090753A">
      <w:pPr>
        <w:pStyle w:val="PvAKop1"/>
        <w:numPr>
          <w:ilvl w:val="0"/>
          <w:numId w:val="1"/>
        </w:numPr>
      </w:pPr>
      <w:bookmarkStart w:id="199" w:name="_Toc7095941"/>
      <w:bookmarkStart w:id="200" w:name="_Toc7097574"/>
      <w:r w:rsidRPr="00986CA0">
        <w:lastRenderedPageBreak/>
        <w:t>Bijlage</w:t>
      </w:r>
      <w:bookmarkEnd w:id="199"/>
      <w:bookmarkEnd w:id="200"/>
    </w:p>
    <w:p w14:paraId="47760025" w14:textId="77777777" w:rsidR="0090753A" w:rsidRPr="00986CA0" w:rsidRDefault="0090753A" w:rsidP="0090753A">
      <w:pPr>
        <w:pStyle w:val="PvAKop2"/>
        <w:numPr>
          <w:ilvl w:val="1"/>
          <w:numId w:val="1"/>
        </w:numPr>
      </w:pPr>
      <w:bookmarkStart w:id="201" w:name="_Toc7095942"/>
      <w:bookmarkStart w:id="202" w:name="_Toc7097575"/>
      <w:r w:rsidRPr="00986CA0">
        <w:t>Gibas Organigram</w:t>
      </w:r>
      <w:bookmarkEnd w:id="201"/>
      <w:bookmarkEnd w:id="202"/>
    </w:p>
    <w:p w14:paraId="14F05AB8" w14:textId="77777777" w:rsidR="0090753A" w:rsidRPr="00986CA0" w:rsidRDefault="0090753A" w:rsidP="0090753A">
      <w:r w:rsidRPr="00986CA0">
        <w:rPr>
          <w:noProof/>
        </w:rPr>
        <w:lastRenderedPageBreak/>
        <w:drawing>
          <wp:inline distT="0" distB="0" distL="0" distR="0" wp14:anchorId="1885B1B0" wp14:editId="5BFE7D56">
            <wp:extent cx="8052833" cy="5662678"/>
            <wp:effectExtent l="0" t="5080" r="635" b="635"/>
            <wp:docPr id="154" name="Afbeelding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071930" cy="5676107"/>
                    </a:xfrm>
                    <a:prstGeom prst="rect">
                      <a:avLst/>
                    </a:prstGeom>
                  </pic:spPr>
                </pic:pic>
              </a:graphicData>
            </a:graphic>
          </wp:inline>
        </w:drawing>
      </w:r>
    </w:p>
    <w:p w14:paraId="5C305E64" w14:textId="6B25A666" w:rsidR="00854B8A" w:rsidRPr="00854B8A" w:rsidRDefault="00854B8A" w:rsidP="00854B8A">
      <w:pPr>
        <w:rPr>
          <w:rFonts w:asciiTheme="majorHAnsi" w:eastAsiaTheme="majorEastAsia" w:hAnsiTheme="majorHAnsi" w:cstheme="majorBidi"/>
          <w:b/>
          <w:bCs/>
          <w:smallCaps/>
          <w:color w:val="000000" w:themeColor="text1"/>
          <w:sz w:val="28"/>
          <w:szCs w:val="28"/>
        </w:rPr>
      </w:pPr>
    </w:p>
    <w:sectPr w:rsidR="00854B8A" w:rsidRPr="00854B8A" w:rsidSect="00A60D96">
      <w:footerReference w:type="default" r:id="rId37"/>
      <w:pgSz w:w="12240" w:h="15840"/>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Matthijs Vos" w:date="2019-10-04T15:28:00Z" w:initials="MV">
    <w:p w14:paraId="0C6ACAF6" w14:textId="728B918C" w:rsidR="0090753A" w:rsidRPr="00475E70" w:rsidRDefault="0090753A">
      <w:pPr>
        <w:pStyle w:val="Tekstopmerking"/>
      </w:pPr>
      <w:r>
        <w:rPr>
          <w:rStyle w:val="Verwijzingopmerking"/>
        </w:rPr>
        <w:annotationRef/>
      </w:r>
      <w:r w:rsidRPr="00475E70">
        <w:t xml:space="preserve">Aanvullen aan het einde </w:t>
      </w:r>
    </w:p>
  </w:comment>
  <w:comment w:id="99" w:author="Matthijs Vos" w:date="2019-10-07T16:55:00Z" w:initials="MV">
    <w:p w14:paraId="7AB04D66" w14:textId="2A4236AA" w:rsidR="0090753A" w:rsidRDefault="0090753A">
      <w:pPr>
        <w:pStyle w:val="Tekstopmerking"/>
      </w:pPr>
      <w:r>
        <w:rPr>
          <w:rStyle w:val="Verwijzingopmerking"/>
        </w:rPr>
        <w:annotationRef/>
      </w:r>
      <w:r>
        <w:t>Als afbeelding of std weergeven</w:t>
      </w:r>
    </w:p>
  </w:comment>
  <w:comment w:id="112" w:author="Matthijs Vos" w:date="2019-10-15T20:43:00Z" w:initials="MV">
    <w:p w14:paraId="4B71DD6B" w14:textId="77777777" w:rsidR="0090753A" w:rsidRDefault="0090753A">
      <w:pPr>
        <w:pStyle w:val="Tekstopmerking"/>
      </w:pPr>
      <w:r>
        <w:rPr>
          <w:rStyle w:val="Verwijzingopmerking"/>
        </w:rPr>
        <w:annotationRef/>
      </w:r>
      <w:r>
        <w:t>Bron naar forum</w:t>
      </w:r>
    </w:p>
    <w:p w14:paraId="7BFC28BC" w14:textId="25D730A4" w:rsidR="0090753A" w:rsidRDefault="0090753A">
      <w:pPr>
        <w:pStyle w:val="Tekstopmerking"/>
      </w:pPr>
    </w:p>
  </w:comment>
  <w:comment w:id="117" w:author="Matthijs Vos" w:date="2019-10-23T12:52:00Z" w:initials="MV">
    <w:p w14:paraId="5241E62A" w14:textId="77777777" w:rsidR="0090753A" w:rsidRDefault="0090753A">
      <w:pPr>
        <w:pStyle w:val="Tekstopmerking"/>
      </w:pPr>
      <w:r>
        <w:rPr>
          <w:rStyle w:val="Verwijzingopmerking"/>
        </w:rPr>
        <w:annotationRef/>
      </w:r>
      <w:r>
        <w:t xml:space="preserve">Wat wil ik zeggen in aanbevelingen? </w:t>
      </w:r>
    </w:p>
    <w:p w14:paraId="7D2BE7B9" w14:textId="77777777" w:rsidR="0090753A" w:rsidRDefault="0090753A">
      <w:pPr>
        <w:pStyle w:val="Tekstopmerking"/>
      </w:pPr>
      <w:r>
        <w:t xml:space="preserve">Wat zijn de volgende stappen voor de festo cap ? </w:t>
      </w:r>
    </w:p>
    <w:p w14:paraId="28DE02FD" w14:textId="77777777" w:rsidR="0090753A" w:rsidRDefault="0090753A" w:rsidP="005E7A62">
      <w:pPr>
        <w:pStyle w:val="Tekstopmerking"/>
        <w:numPr>
          <w:ilvl w:val="0"/>
          <w:numId w:val="33"/>
        </w:numPr>
      </w:pPr>
      <w:r>
        <w:t>UI is vanzelfsprekend</w:t>
      </w:r>
    </w:p>
    <w:p w14:paraId="5A1C029C" w14:textId="77777777" w:rsidR="0090753A" w:rsidRDefault="0090753A" w:rsidP="005E7A62">
      <w:pPr>
        <w:pStyle w:val="Tekstopmerking"/>
        <w:numPr>
          <w:ilvl w:val="0"/>
          <w:numId w:val="33"/>
        </w:numPr>
      </w:pPr>
      <w:r>
        <w:t>CommandServer boodschappen standaardiseren</w:t>
      </w:r>
    </w:p>
    <w:p w14:paraId="21C249C3" w14:textId="77777777" w:rsidR="0090753A" w:rsidRDefault="0090753A" w:rsidP="005E7A62">
      <w:pPr>
        <w:pStyle w:val="Tekstopmerking"/>
        <w:numPr>
          <w:ilvl w:val="0"/>
          <w:numId w:val="33"/>
        </w:numPr>
      </w:pPr>
      <w:r>
        <w:t xml:space="preserve"> Ondersteuning meerdere motoren</w:t>
      </w:r>
    </w:p>
    <w:p w14:paraId="22E2611D" w14:textId="77777777" w:rsidR="0090753A" w:rsidRDefault="0090753A" w:rsidP="005E7A62">
      <w:pPr>
        <w:pStyle w:val="Tekstopmerking"/>
        <w:numPr>
          <w:ilvl w:val="0"/>
          <w:numId w:val="33"/>
        </w:numPr>
      </w:pPr>
      <w:r>
        <w:t xml:space="preserve"> Betere feedback van motor</w:t>
      </w:r>
    </w:p>
    <w:p w14:paraId="343371BA" w14:textId="61B46A94" w:rsidR="0090753A" w:rsidRDefault="0090753A" w:rsidP="005E7A62">
      <w:pPr>
        <w:pStyle w:val="Tekstopmerking"/>
        <w:numPr>
          <w:ilvl w:val="0"/>
          <w:numId w:val="33"/>
        </w:numPr>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6ACAF6" w15:done="0"/>
  <w15:commentEx w15:paraId="7AB04D66" w15:done="0"/>
  <w15:commentEx w15:paraId="7BFC28BC" w15:done="1"/>
  <w15:commentEx w15:paraId="343371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6ACAF6" w16cid:durableId="2141E3B0"/>
  <w16cid:commentId w16cid:paraId="7AB04D66" w16cid:durableId="2145EC6A"/>
  <w16cid:commentId w16cid:paraId="7BFC28BC" w16cid:durableId="2150ADE6"/>
  <w16cid:commentId w16cid:paraId="343371BA" w16cid:durableId="215AC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EF4C0" w14:textId="77777777" w:rsidR="00150D1F" w:rsidRDefault="00150D1F" w:rsidP="006D30E0">
      <w:pPr>
        <w:spacing w:after="0" w:line="240" w:lineRule="auto"/>
      </w:pPr>
      <w:r>
        <w:separator/>
      </w:r>
    </w:p>
  </w:endnote>
  <w:endnote w:type="continuationSeparator" w:id="0">
    <w:p w14:paraId="4A43535B" w14:textId="77777777" w:rsidR="00150D1F" w:rsidRDefault="00150D1F" w:rsidP="006D3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0692416"/>
      <w:docPartObj>
        <w:docPartGallery w:val="Page Numbers (Bottom of Page)"/>
        <w:docPartUnique/>
      </w:docPartObj>
    </w:sdtPr>
    <w:sdtContent>
      <w:p w14:paraId="2D5905DA" w14:textId="47D4EC81" w:rsidR="0090753A" w:rsidRDefault="0090753A">
        <w:pPr>
          <w:pStyle w:val="Voettekst"/>
          <w:jc w:val="center"/>
        </w:pPr>
        <w:r>
          <w:fldChar w:fldCharType="begin"/>
        </w:r>
        <w:r>
          <w:instrText>PAGE   \* MERGEFORMAT</w:instrText>
        </w:r>
        <w:r>
          <w:fldChar w:fldCharType="separate"/>
        </w:r>
        <w:r>
          <w:t>2</w:t>
        </w:r>
        <w:r>
          <w:fldChar w:fldCharType="end"/>
        </w:r>
      </w:p>
    </w:sdtContent>
  </w:sdt>
  <w:p w14:paraId="7EB85092" w14:textId="77777777" w:rsidR="0090753A" w:rsidRDefault="0090753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1989E" w14:textId="77777777" w:rsidR="00150D1F" w:rsidRDefault="00150D1F" w:rsidP="006D30E0">
      <w:pPr>
        <w:spacing w:after="0" w:line="240" w:lineRule="auto"/>
      </w:pPr>
      <w:r>
        <w:separator/>
      </w:r>
    </w:p>
  </w:footnote>
  <w:footnote w:type="continuationSeparator" w:id="0">
    <w:p w14:paraId="3CD2B2E6" w14:textId="77777777" w:rsidR="00150D1F" w:rsidRDefault="00150D1F" w:rsidP="006D30E0">
      <w:pPr>
        <w:spacing w:after="0" w:line="240" w:lineRule="auto"/>
      </w:pPr>
      <w:r>
        <w:continuationSeparator/>
      </w:r>
    </w:p>
  </w:footnote>
  <w:footnote w:id="1">
    <w:p w14:paraId="3F90E67F" w14:textId="77B5F67C" w:rsidR="0090753A" w:rsidRPr="00F608AD" w:rsidRDefault="0090753A" w:rsidP="00F608AD">
      <w:pPr>
        <w:rPr>
          <w:i/>
          <w:iCs/>
        </w:rPr>
      </w:pPr>
      <w:r>
        <w:rPr>
          <w:rStyle w:val="Voetnootmarkering"/>
        </w:rPr>
        <w:footnoteRef/>
      </w:r>
      <w:r>
        <w:t xml:space="preserve"> </w:t>
      </w:r>
      <w:r>
        <w:rPr>
          <w:i/>
          <w:iCs/>
        </w:rPr>
        <w:t>De</w:t>
      </w:r>
      <w:r w:rsidRPr="00F608AD">
        <w:rPr>
          <w:i/>
          <w:iCs/>
        </w:rPr>
        <w:t xml:space="preserve"> juiste register</w:t>
      </w:r>
      <w:r>
        <w:rPr>
          <w:i/>
          <w:iCs/>
        </w:rPr>
        <w:t>s zijn</w:t>
      </w:r>
      <w:r w:rsidRPr="00F608AD">
        <w:rPr>
          <w:i/>
          <w:iCs/>
        </w:rPr>
        <w:t xml:space="preserve"> gevonden </w:t>
      </w:r>
      <w:r>
        <w:rPr>
          <w:i/>
          <w:iCs/>
        </w:rPr>
        <w:t>d</w:t>
      </w:r>
      <w:r w:rsidRPr="00F608AD">
        <w:rPr>
          <w:i/>
          <w:iCs/>
        </w:rPr>
        <w:t>oor een methode van trial en error w</w:t>
      </w:r>
      <w:r>
        <w:rPr>
          <w:i/>
          <w:iCs/>
        </w:rPr>
        <w:t>aa</w:t>
      </w:r>
      <w:r w:rsidRPr="00F608AD">
        <w:rPr>
          <w:i/>
          <w:iCs/>
        </w:rPr>
        <w:t xml:space="preserve">rbij uiteindelijk </w:t>
      </w:r>
      <w:r>
        <w:rPr>
          <w:i/>
          <w:iCs/>
        </w:rPr>
        <w:t>vastgesteld is</w:t>
      </w:r>
      <w:r w:rsidRPr="00F608AD">
        <w:rPr>
          <w:i/>
          <w:iCs/>
        </w:rPr>
        <w:t xml:space="preserve"> dat de commando registers zich boven de statusregisters</w:t>
      </w:r>
      <w:r>
        <w:rPr>
          <w:i/>
          <w:iCs/>
        </w:rPr>
        <w:t xml:space="preserve"> bevinden</w:t>
      </w:r>
      <w:r w:rsidRPr="00F608AD">
        <w:rPr>
          <w:i/>
          <w:iCs/>
        </w:rPr>
        <w:t xml:space="preserve"> </w:t>
      </w:r>
      <w:r>
        <w:rPr>
          <w:i/>
          <w:iCs/>
        </w:rPr>
        <w:t>.</w:t>
      </w:r>
    </w:p>
    <w:p w14:paraId="467DF097" w14:textId="1F7751FC" w:rsidR="0090753A" w:rsidRDefault="0090753A">
      <w:pPr>
        <w:pStyle w:val="Voetnootteks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37B83"/>
    <w:multiLevelType w:val="hybridMultilevel"/>
    <w:tmpl w:val="3D30E2A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22A83"/>
    <w:multiLevelType w:val="hybridMultilevel"/>
    <w:tmpl w:val="559C998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 w15:restartNumberingAfterBreak="0">
    <w:nsid w:val="1482775B"/>
    <w:multiLevelType w:val="multilevel"/>
    <w:tmpl w:val="C382DF74"/>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14B87F43"/>
    <w:multiLevelType w:val="hybridMultilevel"/>
    <w:tmpl w:val="341EE7C4"/>
    <w:lvl w:ilvl="0" w:tplc="F56CBB30">
      <w:numFmt w:val="bullet"/>
      <w:lvlText w:val="-"/>
      <w:lvlJc w:val="left"/>
      <w:pPr>
        <w:ind w:left="770" w:hanging="360"/>
      </w:pPr>
      <w:rPr>
        <w:rFonts w:ascii="Calibri" w:eastAsiaTheme="minorEastAsia" w:hAnsi="Calibri" w:cs="Calibri"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169A3F57"/>
    <w:multiLevelType w:val="hybridMultilevel"/>
    <w:tmpl w:val="5CDCDA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2A2F9C"/>
    <w:multiLevelType w:val="hybridMultilevel"/>
    <w:tmpl w:val="CF30F86C"/>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D0D9C"/>
    <w:multiLevelType w:val="hybridMultilevel"/>
    <w:tmpl w:val="91E0B6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DD3D55"/>
    <w:multiLevelType w:val="hybridMultilevel"/>
    <w:tmpl w:val="88A235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4B6EEE"/>
    <w:multiLevelType w:val="hybridMultilevel"/>
    <w:tmpl w:val="A642CAA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6A354A"/>
    <w:multiLevelType w:val="hybridMultilevel"/>
    <w:tmpl w:val="21283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964DA4"/>
    <w:multiLevelType w:val="hybridMultilevel"/>
    <w:tmpl w:val="8836FBA0"/>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1" w15:restartNumberingAfterBreak="0">
    <w:nsid w:val="40E01FE2"/>
    <w:multiLevelType w:val="hybridMultilevel"/>
    <w:tmpl w:val="973A0F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694D7A"/>
    <w:multiLevelType w:val="hybridMultilevel"/>
    <w:tmpl w:val="1D4C4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495EA5"/>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E13064E"/>
    <w:multiLevelType w:val="hybridMultilevel"/>
    <w:tmpl w:val="CA220BC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5B7BFB"/>
    <w:multiLevelType w:val="hybridMultilevel"/>
    <w:tmpl w:val="746A857E"/>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6" w15:restartNumberingAfterBreak="0">
    <w:nsid w:val="52152FF4"/>
    <w:multiLevelType w:val="hybridMultilevel"/>
    <w:tmpl w:val="A7FABE2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4303B9"/>
    <w:multiLevelType w:val="hybridMultilevel"/>
    <w:tmpl w:val="F65CB1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220D41"/>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77444D79"/>
    <w:multiLevelType w:val="multilevel"/>
    <w:tmpl w:val="AD72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8E3AE7"/>
    <w:multiLevelType w:val="hybridMultilevel"/>
    <w:tmpl w:val="DFC8A5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9D6C30"/>
    <w:multiLevelType w:val="hybridMultilevel"/>
    <w:tmpl w:val="8EBC51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4"/>
  </w:num>
  <w:num w:numId="12">
    <w:abstractNumId w:val="0"/>
  </w:num>
  <w:num w:numId="13">
    <w:abstractNumId w:val="15"/>
  </w:num>
  <w:num w:numId="14">
    <w:abstractNumId w:val="20"/>
  </w:num>
  <w:num w:numId="15">
    <w:abstractNumId w:val="6"/>
  </w:num>
  <w:num w:numId="16">
    <w:abstractNumId w:val="10"/>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8"/>
  </w:num>
  <w:num w:numId="28">
    <w:abstractNumId w:val="1"/>
  </w:num>
  <w:num w:numId="29">
    <w:abstractNumId w:val="12"/>
  </w:num>
  <w:num w:numId="30">
    <w:abstractNumId w:val="21"/>
  </w:num>
  <w:num w:numId="31">
    <w:abstractNumId w:val="9"/>
  </w:num>
  <w:num w:numId="32">
    <w:abstractNumId w:val="11"/>
  </w:num>
  <w:num w:numId="33">
    <w:abstractNumId w:val="3"/>
  </w:num>
  <w:num w:numId="34">
    <w:abstractNumId w:val="16"/>
  </w:num>
  <w:num w:numId="35">
    <w:abstractNumId w:val="18"/>
  </w:num>
  <w:num w:numId="36">
    <w:abstractNumId w:val="13"/>
  </w:num>
  <w:num w:numId="37">
    <w:abstractNumId w:val="4"/>
  </w:num>
  <w:num w:numId="38">
    <w:abstractNumId w:val="19"/>
  </w:num>
  <w:num w:numId="39">
    <w:abstractNumId w:val="5"/>
  </w:num>
  <w:num w:numId="40">
    <w:abstractNumId w:val="17"/>
  </w:num>
  <w:num w:numId="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js Vos">
    <w15:presenceInfo w15:providerId="Windows Live" w15:userId="78872d12afa260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D96"/>
    <w:rsid w:val="000051E6"/>
    <w:rsid w:val="0004235D"/>
    <w:rsid w:val="00042AE7"/>
    <w:rsid w:val="000436EC"/>
    <w:rsid w:val="00057E1A"/>
    <w:rsid w:val="0006309E"/>
    <w:rsid w:val="00072709"/>
    <w:rsid w:val="00076582"/>
    <w:rsid w:val="000777F5"/>
    <w:rsid w:val="0008031A"/>
    <w:rsid w:val="000872A3"/>
    <w:rsid w:val="000934ED"/>
    <w:rsid w:val="000953F4"/>
    <w:rsid w:val="000B2DCE"/>
    <w:rsid w:val="000C0201"/>
    <w:rsid w:val="000C700E"/>
    <w:rsid w:val="00102DDE"/>
    <w:rsid w:val="001432E6"/>
    <w:rsid w:val="001459AD"/>
    <w:rsid w:val="00145EFA"/>
    <w:rsid w:val="00150D1F"/>
    <w:rsid w:val="001567B4"/>
    <w:rsid w:val="0016665E"/>
    <w:rsid w:val="00166BA8"/>
    <w:rsid w:val="00170DBC"/>
    <w:rsid w:val="00181306"/>
    <w:rsid w:val="0019423B"/>
    <w:rsid w:val="00194F95"/>
    <w:rsid w:val="001A37EB"/>
    <w:rsid w:val="001B6BC1"/>
    <w:rsid w:val="001C5EB7"/>
    <w:rsid w:val="001C5F20"/>
    <w:rsid w:val="001E4781"/>
    <w:rsid w:val="001F70B0"/>
    <w:rsid w:val="002019DB"/>
    <w:rsid w:val="00214F3B"/>
    <w:rsid w:val="00260250"/>
    <w:rsid w:val="00273E77"/>
    <w:rsid w:val="00293EEF"/>
    <w:rsid w:val="00296C06"/>
    <w:rsid w:val="002A72BB"/>
    <w:rsid w:val="002C0EFF"/>
    <w:rsid w:val="002D2B89"/>
    <w:rsid w:val="002D6BB9"/>
    <w:rsid w:val="0030196D"/>
    <w:rsid w:val="003060F5"/>
    <w:rsid w:val="00306CDA"/>
    <w:rsid w:val="00307E44"/>
    <w:rsid w:val="00320F03"/>
    <w:rsid w:val="00325F5F"/>
    <w:rsid w:val="0032643D"/>
    <w:rsid w:val="00330512"/>
    <w:rsid w:val="003631D3"/>
    <w:rsid w:val="00376709"/>
    <w:rsid w:val="003777D3"/>
    <w:rsid w:val="003958AE"/>
    <w:rsid w:val="003966A6"/>
    <w:rsid w:val="003A09BD"/>
    <w:rsid w:val="003C5D5C"/>
    <w:rsid w:val="003D02CD"/>
    <w:rsid w:val="003D134F"/>
    <w:rsid w:val="003E51A1"/>
    <w:rsid w:val="003E7B53"/>
    <w:rsid w:val="003F19D3"/>
    <w:rsid w:val="003F1E4F"/>
    <w:rsid w:val="003F20BD"/>
    <w:rsid w:val="003F32E8"/>
    <w:rsid w:val="00401E3F"/>
    <w:rsid w:val="004051DC"/>
    <w:rsid w:val="00421AC9"/>
    <w:rsid w:val="004231D6"/>
    <w:rsid w:val="00434EA3"/>
    <w:rsid w:val="004506A4"/>
    <w:rsid w:val="00455D34"/>
    <w:rsid w:val="00467508"/>
    <w:rsid w:val="00473FA2"/>
    <w:rsid w:val="00475C03"/>
    <w:rsid w:val="00475E70"/>
    <w:rsid w:val="00476773"/>
    <w:rsid w:val="004B779F"/>
    <w:rsid w:val="004C01C2"/>
    <w:rsid w:val="004D15C5"/>
    <w:rsid w:val="004D55E2"/>
    <w:rsid w:val="004D564F"/>
    <w:rsid w:val="004E3674"/>
    <w:rsid w:val="004F2EB5"/>
    <w:rsid w:val="00503A28"/>
    <w:rsid w:val="00512051"/>
    <w:rsid w:val="00546B82"/>
    <w:rsid w:val="005536AB"/>
    <w:rsid w:val="00567CF9"/>
    <w:rsid w:val="00577FDC"/>
    <w:rsid w:val="005D2B3C"/>
    <w:rsid w:val="005D63D2"/>
    <w:rsid w:val="005E1935"/>
    <w:rsid w:val="005E7A62"/>
    <w:rsid w:val="005F31B6"/>
    <w:rsid w:val="005F7543"/>
    <w:rsid w:val="006022B1"/>
    <w:rsid w:val="00605919"/>
    <w:rsid w:val="0061146D"/>
    <w:rsid w:val="00613843"/>
    <w:rsid w:val="0066337F"/>
    <w:rsid w:val="00663AFA"/>
    <w:rsid w:val="00673432"/>
    <w:rsid w:val="00674D58"/>
    <w:rsid w:val="00677EC0"/>
    <w:rsid w:val="006818A8"/>
    <w:rsid w:val="006A2390"/>
    <w:rsid w:val="006A2B6D"/>
    <w:rsid w:val="006A6E2E"/>
    <w:rsid w:val="006C1889"/>
    <w:rsid w:val="006D30E0"/>
    <w:rsid w:val="006E3125"/>
    <w:rsid w:val="006F6C44"/>
    <w:rsid w:val="00702A62"/>
    <w:rsid w:val="00715156"/>
    <w:rsid w:val="00716C33"/>
    <w:rsid w:val="0073197B"/>
    <w:rsid w:val="00736D4B"/>
    <w:rsid w:val="007549ED"/>
    <w:rsid w:val="00774F3E"/>
    <w:rsid w:val="00777BDD"/>
    <w:rsid w:val="00794E27"/>
    <w:rsid w:val="007A4381"/>
    <w:rsid w:val="007B4824"/>
    <w:rsid w:val="007C5BA7"/>
    <w:rsid w:val="007D6621"/>
    <w:rsid w:val="007F3F1A"/>
    <w:rsid w:val="007F7681"/>
    <w:rsid w:val="0080561B"/>
    <w:rsid w:val="00826CD1"/>
    <w:rsid w:val="00834D03"/>
    <w:rsid w:val="0083701A"/>
    <w:rsid w:val="008448BB"/>
    <w:rsid w:val="00854B8A"/>
    <w:rsid w:val="008554E7"/>
    <w:rsid w:val="0088565C"/>
    <w:rsid w:val="008B0AEE"/>
    <w:rsid w:val="008C35BB"/>
    <w:rsid w:val="008D7A59"/>
    <w:rsid w:val="008E3761"/>
    <w:rsid w:val="008E3D8C"/>
    <w:rsid w:val="008F34D2"/>
    <w:rsid w:val="0090708E"/>
    <w:rsid w:val="0090753A"/>
    <w:rsid w:val="009300D5"/>
    <w:rsid w:val="0094623C"/>
    <w:rsid w:val="009505B8"/>
    <w:rsid w:val="00956524"/>
    <w:rsid w:val="00956708"/>
    <w:rsid w:val="00976106"/>
    <w:rsid w:val="00986B47"/>
    <w:rsid w:val="00990127"/>
    <w:rsid w:val="009B06AD"/>
    <w:rsid w:val="009B09E6"/>
    <w:rsid w:val="009F7827"/>
    <w:rsid w:val="00A264BE"/>
    <w:rsid w:val="00A34CBF"/>
    <w:rsid w:val="00A558BC"/>
    <w:rsid w:val="00A60D96"/>
    <w:rsid w:val="00A62527"/>
    <w:rsid w:val="00A70497"/>
    <w:rsid w:val="00A94CBE"/>
    <w:rsid w:val="00A955C0"/>
    <w:rsid w:val="00AA002D"/>
    <w:rsid w:val="00AD1DD0"/>
    <w:rsid w:val="00AD635F"/>
    <w:rsid w:val="00AD6770"/>
    <w:rsid w:val="00AE488B"/>
    <w:rsid w:val="00AE51CA"/>
    <w:rsid w:val="00B00D94"/>
    <w:rsid w:val="00B0162D"/>
    <w:rsid w:val="00B21EDC"/>
    <w:rsid w:val="00B22AF2"/>
    <w:rsid w:val="00B37835"/>
    <w:rsid w:val="00B43D8F"/>
    <w:rsid w:val="00B4493B"/>
    <w:rsid w:val="00B50A25"/>
    <w:rsid w:val="00B706DA"/>
    <w:rsid w:val="00B91981"/>
    <w:rsid w:val="00BA2FCC"/>
    <w:rsid w:val="00BA4B86"/>
    <w:rsid w:val="00BB0256"/>
    <w:rsid w:val="00BB134A"/>
    <w:rsid w:val="00BC252C"/>
    <w:rsid w:val="00BC2C2D"/>
    <w:rsid w:val="00BC3E60"/>
    <w:rsid w:val="00BF7266"/>
    <w:rsid w:val="00C05747"/>
    <w:rsid w:val="00C13F84"/>
    <w:rsid w:val="00C20CDA"/>
    <w:rsid w:val="00C242BB"/>
    <w:rsid w:val="00C30887"/>
    <w:rsid w:val="00C57748"/>
    <w:rsid w:val="00C609CF"/>
    <w:rsid w:val="00C71185"/>
    <w:rsid w:val="00C8340F"/>
    <w:rsid w:val="00CB04E0"/>
    <w:rsid w:val="00CB47B6"/>
    <w:rsid w:val="00CF1011"/>
    <w:rsid w:val="00D14E67"/>
    <w:rsid w:val="00D2260B"/>
    <w:rsid w:val="00D307DC"/>
    <w:rsid w:val="00D359F5"/>
    <w:rsid w:val="00D35DD9"/>
    <w:rsid w:val="00D50B21"/>
    <w:rsid w:val="00D50C8E"/>
    <w:rsid w:val="00D52518"/>
    <w:rsid w:val="00D61906"/>
    <w:rsid w:val="00D93497"/>
    <w:rsid w:val="00DA0B19"/>
    <w:rsid w:val="00DA465E"/>
    <w:rsid w:val="00DE39D4"/>
    <w:rsid w:val="00DE6016"/>
    <w:rsid w:val="00E03167"/>
    <w:rsid w:val="00E05686"/>
    <w:rsid w:val="00E174E6"/>
    <w:rsid w:val="00E34C1D"/>
    <w:rsid w:val="00E42FF3"/>
    <w:rsid w:val="00E56E74"/>
    <w:rsid w:val="00E709F9"/>
    <w:rsid w:val="00E730A1"/>
    <w:rsid w:val="00E83D5F"/>
    <w:rsid w:val="00E93A72"/>
    <w:rsid w:val="00EC106D"/>
    <w:rsid w:val="00EC7962"/>
    <w:rsid w:val="00ED3440"/>
    <w:rsid w:val="00ED4A0D"/>
    <w:rsid w:val="00ED4BD7"/>
    <w:rsid w:val="00EE2EF5"/>
    <w:rsid w:val="00EF172A"/>
    <w:rsid w:val="00F00674"/>
    <w:rsid w:val="00F138A9"/>
    <w:rsid w:val="00F31983"/>
    <w:rsid w:val="00F33459"/>
    <w:rsid w:val="00F52BE2"/>
    <w:rsid w:val="00F608AD"/>
    <w:rsid w:val="00F7372D"/>
    <w:rsid w:val="00F87512"/>
    <w:rsid w:val="00FA2C84"/>
    <w:rsid w:val="00FA5FE9"/>
    <w:rsid w:val="00FB5923"/>
    <w:rsid w:val="00FB727C"/>
    <w:rsid w:val="00FC3944"/>
    <w:rsid w:val="00FE2212"/>
    <w:rsid w:val="00FE3C63"/>
    <w:rsid w:val="00FF07C9"/>
    <w:rsid w:val="00FF6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83D1"/>
  <w15:chartTrackingRefBased/>
  <w15:docId w15:val="{8B66B5F2-EBE7-473E-A9E4-7B22E78C9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2C0EFF"/>
    <w:rPr>
      <w:lang w:val="nl-NL"/>
    </w:rPr>
  </w:style>
  <w:style w:type="paragraph" w:styleId="Kop1">
    <w:name w:val="heading 1"/>
    <w:basedOn w:val="Standaard"/>
    <w:next w:val="Standaard"/>
    <w:link w:val="Kop1Char"/>
    <w:uiPriority w:val="9"/>
    <w:qFormat/>
    <w:rsid w:val="002C0EFF"/>
    <w:pPr>
      <w:keepNext/>
      <w:keepLines/>
      <w:numPr>
        <w:numId w:val="2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Kop2">
    <w:name w:val="heading 2"/>
    <w:basedOn w:val="Standaard"/>
    <w:next w:val="Standaard"/>
    <w:link w:val="Kop2Char"/>
    <w:uiPriority w:val="9"/>
    <w:unhideWhenUsed/>
    <w:qFormat/>
    <w:rsid w:val="002C0EFF"/>
    <w:pPr>
      <w:keepNext/>
      <w:keepLines/>
      <w:numPr>
        <w:ilvl w:val="1"/>
        <w:numId w:val="2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Kop3">
    <w:name w:val="heading 3"/>
    <w:basedOn w:val="Standaard"/>
    <w:next w:val="Standaard"/>
    <w:link w:val="Kop3Char"/>
    <w:uiPriority w:val="9"/>
    <w:unhideWhenUsed/>
    <w:qFormat/>
    <w:rsid w:val="002C0EFF"/>
    <w:pPr>
      <w:keepNext/>
      <w:keepLines/>
      <w:numPr>
        <w:ilvl w:val="2"/>
        <w:numId w:val="26"/>
      </w:numPr>
      <w:spacing w:before="200" w:after="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unhideWhenUsed/>
    <w:qFormat/>
    <w:rsid w:val="002C0EFF"/>
    <w:pPr>
      <w:keepNext/>
      <w:keepLines/>
      <w:numPr>
        <w:ilvl w:val="3"/>
        <w:numId w:val="26"/>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unhideWhenUsed/>
    <w:qFormat/>
    <w:rsid w:val="002C0EFF"/>
    <w:pPr>
      <w:keepNext/>
      <w:keepLines/>
      <w:numPr>
        <w:ilvl w:val="4"/>
        <w:numId w:val="26"/>
      </w:numPr>
      <w:spacing w:before="200" w:after="0"/>
      <w:outlineLvl w:val="4"/>
    </w:pPr>
    <w:rPr>
      <w:rFonts w:asciiTheme="majorHAnsi" w:eastAsiaTheme="majorEastAsia" w:hAnsiTheme="majorHAnsi" w:cstheme="majorBidi"/>
      <w:color w:val="323E4F" w:themeColor="text2" w:themeShade="BF"/>
    </w:rPr>
  </w:style>
  <w:style w:type="paragraph" w:styleId="Kop6">
    <w:name w:val="heading 6"/>
    <w:basedOn w:val="Standaard"/>
    <w:next w:val="Standaard"/>
    <w:link w:val="Kop6Char"/>
    <w:uiPriority w:val="9"/>
    <w:semiHidden/>
    <w:unhideWhenUsed/>
    <w:qFormat/>
    <w:rsid w:val="002C0EFF"/>
    <w:pPr>
      <w:keepNext/>
      <w:keepLines/>
      <w:numPr>
        <w:ilvl w:val="5"/>
        <w:numId w:val="26"/>
      </w:numPr>
      <w:spacing w:before="200" w:after="0"/>
      <w:outlineLvl w:val="5"/>
    </w:pPr>
    <w:rPr>
      <w:rFonts w:asciiTheme="majorHAnsi" w:eastAsiaTheme="majorEastAsia" w:hAnsiTheme="majorHAnsi" w:cstheme="majorBidi"/>
      <w:i/>
      <w:iCs/>
      <w:color w:val="323E4F" w:themeColor="text2" w:themeShade="BF"/>
    </w:rPr>
  </w:style>
  <w:style w:type="paragraph" w:styleId="Kop7">
    <w:name w:val="heading 7"/>
    <w:basedOn w:val="Standaard"/>
    <w:next w:val="Standaard"/>
    <w:link w:val="Kop7Char"/>
    <w:uiPriority w:val="9"/>
    <w:semiHidden/>
    <w:unhideWhenUsed/>
    <w:qFormat/>
    <w:rsid w:val="002C0EFF"/>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2C0EFF"/>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2C0EFF"/>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C0EFF"/>
    <w:rPr>
      <w:rFonts w:asciiTheme="majorHAnsi" w:eastAsiaTheme="majorEastAsia" w:hAnsiTheme="majorHAnsi" w:cstheme="majorBidi"/>
      <w:b/>
      <w:bCs/>
      <w:smallCaps/>
      <w:color w:val="000000" w:themeColor="text1"/>
      <w:sz w:val="36"/>
      <w:szCs w:val="36"/>
    </w:rPr>
  </w:style>
  <w:style w:type="character" w:customStyle="1" w:styleId="Kop2Char">
    <w:name w:val="Kop 2 Char"/>
    <w:basedOn w:val="Standaardalinea-lettertype"/>
    <w:link w:val="Kop2"/>
    <w:uiPriority w:val="9"/>
    <w:rsid w:val="002C0EFF"/>
    <w:rPr>
      <w:rFonts w:asciiTheme="majorHAnsi" w:eastAsiaTheme="majorEastAsia" w:hAnsiTheme="majorHAnsi" w:cstheme="majorBidi"/>
      <w:b/>
      <w:bCs/>
      <w:smallCaps/>
      <w:color w:val="000000" w:themeColor="text1"/>
      <w:sz w:val="28"/>
      <w:szCs w:val="28"/>
    </w:rPr>
  </w:style>
  <w:style w:type="character" w:customStyle="1" w:styleId="Kop3Char">
    <w:name w:val="Kop 3 Char"/>
    <w:basedOn w:val="Standaardalinea-lettertype"/>
    <w:link w:val="Kop3"/>
    <w:uiPriority w:val="9"/>
    <w:rsid w:val="002C0EFF"/>
    <w:rPr>
      <w:rFonts w:asciiTheme="majorHAnsi" w:eastAsiaTheme="majorEastAsia" w:hAnsiTheme="majorHAnsi" w:cstheme="majorBidi"/>
      <w:b/>
      <w:bCs/>
      <w:color w:val="000000" w:themeColor="text1"/>
    </w:rPr>
  </w:style>
  <w:style w:type="character" w:customStyle="1" w:styleId="Kop4Char">
    <w:name w:val="Kop 4 Char"/>
    <w:basedOn w:val="Standaardalinea-lettertype"/>
    <w:link w:val="Kop4"/>
    <w:uiPriority w:val="9"/>
    <w:rsid w:val="002C0EFF"/>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rsid w:val="002C0EFF"/>
    <w:rPr>
      <w:rFonts w:asciiTheme="majorHAnsi" w:eastAsiaTheme="majorEastAsia" w:hAnsiTheme="majorHAnsi" w:cstheme="majorBidi"/>
      <w:color w:val="323E4F" w:themeColor="text2" w:themeShade="BF"/>
    </w:rPr>
  </w:style>
  <w:style w:type="character" w:customStyle="1" w:styleId="Kop6Char">
    <w:name w:val="Kop 6 Char"/>
    <w:basedOn w:val="Standaardalinea-lettertype"/>
    <w:link w:val="Kop6"/>
    <w:uiPriority w:val="9"/>
    <w:semiHidden/>
    <w:rsid w:val="002C0EFF"/>
    <w:rPr>
      <w:rFonts w:asciiTheme="majorHAnsi" w:eastAsiaTheme="majorEastAsia" w:hAnsiTheme="majorHAnsi" w:cstheme="majorBidi"/>
      <w:i/>
      <w:iCs/>
      <w:color w:val="323E4F" w:themeColor="text2" w:themeShade="BF"/>
    </w:rPr>
  </w:style>
  <w:style w:type="character" w:customStyle="1" w:styleId="Kop7Char">
    <w:name w:val="Kop 7 Char"/>
    <w:basedOn w:val="Standaardalinea-lettertype"/>
    <w:link w:val="Kop7"/>
    <w:uiPriority w:val="9"/>
    <w:semiHidden/>
    <w:rsid w:val="002C0EF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2C0EFF"/>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2C0EFF"/>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unhideWhenUsed/>
    <w:qFormat/>
    <w:rsid w:val="002C0EFF"/>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2C0EF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Char">
    <w:name w:val="Titel Char"/>
    <w:basedOn w:val="Standaardalinea-lettertype"/>
    <w:link w:val="Titel"/>
    <w:uiPriority w:val="10"/>
    <w:rsid w:val="002C0EFF"/>
    <w:rPr>
      <w:rFonts w:asciiTheme="majorHAnsi" w:eastAsiaTheme="majorEastAsia" w:hAnsiTheme="majorHAnsi" w:cstheme="majorBidi"/>
      <w:color w:val="000000" w:themeColor="text1"/>
      <w:sz w:val="56"/>
      <w:szCs w:val="56"/>
    </w:rPr>
  </w:style>
  <w:style w:type="paragraph" w:styleId="Ondertitel">
    <w:name w:val="Subtitle"/>
    <w:basedOn w:val="Standaard"/>
    <w:next w:val="Standaard"/>
    <w:link w:val="OndertitelChar"/>
    <w:uiPriority w:val="11"/>
    <w:qFormat/>
    <w:rsid w:val="002C0EFF"/>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2C0EFF"/>
    <w:rPr>
      <w:color w:val="5A5A5A" w:themeColor="text1" w:themeTint="A5"/>
      <w:spacing w:val="10"/>
    </w:rPr>
  </w:style>
  <w:style w:type="character" w:styleId="Zwaar">
    <w:name w:val="Strong"/>
    <w:basedOn w:val="Standaardalinea-lettertype"/>
    <w:uiPriority w:val="22"/>
    <w:qFormat/>
    <w:rsid w:val="002C0EFF"/>
    <w:rPr>
      <w:b/>
      <w:bCs/>
      <w:color w:val="000000" w:themeColor="text1"/>
    </w:rPr>
  </w:style>
  <w:style w:type="character" w:styleId="Nadruk">
    <w:name w:val="Emphasis"/>
    <w:basedOn w:val="Standaardalinea-lettertype"/>
    <w:uiPriority w:val="20"/>
    <w:qFormat/>
    <w:rsid w:val="002C0EFF"/>
    <w:rPr>
      <w:i/>
      <w:iCs/>
      <w:color w:val="auto"/>
    </w:rPr>
  </w:style>
  <w:style w:type="paragraph" w:styleId="Geenafstand">
    <w:name w:val="No Spacing"/>
    <w:link w:val="GeenafstandChar"/>
    <w:uiPriority w:val="1"/>
    <w:qFormat/>
    <w:rsid w:val="002C0EFF"/>
    <w:pPr>
      <w:spacing w:after="0" w:line="240" w:lineRule="auto"/>
    </w:pPr>
  </w:style>
  <w:style w:type="character" w:customStyle="1" w:styleId="GeenafstandChar">
    <w:name w:val="Geen afstand Char"/>
    <w:basedOn w:val="Standaardalinea-lettertype"/>
    <w:link w:val="Geenafstand"/>
    <w:uiPriority w:val="1"/>
    <w:rsid w:val="00A60D96"/>
  </w:style>
  <w:style w:type="paragraph" w:styleId="Citaat">
    <w:name w:val="Quote"/>
    <w:basedOn w:val="Standaard"/>
    <w:next w:val="Standaard"/>
    <w:link w:val="CitaatChar"/>
    <w:uiPriority w:val="29"/>
    <w:qFormat/>
    <w:rsid w:val="002C0EFF"/>
    <w:pPr>
      <w:spacing w:before="160"/>
      <w:ind w:left="720" w:right="720"/>
    </w:pPr>
    <w:rPr>
      <w:i/>
      <w:iCs/>
      <w:color w:val="000000" w:themeColor="text1"/>
    </w:rPr>
  </w:style>
  <w:style w:type="character" w:customStyle="1" w:styleId="CitaatChar">
    <w:name w:val="Citaat Char"/>
    <w:basedOn w:val="Standaardalinea-lettertype"/>
    <w:link w:val="Citaat"/>
    <w:uiPriority w:val="29"/>
    <w:rsid w:val="002C0EFF"/>
    <w:rPr>
      <w:i/>
      <w:iCs/>
      <w:color w:val="000000" w:themeColor="text1"/>
    </w:rPr>
  </w:style>
  <w:style w:type="paragraph" w:styleId="Duidelijkcitaat">
    <w:name w:val="Intense Quote"/>
    <w:basedOn w:val="Standaard"/>
    <w:next w:val="Standaard"/>
    <w:link w:val="DuidelijkcitaatChar"/>
    <w:uiPriority w:val="30"/>
    <w:qFormat/>
    <w:rsid w:val="002C0EF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2C0EFF"/>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2C0EFF"/>
    <w:rPr>
      <w:i/>
      <w:iCs/>
      <w:color w:val="404040" w:themeColor="text1" w:themeTint="BF"/>
    </w:rPr>
  </w:style>
  <w:style w:type="character" w:styleId="Intensievebenadrukking">
    <w:name w:val="Intense Emphasis"/>
    <w:basedOn w:val="Standaardalinea-lettertype"/>
    <w:uiPriority w:val="21"/>
    <w:qFormat/>
    <w:rsid w:val="002C0EFF"/>
    <w:rPr>
      <w:b/>
      <w:bCs/>
      <w:i/>
      <w:iCs/>
      <w:caps/>
    </w:rPr>
  </w:style>
  <w:style w:type="character" w:styleId="Subtieleverwijzing">
    <w:name w:val="Subtle Reference"/>
    <w:basedOn w:val="Standaardalinea-lettertype"/>
    <w:uiPriority w:val="31"/>
    <w:qFormat/>
    <w:rsid w:val="002C0EFF"/>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2C0EFF"/>
    <w:rPr>
      <w:b/>
      <w:bCs/>
      <w:smallCaps/>
      <w:u w:val="single"/>
    </w:rPr>
  </w:style>
  <w:style w:type="character" w:styleId="Titelvanboek">
    <w:name w:val="Book Title"/>
    <w:basedOn w:val="Standaardalinea-lettertype"/>
    <w:uiPriority w:val="33"/>
    <w:qFormat/>
    <w:rsid w:val="002C0EFF"/>
    <w:rPr>
      <w:b w:val="0"/>
      <w:bCs w:val="0"/>
      <w:smallCaps/>
      <w:spacing w:val="5"/>
    </w:rPr>
  </w:style>
  <w:style w:type="paragraph" w:styleId="Kopvaninhoudsopgave">
    <w:name w:val="TOC Heading"/>
    <w:basedOn w:val="Kop1"/>
    <w:next w:val="Standaard"/>
    <w:uiPriority w:val="39"/>
    <w:unhideWhenUsed/>
    <w:qFormat/>
    <w:rsid w:val="002C0EFF"/>
  </w:style>
  <w:style w:type="paragraph" w:styleId="Ballontekst">
    <w:name w:val="Balloon Text"/>
    <w:basedOn w:val="Standaard"/>
    <w:link w:val="BallontekstChar"/>
    <w:uiPriority w:val="99"/>
    <w:semiHidden/>
    <w:unhideWhenUsed/>
    <w:rsid w:val="001567B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567B4"/>
    <w:rPr>
      <w:rFonts w:ascii="Segoe UI" w:hAnsi="Segoe UI" w:cs="Segoe UI"/>
      <w:sz w:val="18"/>
      <w:szCs w:val="18"/>
    </w:rPr>
  </w:style>
  <w:style w:type="paragraph" w:styleId="Inhopg1">
    <w:name w:val="toc 1"/>
    <w:basedOn w:val="Standaard"/>
    <w:next w:val="Standaard"/>
    <w:autoRedefine/>
    <w:uiPriority w:val="39"/>
    <w:unhideWhenUsed/>
    <w:rsid w:val="001567B4"/>
    <w:pPr>
      <w:spacing w:after="100"/>
    </w:pPr>
  </w:style>
  <w:style w:type="character" w:styleId="Hyperlink">
    <w:name w:val="Hyperlink"/>
    <w:basedOn w:val="Standaardalinea-lettertype"/>
    <w:uiPriority w:val="99"/>
    <w:unhideWhenUsed/>
    <w:rsid w:val="001567B4"/>
    <w:rPr>
      <w:color w:val="0563C1" w:themeColor="hyperlink"/>
      <w:u w:val="single"/>
    </w:rPr>
  </w:style>
  <w:style w:type="character" w:styleId="Verwijzingopmerking">
    <w:name w:val="annotation reference"/>
    <w:basedOn w:val="Standaardalinea-lettertype"/>
    <w:uiPriority w:val="99"/>
    <w:semiHidden/>
    <w:unhideWhenUsed/>
    <w:rsid w:val="003060F5"/>
    <w:rPr>
      <w:sz w:val="16"/>
      <w:szCs w:val="16"/>
    </w:rPr>
  </w:style>
  <w:style w:type="paragraph" w:styleId="Tekstopmerking">
    <w:name w:val="annotation text"/>
    <w:basedOn w:val="Standaard"/>
    <w:link w:val="TekstopmerkingChar"/>
    <w:uiPriority w:val="99"/>
    <w:unhideWhenUsed/>
    <w:rsid w:val="003060F5"/>
    <w:pPr>
      <w:spacing w:line="240" w:lineRule="auto"/>
    </w:pPr>
    <w:rPr>
      <w:sz w:val="20"/>
      <w:szCs w:val="20"/>
    </w:rPr>
  </w:style>
  <w:style w:type="character" w:customStyle="1" w:styleId="TekstopmerkingChar">
    <w:name w:val="Tekst opmerking Char"/>
    <w:basedOn w:val="Standaardalinea-lettertype"/>
    <w:link w:val="Tekstopmerking"/>
    <w:uiPriority w:val="99"/>
    <w:rsid w:val="003060F5"/>
    <w:rPr>
      <w:sz w:val="20"/>
      <w:szCs w:val="20"/>
    </w:rPr>
  </w:style>
  <w:style w:type="paragraph" w:styleId="Onderwerpvanopmerking">
    <w:name w:val="annotation subject"/>
    <w:basedOn w:val="Tekstopmerking"/>
    <w:next w:val="Tekstopmerking"/>
    <w:link w:val="OnderwerpvanopmerkingChar"/>
    <w:uiPriority w:val="99"/>
    <w:semiHidden/>
    <w:unhideWhenUsed/>
    <w:rsid w:val="003060F5"/>
    <w:rPr>
      <w:b/>
      <w:bCs/>
    </w:rPr>
  </w:style>
  <w:style w:type="character" w:customStyle="1" w:styleId="OnderwerpvanopmerkingChar">
    <w:name w:val="Onderwerp van opmerking Char"/>
    <w:basedOn w:val="TekstopmerkingChar"/>
    <w:link w:val="Onderwerpvanopmerking"/>
    <w:uiPriority w:val="99"/>
    <w:semiHidden/>
    <w:rsid w:val="003060F5"/>
    <w:rPr>
      <w:b/>
      <w:bCs/>
      <w:sz w:val="20"/>
      <w:szCs w:val="20"/>
    </w:rPr>
  </w:style>
  <w:style w:type="paragraph" w:customStyle="1" w:styleId="Default">
    <w:name w:val="Default"/>
    <w:rsid w:val="003060F5"/>
    <w:pPr>
      <w:autoSpaceDE w:val="0"/>
      <w:autoSpaceDN w:val="0"/>
      <w:adjustRightInd w:val="0"/>
      <w:spacing w:after="0" w:line="240" w:lineRule="auto"/>
    </w:pPr>
    <w:rPr>
      <w:rFonts w:ascii="Arial" w:hAnsi="Arial" w:cs="Arial"/>
      <w:color w:val="000000"/>
      <w:sz w:val="24"/>
      <w:szCs w:val="24"/>
    </w:rPr>
  </w:style>
  <w:style w:type="paragraph" w:styleId="Lijstalinea">
    <w:name w:val="List Paragraph"/>
    <w:basedOn w:val="Standaard"/>
    <w:uiPriority w:val="34"/>
    <w:qFormat/>
    <w:rsid w:val="002C0EFF"/>
    <w:pPr>
      <w:ind w:left="720"/>
      <w:contextualSpacing/>
    </w:pPr>
  </w:style>
  <w:style w:type="paragraph" w:styleId="Normaalweb">
    <w:name w:val="Normal (Web)"/>
    <w:basedOn w:val="Standaard"/>
    <w:uiPriority w:val="99"/>
    <w:semiHidden/>
    <w:unhideWhenUsed/>
    <w:rsid w:val="007A43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Tekstvantijdelijkeaanduiding">
    <w:name w:val="Placeholder Text"/>
    <w:basedOn w:val="Standaardalinea-lettertype"/>
    <w:uiPriority w:val="99"/>
    <w:semiHidden/>
    <w:rsid w:val="007A4381"/>
    <w:rPr>
      <w:color w:val="808080"/>
    </w:rPr>
  </w:style>
  <w:style w:type="paragraph" w:styleId="HTML-voorafopgemaakt">
    <w:name w:val="HTML Preformatted"/>
    <w:basedOn w:val="Standaard"/>
    <w:link w:val="HTML-voorafopgemaaktChar"/>
    <w:uiPriority w:val="99"/>
    <w:semiHidden/>
    <w:unhideWhenUsed/>
    <w:rsid w:val="007A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voorafopgemaaktChar">
    <w:name w:val="HTML - vooraf opgemaakt Char"/>
    <w:basedOn w:val="Standaardalinea-lettertype"/>
    <w:link w:val="HTML-voorafopgemaakt"/>
    <w:uiPriority w:val="99"/>
    <w:semiHidden/>
    <w:rsid w:val="007A4381"/>
    <w:rPr>
      <w:rFonts w:ascii="Courier New" w:eastAsia="Times New Roman" w:hAnsi="Courier New" w:cs="Courier New"/>
      <w:sz w:val="20"/>
      <w:szCs w:val="20"/>
      <w:lang w:eastAsia="en-GB"/>
    </w:rPr>
  </w:style>
  <w:style w:type="character" w:styleId="Onopgelostemelding">
    <w:name w:val="Unresolved Mention"/>
    <w:basedOn w:val="Standaardalinea-lettertype"/>
    <w:uiPriority w:val="99"/>
    <w:semiHidden/>
    <w:unhideWhenUsed/>
    <w:rsid w:val="00DA0B19"/>
    <w:rPr>
      <w:color w:val="605E5C"/>
      <w:shd w:val="clear" w:color="auto" w:fill="E1DFDD"/>
    </w:rPr>
  </w:style>
  <w:style w:type="paragraph" w:styleId="Inhopg2">
    <w:name w:val="toc 2"/>
    <w:basedOn w:val="Standaard"/>
    <w:next w:val="Standaard"/>
    <w:autoRedefine/>
    <w:uiPriority w:val="39"/>
    <w:unhideWhenUsed/>
    <w:rsid w:val="00DA0B19"/>
    <w:pPr>
      <w:spacing w:after="100"/>
      <w:ind w:left="220"/>
    </w:pPr>
  </w:style>
  <w:style w:type="paragraph" w:styleId="Inhopg3">
    <w:name w:val="toc 3"/>
    <w:basedOn w:val="Standaard"/>
    <w:next w:val="Standaard"/>
    <w:autoRedefine/>
    <w:uiPriority w:val="39"/>
    <w:unhideWhenUsed/>
    <w:rsid w:val="00DA0B19"/>
    <w:pPr>
      <w:spacing w:after="100"/>
      <w:ind w:left="440"/>
    </w:pPr>
  </w:style>
  <w:style w:type="paragraph" w:styleId="Koptekst">
    <w:name w:val="header"/>
    <w:basedOn w:val="Standaard"/>
    <w:link w:val="KoptekstChar"/>
    <w:uiPriority w:val="99"/>
    <w:unhideWhenUsed/>
    <w:rsid w:val="006D30E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D30E0"/>
  </w:style>
  <w:style w:type="paragraph" w:styleId="Voettekst">
    <w:name w:val="footer"/>
    <w:basedOn w:val="Standaard"/>
    <w:link w:val="VoettekstChar"/>
    <w:uiPriority w:val="99"/>
    <w:unhideWhenUsed/>
    <w:rsid w:val="006D30E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D30E0"/>
  </w:style>
  <w:style w:type="table" w:styleId="Tabelraster">
    <w:name w:val="Table Grid"/>
    <w:basedOn w:val="Standaardtabel"/>
    <w:uiPriority w:val="39"/>
    <w:rsid w:val="00293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2D2B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2D2B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Rastertabel2">
    <w:name w:val="Grid Table 2"/>
    <w:basedOn w:val="Standaardtabel"/>
    <w:uiPriority w:val="47"/>
    <w:rsid w:val="00CF101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Onopgemaaktetabel5">
    <w:name w:val="Plain Table 5"/>
    <w:basedOn w:val="Standaardtabel"/>
    <w:uiPriority w:val="45"/>
    <w:rsid w:val="009F782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1licht-Accent1">
    <w:name w:val="Grid Table 1 Light Accent 1"/>
    <w:basedOn w:val="Standaardtabel"/>
    <w:uiPriority w:val="46"/>
    <w:rsid w:val="009F782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F782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2-Accent1">
    <w:name w:val="Grid Table 2 Accent 1"/>
    <w:basedOn w:val="Standaardtabel"/>
    <w:uiPriority w:val="47"/>
    <w:rsid w:val="009F782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indnoottekst">
    <w:name w:val="endnote text"/>
    <w:basedOn w:val="Standaard"/>
    <w:link w:val="EindnoottekstChar"/>
    <w:uiPriority w:val="99"/>
    <w:semiHidden/>
    <w:unhideWhenUsed/>
    <w:rsid w:val="00F608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F608AD"/>
    <w:rPr>
      <w:sz w:val="20"/>
      <w:szCs w:val="20"/>
      <w:lang w:val="nl-NL"/>
    </w:rPr>
  </w:style>
  <w:style w:type="character" w:styleId="Eindnootmarkering">
    <w:name w:val="endnote reference"/>
    <w:basedOn w:val="Standaardalinea-lettertype"/>
    <w:uiPriority w:val="99"/>
    <w:semiHidden/>
    <w:unhideWhenUsed/>
    <w:rsid w:val="00F608AD"/>
    <w:rPr>
      <w:vertAlign w:val="superscript"/>
    </w:rPr>
  </w:style>
  <w:style w:type="paragraph" w:styleId="Voetnoottekst">
    <w:name w:val="footnote text"/>
    <w:basedOn w:val="Standaard"/>
    <w:link w:val="VoetnoottekstChar"/>
    <w:uiPriority w:val="99"/>
    <w:semiHidden/>
    <w:unhideWhenUsed/>
    <w:rsid w:val="00F608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608AD"/>
    <w:rPr>
      <w:sz w:val="20"/>
      <w:szCs w:val="20"/>
      <w:lang w:val="nl-NL"/>
    </w:rPr>
  </w:style>
  <w:style w:type="character" w:styleId="Voetnootmarkering">
    <w:name w:val="footnote reference"/>
    <w:basedOn w:val="Standaardalinea-lettertype"/>
    <w:uiPriority w:val="99"/>
    <w:semiHidden/>
    <w:unhideWhenUsed/>
    <w:rsid w:val="00F608AD"/>
    <w:rPr>
      <w:vertAlign w:val="superscript"/>
    </w:rPr>
  </w:style>
  <w:style w:type="paragraph" w:styleId="Revisie">
    <w:name w:val="Revision"/>
    <w:hidden/>
    <w:uiPriority w:val="99"/>
    <w:semiHidden/>
    <w:rsid w:val="0094623C"/>
    <w:pPr>
      <w:spacing w:after="0" w:line="240" w:lineRule="auto"/>
    </w:pPr>
    <w:rPr>
      <w:lang w:val="nl-NL"/>
    </w:rPr>
  </w:style>
  <w:style w:type="paragraph" w:customStyle="1" w:styleId="alt">
    <w:name w:val="alt"/>
    <w:basedOn w:val="Standaard"/>
    <w:rsid w:val="00D50B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nnotation">
    <w:name w:val="annotation"/>
    <w:basedOn w:val="Standaardalinea-lettertype"/>
    <w:rsid w:val="00D50B21"/>
  </w:style>
  <w:style w:type="character" w:customStyle="1" w:styleId="keyword">
    <w:name w:val="keyword"/>
    <w:basedOn w:val="Standaardalinea-lettertype"/>
    <w:rsid w:val="00D50B21"/>
  </w:style>
  <w:style w:type="character" w:customStyle="1" w:styleId="string">
    <w:name w:val="string"/>
    <w:basedOn w:val="Standaardalinea-lettertype"/>
    <w:rsid w:val="00D50B21"/>
  </w:style>
  <w:style w:type="character" w:customStyle="1" w:styleId="comment">
    <w:name w:val="comment"/>
    <w:basedOn w:val="Standaardalinea-lettertype"/>
    <w:rsid w:val="00D50B21"/>
  </w:style>
  <w:style w:type="paragraph" w:styleId="Lijstmetafbeeldingen">
    <w:name w:val="table of figures"/>
    <w:basedOn w:val="Standaard"/>
    <w:next w:val="Standaard"/>
    <w:uiPriority w:val="99"/>
    <w:unhideWhenUsed/>
    <w:rsid w:val="00613843"/>
    <w:pPr>
      <w:spacing w:after="0"/>
    </w:pPr>
  </w:style>
  <w:style w:type="paragraph" w:styleId="Bibliografie">
    <w:name w:val="Bibliography"/>
    <w:basedOn w:val="Standaard"/>
    <w:next w:val="Standaard"/>
    <w:uiPriority w:val="37"/>
    <w:unhideWhenUsed/>
    <w:rsid w:val="00F33459"/>
  </w:style>
  <w:style w:type="paragraph" w:customStyle="1" w:styleId="PvATitel">
    <w:name w:val="PvA Titel"/>
    <w:basedOn w:val="Titel"/>
    <w:link w:val="PvATitelChar"/>
    <w:qFormat/>
    <w:rsid w:val="0090753A"/>
    <w:rPr>
      <w:sz w:val="96"/>
    </w:rPr>
  </w:style>
  <w:style w:type="paragraph" w:customStyle="1" w:styleId="PvaOndertitel">
    <w:name w:val="Pva Ondertitel"/>
    <w:basedOn w:val="Standaard"/>
    <w:link w:val="PvaOndertitelChar"/>
    <w:rsid w:val="0090753A"/>
    <w:rPr>
      <w:sz w:val="32"/>
      <w:szCs w:val="32"/>
    </w:rPr>
  </w:style>
  <w:style w:type="character" w:customStyle="1" w:styleId="PvATitelChar">
    <w:name w:val="PvA Titel Char"/>
    <w:basedOn w:val="TitelChar"/>
    <w:link w:val="PvATitel"/>
    <w:rsid w:val="0090753A"/>
    <w:rPr>
      <w:rFonts w:asciiTheme="majorHAnsi" w:eastAsiaTheme="majorEastAsia" w:hAnsiTheme="majorHAnsi" w:cstheme="majorBidi"/>
      <w:color w:val="000000" w:themeColor="text1"/>
      <w:sz w:val="96"/>
      <w:szCs w:val="56"/>
      <w:lang w:val="nl-NL"/>
    </w:rPr>
  </w:style>
  <w:style w:type="paragraph" w:customStyle="1" w:styleId="PvAOndertitel0">
    <w:name w:val="PvA Ondertitel"/>
    <w:basedOn w:val="Ondertitel"/>
    <w:next w:val="Default"/>
    <w:link w:val="PvAOndertitelChar0"/>
    <w:rsid w:val="0090753A"/>
  </w:style>
  <w:style w:type="character" w:customStyle="1" w:styleId="PvaOndertitelChar">
    <w:name w:val="Pva Ondertitel Char"/>
    <w:basedOn w:val="Standaardalinea-lettertype"/>
    <w:link w:val="PvaOndertitel"/>
    <w:rsid w:val="0090753A"/>
    <w:rPr>
      <w:sz w:val="32"/>
      <w:szCs w:val="32"/>
      <w:lang w:val="nl-NL"/>
    </w:rPr>
  </w:style>
  <w:style w:type="paragraph" w:customStyle="1" w:styleId="PvAOndertitel1">
    <w:name w:val="PvA Ondertitel1"/>
    <w:basedOn w:val="Ondertitel"/>
    <w:link w:val="PvAOndertitel1Char"/>
    <w:qFormat/>
    <w:rsid w:val="0090753A"/>
  </w:style>
  <w:style w:type="character" w:customStyle="1" w:styleId="PvAOndertitelChar0">
    <w:name w:val="PvA Ondertitel Char"/>
    <w:basedOn w:val="OndertitelChar"/>
    <w:link w:val="PvAOndertitel0"/>
    <w:rsid w:val="0090753A"/>
    <w:rPr>
      <w:color w:val="5A5A5A" w:themeColor="text1" w:themeTint="A5"/>
      <w:spacing w:val="10"/>
      <w:lang w:val="nl-NL"/>
    </w:rPr>
  </w:style>
  <w:style w:type="paragraph" w:customStyle="1" w:styleId="PvAKop1">
    <w:name w:val="PvA Kop 1"/>
    <w:basedOn w:val="Kop1"/>
    <w:link w:val="PvAKop1Char"/>
    <w:qFormat/>
    <w:rsid w:val="0090753A"/>
    <w:pPr>
      <w:numPr>
        <w:numId w:val="10"/>
      </w:numPr>
    </w:pPr>
  </w:style>
  <w:style w:type="character" w:customStyle="1" w:styleId="PvAOndertitel1Char">
    <w:name w:val="PvA Ondertitel1 Char"/>
    <w:basedOn w:val="OndertitelChar"/>
    <w:link w:val="PvAOndertitel1"/>
    <w:rsid w:val="0090753A"/>
    <w:rPr>
      <w:color w:val="5A5A5A" w:themeColor="text1" w:themeTint="A5"/>
      <w:spacing w:val="10"/>
      <w:lang w:val="nl-NL"/>
    </w:rPr>
  </w:style>
  <w:style w:type="paragraph" w:customStyle="1" w:styleId="PvAKop2">
    <w:name w:val="PvA Kop 2"/>
    <w:basedOn w:val="Kop2"/>
    <w:link w:val="PvAKop2Char"/>
    <w:qFormat/>
    <w:rsid w:val="0090753A"/>
    <w:pPr>
      <w:numPr>
        <w:numId w:val="10"/>
      </w:numPr>
    </w:pPr>
  </w:style>
  <w:style w:type="character" w:customStyle="1" w:styleId="PvAKop1Char">
    <w:name w:val="PvA Kop 1 Char"/>
    <w:basedOn w:val="Kop1Char"/>
    <w:link w:val="PvAKop1"/>
    <w:rsid w:val="0090753A"/>
    <w:rPr>
      <w:rFonts w:asciiTheme="majorHAnsi" w:eastAsiaTheme="majorEastAsia" w:hAnsiTheme="majorHAnsi" w:cstheme="majorBidi"/>
      <w:b/>
      <w:bCs/>
      <w:smallCaps/>
      <w:color w:val="000000" w:themeColor="text1"/>
      <w:sz w:val="36"/>
      <w:szCs w:val="36"/>
      <w:lang w:val="nl-NL"/>
    </w:rPr>
  </w:style>
  <w:style w:type="paragraph" w:customStyle="1" w:styleId="PvAKop3">
    <w:name w:val="PvA Kop 3"/>
    <w:basedOn w:val="Kop3"/>
    <w:link w:val="PvAKop3Char"/>
    <w:qFormat/>
    <w:rsid w:val="0090753A"/>
    <w:pPr>
      <w:numPr>
        <w:numId w:val="10"/>
      </w:numPr>
    </w:pPr>
  </w:style>
  <w:style w:type="character" w:customStyle="1" w:styleId="PvAKop2Char">
    <w:name w:val="PvA Kop 2 Char"/>
    <w:basedOn w:val="Kop2Char"/>
    <w:link w:val="PvAKop2"/>
    <w:rsid w:val="0090753A"/>
    <w:rPr>
      <w:rFonts w:asciiTheme="majorHAnsi" w:eastAsiaTheme="majorEastAsia" w:hAnsiTheme="majorHAnsi" w:cstheme="majorBidi"/>
      <w:b/>
      <w:bCs/>
      <w:smallCaps/>
      <w:color w:val="000000" w:themeColor="text1"/>
      <w:sz w:val="28"/>
      <w:szCs w:val="28"/>
      <w:lang w:val="nl-NL"/>
    </w:rPr>
  </w:style>
  <w:style w:type="paragraph" w:customStyle="1" w:styleId="PvAKop4">
    <w:name w:val="PvA Kop 4"/>
    <w:basedOn w:val="Kop4"/>
    <w:link w:val="PvAKop4Char"/>
    <w:qFormat/>
    <w:rsid w:val="0090753A"/>
    <w:pPr>
      <w:numPr>
        <w:numId w:val="10"/>
      </w:numPr>
    </w:pPr>
  </w:style>
  <w:style w:type="character" w:customStyle="1" w:styleId="PvAKop3Char">
    <w:name w:val="PvA Kop 3 Char"/>
    <w:basedOn w:val="Kop3Char"/>
    <w:link w:val="PvAKop3"/>
    <w:rsid w:val="0090753A"/>
    <w:rPr>
      <w:rFonts w:asciiTheme="majorHAnsi" w:eastAsiaTheme="majorEastAsia" w:hAnsiTheme="majorHAnsi" w:cstheme="majorBidi"/>
      <w:b/>
      <w:bCs/>
      <w:color w:val="000000" w:themeColor="text1"/>
      <w:lang w:val="nl-NL"/>
    </w:rPr>
  </w:style>
  <w:style w:type="character" w:customStyle="1" w:styleId="PvAKop4Char">
    <w:name w:val="PvA Kop 4 Char"/>
    <w:basedOn w:val="Kop4Char"/>
    <w:link w:val="PvAKop4"/>
    <w:rsid w:val="0090753A"/>
    <w:rPr>
      <w:rFonts w:asciiTheme="majorHAnsi" w:eastAsiaTheme="majorEastAsia" w:hAnsiTheme="majorHAnsi" w:cstheme="majorBidi"/>
      <w:b/>
      <w:bCs/>
      <w:i/>
      <w:iCs/>
      <w:color w:val="000000" w:themeColor="text1"/>
      <w:lang w:val="nl-NL"/>
    </w:rPr>
  </w:style>
  <w:style w:type="paragraph" w:styleId="Inhopg4">
    <w:name w:val="toc 4"/>
    <w:basedOn w:val="Standaard"/>
    <w:next w:val="Standaard"/>
    <w:autoRedefine/>
    <w:uiPriority w:val="39"/>
    <w:unhideWhenUsed/>
    <w:rsid w:val="0090753A"/>
    <w:pPr>
      <w:spacing w:after="100"/>
      <w:ind w:left="660"/>
    </w:pPr>
    <w:rPr>
      <w:lang w:val="en-GB" w:eastAsia="en-GB"/>
    </w:rPr>
  </w:style>
  <w:style w:type="paragraph" w:styleId="Inhopg5">
    <w:name w:val="toc 5"/>
    <w:basedOn w:val="Standaard"/>
    <w:next w:val="Standaard"/>
    <w:autoRedefine/>
    <w:uiPriority w:val="39"/>
    <w:unhideWhenUsed/>
    <w:rsid w:val="0090753A"/>
    <w:pPr>
      <w:spacing w:after="100"/>
      <w:ind w:left="880"/>
    </w:pPr>
    <w:rPr>
      <w:lang w:val="en-GB" w:eastAsia="en-GB"/>
    </w:rPr>
  </w:style>
  <w:style w:type="paragraph" w:styleId="Inhopg6">
    <w:name w:val="toc 6"/>
    <w:basedOn w:val="Standaard"/>
    <w:next w:val="Standaard"/>
    <w:autoRedefine/>
    <w:uiPriority w:val="39"/>
    <w:unhideWhenUsed/>
    <w:rsid w:val="0090753A"/>
    <w:pPr>
      <w:spacing w:after="100"/>
      <w:ind w:left="1100"/>
    </w:pPr>
    <w:rPr>
      <w:lang w:val="en-GB" w:eastAsia="en-GB"/>
    </w:rPr>
  </w:style>
  <w:style w:type="paragraph" w:styleId="Inhopg7">
    <w:name w:val="toc 7"/>
    <w:basedOn w:val="Standaard"/>
    <w:next w:val="Standaard"/>
    <w:autoRedefine/>
    <w:uiPriority w:val="39"/>
    <w:unhideWhenUsed/>
    <w:rsid w:val="0090753A"/>
    <w:pPr>
      <w:spacing w:after="100"/>
      <w:ind w:left="1320"/>
    </w:pPr>
    <w:rPr>
      <w:lang w:val="en-GB" w:eastAsia="en-GB"/>
    </w:rPr>
  </w:style>
  <w:style w:type="paragraph" w:styleId="Inhopg8">
    <w:name w:val="toc 8"/>
    <w:basedOn w:val="Standaard"/>
    <w:next w:val="Standaard"/>
    <w:autoRedefine/>
    <w:uiPriority w:val="39"/>
    <w:unhideWhenUsed/>
    <w:rsid w:val="0090753A"/>
    <w:pPr>
      <w:spacing w:after="100"/>
      <w:ind w:left="1540"/>
    </w:pPr>
    <w:rPr>
      <w:lang w:val="en-GB" w:eastAsia="en-GB"/>
    </w:rPr>
  </w:style>
  <w:style w:type="paragraph" w:styleId="Inhopg9">
    <w:name w:val="toc 9"/>
    <w:basedOn w:val="Standaard"/>
    <w:next w:val="Standaard"/>
    <w:autoRedefine/>
    <w:uiPriority w:val="39"/>
    <w:unhideWhenUsed/>
    <w:rsid w:val="0090753A"/>
    <w:pPr>
      <w:spacing w:after="100"/>
      <w:ind w:left="17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71245">
      <w:bodyDiv w:val="1"/>
      <w:marLeft w:val="0"/>
      <w:marRight w:val="0"/>
      <w:marTop w:val="0"/>
      <w:marBottom w:val="0"/>
      <w:divBdr>
        <w:top w:val="none" w:sz="0" w:space="0" w:color="auto"/>
        <w:left w:val="none" w:sz="0" w:space="0" w:color="auto"/>
        <w:bottom w:val="none" w:sz="0" w:space="0" w:color="auto"/>
        <w:right w:val="none" w:sz="0" w:space="0" w:color="auto"/>
      </w:divBdr>
    </w:div>
    <w:div w:id="145708511">
      <w:bodyDiv w:val="1"/>
      <w:marLeft w:val="0"/>
      <w:marRight w:val="0"/>
      <w:marTop w:val="0"/>
      <w:marBottom w:val="0"/>
      <w:divBdr>
        <w:top w:val="none" w:sz="0" w:space="0" w:color="auto"/>
        <w:left w:val="none" w:sz="0" w:space="0" w:color="auto"/>
        <w:bottom w:val="none" w:sz="0" w:space="0" w:color="auto"/>
        <w:right w:val="none" w:sz="0" w:space="0" w:color="auto"/>
      </w:divBdr>
    </w:div>
    <w:div w:id="155849468">
      <w:bodyDiv w:val="1"/>
      <w:marLeft w:val="0"/>
      <w:marRight w:val="0"/>
      <w:marTop w:val="0"/>
      <w:marBottom w:val="0"/>
      <w:divBdr>
        <w:top w:val="none" w:sz="0" w:space="0" w:color="auto"/>
        <w:left w:val="none" w:sz="0" w:space="0" w:color="auto"/>
        <w:bottom w:val="none" w:sz="0" w:space="0" w:color="auto"/>
        <w:right w:val="none" w:sz="0" w:space="0" w:color="auto"/>
      </w:divBdr>
    </w:div>
    <w:div w:id="176625865">
      <w:bodyDiv w:val="1"/>
      <w:marLeft w:val="0"/>
      <w:marRight w:val="0"/>
      <w:marTop w:val="0"/>
      <w:marBottom w:val="0"/>
      <w:divBdr>
        <w:top w:val="none" w:sz="0" w:space="0" w:color="auto"/>
        <w:left w:val="none" w:sz="0" w:space="0" w:color="auto"/>
        <w:bottom w:val="none" w:sz="0" w:space="0" w:color="auto"/>
        <w:right w:val="none" w:sz="0" w:space="0" w:color="auto"/>
      </w:divBdr>
    </w:div>
    <w:div w:id="221596849">
      <w:bodyDiv w:val="1"/>
      <w:marLeft w:val="0"/>
      <w:marRight w:val="0"/>
      <w:marTop w:val="0"/>
      <w:marBottom w:val="0"/>
      <w:divBdr>
        <w:top w:val="none" w:sz="0" w:space="0" w:color="auto"/>
        <w:left w:val="none" w:sz="0" w:space="0" w:color="auto"/>
        <w:bottom w:val="none" w:sz="0" w:space="0" w:color="auto"/>
        <w:right w:val="none" w:sz="0" w:space="0" w:color="auto"/>
      </w:divBdr>
      <w:divsChild>
        <w:div w:id="939292227">
          <w:marLeft w:val="0"/>
          <w:marRight w:val="0"/>
          <w:marTop w:val="0"/>
          <w:marBottom w:val="0"/>
          <w:divBdr>
            <w:top w:val="none" w:sz="0" w:space="0" w:color="auto"/>
            <w:left w:val="none" w:sz="0" w:space="0" w:color="auto"/>
            <w:bottom w:val="none" w:sz="0" w:space="0" w:color="auto"/>
            <w:right w:val="none" w:sz="0" w:space="0" w:color="auto"/>
          </w:divBdr>
          <w:divsChild>
            <w:div w:id="19269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50">
      <w:bodyDiv w:val="1"/>
      <w:marLeft w:val="0"/>
      <w:marRight w:val="0"/>
      <w:marTop w:val="0"/>
      <w:marBottom w:val="0"/>
      <w:divBdr>
        <w:top w:val="none" w:sz="0" w:space="0" w:color="auto"/>
        <w:left w:val="none" w:sz="0" w:space="0" w:color="auto"/>
        <w:bottom w:val="none" w:sz="0" w:space="0" w:color="auto"/>
        <w:right w:val="none" w:sz="0" w:space="0" w:color="auto"/>
      </w:divBdr>
    </w:div>
    <w:div w:id="350186022">
      <w:bodyDiv w:val="1"/>
      <w:marLeft w:val="0"/>
      <w:marRight w:val="0"/>
      <w:marTop w:val="0"/>
      <w:marBottom w:val="0"/>
      <w:divBdr>
        <w:top w:val="none" w:sz="0" w:space="0" w:color="auto"/>
        <w:left w:val="none" w:sz="0" w:space="0" w:color="auto"/>
        <w:bottom w:val="none" w:sz="0" w:space="0" w:color="auto"/>
        <w:right w:val="none" w:sz="0" w:space="0" w:color="auto"/>
      </w:divBdr>
    </w:div>
    <w:div w:id="460654119">
      <w:bodyDiv w:val="1"/>
      <w:marLeft w:val="0"/>
      <w:marRight w:val="0"/>
      <w:marTop w:val="0"/>
      <w:marBottom w:val="0"/>
      <w:divBdr>
        <w:top w:val="none" w:sz="0" w:space="0" w:color="auto"/>
        <w:left w:val="none" w:sz="0" w:space="0" w:color="auto"/>
        <w:bottom w:val="none" w:sz="0" w:space="0" w:color="auto"/>
        <w:right w:val="none" w:sz="0" w:space="0" w:color="auto"/>
      </w:divBdr>
    </w:div>
    <w:div w:id="462818438">
      <w:bodyDiv w:val="1"/>
      <w:marLeft w:val="0"/>
      <w:marRight w:val="0"/>
      <w:marTop w:val="0"/>
      <w:marBottom w:val="0"/>
      <w:divBdr>
        <w:top w:val="none" w:sz="0" w:space="0" w:color="auto"/>
        <w:left w:val="none" w:sz="0" w:space="0" w:color="auto"/>
        <w:bottom w:val="none" w:sz="0" w:space="0" w:color="auto"/>
        <w:right w:val="none" w:sz="0" w:space="0" w:color="auto"/>
      </w:divBdr>
      <w:divsChild>
        <w:div w:id="36442020">
          <w:marLeft w:val="0"/>
          <w:marRight w:val="0"/>
          <w:marTop w:val="0"/>
          <w:marBottom w:val="0"/>
          <w:divBdr>
            <w:top w:val="none" w:sz="0" w:space="0" w:color="auto"/>
            <w:left w:val="none" w:sz="0" w:space="0" w:color="auto"/>
            <w:bottom w:val="none" w:sz="0" w:space="0" w:color="auto"/>
            <w:right w:val="none" w:sz="0" w:space="0" w:color="auto"/>
          </w:divBdr>
          <w:divsChild>
            <w:div w:id="8786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384">
      <w:bodyDiv w:val="1"/>
      <w:marLeft w:val="0"/>
      <w:marRight w:val="0"/>
      <w:marTop w:val="0"/>
      <w:marBottom w:val="0"/>
      <w:divBdr>
        <w:top w:val="none" w:sz="0" w:space="0" w:color="auto"/>
        <w:left w:val="none" w:sz="0" w:space="0" w:color="auto"/>
        <w:bottom w:val="none" w:sz="0" w:space="0" w:color="auto"/>
        <w:right w:val="none" w:sz="0" w:space="0" w:color="auto"/>
      </w:divBdr>
    </w:div>
    <w:div w:id="629167034">
      <w:bodyDiv w:val="1"/>
      <w:marLeft w:val="0"/>
      <w:marRight w:val="0"/>
      <w:marTop w:val="0"/>
      <w:marBottom w:val="0"/>
      <w:divBdr>
        <w:top w:val="none" w:sz="0" w:space="0" w:color="auto"/>
        <w:left w:val="none" w:sz="0" w:space="0" w:color="auto"/>
        <w:bottom w:val="none" w:sz="0" w:space="0" w:color="auto"/>
        <w:right w:val="none" w:sz="0" w:space="0" w:color="auto"/>
      </w:divBdr>
    </w:div>
    <w:div w:id="690571729">
      <w:bodyDiv w:val="1"/>
      <w:marLeft w:val="0"/>
      <w:marRight w:val="0"/>
      <w:marTop w:val="0"/>
      <w:marBottom w:val="0"/>
      <w:divBdr>
        <w:top w:val="none" w:sz="0" w:space="0" w:color="auto"/>
        <w:left w:val="none" w:sz="0" w:space="0" w:color="auto"/>
        <w:bottom w:val="none" w:sz="0" w:space="0" w:color="auto"/>
        <w:right w:val="none" w:sz="0" w:space="0" w:color="auto"/>
      </w:divBdr>
    </w:div>
    <w:div w:id="700057165">
      <w:bodyDiv w:val="1"/>
      <w:marLeft w:val="0"/>
      <w:marRight w:val="0"/>
      <w:marTop w:val="0"/>
      <w:marBottom w:val="0"/>
      <w:divBdr>
        <w:top w:val="none" w:sz="0" w:space="0" w:color="auto"/>
        <w:left w:val="none" w:sz="0" w:space="0" w:color="auto"/>
        <w:bottom w:val="none" w:sz="0" w:space="0" w:color="auto"/>
        <w:right w:val="none" w:sz="0" w:space="0" w:color="auto"/>
      </w:divBdr>
    </w:div>
    <w:div w:id="712536597">
      <w:bodyDiv w:val="1"/>
      <w:marLeft w:val="0"/>
      <w:marRight w:val="0"/>
      <w:marTop w:val="0"/>
      <w:marBottom w:val="0"/>
      <w:divBdr>
        <w:top w:val="none" w:sz="0" w:space="0" w:color="auto"/>
        <w:left w:val="none" w:sz="0" w:space="0" w:color="auto"/>
        <w:bottom w:val="none" w:sz="0" w:space="0" w:color="auto"/>
        <w:right w:val="none" w:sz="0" w:space="0" w:color="auto"/>
      </w:divBdr>
    </w:div>
    <w:div w:id="760101976">
      <w:bodyDiv w:val="1"/>
      <w:marLeft w:val="0"/>
      <w:marRight w:val="0"/>
      <w:marTop w:val="0"/>
      <w:marBottom w:val="0"/>
      <w:divBdr>
        <w:top w:val="none" w:sz="0" w:space="0" w:color="auto"/>
        <w:left w:val="none" w:sz="0" w:space="0" w:color="auto"/>
        <w:bottom w:val="none" w:sz="0" w:space="0" w:color="auto"/>
        <w:right w:val="none" w:sz="0" w:space="0" w:color="auto"/>
      </w:divBdr>
      <w:divsChild>
        <w:div w:id="622738294">
          <w:marLeft w:val="0"/>
          <w:marRight w:val="0"/>
          <w:marTop w:val="0"/>
          <w:marBottom w:val="0"/>
          <w:divBdr>
            <w:top w:val="none" w:sz="0" w:space="0" w:color="auto"/>
            <w:left w:val="none" w:sz="0" w:space="0" w:color="auto"/>
            <w:bottom w:val="none" w:sz="0" w:space="0" w:color="auto"/>
            <w:right w:val="none" w:sz="0" w:space="0" w:color="auto"/>
          </w:divBdr>
          <w:divsChild>
            <w:div w:id="12084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50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2727">
          <w:marLeft w:val="0"/>
          <w:marRight w:val="0"/>
          <w:marTop w:val="0"/>
          <w:marBottom w:val="0"/>
          <w:divBdr>
            <w:top w:val="none" w:sz="0" w:space="0" w:color="auto"/>
            <w:left w:val="none" w:sz="0" w:space="0" w:color="auto"/>
            <w:bottom w:val="none" w:sz="0" w:space="0" w:color="auto"/>
            <w:right w:val="none" w:sz="0" w:space="0" w:color="auto"/>
          </w:divBdr>
          <w:divsChild>
            <w:div w:id="20255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0695">
      <w:bodyDiv w:val="1"/>
      <w:marLeft w:val="0"/>
      <w:marRight w:val="0"/>
      <w:marTop w:val="0"/>
      <w:marBottom w:val="0"/>
      <w:divBdr>
        <w:top w:val="none" w:sz="0" w:space="0" w:color="auto"/>
        <w:left w:val="none" w:sz="0" w:space="0" w:color="auto"/>
        <w:bottom w:val="none" w:sz="0" w:space="0" w:color="auto"/>
        <w:right w:val="none" w:sz="0" w:space="0" w:color="auto"/>
      </w:divBdr>
      <w:divsChild>
        <w:div w:id="2111972332">
          <w:marLeft w:val="0"/>
          <w:marRight w:val="0"/>
          <w:marTop w:val="0"/>
          <w:marBottom w:val="0"/>
          <w:divBdr>
            <w:top w:val="none" w:sz="0" w:space="0" w:color="auto"/>
            <w:left w:val="none" w:sz="0" w:space="0" w:color="auto"/>
            <w:bottom w:val="none" w:sz="0" w:space="0" w:color="auto"/>
            <w:right w:val="none" w:sz="0" w:space="0" w:color="auto"/>
          </w:divBdr>
          <w:divsChild>
            <w:div w:id="255792770">
              <w:marLeft w:val="0"/>
              <w:marRight w:val="0"/>
              <w:marTop w:val="0"/>
              <w:marBottom w:val="0"/>
              <w:divBdr>
                <w:top w:val="none" w:sz="0" w:space="0" w:color="auto"/>
                <w:left w:val="none" w:sz="0" w:space="0" w:color="auto"/>
                <w:bottom w:val="none" w:sz="0" w:space="0" w:color="auto"/>
                <w:right w:val="none" w:sz="0" w:space="0" w:color="auto"/>
              </w:divBdr>
              <w:divsChild>
                <w:div w:id="88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830937">
      <w:bodyDiv w:val="1"/>
      <w:marLeft w:val="0"/>
      <w:marRight w:val="0"/>
      <w:marTop w:val="0"/>
      <w:marBottom w:val="0"/>
      <w:divBdr>
        <w:top w:val="none" w:sz="0" w:space="0" w:color="auto"/>
        <w:left w:val="none" w:sz="0" w:space="0" w:color="auto"/>
        <w:bottom w:val="none" w:sz="0" w:space="0" w:color="auto"/>
        <w:right w:val="none" w:sz="0" w:space="0" w:color="auto"/>
      </w:divBdr>
    </w:div>
    <w:div w:id="1009874707">
      <w:bodyDiv w:val="1"/>
      <w:marLeft w:val="0"/>
      <w:marRight w:val="0"/>
      <w:marTop w:val="0"/>
      <w:marBottom w:val="0"/>
      <w:divBdr>
        <w:top w:val="none" w:sz="0" w:space="0" w:color="auto"/>
        <w:left w:val="none" w:sz="0" w:space="0" w:color="auto"/>
        <w:bottom w:val="none" w:sz="0" w:space="0" w:color="auto"/>
        <w:right w:val="none" w:sz="0" w:space="0" w:color="auto"/>
      </w:divBdr>
    </w:div>
    <w:div w:id="1190335074">
      <w:bodyDiv w:val="1"/>
      <w:marLeft w:val="0"/>
      <w:marRight w:val="0"/>
      <w:marTop w:val="0"/>
      <w:marBottom w:val="0"/>
      <w:divBdr>
        <w:top w:val="none" w:sz="0" w:space="0" w:color="auto"/>
        <w:left w:val="none" w:sz="0" w:space="0" w:color="auto"/>
        <w:bottom w:val="none" w:sz="0" w:space="0" w:color="auto"/>
        <w:right w:val="none" w:sz="0" w:space="0" w:color="auto"/>
      </w:divBdr>
    </w:div>
    <w:div w:id="1210386380">
      <w:bodyDiv w:val="1"/>
      <w:marLeft w:val="0"/>
      <w:marRight w:val="0"/>
      <w:marTop w:val="0"/>
      <w:marBottom w:val="0"/>
      <w:divBdr>
        <w:top w:val="none" w:sz="0" w:space="0" w:color="auto"/>
        <w:left w:val="none" w:sz="0" w:space="0" w:color="auto"/>
        <w:bottom w:val="none" w:sz="0" w:space="0" w:color="auto"/>
        <w:right w:val="none" w:sz="0" w:space="0" w:color="auto"/>
      </w:divBdr>
      <w:divsChild>
        <w:div w:id="351417730">
          <w:marLeft w:val="0"/>
          <w:marRight w:val="0"/>
          <w:marTop w:val="0"/>
          <w:marBottom w:val="0"/>
          <w:divBdr>
            <w:top w:val="none" w:sz="0" w:space="0" w:color="auto"/>
            <w:left w:val="none" w:sz="0" w:space="0" w:color="auto"/>
            <w:bottom w:val="none" w:sz="0" w:space="0" w:color="auto"/>
            <w:right w:val="none" w:sz="0" w:space="0" w:color="auto"/>
          </w:divBdr>
          <w:divsChild>
            <w:div w:id="1080717746">
              <w:marLeft w:val="0"/>
              <w:marRight w:val="0"/>
              <w:marTop w:val="0"/>
              <w:marBottom w:val="0"/>
              <w:divBdr>
                <w:top w:val="none" w:sz="0" w:space="0" w:color="auto"/>
                <w:left w:val="none" w:sz="0" w:space="0" w:color="auto"/>
                <w:bottom w:val="none" w:sz="0" w:space="0" w:color="auto"/>
                <w:right w:val="none" w:sz="0" w:space="0" w:color="auto"/>
              </w:divBdr>
            </w:div>
            <w:div w:id="13528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003">
      <w:bodyDiv w:val="1"/>
      <w:marLeft w:val="0"/>
      <w:marRight w:val="0"/>
      <w:marTop w:val="0"/>
      <w:marBottom w:val="0"/>
      <w:divBdr>
        <w:top w:val="none" w:sz="0" w:space="0" w:color="auto"/>
        <w:left w:val="none" w:sz="0" w:space="0" w:color="auto"/>
        <w:bottom w:val="none" w:sz="0" w:space="0" w:color="auto"/>
        <w:right w:val="none" w:sz="0" w:space="0" w:color="auto"/>
      </w:divBdr>
    </w:div>
    <w:div w:id="1249651865">
      <w:bodyDiv w:val="1"/>
      <w:marLeft w:val="0"/>
      <w:marRight w:val="0"/>
      <w:marTop w:val="0"/>
      <w:marBottom w:val="0"/>
      <w:divBdr>
        <w:top w:val="none" w:sz="0" w:space="0" w:color="auto"/>
        <w:left w:val="none" w:sz="0" w:space="0" w:color="auto"/>
        <w:bottom w:val="none" w:sz="0" w:space="0" w:color="auto"/>
        <w:right w:val="none" w:sz="0" w:space="0" w:color="auto"/>
      </w:divBdr>
    </w:div>
    <w:div w:id="1299919112">
      <w:bodyDiv w:val="1"/>
      <w:marLeft w:val="0"/>
      <w:marRight w:val="0"/>
      <w:marTop w:val="0"/>
      <w:marBottom w:val="0"/>
      <w:divBdr>
        <w:top w:val="none" w:sz="0" w:space="0" w:color="auto"/>
        <w:left w:val="none" w:sz="0" w:space="0" w:color="auto"/>
        <w:bottom w:val="none" w:sz="0" w:space="0" w:color="auto"/>
        <w:right w:val="none" w:sz="0" w:space="0" w:color="auto"/>
      </w:divBdr>
    </w:div>
    <w:div w:id="1325931461">
      <w:bodyDiv w:val="1"/>
      <w:marLeft w:val="0"/>
      <w:marRight w:val="0"/>
      <w:marTop w:val="0"/>
      <w:marBottom w:val="0"/>
      <w:divBdr>
        <w:top w:val="none" w:sz="0" w:space="0" w:color="auto"/>
        <w:left w:val="none" w:sz="0" w:space="0" w:color="auto"/>
        <w:bottom w:val="none" w:sz="0" w:space="0" w:color="auto"/>
        <w:right w:val="none" w:sz="0" w:space="0" w:color="auto"/>
      </w:divBdr>
    </w:div>
    <w:div w:id="1488594753">
      <w:bodyDiv w:val="1"/>
      <w:marLeft w:val="0"/>
      <w:marRight w:val="0"/>
      <w:marTop w:val="0"/>
      <w:marBottom w:val="0"/>
      <w:divBdr>
        <w:top w:val="none" w:sz="0" w:space="0" w:color="auto"/>
        <w:left w:val="none" w:sz="0" w:space="0" w:color="auto"/>
        <w:bottom w:val="none" w:sz="0" w:space="0" w:color="auto"/>
        <w:right w:val="none" w:sz="0" w:space="0" w:color="auto"/>
      </w:divBdr>
    </w:div>
    <w:div w:id="1510675716">
      <w:bodyDiv w:val="1"/>
      <w:marLeft w:val="0"/>
      <w:marRight w:val="0"/>
      <w:marTop w:val="0"/>
      <w:marBottom w:val="0"/>
      <w:divBdr>
        <w:top w:val="none" w:sz="0" w:space="0" w:color="auto"/>
        <w:left w:val="none" w:sz="0" w:space="0" w:color="auto"/>
        <w:bottom w:val="none" w:sz="0" w:space="0" w:color="auto"/>
        <w:right w:val="none" w:sz="0" w:space="0" w:color="auto"/>
      </w:divBdr>
    </w:div>
    <w:div w:id="1537540667">
      <w:bodyDiv w:val="1"/>
      <w:marLeft w:val="0"/>
      <w:marRight w:val="0"/>
      <w:marTop w:val="0"/>
      <w:marBottom w:val="0"/>
      <w:divBdr>
        <w:top w:val="none" w:sz="0" w:space="0" w:color="auto"/>
        <w:left w:val="none" w:sz="0" w:space="0" w:color="auto"/>
        <w:bottom w:val="none" w:sz="0" w:space="0" w:color="auto"/>
        <w:right w:val="none" w:sz="0" w:space="0" w:color="auto"/>
      </w:divBdr>
    </w:div>
    <w:div w:id="1568373260">
      <w:bodyDiv w:val="1"/>
      <w:marLeft w:val="0"/>
      <w:marRight w:val="0"/>
      <w:marTop w:val="0"/>
      <w:marBottom w:val="0"/>
      <w:divBdr>
        <w:top w:val="none" w:sz="0" w:space="0" w:color="auto"/>
        <w:left w:val="none" w:sz="0" w:space="0" w:color="auto"/>
        <w:bottom w:val="none" w:sz="0" w:space="0" w:color="auto"/>
        <w:right w:val="none" w:sz="0" w:space="0" w:color="auto"/>
      </w:divBdr>
      <w:divsChild>
        <w:div w:id="1985960548">
          <w:marLeft w:val="0"/>
          <w:marRight w:val="0"/>
          <w:marTop w:val="0"/>
          <w:marBottom w:val="0"/>
          <w:divBdr>
            <w:top w:val="none" w:sz="0" w:space="0" w:color="auto"/>
            <w:left w:val="none" w:sz="0" w:space="0" w:color="auto"/>
            <w:bottom w:val="none" w:sz="0" w:space="0" w:color="auto"/>
            <w:right w:val="none" w:sz="0" w:space="0" w:color="auto"/>
          </w:divBdr>
          <w:divsChild>
            <w:div w:id="1882592909">
              <w:marLeft w:val="0"/>
              <w:marRight w:val="0"/>
              <w:marTop w:val="0"/>
              <w:marBottom w:val="0"/>
              <w:divBdr>
                <w:top w:val="none" w:sz="0" w:space="0" w:color="auto"/>
                <w:left w:val="none" w:sz="0" w:space="0" w:color="auto"/>
                <w:bottom w:val="none" w:sz="0" w:space="0" w:color="auto"/>
                <w:right w:val="none" w:sz="0" w:space="0" w:color="auto"/>
              </w:divBdr>
            </w:div>
            <w:div w:id="967783330">
              <w:marLeft w:val="0"/>
              <w:marRight w:val="0"/>
              <w:marTop w:val="0"/>
              <w:marBottom w:val="0"/>
              <w:divBdr>
                <w:top w:val="none" w:sz="0" w:space="0" w:color="auto"/>
                <w:left w:val="none" w:sz="0" w:space="0" w:color="auto"/>
                <w:bottom w:val="none" w:sz="0" w:space="0" w:color="auto"/>
                <w:right w:val="none" w:sz="0" w:space="0" w:color="auto"/>
              </w:divBdr>
            </w:div>
            <w:div w:id="1983997925">
              <w:marLeft w:val="0"/>
              <w:marRight w:val="0"/>
              <w:marTop w:val="0"/>
              <w:marBottom w:val="0"/>
              <w:divBdr>
                <w:top w:val="none" w:sz="0" w:space="0" w:color="auto"/>
                <w:left w:val="none" w:sz="0" w:space="0" w:color="auto"/>
                <w:bottom w:val="none" w:sz="0" w:space="0" w:color="auto"/>
                <w:right w:val="none" w:sz="0" w:space="0" w:color="auto"/>
              </w:divBdr>
            </w:div>
            <w:div w:id="1911497176">
              <w:marLeft w:val="0"/>
              <w:marRight w:val="0"/>
              <w:marTop w:val="0"/>
              <w:marBottom w:val="0"/>
              <w:divBdr>
                <w:top w:val="none" w:sz="0" w:space="0" w:color="auto"/>
                <w:left w:val="none" w:sz="0" w:space="0" w:color="auto"/>
                <w:bottom w:val="none" w:sz="0" w:space="0" w:color="auto"/>
                <w:right w:val="none" w:sz="0" w:space="0" w:color="auto"/>
              </w:divBdr>
            </w:div>
            <w:div w:id="1694724228">
              <w:marLeft w:val="0"/>
              <w:marRight w:val="0"/>
              <w:marTop w:val="0"/>
              <w:marBottom w:val="0"/>
              <w:divBdr>
                <w:top w:val="none" w:sz="0" w:space="0" w:color="auto"/>
                <w:left w:val="none" w:sz="0" w:space="0" w:color="auto"/>
                <w:bottom w:val="none" w:sz="0" w:space="0" w:color="auto"/>
                <w:right w:val="none" w:sz="0" w:space="0" w:color="auto"/>
              </w:divBdr>
            </w:div>
            <w:div w:id="513425547">
              <w:marLeft w:val="0"/>
              <w:marRight w:val="0"/>
              <w:marTop w:val="0"/>
              <w:marBottom w:val="0"/>
              <w:divBdr>
                <w:top w:val="none" w:sz="0" w:space="0" w:color="auto"/>
                <w:left w:val="none" w:sz="0" w:space="0" w:color="auto"/>
                <w:bottom w:val="none" w:sz="0" w:space="0" w:color="auto"/>
                <w:right w:val="none" w:sz="0" w:space="0" w:color="auto"/>
              </w:divBdr>
            </w:div>
            <w:div w:id="748693539">
              <w:marLeft w:val="0"/>
              <w:marRight w:val="0"/>
              <w:marTop w:val="0"/>
              <w:marBottom w:val="0"/>
              <w:divBdr>
                <w:top w:val="none" w:sz="0" w:space="0" w:color="auto"/>
                <w:left w:val="none" w:sz="0" w:space="0" w:color="auto"/>
                <w:bottom w:val="none" w:sz="0" w:space="0" w:color="auto"/>
                <w:right w:val="none" w:sz="0" w:space="0" w:color="auto"/>
              </w:divBdr>
            </w:div>
            <w:div w:id="1317996620">
              <w:marLeft w:val="0"/>
              <w:marRight w:val="0"/>
              <w:marTop w:val="0"/>
              <w:marBottom w:val="0"/>
              <w:divBdr>
                <w:top w:val="none" w:sz="0" w:space="0" w:color="auto"/>
                <w:left w:val="none" w:sz="0" w:space="0" w:color="auto"/>
                <w:bottom w:val="none" w:sz="0" w:space="0" w:color="auto"/>
                <w:right w:val="none" w:sz="0" w:space="0" w:color="auto"/>
              </w:divBdr>
            </w:div>
            <w:div w:id="1142424180">
              <w:marLeft w:val="0"/>
              <w:marRight w:val="0"/>
              <w:marTop w:val="0"/>
              <w:marBottom w:val="0"/>
              <w:divBdr>
                <w:top w:val="none" w:sz="0" w:space="0" w:color="auto"/>
                <w:left w:val="none" w:sz="0" w:space="0" w:color="auto"/>
                <w:bottom w:val="none" w:sz="0" w:space="0" w:color="auto"/>
                <w:right w:val="none" w:sz="0" w:space="0" w:color="auto"/>
              </w:divBdr>
            </w:div>
            <w:div w:id="3596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7348">
      <w:bodyDiv w:val="1"/>
      <w:marLeft w:val="0"/>
      <w:marRight w:val="0"/>
      <w:marTop w:val="0"/>
      <w:marBottom w:val="0"/>
      <w:divBdr>
        <w:top w:val="none" w:sz="0" w:space="0" w:color="auto"/>
        <w:left w:val="none" w:sz="0" w:space="0" w:color="auto"/>
        <w:bottom w:val="none" w:sz="0" w:space="0" w:color="auto"/>
        <w:right w:val="none" w:sz="0" w:space="0" w:color="auto"/>
      </w:divBdr>
    </w:div>
    <w:div w:id="1639335611">
      <w:bodyDiv w:val="1"/>
      <w:marLeft w:val="0"/>
      <w:marRight w:val="0"/>
      <w:marTop w:val="0"/>
      <w:marBottom w:val="0"/>
      <w:divBdr>
        <w:top w:val="none" w:sz="0" w:space="0" w:color="auto"/>
        <w:left w:val="none" w:sz="0" w:space="0" w:color="auto"/>
        <w:bottom w:val="none" w:sz="0" w:space="0" w:color="auto"/>
        <w:right w:val="none" w:sz="0" w:space="0" w:color="auto"/>
      </w:divBdr>
      <w:divsChild>
        <w:div w:id="422528144">
          <w:marLeft w:val="0"/>
          <w:marRight w:val="0"/>
          <w:marTop w:val="0"/>
          <w:marBottom w:val="0"/>
          <w:divBdr>
            <w:top w:val="none" w:sz="0" w:space="0" w:color="auto"/>
            <w:left w:val="none" w:sz="0" w:space="0" w:color="auto"/>
            <w:bottom w:val="none" w:sz="0" w:space="0" w:color="auto"/>
            <w:right w:val="none" w:sz="0" w:space="0" w:color="auto"/>
          </w:divBdr>
          <w:divsChild>
            <w:div w:id="4104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9855">
      <w:bodyDiv w:val="1"/>
      <w:marLeft w:val="0"/>
      <w:marRight w:val="0"/>
      <w:marTop w:val="0"/>
      <w:marBottom w:val="0"/>
      <w:divBdr>
        <w:top w:val="none" w:sz="0" w:space="0" w:color="auto"/>
        <w:left w:val="none" w:sz="0" w:space="0" w:color="auto"/>
        <w:bottom w:val="none" w:sz="0" w:space="0" w:color="auto"/>
        <w:right w:val="none" w:sz="0" w:space="0" w:color="auto"/>
      </w:divBdr>
      <w:divsChild>
        <w:div w:id="1791557928">
          <w:marLeft w:val="0"/>
          <w:marRight w:val="0"/>
          <w:marTop w:val="0"/>
          <w:marBottom w:val="0"/>
          <w:divBdr>
            <w:top w:val="none" w:sz="0" w:space="0" w:color="auto"/>
            <w:left w:val="none" w:sz="0" w:space="0" w:color="auto"/>
            <w:bottom w:val="none" w:sz="0" w:space="0" w:color="auto"/>
            <w:right w:val="none" w:sz="0" w:space="0" w:color="auto"/>
          </w:divBdr>
          <w:divsChild>
            <w:div w:id="131296278">
              <w:marLeft w:val="0"/>
              <w:marRight w:val="0"/>
              <w:marTop w:val="0"/>
              <w:marBottom w:val="0"/>
              <w:divBdr>
                <w:top w:val="none" w:sz="0" w:space="0" w:color="auto"/>
                <w:left w:val="none" w:sz="0" w:space="0" w:color="auto"/>
                <w:bottom w:val="none" w:sz="0" w:space="0" w:color="auto"/>
                <w:right w:val="none" w:sz="0" w:space="0" w:color="auto"/>
              </w:divBdr>
            </w:div>
            <w:div w:id="165676694">
              <w:marLeft w:val="0"/>
              <w:marRight w:val="0"/>
              <w:marTop w:val="0"/>
              <w:marBottom w:val="0"/>
              <w:divBdr>
                <w:top w:val="none" w:sz="0" w:space="0" w:color="auto"/>
                <w:left w:val="none" w:sz="0" w:space="0" w:color="auto"/>
                <w:bottom w:val="none" w:sz="0" w:space="0" w:color="auto"/>
                <w:right w:val="none" w:sz="0" w:space="0" w:color="auto"/>
              </w:divBdr>
            </w:div>
            <w:div w:id="195437131">
              <w:marLeft w:val="0"/>
              <w:marRight w:val="0"/>
              <w:marTop w:val="0"/>
              <w:marBottom w:val="0"/>
              <w:divBdr>
                <w:top w:val="none" w:sz="0" w:space="0" w:color="auto"/>
                <w:left w:val="none" w:sz="0" w:space="0" w:color="auto"/>
                <w:bottom w:val="none" w:sz="0" w:space="0" w:color="auto"/>
                <w:right w:val="none" w:sz="0" w:space="0" w:color="auto"/>
              </w:divBdr>
            </w:div>
            <w:div w:id="526406317">
              <w:marLeft w:val="0"/>
              <w:marRight w:val="0"/>
              <w:marTop w:val="0"/>
              <w:marBottom w:val="0"/>
              <w:divBdr>
                <w:top w:val="none" w:sz="0" w:space="0" w:color="auto"/>
                <w:left w:val="none" w:sz="0" w:space="0" w:color="auto"/>
                <w:bottom w:val="none" w:sz="0" w:space="0" w:color="auto"/>
                <w:right w:val="none" w:sz="0" w:space="0" w:color="auto"/>
              </w:divBdr>
            </w:div>
            <w:div w:id="538932187">
              <w:marLeft w:val="0"/>
              <w:marRight w:val="0"/>
              <w:marTop w:val="0"/>
              <w:marBottom w:val="0"/>
              <w:divBdr>
                <w:top w:val="none" w:sz="0" w:space="0" w:color="auto"/>
                <w:left w:val="none" w:sz="0" w:space="0" w:color="auto"/>
                <w:bottom w:val="none" w:sz="0" w:space="0" w:color="auto"/>
                <w:right w:val="none" w:sz="0" w:space="0" w:color="auto"/>
              </w:divBdr>
            </w:div>
            <w:div w:id="570046591">
              <w:marLeft w:val="0"/>
              <w:marRight w:val="0"/>
              <w:marTop w:val="0"/>
              <w:marBottom w:val="0"/>
              <w:divBdr>
                <w:top w:val="none" w:sz="0" w:space="0" w:color="auto"/>
                <w:left w:val="none" w:sz="0" w:space="0" w:color="auto"/>
                <w:bottom w:val="none" w:sz="0" w:space="0" w:color="auto"/>
                <w:right w:val="none" w:sz="0" w:space="0" w:color="auto"/>
              </w:divBdr>
            </w:div>
            <w:div w:id="747969846">
              <w:marLeft w:val="0"/>
              <w:marRight w:val="0"/>
              <w:marTop w:val="0"/>
              <w:marBottom w:val="0"/>
              <w:divBdr>
                <w:top w:val="none" w:sz="0" w:space="0" w:color="auto"/>
                <w:left w:val="none" w:sz="0" w:space="0" w:color="auto"/>
                <w:bottom w:val="none" w:sz="0" w:space="0" w:color="auto"/>
                <w:right w:val="none" w:sz="0" w:space="0" w:color="auto"/>
              </w:divBdr>
            </w:div>
            <w:div w:id="825634331">
              <w:marLeft w:val="0"/>
              <w:marRight w:val="0"/>
              <w:marTop w:val="0"/>
              <w:marBottom w:val="0"/>
              <w:divBdr>
                <w:top w:val="none" w:sz="0" w:space="0" w:color="auto"/>
                <w:left w:val="none" w:sz="0" w:space="0" w:color="auto"/>
                <w:bottom w:val="none" w:sz="0" w:space="0" w:color="auto"/>
                <w:right w:val="none" w:sz="0" w:space="0" w:color="auto"/>
              </w:divBdr>
            </w:div>
            <w:div w:id="1022318121">
              <w:marLeft w:val="0"/>
              <w:marRight w:val="0"/>
              <w:marTop w:val="0"/>
              <w:marBottom w:val="0"/>
              <w:divBdr>
                <w:top w:val="none" w:sz="0" w:space="0" w:color="auto"/>
                <w:left w:val="none" w:sz="0" w:space="0" w:color="auto"/>
                <w:bottom w:val="none" w:sz="0" w:space="0" w:color="auto"/>
                <w:right w:val="none" w:sz="0" w:space="0" w:color="auto"/>
              </w:divBdr>
            </w:div>
            <w:div w:id="1221400100">
              <w:marLeft w:val="0"/>
              <w:marRight w:val="0"/>
              <w:marTop w:val="0"/>
              <w:marBottom w:val="0"/>
              <w:divBdr>
                <w:top w:val="none" w:sz="0" w:space="0" w:color="auto"/>
                <w:left w:val="none" w:sz="0" w:space="0" w:color="auto"/>
                <w:bottom w:val="none" w:sz="0" w:space="0" w:color="auto"/>
                <w:right w:val="none" w:sz="0" w:space="0" w:color="auto"/>
              </w:divBdr>
            </w:div>
            <w:div w:id="1279026152">
              <w:marLeft w:val="0"/>
              <w:marRight w:val="0"/>
              <w:marTop w:val="0"/>
              <w:marBottom w:val="0"/>
              <w:divBdr>
                <w:top w:val="none" w:sz="0" w:space="0" w:color="auto"/>
                <w:left w:val="none" w:sz="0" w:space="0" w:color="auto"/>
                <w:bottom w:val="none" w:sz="0" w:space="0" w:color="auto"/>
                <w:right w:val="none" w:sz="0" w:space="0" w:color="auto"/>
              </w:divBdr>
            </w:div>
            <w:div w:id="1286084391">
              <w:marLeft w:val="0"/>
              <w:marRight w:val="0"/>
              <w:marTop w:val="0"/>
              <w:marBottom w:val="0"/>
              <w:divBdr>
                <w:top w:val="none" w:sz="0" w:space="0" w:color="auto"/>
                <w:left w:val="none" w:sz="0" w:space="0" w:color="auto"/>
                <w:bottom w:val="none" w:sz="0" w:space="0" w:color="auto"/>
                <w:right w:val="none" w:sz="0" w:space="0" w:color="auto"/>
              </w:divBdr>
            </w:div>
            <w:div w:id="1300653059">
              <w:marLeft w:val="0"/>
              <w:marRight w:val="0"/>
              <w:marTop w:val="0"/>
              <w:marBottom w:val="0"/>
              <w:divBdr>
                <w:top w:val="none" w:sz="0" w:space="0" w:color="auto"/>
                <w:left w:val="none" w:sz="0" w:space="0" w:color="auto"/>
                <w:bottom w:val="none" w:sz="0" w:space="0" w:color="auto"/>
                <w:right w:val="none" w:sz="0" w:space="0" w:color="auto"/>
              </w:divBdr>
            </w:div>
            <w:div w:id="1537504412">
              <w:marLeft w:val="0"/>
              <w:marRight w:val="0"/>
              <w:marTop w:val="0"/>
              <w:marBottom w:val="0"/>
              <w:divBdr>
                <w:top w:val="none" w:sz="0" w:space="0" w:color="auto"/>
                <w:left w:val="none" w:sz="0" w:space="0" w:color="auto"/>
                <w:bottom w:val="none" w:sz="0" w:space="0" w:color="auto"/>
                <w:right w:val="none" w:sz="0" w:space="0" w:color="auto"/>
              </w:divBdr>
            </w:div>
            <w:div w:id="1662535969">
              <w:marLeft w:val="0"/>
              <w:marRight w:val="0"/>
              <w:marTop w:val="0"/>
              <w:marBottom w:val="0"/>
              <w:divBdr>
                <w:top w:val="none" w:sz="0" w:space="0" w:color="auto"/>
                <w:left w:val="none" w:sz="0" w:space="0" w:color="auto"/>
                <w:bottom w:val="none" w:sz="0" w:space="0" w:color="auto"/>
                <w:right w:val="none" w:sz="0" w:space="0" w:color="auto"/>
              </w:divBdr>
            </w:div>
            <w:div w:id="17773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4460">
      <w:bodyDiv w:val="1"/>
      <w:marLeft w:val="0"/>
      <w:marRight w:val="0"/>
      <w:marTop w:val="0"/>
      <w:marBottom w:val="0"/>
      <w:divBdr>
        <w:top w:val="none" w:sz="0" w:space="0" w:color="auto"/>
        <w:left w:val="none" w:sz="0" w:space="0" w:color="auto"/>
        <w:bottom w:val="none" w:sz="0" w:space="0" w:color="auto"/>
        <w:right w:val="none" w:sz="0" w:space="0" w:color="auto"/>
      </w:divBdr>
    </w:div>
    <w:div w:id="1853103283">
      <w:bodyDiv w:val="1"/>
      <w:marLeft w:val="0"/>
      <w:marRight w:val="0"/>
      <w:marTop w:val="0"/>
      <w:marBottom w:val="0"/>
      <w:divBdr>
        <w:top w:val="none" w:sz="0" w:space="0" w:color="auto"/>
        <w:left w:val="none" w:sz="0" w:space="0" w:color="auto"/>
        <w:bottom w:val="none" w:sz="0" w:space="0" w:color="auto"/>
        <w:right w:val="none" w:sz="0" w:space="0" w:color="auto"/>
      </w:divBdr>
      <w:divsChild>
        <w:div w:id="1138649128">
          <w:marLeft w:val="0"/>
          <w:marRight w:val="0"/>
          <w:marTop w:val="0"/>
          <w:marBottom w:val="0"/>
          <w:divBdr>
            <w:top w:val="none" w:sz="0" w:space="0" w:color="auto"/>
            <w:left w:val="none" w:sz="0" w:space="0" w:color="auto"/>
            <w:bottom w:val="none" w:sz="0" w:space="0" w:color="auto"/>
            <w:right w:val="none" w:sz="0" w:space="0" w:color="auto"/>
          </w:divBdr>
          <w:divsChild>
            <w:div w:id="726030277">
              <w:marLeft w:val="0"/>
              <w:marRight w:val="0"/>
              <w:marTop w:val="0"/>
              <w:marBottom w:val="0"/>
              <w:divBdr>
                <w:top w:val="none" w:sz="0" w:space="0" w:color="auto"/>
                <w:left w:val="none" w:sz="0" w:space="0" w:color="auto"/>
                <w:bottom w:val="none" w:sz="0" w:space="0" w:color="auto"/>
                <w:right w:val="none" w:sz="0" w:space="0" w:color="auto"/>
              </w:divBdr>
              <w:divsChild>
                <w:div w:id="19301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529261">
      <w:bodyDiv w:val="1"/>
      <w:marLeft w:val="0"/>
      <w:marRight w:val="0"/>
      <w:marTop w:val="0"/>
      <w:marBottom w:val="0"/>
      <w:divBdr>
        <w:top w:val="none" w:sz="0" w:space="0" w:color="auto"/>
        <w:left w:val="none" w:sz="0" w:space="0" w:color="auto"/>
        <w:bottom w:val="none" w:sz="0" w:space="0" w:color="auto"/>
        <w:right w:val="none" w:sz="0" w:space="0" w:color="auto"/>
      </w:divBdr>
    </w:div>
    <w:div w:id="1942253434">
      <w:bodyDiv w:val="1"/>
      <w:marLeft w:val="0"/>
      <w:marRight w:val="0"/>
      <w:marTop w:val="0"/>
      <w:marBottom w:val="0"/>
      <w:divBdr>
        <w:top w:val="none" w:sz="0" w:space="0" w:color="auto"/>
        <w:left w:val="none" w:sz="0" w:space="0" w:color="auto"/>
        <w:bottom w:val="none" w:sz="0" w:space="0" w:color="auto"/>
        <w:right w:val="none" w:sz="0" w:space="0" w:color="auto"/>
      </w:divBdr>
    </w:div>
    <w:div w:id="1948124910">
      <w:bodyDiv w:val="1"/>
      <w:marLeft w:val="0"/>
      <w:marRight w:val="0"/>
      <w:marTop w:val="0"/>
      <w:marBottom w:val="0"/>
      <w:divBdr>
        <w:top w:val="none" w:sz="0" w:space="0" w:color="auto"/>
        <w:left w:val="none" w:sz="0" w:space="0" w:color="auto"/>
        <w:bottom w:val="none" w:sz="0" w:space="0" w:color="auto"/>
        <w:right w:val="none" w:sz="0" w:space="0" w:color="auto"/>
      </w:divBdr>
    </w:div>
    <w:div w:id="1960914732">
      <w:bodyDiv w:val="1"/>
      <w:marLeft w:val="0"/>
      <w:marRight w:val="0"/>
      <w:marTop w:val="0"/>
      <w:marBottom w:val="0"/>
      <w:divBdr>
        <w:top w:val="none" w:sz="0" w:space="0" w:color="auto"/>
        <w:left w:val="none" w:sz="0" w:space="0" w:color="auto"/>
        <w:bottom w:val="none" w:sz="0" w:space="0" w:color="auto"/>
        <w:right w:val="none" w:sz="0" w:space="0" w:color="auto"/>
      </w:divBdr>
    </w:div>
    <w:div w:id="1962877207">
      <w:bodyDiv w:val="1"/>
      <w:marLeft w:val="0"/>
      <w:marRight w:val="0"/>
      <w:marTop w:val="0"/>
      <w:marBottom w:val="0"/>
      <w:divBdr>
        <w:top w:val="none" w:sz="0" w:space="0" w:color="auto"/>
        <w:left w:val="none" w:sz="0" w:space="0" w:color="auto"/>
        <w:bottom w:val="none" w:sz="0" w:space="0" w:color="auto"/>
        <w:right w:val="none" w:sz="0" w:space="0" w:color="auto"/>
      </w:divBdr>
    </w:div>
    <w:div w:id="2031493587">
      <w:bodyDiv w:val="1"/>
      <w:marLeft w:val="0"/>
      <w:marRight w:val="0"/>
      <w:marTop w:val="0"/>
      <w:marBottom w:val="0"/>
      <w:divBdr>
        <w:top w:val="none" w:sz="0" w:space="0" w:color="auto"/>
        <w:left w:val="none" w:sz="0" w:space="0" w:color="auto"/>
        <w:bottom w:val="none" w:sz="0" w:space="0" w:color="auto"/>
        <w:right w:val="none" w:sz="0" w:space="0" w:color="auto"/>
      </w:divBdr>
    </w:div>
    <w:div w:id="2034377507">
      <w:bodyDiv w:val="1"/>
      <w:marLeft w:val="0"/>
      <w:marRight w:val="0"/>
      <w:marTop w:val="0"/>
      <w:marBottom w:val="0"/>
      <w:divBdr>
        <w:top w:val="none" w:sz="0" w:space="0" w:color="auto"/>
        <w:left w:val="none" w:sz="0" w:space="0" w:color="auto"/>
        <w:bottom w:val="none" w:sz="0" w:space="0" w:color="auto"/>
        <w:right w:val="none" w:sz="0" w:space="0" w:color="auto"/>
      </w:divBdr>
    </w:div>
    <w:div w:id="2087216219">
      <w:bodyDiv w:val="1"/>
      <w:marLeft w:val="0"/>
      <w:marRight w:val="0"/>
      <w:marTop w:val="0"/>
      <w:marBottom w:val="0"/>
      <w:divBdr>
        <w:top w:val="none" w:sz="0" w:space="0" w:color="auto"/>
        <w:left w:val="none" w:sz="0" w:space="0" w:color="auto"/>
        <w:bottom w:val="none" w:sz="0" w:space="0" w:color="auto"/>
        <w:right w:val="none" w:sz="0" w:space="0" w:color="auto"/>
      </w:divBdr>
    </w:div>
    <w:div w:id="210757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jpeg"/><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jpeg"/><Relationship Id="rId35"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Desktop\StageGibas\Eindverslag\Eindverslag_MatthijsVos_V0.1.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Planning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Blad1!$B$1</c:f>
              <c:strCache>
                <c:ptCount val="1"/>
                <c:pt idx="0">
                  <c:v>Start </c:v>
                </c:pt>
              </c:strCache>
            </c:strRef>
          </c:tx>
          <c:spPr>
            <a:noFill/>
            <a:ln>
              <a:noFill/>
            </a:ln>
            <a:effectLst/>
          </c:spPr>
          <c:invertIfNegative val="0"/>
          <c:cat>
            <c:strRef>
              <c:f>Blad1!$A$3:$A$9</c:f>
              <c:strCache>
                <c:ptCount val="7"/>
                <c:pt idx="0">
                  <c:v>Eindverslag</c:v>
                </c:pt>
                <c:pt idx="1">
                  <c:v>System Development</c:v>
                </c:pt>
                <c:pt idx="2">
                  <c:v>Solution Architecture</c:v>
                </c:pt>
                <c:pt idx="3">
                  <c:v>Onderzoek</c:v>
                </c:pt>
                <c:pt idx="4">
                  <c:v>Plan van Aanpak</c:v>
                </c:pt>
                <c:pt idx="5">
                  <c:v>Persoonlijk Ontwikkelplan</c:v>
                </c:pt>
                <c:pt idx="6">
                  <c:v>Voorbereiding</c:v>
                </c:pt>
              </c:strCache>
            </c:strRef>
          </c:cat>
          <c:val>
            <c:numRef>
              <c:f>Blad1!$B$3:$B$9</c:f>
              <c:numCache>
                <c:formatCode>General</c:formatCode>
                <c:ptCount val="7"/>
                <c:pt idx="0">
                  <c:v>4</c:v>
                </c:pt>
                <c:pt idx="1">
                  <c:v>9</c:v>
                </c:pt>
                <c:pt idx="2">
                  <c:v>7</c:v>
                </c:pt>
                <c:pt idx="3">
                  <c:v>4</c:v>
                </c:pt>
                <c:pt idx="4">
                  <c:v>0.5</c:v>
                </c:pt>
                <c:pt idx="5">
                  <c:v>0.5</c:v>
                </c:pt>
                <c:pt idx="6">
                  <c:v>0</c:v>
                </c:pt>
              </c:numCache>
            </c:numRef>
          </c:val>
          <c:extLst>
            <c:ext xmlns:c16="http://schemas.microsoft.com/office/drawing/2014/chart" uri="{C3380CC4-5D6E-409C-BE32-E72D297353CC}">
              <c16:uniqueId val="{00000000-1940-4136-A0BA-0FA1EF13ACBF}"/>
            </c:ext>
          </c:extLst>
        </c:ser>
        <c:ser>
          <c:idx val="2"/>
          <c:order val="2"/>
          <c:tx>
            <c:strRef>
              <c:f>Blad1!$D$1</c:f>
              <c:strCache>
                <c:ptCount val="1"/>
                <c:pt idx="0">
                  <c:v>Duur(week)</c:v>
                </c:pt>
              </c:strCache>
            </c:strRef>
          </c:tx>
          <c:spPr>
            <a:solidFill>
              <a:schemeClr val="bg2">
                <a:lumMod val="50000"/>
                <a:alpha val="43000"/>
              </a:schemeClr>
            </a:solidFill>
            <a:ln>
              <a:noFill/>
            </a:ln>
            <a:effectLst>
              <a:outerShdw blurRad="50800" dist="38100" dir="5400000" algn="t" rotWithShape="0">
                <a:prstClr val="black">
                  <a:alpha val="21000"/>
                </a:prstClr>
              </a:outerShdw>
            </a:effectLst>
          </c:spPr>
          <c:invertIfNegative val="0"/>
          <c:cat>
            <c:strRef>
              <c:f>Blad1!$A$3:$A$9</c:f>
              <c:strCache>
                <c:ptCount val="7"/>
                <c:pt idx="0">
                  <c:v>Eindverslag</c:v>
                </c:pt>
                <c:pt idx="1">
                  <c:v>System Development</c:v>
                </c:pt>
                <c:pt idx="2">
                  <c:v>Solution Architecture</c:v>
                </c:pt>
                <c:pt idx="3">
                  <c:v>Onderzoek</c:v>
                </c:pt>
                <c:pt idx="4">
                  <c:v>Plan van Aanpak</c:v>
                </c:pt>
                <c:pt idx="5">
                  <c:v>Persoonlijk Ontwikkelplan</c:v>
                </c:pt>
                <c:pt idx="6">
                  <c:v>Voorbereiding</c:v>
                </c:pt>
              </c:strCache>
            </c:strRef>
          </c:cat>
          <c:val>
            <c:numRef>
              <c:f>Blad1!$D$3:$D$9</c:f>
              <c:numCache>
                <c:formatCode>General</c:formatCode>
                <c:ptCount val="7"/>
                <c:pt idx="0">
                  <c:v>16</c:v>
                </c:pt>
                <c:pt idx="1">
                  <c:v>11</c:v>
                </c:pt>
                <c:pt idx="2">
                  <c:v>2</c:v>
                </c:pt>
                <c:pt idx="3">
                  <c:v>3</c:v>
                </c:pt>
                <c:pt idx="4">
                  <c:v>3.5</c:v>
                </c:pt>
                <c:pt idx="5">
                  <c:v>1</c:v>
                </c:pt>
                <c:pt idx="6">
                  <c:v>0.5</c:v>
                </c:pt>
              </c:numCache>
            </c:numRef>
          </c:val>
          <c:extLst>
            <c:ext xmlns:c16="http://schemas.microsoft.com/office/drawing/2014/chart" uri="{C3380CC4-5D6E-409C-BE32-E72D297353CC}">
              <c16:uniqueId val="{00000001-1940-4136-A0BA-0FA1EF13ACBF}"/>
            </c:ext>
          </c:extLst>
        </c:ser>
        <c:dLbls>
          <c:showLegendKey val="0"/>
          <c:showVal val="0"/>
          <c:showCatName val="0"/>
          <c:showSerName val="0"/>
          <c:showPercent val="0"/>
          <c:showBubbleSize val="0"/>
        </c:dLbls>
        <c:gapWidth val="150"/>
        <c:overlap val="100"/>
        <c:axId val="1329523056"/>
        <c:axId val="1329523712"/>
        <c:extLst>
          <c:ext xmlns:c15="http://schemas.microsoft.com/office/drawing/2012/chart" uri="{02D57815-91ED-43cb-92C2-25804820EDAC}">
            <c15:filteredBarSeries>
              <c15:ser>
                <c:idx val="1"/>
                <c:order val="1"/>
                <c:tx>
                  <c:strRef>
                    <c:extLst>
                      <c:ext uri="{02D57815-91ED-43cb-92C2-25804820EDAC}">
                        <c15:formulaRef>
                          <c15:sqref>Blad1!$C$1</c15:sqref>
                        </c15:formulaRef>
                      </c:ext>
                    </c:extLst>
                    <c:strCache>
                      <c:ptCount val="1"/>
                      <c:pt idx="0">
                        <c:v>Eind</c:v>
                      </c:pt>
                    </c:strCache>
                  </c:strRef>
                </c:tx>
                <c:spPr>
                  <a:solidFill>
                    <a:schemeClr val="accent2"/>
                  </a:solidFill>
                  <a:ln>
                    <a:noFill/>
                  </a:ln>
                  <a:effectLst/>
                </c:spPr>
                <c:invertIfNegative val="0"/>
                <c:cat>
                  <c:strRef>
                    <c:extLst>
                      <c:ext uri="{02D57815-91ED-43cb-92C2-25804820EDAC}">
                        <c15:formulaRef>
                          <c15:sqref>Blad1!$A$3:$A$9</c15:sqref>
                        </c15:formulaRef>
                      </c:ext>
                    </c:extLst>
                    <c:strCache>
                      <c:ptCount val="7"/>
                      <c:pt idx="0">
                        <c:v>Eindverslag</c:v>
                      </c:pt>
                      <c:pt idx="1">
                        <c:v>System Development</c:v>
                      </c:pt>
                      <c:pt idx="2">
                        <c:v>Solution Architecture</c:v>
                      </c:pt>
                      <c:pt idx="3">
                        <c:v>Onderzoek</c:v>
                      </c:pt>
                      <c:pt idx="4">
                        <c:v>Plan van Aanpak</c:v>
                      </c:pt>
                      <c:pt idx="5">
                        <c:v>Persoonlijk Ontwikkelplan</c:v>
                      </c:pt>
                      <c:pt idx="6">
                        <c:v>Voorbereiding</c:v>
                      </c:pt>
                    </c:strCache>
                  </c:strRef>
                </c:cat>
                <c:val>
                  <c:numRef>
                    <c:extLst>
                      <c:ext uri="{02D57815-91ED-43cb-92C2-25804820EDAC}">
                        <c15:formulaRef>
                          <c15:sqref>Blad1!$C$3:$C$9</c15:sqref>
                        </c15:formulaRef>
                      </c:ext>
                    </c:extLst>
                    <c:numCache>
                      <c:formatCode>General</c:formatCode>
                      <c:ptCount val="7"/>
                      <c:pt idx="0">
                        <c:v>20</c:v>
                      </c:pt>
                      <c:pt idx="1">
                        <c:v>20</c:v>
                      </c:pt>
                      <c:pt idx="2">
                        <c:v>9</c:v>
                      </c:pt>
                      <c:pt idx="3">
                        <c:v>7</c:v>
                      </c:pt>
                      <c:pt idx="4">
                        <c:v>4</c:v>
                      </c:pt>
                      <c:pt idx="5">
                        <c:v>1.5</c:v>
                      </c:pt>
                      <c:pt idx="6">
                        <c:v>0.5</c:v>
                      </c:pt>
                    </c:numCache>
                  </c:numRef>
                </c:val>
                <c:extLst>
                  <c:ext xmlns:c16="http://schemas.microsoft.com/office/drawing/2014/chart" uri="{C3380CC4-5D6E-409C-BE32-E72D297353CC}">
                    <c16:uniqueId val="{00000002-1940-4136-A0BA-0FA1EF13ACBF}"/>
                  </c:ext>
                </c:extLst>
              </c15:ser>
            </c15:filteredBarSeries>
          </c:ext>
        </c:extLst>
      </c:barChart>
      <c:catAx>
        <c:axId val="13295230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523712"/>
        <c:crosses val="autoZero"/>
        <c:auto val="1"/>
        <c:lblAlgn val="ctr"/>
        <c:lblOffset val="100"/>
        <c:noMultiLvlLbl val="0"/>
      </c:catAx>
      <c:valAx>
        <c:axId val="1329523712"/>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523056"/>
        <c:crosses val="autoZero"/>
        <c:crossBetween val="between"/>
        <c:majorUnit val="1"/>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Gib19</b:Tag>
    <b:SourceType>InternetSite</b:SourceType>
    <b:Guid>{5ABF9025-2723-4072-B9CF-366B33F741A9}</b:Guid>
    <b:Author>
      <b:Author>
        <b:Corporate>Gibas Automation</b:Corporate>
      </b:Author>
    </b:Author>
    <b:Title>Gibas Automation</b:Title>
    <b:InternetSiteTitle>Gibas</b:InternetSiteTitle>
    <b:URL>http://www.gibas.nl/automatisering</b:URL>
    <b:YearAccessed>2019</b:YearAccessed>
    <b:MonthAccessed>04</b:MonthAccessed>
    <b:DayAccessed>8</b:DayAccessed>
    <b:RefOrder>1</b:RefOrder>
  </b:Source>
  <b:Source>
    <b:Tag>Too19</b:Tag>
    <b:SourceType>InternetSite</b:SourceType>
    <b:Guid>{9EEAEC6A-0B53-4E4E-BE4E-193D7BDBB327}</b:Guid>
    <b:Title>Management Modellen</b:Title>
    <b:Author>
      <b:Author>
        <b:Corporate>Toolshero</b:Corporate>
      </b:Author>
    </b:Author>
    <b:URL>https://www.toolshero.nl/management-modellen/handy-model/</b:URL>
    <b:YearAccessed>2019</b:YearAccessed>
    <b:MonthAccessed>04</b:MonthAccessed>
    <b:DayAccessed>14</b:DayAccessed>
    <b:RefOrder>2</b:RefOrder>
  </b:Source>
  <b:Source>
    <b:Tag>Uni18</b:Tag>
    <b:SourceType>ElectronicSource</b:SourceType>
    <b:Guid>{0BE29C27-4E92-496F-96F7-E11937AA5949}</b:Guid>
    <b:Title>The URScript Programming Language</b:Title>
    <b:Year>2018</b:Year>
    <b:Month>04</b:Month>
    <b:Day>12</b:Day>
    <b:Author>
      <b:Author>
        <b:Corporate>Universal Robots</b:Corporate>
      </b:Author>
    </b:Author>
    <b:Edition>Version 3.5.4</b:Edition>
    <b:YearAccessed>2019</b:YearAccessed>
    <b:MonthAccessed>04</b:MonthAccessed>
    <b:DayAccessed>16</b:DayAccessed>
    <b:URL>http://me.umn.edu/courses/me5286/robotlab/Resources/scriptManual-3.5.4.pdf</b:URL>
    <b:RefOrder>3</b:RefOrder>
  </b:Source>
  <b:Source>
    <b:Tag>Uni2</b:Tag>
    <b:SourceType>Misc</b:SourceType>
    <b:Guid>{D8B29966-E557-4173-9EE0-BCE776F4597E}</b:Guid>
    <b:Title>Principle of URCaps intigration</b:Title>
    <b:URL>https://plus.universal-robots.com/getting-started/principle-of-urcaps-integration-in-polyscope/</b:URL>
    <b:Author>
      <b:Author>
        <b:Corporate>Universal Robots</b:Corporate>
      </b:Author>
    </b:Author>
    <b:YearAccessed>2019</b:YearAccessed>
    <b:MonthAccessed>04</b:MonthAccessed>
    <b:DayAccessed>16</b:DayAccessed>
    <b:RefOrder>4</b:RefOrder>
  </b:Source>
  <b:Source>
    <b:Tag>Uni1</b:Tag>
    <b:SourceType>InternetSite</b:SourceType>
    <b:Guid>{2FB2E0A2-F292-49A6-A9DE-056CF85CE932}</b:Guid>
    <b:Title>Overview of UR software architecture</b:Title>
    <b:Author>
      <b:Author>
        <b:Corporate>Universal Robots</b:Corporate>
      </b:Author>
    </b:Author>
    <b:InternetSiteTitle>Universal Robots+</b:InternetSiteTitle>
    <b:URL>https://plus.universal-robots.com/getting-started/ur-software-architecture/</b:URL>
    <b:YearAccessed>2019</b:YearAccessed>
    <b:MonthAccessed>04</b:MonthAccessed>
    <b:DayAccessed>16</b:DayAccessed>
    <b:RefOrder>14</b:RefOrder>
  </b:Source>
  <b:Source>
    <b:Tag>Fes19</b:Tag>
    <b:SourceType>DocumentFromInternetSite</b:SourceType>
    <b:Guid>{6ADBE38E-0C75-4B65-B040-3F0A3F3B60CB}</b:Guid>
    <b:Title>Support Portal</b:Title>
    <b:Author>
      <b:Author>
        <b:Corporate>Festo</b:Corporate>
      </b:Author>
    </b:Author>
    <b:InternetSiteTitle>Festo</b:InternetSiteTitle>
    <b:URL>https://www.festo.com/net/SupportPortal/Files/428408/CMMP-AS-M3_M0-C-HP_2015-12b_8046788g1.pdf</b:URL>
    <b:YearAccessed>2019</b:YearAccessed>
    <b:MonthAccessed>04</b:MonthAccessed>
    <b:DayAccessed>16</b:DayAccessed>
    <b:Version>Version 1512b</b:Version>
    <b:RefOrder>5</b:RefOrder>
  </b:Source>
  <b:Source>
    <b:Tag>API</b:Tag>
    <b:SourceType>Art</b:SourceType>
    <b:Guid>{B7993523-CB42-4B91-9BD7-12444A679180}</b:Guid>
    <b:Title>Overview of API Functionality</b:Title>
    <b:Author>
      <b:Artist>
        <b:NameList>
          <b:Person>
            <b:Last>Robots</b:Last>
            <b:First>Universal</b:First>
          </b:Person>
        </b:NameList>
      </b:Artist>
    </b:Author>
    <b:Institution>Universal Robots</b:Institution>
    <b:RefOrder>8</b:RefOrder>
  </b:Source>
  <b:Source>
    <b:Tag>Uni3</b:Tag>
    <b:SourceType>InternetSite</b:SourceType>
    <b:Guid>{5EA10EFE-7296-4DD8-875E-7A1EF7727142}</b:Guid>
    <b:Author>
      <b:Author>
        <b:NameList>
          <b:Person>
            <b:Last>Robots</b:Last>
            <b:First>Universal</b:First>
          </b:Person>
        </b:NameList>
      </b:Author>
    </b:Author>
    <b:Title>URCap API Overview</b:Title>
    <b:InternetSiteTitle>Universal Robots+</b:InternetSiteTitle>
    <b:URL>https://plus.universal-robots.com/getting-started/urcap-api-overview/</b:URL>
    <b:RefOrder>6</b:RefOrder>
  </b:Source>
  <b:Source>
    <b:Tag>Uni181</b:Tag>
    <b:SourceType>InternetSite</b:SourceType>
    <b:Guid>{A533E478-E542-401D-A067-BEBCDCC314A0}</b:Guid>
    <b:Author>
      <b:Author>
        <b:Corporate>Robots, Univeral</b:Corporate>
      </b:Author>
    </b:Author>
    <b:Title>Universal Robots Forum</b:Title>
    <b:InternetSiteTitle>Universal Robots</b:InternetSiteTitle>
    <b:Year>2018</b:Year>
    <b:Month>7</b:Month>
    <b:URL>https://forum.universal-robots.com/t/using-variable-value-in-java/2148/2</b:URL>
    <b:RefOrder>13</b:RefOrder>
  </b:Source>
  <b:Source>
    <b:Tag>SPO</b:Tag>
    <b:SourceType>Art</b:SourceType>
    <b:Guid>{6F313961-58D5-4148-99CD-6A9F66D3E87E}</b:Guid>
    <b:Author>
      <b:Author>
        <b:Corporate>Universal Robots</b:Corporate>
      </b:Author>
    </b:Author>
    <b:Title>UR Software Processes Overview</b:Title>
    <b:URL>https://plus.universal-robots.com/getting-started/ur-software-architecture/</b:URL>
    <b:YearAccessed>2019</b:YearAccessed>
    <b:MonthAccessed>04</b:MonthAccessed>
    <b:DayAccessed>16</b:DayAccessed>
    <b:Institution>Universal Robots</b:Institution>
    <b:RefOrder>9</b:RefOrder>
  </b:Source>
  <b:Source>
    <b:Tag>URSup</b:Tag>
    <b:SourceType>ElectronicSource</b:SourceType>
    <b:Guid>{E87CB6BD-8BEC-4A07-9154-961E7CC6C757}</b:Guid>
    <b:Title>UR+ Development Support forum post</b:Title>
    <b:Author>
      <b:Author>
        <b:Corporate>UR+ Development Support</b:Corporate>
      </b:Author>
    </b:Author>
    <b:URL>https://forum.universal-robots.com/t/urcap-program-node-execution/595</b:URL>
    <b:RefOrder>7</b:RefOrder>
  </b:Source>
  <b:Source>
    <b:Tag>URGit</b:Tag>
    <b:SourceType>InternetSite</b:SourceType>
    <b:Guid>{BA81E0FC-805A-45CB-9492-552A7E9B256E}</b:Guid>
    <b:Author>
      <b:Author>
        <b:Corporate>Universal Robots</b:Corporate>
      </b:Author>
    </b:Author>
    <b:URL>https://github.com/UniversalRobots/MyDaemonSwing</b:URL>
    <b:Title>MyDaemonSwing</b:Title>
    <b:InternetSiteTitle>Github</b:InternetSiteTitle>
    <b:Year>2018</b:Year>
    <b:Month>10</b:Month>
    <b:Day>16</b:Day>
    <b:RefOrder>10</b:RefOrder>
  </b:Source>
  <b:Source>
    <b:Tag>Uni182</b:Tag>
    <b:SourceType>InternetSite</b:SourceType>
    <b:Guid>{5A72AD1C-F3A9-45C4-962C-8C169AD16989}</b:Guid>
    <b:Author>
      <b:Author>
        <b:Corporate>Universal Robots</b:Corporate>
      </b:Author>
    </b:Author>
    <b:Title>MyDeamonSwing search results</b:Title>
    <b:InternetSiteTitle>Github</b:InternetSiteTitle>
    <b:Year>2018</b:Year>
    <b:Month>10</b:Month>
    <b:Day>16</b:Day>
    <b:URL>https://github.com/UniversalRobots/MyDaemonSwing/find/master</b:URL>
    <b:RefOrder>11</b:RefOrder>
  </b:Source>
  <b:Source>
    <b:Tag>Mad17</b:Tag>
    <b:SourceType>ElectronicSource</b:SourceType>
    <b:Guid>{B38FC60C-5AA8-4489-BC94-3C38A41DC923}</b:Guid>
    <b:Title>URCap Program Node Execution</b:Title>
    <b:Year>2017</b:Year>
    <b:Month>4</b:Month>
    <b:URL>https://forum.universal-robots.com/t/urcap-program-node-execution/596/9</b:URL>
    <b:Author>
      <b:Author>
        <b:NameList>
          <b:Person>
            <b:Last>Madsen</b:Last>
            <b:First>Jacob</b:First>
            <b:Middle>Bom</b:Middle>
          </b:Person>
        </b:NameList>
      </b:Author>
    </b:Author>
    <b:RefOrder>12</b:RefOrder>
  </b:Source>
  <b:Source>
    <b:Tag>Uni</b:Tag>
    <b:SourceType>Misc</b:SourceType>
    <b:Guid>{3C1858BE-DB59-4849-A133-508CA2D0571E}</b:Guid>
    <b:Author>
      <b:Author>
        <b:Corporate>Universal Robots</b:Corporate>
      </b:Author>
    </b:Author>
    <b:Title>UR SOFTWARE PROCESSES OVERVIEW</b:Title>
    <b:URL>https://plus.universal-robots.com/getting-started/ur-software-architecture/</b:URL>
    <b:YearAccessed>2019</b:YearAccessed>
    <b:MonthAccessed>04</b:MonthAccessed>
    <b:DayAccessed>16</b:DayAccessed>
    <b:RefOrder>3</b:RefOrder>
  </b:Source>
  <b:Source>
    <b:Tag>ISO19</b:Tag>
    <b:SourceType>InternetSite</b:SourceType>
    <b:Guid>{D99F79A4-D170-40D8-ACA3-65B9A1D76F82}</b:Guid>
    <b:Title>ISO/IEC25010</b:Title>
    <b:InternetSiteTitle>ISO 25000</b:InternetSiteTitle>
    <b:Year>2019</b:Year>
    <b:URL>https://iso25000.com/index.php/en/iso-25000-standards/iso-25010</b:URL>
    <b:Author>
      <b:Author>
        <b:Corporate>ISO 25000</b:Corporate>
      </b:Author>
    </b:Author>
    <b:YearAccessed>2019</b:YearAccessed>
    <b:MonthAccessed>04</b:MonthAccessed>
    <b:DayAccessed>17</b:DayAccessed>
    <b:RefOrder>8</b:RefOrder>
  </b:Source>
  <b:Source>
    <b:Tag>Pyt19</b:Tag>
    <b:SourceType>InternetSite</b:SourceType>
    <b:Guid>{38D27584-6DA5-480F-A098-3469532D1A84}</b:Guid>
    <b:Author>
      <b:Author>
        <b:Corporate>Python</b:Corporate>
      </b:Author>
    </b:Author>
    <b:Title>PEP 8 -- Style Guide for Python Code</b:Title>
    <b:URL>https://www.youtube.com/watch?v=gSiJPNxuTj8</b:URL>
    <b:YearAccessed>2019</b:YearAccessed>
    <b:MonthAccessed>04</b:MonthAccessed>
    <b:DayAccessed>17</b:DayAccessed>
    <b:RefOrder>9</b:RefOrder>
  </b:Source>
  <b:Source>
    <b:Tag>Goo19</b:Tag>
    <b:SourceType>InternetSite</b:SourceType>
    <b:Guid>{E4057C12-7838-449F-B521-1C2DEDC245A6}</b:Guid>
    <b:Author>
      <b:Author>
        <b:Corporate>Google</b:Corporate>
      </b:Author>
    </b:Author>
    <b:Title>Java Style Guide</b:Title>
    <b:URL>https://google.github.io/styleguide/javaguide.html</b:URL>
    <b:YearAccessed>2019</b:YearAccessed>
    <b:MonthAccessed>04</b:MonthAccessed>
    <b:DayAccessed>17</b:DayAccessed>
    <b:RefOrder>10</b:RefOrder>
  </b:Source>
  <b:Source>
    <b:Tag>Car18</b:Tag>
    <b:SourceType>InternetSite</b:SourceType>
    <b:Guid>{31ACA1FD-805D-4228-8033-4B4AFEC73016}</b:Guid>
    <b:Author>
      <b:Author>
        <b:NameList>
          <b:Person>
            <b:Last>Carl Benedikt Frey</b:Last>
            <b:First>Michael</b:First>
            <b:Middle>Osborne</b:Middle>
          </b:Person>
        </b:NameList>
      </b:Author>
    </b:Author>
    <b:Title>Automation and the future of work - understanding the numbers</b:Title>
    <b:InternetSiteTitle>Oxford Martin</b:InternetSiteTitle>
    <b:Year>2018</b:Year>
    <b:Month>04</b:Month>
    <b:Day>13</b:Day>
    <b:URL>https://www.oxfordmartin.ox.ac.uk/opinion/view/404/</b:URL>
    <b:YearAccessed>2019</b:YearAccessed>
    <b:MonthAccessed>04</b:MonthAccessed>
    <b:DayAccessed>23</b:DayAccessed>
    <b:RefOrder>11</b:RefOrder>
  </b:Source>
  <b:Source>
    <b:Tag>Cen18</b:Tag>
    <b:SourceType>Report</b:SourceType>
    <b:Guid>{89659075-F333-4FE6-A523-65E36763EA2D}</b:Guid>
    <b:Title>The Future of Jobs Report</b:Title>
    <b:Year>2018</b:Year>
    <b:Author>
      <b:Author>
        <b:Corporate>Centre for the New Economy and Society</b:Corporate>
      </b:Author>
    </b:Author>
    <b:Publisher>World Economic Forum</b:Publisher>
    <b:City>Switzerland</b:City>
    <b:YearAccessed>2019</b:YearAccessed>
    <b:MonthAccessed>04</b:MonthAccessed>
    <b:DayAccessed>23</b:DayAccessed>
    <b:RefOrder>12</b:RefOrder>
  </b:Source>
</b:Sources>
</file>

<file path=customXml/itemProps1.xml><?xml version="1.0" encoding="utf-8"?>
<ds:datastoreItem xmlns:ds="http://schemas.openxmlformats.org/officeDocument/2006/customXml" ds:itemID="{E4C9F069-E5E8-4E62-8980-588390D12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Eindverslag_MatthijsVos_V0.1</Template>
  <TotalTime>1</TotalTime>
  <Pages>75</Pages>
  <Words>15810</Words>
  <Characters>87591</Characters>
  <Application>Microsoft Office Word</Application>
  <DocSecurity>0</DocSecurity>
  <Lines>1751</Lines>
  <Paragraphs>1044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MOTORS, CAPS EN ROCK’N ROLL</dc:title>
  <dc:subject>MOTORS CAPS EN ROCK’N ROLL</dc:subject>
  <dc:creator>Matthijs Vos</dc:creator>
  <cp:keywords/>
  <dc:description/>
  <cp:lastModifiedBy>Matthijs Vos</cp:lastModifiedBy>
  <cp:revision>3</cp:revision>
  <dcterms:created xsi:type="dcterms:W3CDTF">2019-10-23T14:02:00Z</dcterms:created>
  <dcterms:modified xsi:type="dcterms:W3CDTF">2019-10-23T14:02:00Z</dcterms:modified>
</cp:coreProperties>
</file>